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C00DF" w14:textId="705EAE8C" w:rsidR="00542E7E" w:rsidRPr="001D3C74" w:rsidRDefault="00542E7E" w:rsidP="001D3C74"/>
    <w:p w14:paraId="195B51C7" w14:textId="1BB82C75" w:rsidR="00B4077D" w:rsidRPr="001D3C74" w:rsidRDefault="00B4077D" w:rsidP="001D3C74"/>
    <w:p w14:paraId="0581A409" w14:textId="77777777" w:rsidR="00EC4919" w:rsidRPr="00365993" w:rsidRDefault="00EC4919" w:rsidP="00EC4919">
      <w:pPr>
        <w:pStyle w:val="Kop1voorwerk"/>
      </w:pPr>
      <w:bookmarkStart w:id="0" w:name="_Toc92286558"/>
      <w:bookmarkStart w:id="1" w:name="_Ref523411505"/>
      <w:r w:rsidRPr="00365993">
        <w:lastRenderedPageBreak/>
        <w:t>Colofon</w:t>
      </w:r>
      <w:bookmarkEnd w:id="0"/>
    </w:p>
    <w:p w14:paraId="3BFA1144" w14:textId="03753BBE" w:rsidR="004328BA" w:rsidRPr="00E76893" w:rsidRDefault="004328BA" w:rsidP="00D43CFB">
      <w:pPr>
        <w:pStyle w:val="Huisstijl-Colofon"/>
        <w:tabs>
          <w:tab w:val="left" w:pos="2268"/>
        </w:tabs>
      </w:pPr>
      <w:r w:rsidRPr="00E76893">
        <w:t>Projectnummer</w:t>
      </w:r>
      <w:r w:rsidRPr="00E76893">
        <w:tab/>
      </w:r>
      <w:r>
        <w:fldChar w:fldCharType="begin"/>
      </w:r>
      <w:r>
        <w:instrText>DOCVARIABLE  "ID01"</w:instrText>
      </w:r>
      <w:r>
        <w:fldChar w:fldCharType="separate"/>
      </w:r>
      <w:r>
        <w:t>DSO-PR33</w:t>
      </w:r>
      <w:r>
        <w:fldChar w:fldCharType="end"/>
      </w:r>
    </w:p>
    <w:p w14:paraId="2A2AD191" w14:textId="7A3EA502" w:rsidR="00B34937" w:rsidRPr="00A22B92" w:rsidRDefault="00B34937" w:rsidP="00B34937">
      <w:pPr>
        <w:pStyle w:val="Colofon"/>
      </w:pPr>
      <w:r>
        <w:t>Document</w:t>
      </w:r>
      <w:r w:rsidRPr="00A22B92">
        <w:tab/>
      </w:r>
      <w:r w:rsidR="00E970FD">
        <w:fldChar w:fldCharType="begin"/>
      </w:r>
      <w:r w:rsidR="00E970FD">
        <w:instrText>DOCVARIABLE  "ID02"</w:instrText>
      </w:r>
      <w:r w:rsidR="00E970FD">
        <w:fldChar w:fldCharType="separate"/>
      </w:r>
      <w:r w:rsidR="004328BA">
        <w:t>Conceptueel Informatiemodel Omgevingswet</w:t>
      </w:r>
      <w:r w:rsidR="00E970FD">
        <w:fldChar w:fldCharType="end"/>
      </w:r>
    </w:p>
    <w:p w14:paraId="47B67381" w14:textId="2F1D87A2" w:rsidR="00B34937" w:rsidRPr="00A22B92" w:rsidRDefault="00B34937" w:rsidP="00B34937">
      <w:pPr>
        <w:pStyle w:val="Colofon"/>
      </w:pPr>
      <w:r w:rsidRPr="00A22B92">
        <w:t>Identificatie</w:t>
      </w:r>
      <w:r w:rsidRPr="00A22B92">
        <w:tab/>
      </w:r>
      <w:r w:rsidR="00E970FD">
        <w:fldChar w:fldCharType="begin"/>
      </w:r>
      <w:r w:rsidR="00E970FD">
        <w:instrText>DOCVARIABLE  "ID03"</w:instrText>
      </w:r>
      <w:r w:rsidR="00E970FD">
        <w:fldChar w:fldCharType="separate"/>
      </w:r>
      <w:r w:rsidR="004328BA">
        <w:t>CIMOW</w:t>
      </w:r>
      <w:r w:rsidR="00E970FD">
        <w:fldChar w:fldCharType="end"/>
      </w:r>
    </w:p>
    <w:p w14:paraId="3D79EECF" w14:textId="696C30EF" w:rsidR="00B34937" w:rsidRPr="00A22B92" w:rsidRDefault="00B34937" w:rsidP="00B34937">
      <w:pPr>
        <w:pStyle w:val="Colofon"/>
      </w:pPr>
      <w:r w:rsidRPr="00A22B92">
        <w:t>Versie</w:t>
      </w:r>
      <w:r w:rsidRPr="00A22B92">
        <w:tab/>
      </w:r>
      <w:r w:rsidR="00E970FD">
        <w:fldChar w:fldCharType="begin"/>
      </w:r>
      <w:r w:rsidR="00E970FD">
        <w:instrText>DOCVARIABLE  "ID04"</w:instrText>
      </w:r>
      <w:r w:rsidR="00E970FD">
        <w:fldChar w:fldCharType="separate"/>
      </w:r>
      <w:r w:rsidR="004328BA">
        <w:t>2.1.0</w:t>
      </w:r>
      <w:r w:rsidR="00E970FD">
        <w:fldChar w:fldCharType="end"/>
      </w:r>
    </w:p>
    <w:p w14:paraId="09CB57F7" w14:textId="15B5CAE4" w:rsidR="00B34937" w:rsidRPr="00A22B92" w:rsidRDefault="00B34937" w:rsidP="00B34937">
      <w:pPr>
        <w:pStyle w:val="Colofon"/>
      </w:pPr>
      <w:r w:rsidRPr="00A22B92">
        <w:t>Projectnaam</w:t>
      </w:r>
      <w:r w:rsidRPr="00A22B92">
        <w:tab/>
      </w:r>
      <w:r>
        <w:fldChar w:fldCharType="begin"/>
      </w:r>
      <w:r>
        <w:instrText>DOCVARIABLE  ID05</w:instrText>
      </w:r>
      <w:r>
        <w:fldChar w:fldCharType="separate"/>
      </w:r>
      <w:proofErr w:type="spellStart"/>
      <w:r w:rsidR="004328BA">
        <w:t>STandaard</w:t>
      </w:r>
      <w:proofErr w:type="spellEnd"/>
      <w:r w:rsidR="004328BA">
        <w:t xml:space="preserve"> Officiële Publicaties met </w:t>
      </w:r>
      <w:proofErr w:type="spellStart"/>
      <w:r w:rsidR="004328BA">
        <w:t>ToepassingsProfielen</w:t>
      </w:r>
      <w:proofErr w:type="spellEnd"/>
      <w:r w:rsidR="004328BA">
        <w:t xml:space="preserve"> voor </w:t>
      </w:r>
      <w:proofErr w:type="spellStart"/>
      <w:r w:rsidR="004328BA">
        <w:t>OmgevingsDocumenten</w:t>
      </w:r>
      <w:proofErr w:type="spellEnd"/>
      <w:r w:rsidR="004328BA">
        <w:t xml:space="preserve"> (STOP/TPOD)</w:t>
      </w:r>
      <w:r>
        <w:fldChar w:fldCharType="end"/>
      </w:r>
    </w:p>
    <w:p w14:paraId="58FA4D42" w14:textId="70D33BA4" w:rsidR="00B34937" w:rsidRPr="00A22B92" w:rsidRDefault="00B34937" w:rsidP="00B34937">
      <w:pPr>
        <w:pStyle w:val="Colofon"/>
      </w:pPr>
      <w:r w:rsidRPr="00A22B92">
        <w:t>Projectnummer</w:t>
      </w:r>
      <w:r w:rsidRPr="00A22B92">
        <w:tab/>
      </w:r>
      <w:r>
        <w:fldChar w:fldCharType="begin"/>
      </w:r>
      <w:r>
        <w:instrText>DOCVARIABLE  ID06</w:instrText>
      </w:r>
      <w:r>
        <w:fldChar w:fldCharType="separate"/>
      </w:r>
      <w:r w:rsidR="004328BA">
        <w:t>PR33</w:t>
      </w:r>
      <w:r>
        <w:fldChar w:fldCharType="end"/>
      </w:r>
    </w:p>
    <w:p w14:paraId="1572D577" w14:textId="77777777" w:rsidR="00B34937" w:rsidRPr="00A22B92" w:rsidRDefault="00B34937" w:rsidP="00B34937">
      <w:pPr>
        <w:pStyle w:val="Colofon"/>
      </w:pPr>
    </w:p>
    <w:p w14:paraId="42C80643" w14:textId="6747BF87" w:rsidR="00D21FE2" w:rsidRPr="00A22B92" w:rsidRDefault="00B34937" w:rsidP="00B34937">
      <w:pPr>
        <w:pStyle w:val="Colofon"/>
      </w:pPr>
      <w:r w:rsidRPr="00A22B92">
        <w:t>Contactpersoon</w:t>
      </w:r>
      <w:r w:rsidRPr="00A22B92">
        <w:tab/>
      </w:r>
      <w:r w:rsidR="00E970FD">
        <w:fldChar w:fldCharType="begin"/>
      </w:r>
      <w:r w:rsidR="00E970FD">
        <w:instrText>DOCVARIABLE  "ID0</w:instrText>
      </w:r>
      <w:r w:rsidR="004328BA">
        <w:instrText>7</w:instrText>
      </w:r>
      <w:r w:rsidR="00E970FD">
        <w:instrText>"</w:instrText>
      </w:r>
      <w:r w:rsidR="00E970FD">
        <w:fldChar w:fldCharType="separate"/>
      </w:r>
      <w:r w:rsidR="004328BA">
        <w:t>Wilko Quak</w:t>
      </w:r>
      <w:r w:rsidR="00E970FD">
        <w:fldChar w:fldCharType="end"/>
      </w:r>
    </w:p>
    <w:p w14:paraId="074C9142" w14:textId="0EA51541" w:rsidR="00B34937" w:rsidRPr="00A22B92" w:rsidRDefault="00B34937" w:rsidP="00B34937">
      <w:pPr>
        <w:pStyle w:val="Colofon"/>
      </w:pPr>
    </w:p>
    <w:p w14:paraId="1F6D38C4" w14:textId="51E1328F" w:rsidR="00B34937" w:rsidRPr="00A22B92" w:rsidRDefault="00B34937" w:rsidP="00B34937">
      <w:pPr>
        <w:pStyle w:val="Colofon"/>
      </w:pPr>
      <w:r w:rsidRPr="00A22B92">
        <w:t>Auteur(s)</w:t>
      </w:r>
      <w:r w:rsidRPr="00A22B92">
        <w:tab/>
      </w:r>
      <w:r w:rsidR="004328BA">
        <w:fldChar w:fldCharType="begin"/>
      </w:r>
      <w:r w:rsidR="004328BA">
        <w:instrText>DOCVARIABLE  "ID08"</w:instrText>
      </w:r>
      <w:r w:rsidR="004328BA">
        <w:fldChar w:fldCharType="separate"/>
      </w:r>
      <w:r w:rsidR="004328BA">
        <w:t>DSO project 33</w:t>
      </w:r>
      <w:r w:rsidR="004328BA">
        <w:fldChar w:fldCharType="end"/>
      </w:r>
    </w:p>
    <w:p w14:paraId="3C277BFD" w14:textId="77777777" w:rsidR="00B34937" w:rsidRPr="00A22B92" w:rsidRDefault="00B34937" w:rsidP="00B34937">
      <w:pPr>
        <w:pStyle w:val="Colofon"/>
      </w:pPr>
    </w:p>
    <w:p w14:paraId="51CC6902" w14:textId="77777777" w:rsidR="00B34937" w:rsidRPr="007A1C63" w:rsidRDefault="00B34937" w:rsidP="00B34937">
      <w:pPr>
        <w:pStyle w:val="Colofon"/>
        <w:rPr>
          <w:b/>
          <w:bCs/>
        </w:rPr>
      </w:pPr>
      <w:r w:rsidRPr="007A1C63">
        <w:rPr>
          <w:b/>
          <w:bCs/>
        </w:rPr>
        <w:t>Versiehistorie</w:t>
      </w:r>
    </w:p>
    <w:p w14:paraId="29E5523C" w14:textId="77777777" w:rsidR="00B34937" w:rsidRDefault="00B34937" w:rsidP="00B34937">
      <w:r>
        <w:t xml:space="preserve">In de versiehistorie wordt met WELT-xx verwezen naar de Wensen en Eisen Lijst voor de TPOD-standaard. Deze lijst bevat meldingen en wijzigingsverzoeken die door gebruikers van de standaard zijn ingediend. De ingediende meldingen zijn te vinden via </w:t>
      </w:r>
      <w:hyperlink r:id="rId11" w:history="1">
        <w:r w:rsidRPr="0090538B">
          <w:rPr>
            <w:rStyle w:val="Hyperlink"/>
          </w:rPr>
          <w:t>https://www.geonovum.nl/geo-standaarden/omgevingswet/meldingen</w:t>
        </w:r>
      </w:hyperlink>
      <w:r>
        <w:t>.</w:t>
      </w:r>
    </w:p>
    <w:p w14:paraId="5D909FD6" w14:textId="77777777" w:rsidR="00B34937" w:rsidRDefault="00B34937" w:rsidP="00B34937">
      <w:r>
        <w:t>Voor de STOP-standaard bestaat een vergelijkbaar meldingssysteem, waarnaar wordt verwezen met STOP-issue #xx. De STOP-</w:t>
      </w:r>
      <w:proofErr w:type="spellStart"/>
      <w:r>
        <w:t>issuetracker</w:t>
      </w:r>
      <w:proofErr w:type="spellEnd"/>
      <w:r>
        <w:t xml:space="preserve"> is te vinden via </w:t>
      </w:r>
      <w:hyperlink r:id="rId12" w:history="1">
        <w:r w:rsidRPr="008C1549">
          <w:rPr>
            <w:rStyle w:val="Hyperlink"/>
          </w:rPr>
          <w:t>https://gitlab.com/koop/STOP/standaard/-/issues</w:t>
        </w:r>
      </w:hyperlink>
      <w:r>
        <w:t>.</w:t>
      </w:r>
    </w:p>
    <w:p w14:paraId="00FFB840" w14:textId="77777777" w:rsidR="00D315F1" w:rsidRPr="00FE054A" w:rsidRDefault="00D315F1">
      <w:pPr>
        <w:rPr>
          <w:b/>
        </w:rPr>
      </w:pPr>
    </w:p>
    <w:p w14:paraId="10365DF0" w14:textId="6C377DC9" w:rsidR="00FE054A" w:rsidRPr="00FE054A" w:rsidRDefault="00FE054A">
      <w:pPr>
        <w:rPr>
          <w:rFonts w:ascii="Verdana" w:hAnsi="Verdana"/>
          <w:b/>
          <w:sz w:val="22"/>
          <w:szCs w:val="22"/>
        </w:rPr>
      </w:pPr>
      <w:r w:rsidRPr="00FE054A">
        <w:rPr>
          <w:rFonts w:ascii="Verdana" w:hAnsi="Verdana"/>
          <w:b/>
          <w:sz w:val="22"/>
          <w:szCs w:val="22"/>
        </w:rPr>
        <w:t>Versieoverzicht</w:t>
      </w:r>
    </w:p>
    <w:tbl>
      <w:tblPr>
        <w:tblStyle w:val="Tabelraster"/>
        <w:tblW w:w="5000" w:type="pct"/>
        <w:tblLook w:val="0620" w:firstRow="1" w:lastRow="0" w:firstColumn="0" w:lastColumn="0" w:noHBand="1" w:noVBand="1"/>
      </w:tblPr>
      <w:tblGrid>
        <w:gridCol w:w="1742"/>
        <w:gridCol w:w="1473"/>
        <w:gridCol w:w="5845"/>
      </w:tblGrid>
      <w:tr w:rsidR="00527E4D" w14:paraId="39214DB0" w14:textId="77777777" w:rsidTr="007D088E">
        <w:trPr>
          <w:trHeight w:val="280"/>
        </w:trPr>
        <w:tc>
          <w:tcPr>
            <w:tcW w:w="1533" w:type="dxa"/>
          </w:tcPr>
          <w:p w14:paraId="2C185EE1" w14:textId="77777777" w:rsidR="00527E4D" w:rsidRPr="00FE054A" w:rsidRDefault="00527E4D" w:rsidP="007D088E">
            <w:pPr>
              <w:rPr>
                <w:rFonts w:ascii="Verdana" w:eastAsia="DejaVu Sans" w:hAnsi="Verdana" w:cs="Lohit Hindi"/>
                <w:b/>
                <w:bCs/>
                <w:kern w:val="3"/>
                <w:sz w:val="16"/>
                <w:szCs w:val="18"/>
                <w:lang w:eastAsia="zh-CN" w:bidi="hi-IN"/>
              </w:rPr>
            </w:pPr>
            <w:r w:rsidRPr="00FE054A">
              <w:rPr>
                <w:rFonts w:ascii="Verdana" w:eastAsia="DejaVu Sans" w:hAnsi="Verdana" w:cs="Lohit Hindi"/>
                <w:b/>
                <w:bCs/>
                <w:kern w:val="3"/>
                <w:sz w:val="16"/>
                <w:szCs w:val="18"/>
                <w:lang w:eastAsia="zh-CN" w:bidi="hi-IN"/>
              </w:rPr>
              <w:t>Versienummer</w:t>
            </w:r>
          </w:p>
        </w:tc>
        <w:tc>
          <w:tcPr>
            <w:tcW w:w="1297" w:type="dxa"/>
          </w:tcPr>
          <w:p w14:paraId="3DFCB51B" w14:textId="77777777" w:rsidR="00527E4D" w:rsidRPr="00FE054A" w:rsidRDefault="00527E4D" w:rsidP="007D088E">
            <w:pPr>
              <w:rPr>
                <w:rFonts w:ascii="Verdana" w:eastAsia="DejaVu Sans" w:hAnsi="Verdana" w:cs="Lohit Hindi"/>
                <w:b/>
                <w:bCs/>
                <w:kern w:val="3"/>
                <w:sz w:val="16"/>
                <w:szCs w:val="18"/>
                <w:lang w:eastAsia="zh-CN" w:bidi="hi-IN"/>
              </w:rPr>
            </w:pPr>
            <w:r>
              <w:rPr>
                <w:rFonts w:ascii="Verdana" w:eastAsia="DejaVu Sans" w:hAnsi="Verdana" w:cs="Lohit Hindi"/>
                <w:b/>
                <w:bCs/>
                <w:kern w:val="3"/>
                <w:sz w:val="16"/>
                <w:szCs w:val="18"/>
                <w:lang w:eastAsia="zh-CN" w:bidi="hi-IN"/>
              </w:rPr>
              <w:t>Datum</w:t>
            </w:r>
          </w:p>
        </w:tc>
        <w:tc>
          <w:tcPr>
            <w:tcW w:w="5146" w:type="dxa"/>
          </w:tcPr>
          <w:p w14:paraId="22BC9EB5" w14:textId="77777777" w:rsidR="00527E4D" w:rsidRPr="00FE054A" w:rsidRDefault="00527E4D" w:rsidP="007D088E">
            <w:pPr>
              <w:rPr>
                <w:rFonts w:ascii="Verdana" w:eastAsia="DejaVu Sans" w:hAnsi="Verdana" w:cs="Lohit Hindi"/>
                <w:b/>
                <w:bCs/>
                <w:kern w:val="3"/>
                <w:sz w:val="16"/>
                <w:szCs w:val="18"/>
                <w:lang w:eastAsia="zh-CN" w:bidi="hi-IN"/>
              </w:rPr>
            </w:pPr>
            <w:r w:rsidRPr="00FE054A">
              <w:rPr>
                <w:rFonts w:ascii="Verdana" w:eastAsia="DejaVu Sans" w:hAnsi="Verdana" w:cs="Lohit Hindi"/>
                <w:b/>
                <w:bCs/>
                <w:kern w:val="3"/>
                <w:sz w:val="16"/>
                <w:szCs w:val="18"/>
                <w:lang w:eastAsia="zh-CN" w:bidi="hi-IN"/>
              </w:rPr>
              <w:t>Wijzigingen</w:t>
            </w:r>
          </w:p>
        </w:tc>
      </w:tr>
      <w:tr w:rsidR="00527E4D" w14:paraId="3D4C9E16" w14:textId="77777777" w:rsidTr="007D088E">
        <w:trPr>
          <w:trHeight w:val="280"/>
        </w:trPr>
        <w:tc>
          <w:tcPr>
            <w:tcW w:w="1533" w:type="dxa"/>
          </w:tcPr>
          <w:p w14:paraId="4DAE1ACD"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V1.0.5</w:t>
            </w:r>
          </w:p>
        </w:tc>
        <w:tc>
          <w:tcPr>
            <w:tcW w:w="1297" w:type="dxa"/>
          </w:tcPr>
          <w:p w14:paraId="2B46F75A"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27-11-2020</w:t>
            </w:r>
          </w:p>
        </w:tc>
        <w:tc>
          <w:tcPr>
            <w:tcW w:w="5146" w:type="dxa"/>
          </w:tcPr>
          <w:p w14:paraId="5C8BF91B" w14:textId="77777777" w:rsidR="00527E4D" w:rsidRDefault="00527E4D" w:rsidP="008D13DC">
            <w:pPr>
              <w:pStyle w:val="Opsommingtekens1"/>
              <w:rPr>
                <w:lang w:eastAsia="zh-CN" w:bidi="hi-IN"/>
              </w:rPr>
            </w:pPr>
            <w:r>
              <w:rPr>
                <w:lang w:eastAsia="zh-CN" w:bidi="hi-IN"/>
              </w:rPr>
              <w:t>Kaartnummer optioneel gemaakt (</w:t>
            </w:r>
            <w:r>
              <w:rPr>
                <w:lang w:eastAsia="zh-CN" w:bidi="hi-IN"/>
              </w:rPr>
              <w:fldChar w:fldCharType="begin"/>
            </w:r>
            <w:r>
              <w:rPr>
                <w:lang w:eastAsia="zh-CN" w:bidi="hi-IN"/>
              </w:rPr>
              <w:instrText xml:space="preserve"> REF _Ref39055050 \r \h  \* MERGEFORMAT </w:instrText>
            </w:r>
            <w:r>
              <w:rPr>
                <w:lang w:eastAsia="zh-CN" w:bidi="hi-IN"/>
              </w:rPr>
            </w:r>
            <w:r>
              <w:rPr>
                <w:lang w:eastAsia="zh-CN" w:bidi="hi-IN"/>
              </w:rPr>
              <w:fldChar w:fldCharType="separate"/>
            </w:r>
            <w:r>
              <w:rPr>
                <w:lang w:eastAsia="zh-CN" w:bidi="hi-IN"/>
              </w:rPr>
              <w:t>3.8</w:t>
            </w:r>
            <w:r>
              <w:rPr>
                <w:lang w:eastAsia="zh-CN" w:bidi="hi-IN"/>
              </w:rPr>
              <w:fldChar w:fldCharType="end"/>
            </w:r>
            <w:r>
              <w:rPr>
                <w:lang w:eastAsia="zh-CN" w:bidi="hi-IN"/>
              </w:rPr>
              <w:t>) in Figuur 8.</w:t>
            </w:r>
          </w:p>
          <w:p w14:paraId="00E0709B" w14:textId="77777777" w:rsidR="00527E4D" w:rsidRPr="005E7AD2" w:rsidRDefault="00527E4D" w:rsidP="008D13DC">
            <w:pPr>
              <w:pStyle w:val="Opsommingtekens1"/>
              <w:rPr>
                <w:lang w:eastAsia="zh-CN" w:bidi="hi-IN"/>
              </w:rPr>
            </w:pPr>
            <w:r>
              <w:rPr>
                <w:lang w:eastAsia="zh-CN" w:bidi="hi-IN"/>
              </w:rPr>
              <w:t>Definitie bij Ambtsgebied hersteld (</w:t>
            </w:r>
            <w:r>
              <w:rPr>
                <w:lang w:eastAsia="zh-CN" w:bidi="hi-IN"/>
              </w:rPr>
              <w:fldChar w:fldCharType="begin"/>
            </w:r>
            <w:r>
              <w:rPr>
                <w:lang w:eastAsia="zh-CN" w:bidi="hi-IN"/>
              </w:rPr>
              <w:instrText xml:space="preserve"> REF _Ref52980809 \r \h  \* MERGEFORMAT </w:instrText>
            </w:r>
            <w:r>
              <w:rPr>
                <w:lang w:eastAsia="zh-CN" w:bidi="hi-IN"/>
              </w:rPr>
            </w:r>
            <w:r>
              <w:rPr>
                <w:lang w:eastAsia="zh-CN" w:bidi="hi-IN"/>
              </w:rPr>
              <w:fldChar w:fldCharType="separate"/>
            </w:r>
            <w:r>
              <w:rPr>
                <w:lang w:eastAsia="zh-CN" w:bidi="hi-IN"/>
              </w:rPr>
              <w:t>3.4.8</w:t>
            </w:r>
            <w:r>
              <w:rPr>
                <w:lang w:eastAsia="zh-CN" w:bidi="hi-IN"/>
              </w:rPr>
              <w:fldChar w:fldCharType="end"/>
            </w:r>
            <w:r>
              <w:rPr>
                <w:lang w:eastAsia="zh-CN" w:bidi="hi-IN"/>
              </w:rPr>
              <w:t>).</w:t>
            </w:r>
          </w:p>
        </w:tc>
      </w:tr>
      <w:tr w:rsidR="00527E4D" w14:paraId="42FC9EBC" w14:textId="77777777" w:rsidTr="007D088E">
        <w:trPr>
          <w:trHeight w:val="280"/>
        </w:trPr>
        <w:tc>
          <w:tcPr>
            <w:tcW w:w="1533" w:type="dxa"/>
          </w:tcPr>
          <w:p w14:paraId="3F59792D"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V1.0.6</w:t>
            </w:r>
          </w:p>
        </w:tc>
        <w:tc>
          <w:tcPr>
            <w:tcW w:w="1297" w:type="dxa"/>
          </w:tcPr>
          <w:p w14:paraId="668A87B7"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09-03-2021</w:t>
            </w:r>
          </w:p>
        </w:tc>
        <w:tc>
          <w:tcPr>
            <w:tcW w:w="5146" w:type="dxa"/>
          </w:tcPr>
          <w:p w14:paraId="6B85658C" w14:textId="77777777" w:rsidR="00527E4D" w:rsidRDefault="00527E4D" w:rsidP="008D13DC">
            <w:pPr>
              <w:pStyle w:val="Opsommingtekens1"/>
              <w:rPr>
                <w:lang w:eastAsia="zh-CN" w:bidi="hi-IN"/>
              </w:rPr>
            </w:pPr>
            <w:r>
              <w:rPr>
                <w:lang w:eastAsia="zh-CN" w:bidi="hi-IN"/>
              </w:rPr>
              <w:t xml:space="preserve">Toelichting van </w:t>
            </w:r>
            <w:proofErr w:type="spellStart"/>
            <w:r>
              <w:rPr>
                <w:lang w:eastAsia="zh-CN" w:bidi="hi-IN"/>
              </w:rPr>
              <w:t>gerelateerdeActiviteit</w:t>
            </w:r>
            <w:proofErr w:type="spellEnd"/>
            <w:r>
              <w:rPr>
                <w:lang w:eastAsia="zh-CN" w:bidi="hi-IN"/>
              </w:rPr>
              <w:t xml:space="preserve"> aangepast in (</w:t>
            </w:r>
            <w:r>
              <w:rPr>
                <w:lang w:eastAsia="zh-CN" w:bidi="hi-IN"/>
              </w:rPr>
              <w:fldChar w:fldCharType="begin"/>
            </w:r>
            <w:r>
              <w:rPr>
                <w:lang w:eastAsia="zh-CN" w:bidi="hi-IN"/>
              </w:rPr>
              <w:instrText xml:space="preserve"> REF _Ref37921418 \r \h  \* MERGEFORMAT </w:instrText>
            </w:r>
            <w:r>
              <w:rPr>
                <w:lang w:eastAsia="zh-CN" w:bidi="hi-IN"/>
              </w:rPr>
            </w:r>
            <w:r>
              <w:rPr>
                <w:lang w:eastAsia="zh-CN" w:bidi="hi-IN"/>
              </w:rPr>
              <w:fldChar w:fldCharType="separate"/>
            </w:r>
            <w:r>
              <w:rPr>
                <w:lang w:eastAsia="zh-CN" w:bidi="hi-IN"/>
              </w:rPr>
              <w:t>3.5.1</w:t>
            </w:r>
            <w:r>
              <w:rPr>
                <w:lang w:eastAsia="zh-CN" w:bidi="hi-IN"/>
              </w:rPr>
              <w:fldChar w:fldCharType="end"/>
            </w:r>
            <w:r>
              <w:rPr>
                <w:lang w:eastAsia="zh-CN" w:bidi="hi-IN"/>
              </w:rPr>
              <w:t>).</w:t>
            </w:r>
          </w:p>
          <w:p w14:paraId="7795A58A" w14:textId="77777777" w:rsidR="00527E4D" w:rsidRDefault="00527E4D" w:rsidP="008D13DC">
            <w:pPr>
              <w:pStyle w:val="Opsommingtekens1"/>
              <w:rPr>
                <w:lang w:eastAsia="zh-CN" w:bidi="hi-IN"/>
              </w:rPr>
            </w:pPr>
            <w:r>
              <w:rPr>
                <w:lang w:eastAsia="zh-CN" w:bidi="hi-IN"/>
              </w:rPr>
              <w:t>Conditie toegevoegd bij Omgevingsdocument in (</w:t>
            </w:r>
            <w:r>
              <w:rPr>
                <w:lang w:eastAsia="zh-CN" w:bidi="hi-IN"/>
              </w:rPr>
              <w:fldChar w:fldCharType="begin"/>
            </w:r>
            <w:r>
              <w:rPr>
                <w:lang w:eastAsia="zh-CN" w:bidi="hi-IN"/>
              </w:rPr>
              <w:instrText xml:space="preserve"> REF _Ref37921963 \r \h  \* MERGEFORMAT </w:instrText>
            </w:r>
            <w:r>
              <w:rPr>
                <w:lang w:eastAsia="zh-CN" w:bidi="hi-IN"/>
              </w:rPr>
            </w:r>
            <w:r>
              <w:rPr>
                <w:lang w:eastAsia="zh-CN" w:bidi="hi-IN"/>
              </w:rPr>
              <w:fldChar w:fldCharType="separate"/>
            </w:r>
            <w:r>
              <w:rPr>
                <w:lang w:eastAsia="zh-CN" w:bidi="hi-IN"/>
              </w:rPr>
              <w:t>3.2.1</w:t>
            </w:r>
            <w:r>
              <w:rPr>
                <w:lang w:eastAsia="zh-CN" w:bidi="hi-IN"/>
              </w:rPr>
              <w:fldChar w:fldCharType="end"/>
            </w:r>
            <w:r>
              <w:rPr>
                <w:lang w:eastAsia="zh-CN" w:bidi="hi-IN"/>
              </w:rPr>
              <w:t>).</w:t>
            </w:r>
          </w:p>
        </w:tc>
      </w:tr>
      <w:tr w:rsidR="00527E4D" w14:paraId="68B952E6" w14:textId="77777777" w:rsidTr="007D088E">
        <w:trPr>
          <w:trHeight w:val="280"/>
        </w:trPr>
        <w:tc>
          <w:tcPr>
            <w:tcW w:w="1533" w:type="dxa"/>
          </w:tcPr>
          <w:p w14:paraId="70627905"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V1.0.7</w:t>
            </w:r>
          </w:p>
        </w:tc>
        <w:tc>
          <w:tcPr>
            <w:tcW w:w="1297" w:type="dxa"/>
          </w:tcPr>
          <w:p w14:paraId="0CC9B625"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12-05-2021</w:t>
            </w:r>
          </w:p>
        </w:tc>
        <w:tc>
          <w:tcPr>
            <w:tcW w:w="5146" w:type="dxa"/>
          </w:tcPr>
          <w:p w14:paraId="315D70B3" w14:textId="77777777" w:rsidR="00527E4D" w:rsidRDefault="00527E4D" w:rsidP="008D13DC">
            <w:pPr>
              <w:pStyle w:val="Opsommingtekens1"/>
              <w:rPr>
                <w:lang w:eastAsia="zh-CN" w:bidi="hi-IN"/>
              </w:rPr>
            </w:pPr>
            <w:r>
              <w:rPr>
                <w:lang w:eastAsia="zh-CN" w:bidi="hi-IN"/>
              </w:rPr>
              <w:t>Contextmodel aangepast, Regeling en Omgevingsvergunning als subtypen van Omgevingsdocument gemodelleerd</w:t>
            </w:r>
          </w:p>
        </w:tc>
      </w:tr>
      <w:tr w:rsidR="00527E4D" w14:paraId="36F56520" w14:textId="77777777" w:rsidTr="007D088E">
        <w:trPr>
          <w:trHeight w:val="280"/>
        </w:trPr>
        <w:tc>
          <w:tcPr>
            <w:tcW w:w="1533" w:type="dxa"/>
          </w:tcPr>
          <w:p w14:paraId="28AE3386"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V2.0.0-rc</w:t>
            </w:r>
          </w:p>
        </w:tc>
        <w:tc>
          <w:tcPr>
            <w:tcW w:w="1297" w:type="dxa"/>
          </w:tcPr>
          <w:p w14:paraId="3DFB59B9"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15-06-2021</w:t>
            </w:r>
          </w:p>
        </w:tc>
        <w:tc>
          <w:tcPr>
            <w:tcW w:w="5146" w:type="dxa"/>
          </w:tcPr>
          <w:p w14:paraId="6EADD0F7" w14:textId="77777777" w:rsidR="00527E4D" w:rsidRDefault="00527E4D" w:rsidP="008D13DC">
            <w:pPr>
              <w:pStyle w:val="Opsommingtekens1"/>
              <w:rPr>
                <w:lang w:eastAsia="zh-CN" w:bidi="hi-IN"/>
              </w:rPr>
            </w:pPr>
            <w:r>
              <w:rPr>
                <w:lang w:eastAsia="zh-CN" w:bidi="hi-IN"/>
              </w:rPr>
              <w:t>Divisietekst als objecttype toegevoegd</w:t>
            </w:r>
          </w:p>
          <w:p w14:paraId="1D368DDE" w14:textId="77777777" w:rsidR="00527E4D" w:rsidRDefault="00527E4D" w:rsidP="008D13DC">
            <w:pPr>
              <w:pStyle w:val="Opsommingtekens1"/>
              <w:rPr>
                <w:lang w:eastAsia="zh-CN" w:bidi="hi-IN"/>
              </w:rPr>
            </w:pPr>
            <w:r>
              <w:rPr>
                <w:lang w:eastAsia="zh-CN" w:bidi="hi-IN"/>
              </w:rPr>
              <w:t xml:space="preserve">Besluit als objecttype toegevoegd (incl. </w:t>
            </w:r>
            <w:proofErr w:type="spellStart"/>
            <w:r>
              <w:rPr>
                <w:lang w:eastAsia="zh-CN" w:bidi="hi-IN"/>
              </w:rPr>
              <w:t>BesluitStatus</w:t>
            </w:r>
            <w:proofErr w:type="spellEnd"/>
            <w:r>
              <w:rPr>
                <w:lang w:eastAsia="zh-CN" w:bidi="hi-IN"/>
              </w:rPr>
              <w:t>)</w:t>
            </w:r>
          </w:p>
          <w:p w14:paraId="50ED341F" w14:textId="77777777" w:rsidR="00527E4D" w:rsidRDefault="00527E4D" w:rsidP="008D13DC">
            <w:pPr>
              <w:pStyle w:val="Opsommingtekens1"/>
              <w:rPr>
                <w:lang w:eastAsia="zh-CN" w:bidi="hi-IN"/>
              </w:rPr>
            </w:pPr>
            <w:r>
              <w:rPr>
                <w:lang w:eastAsia="zh-CN" w:bidi="hi-IN"/>
              </w:rPr>
              <w:t xml:space="preserve">Ambtsgebied aangepast (bron-attribuut weggehaald, </w:t>
            </w:r>
            <w:proofErr w:type="spellStart"/>
            <w:r>
              <w:rPr>
                <w:lang w:eastAsia="zh-CN" w:bidi="hi-IN"/>
              </w:rPr>
              <w:t>gegevensgroeptype</w:t>
            </w:r>
            <w:proofErr w:type="spellEnd"/>
            <w:r>
              <w:rPr>
                <w:lang w:eastAsia="zh-CN" w:bidi="hi-IN"/>
              </w:rPr>
              <w:t xml:space="preserve"> </w:t>
            </w:r>
            <w:proofErr w:type="spellStart"/>
            <w:r>
              <w:rPr>
                <w:lang w:eastAsia="zh-CN" w:bidi="hi-IN"/>
              </w:rPr>
              <w:t>BestuurlijkeGrenzenVerwijzing</w:t>
            </w:r>
            <w:proofErr w:type="spellEnd"/>
            <w:r>
              <w:rPr>
                <w:lang w:eastAsia="zh-CN" w:bidi="hi-IN"/>
              </w:rPr>
              <w:t xml:space="preserve"> toegevoegd)</w:t>
            </w:r>
          </w:p>
        </w:tc>
      </w:tr>
      <w:tr w:rsidR="00527E4D" w14:paraId="0BC4DA8D" w14:textId="77777777" w:rsidTr="007D088E">
        <w:trPr>
          <w:trHeight w:val="280"/>
        </w:trPr>
        <w:tc>
          <w:tcPr>
            <w:tcW w:w="1533" w:type="dxa"/>
          </w:tcPr>
          <w:p w14:paraId="7F354A9F"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V2.0.0</w:t>
            </w:r>
          </w:p>
        </w:tc>
        <w:tc>
          <w:tcPr>
            <w:tcW w:w="1297" w:type="dxa"/>
          </w:tcPr>
          <w:p w14:paraId="3A7CB956"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29-06-2021</w:t>
            </w:r>
          </w:p>
        </w:tc>
        <w:tc>
          <w:tcPr>
            <w:tcW w:w="5146" w:type="dxa"/>
          </w:tcPr>
          <w:p w14:paraId="5DDEF095" w14:textId="77777777" w:rsidR="00527E4D" w:rsidRDefault="00527E4D" w:rsidP="008D13DC">
            <w:pPr>
              <w:pStyle w:val="Opsommingtekens1"/>
              <w:rPr>
                <w:lang w:eastAsia="zh-CN" w:bidi="hi-IN"/>
              </w:rPr>
            </w:pPr>
            <w:r>
              <w:rPr>
                <w:lang w:eastAsia="zh-CN" w:bidi="hi-IN"/>
              </w:rPr>
              <w:t>(niet in rc) Tekst in paragraaf 2.2 aangepast, indien er gebruik gemaakt is van leden, dan mag er alleen geannoteerd worden op de leden.</w:t>
            </w:r>
          </w:p>
          <w:p w14:paraId="4CC063E3" w14:textId="77777777" w:rsidR="00527E4D" w:rsidRDefault="00527E4D" w:rsidP="008D13DC">
            <w:pPr>
              <w:pStyle w:val="Opsommingtekens1"/>
              <w:rPr>
                <w:lang w:eastAsia="zh-CN" w:bidi="hi-IN"/>
              </w:rPr>
            </w:pPr>
            <w:r>
              <w:rPr>
                <w:lang w:eastAsia="zh-CN" w:bidi="hi-IN"/>
              </w:rPr>
              <w:t xml:space="preserve">Aanhef, Kadertekst en Conditie toegevoegd als mogelijke typen </w:t>
            </w:r>
            <w:proofErr w:type="spellStart"/>
            <w:r>
              <w:rPr>
                <w:lang w:eastAsia="zh-CN" w:bidi="hi-IN"/>
              </w:rPr>
              <w:t>DocumentComponent</w:t>
            </w:r>
            <w:proofErr w:type="spellEnd"/>
            <w:r>
              <w:rPr>
                <w:lang w:eastAsia="zh-CN" w:bidi="hi-IN"/>
              </w:rPr>
              <w:t xml:space="preserve"> (3.11.1).</w:t>
            </w:r>
          </w:p>
        </w:tc>
      </w:tr>
      <w:tr w:rsidR="00527E4D" w14:paraId="608DC7AC" w14:textId="77777777" w:rsidTr="007D088E">
        <w:trPr>
          <w:trHeight w:val="280"/>
        </w:trPr>
        <w:tc>
          <w:tcPr>
            <w:tcW w:w="1533" w:type="dxa"/>
          </w:tcPr>
          <w:p w14:paraId="1A0119F5" w14:textId="0E57D3DE"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V2.1.0</w:t>
            </w:r>
            <w:r w:rsidR="00E95781">
              <w:rPr>
                <w:rFonts w:ascii="Verdana" w:eastAsia="DejaVu Sans" w:hAnsi="Verdana" w:cs="Lohit Hindi"/>
                <w:kern w:val="3"/>
                <w:sz w:val="16"/>
                <w:szCs w:val="18"/>
                <w:lang w:eastAsia="zh-CN" w:bidi="hi-IN"/>
              </w:rPr>
              <w:t>-rc</w:t>
            </w:r>
          </w:p>
        </w:tc>
        <w:tc>
          <w:tcPr>
            <w:tcW w:w="1297" w:type="dxa"/>
          </w:tcPr>
          <w:p w14:paraId="374D9177" w14:textId="77777777" w:rsidR="00527E4D" w:rsidRDefault="00527E4D"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17-12-2021</w:t>
            </w:r>
          </w:p>
        </w:tc>
        <w:tc>
          <w:tcPr>
            <w:tcW w:w="5146" w:type="dxa"/>
          </w:tcPr>
          <w:p w14:paraId="35D24451" w14:textId="77777777" w:rsidR="00527E4D" w:rsidRDefault="00527E4D" w:rsidP="008D13DC">
            <w:pPr>
              <w:pStyle w:val="Opsommingtekens1"/>
              <w:rPr>
                <w:lang w:eastAsia="zh-CN" w:bidi="hi-IN"/>
              </w:rPr>
            </w:pPr>
            <w:r>
              <w:rPr>
                <w:lang w:eastAsia="zh-CN" w:bidi="hi-IN"/>
              </w:rPr>
              <w:t>Gebiedsaanwijzing Bouw toegevoegd</w:t>
            </w:r>
          </w:p>
          <w:p w14:paraId="5E93B935" w14:textId="77777777" w:rsidR="00527E4D" w:rsidRDefault="00527E4D" w:rsidP="008D13DC">
            <w:pPr>
              <w:pStyle w:val="Opsommingtekens1"/>
              <w:rPr>
                <w:lang w:eastAsia="zh-CN" w:bidi="hi-IN"/>
              </w:rPr>
            </w:pPr>
            <w:r>
              <w:rPr>
                <w:lang w:eastAsia="zh-CN" w:bidi="hi-IN"/>
              </w:rPr>
              <w:t>Afbeelding aangepast (2.1) (relaties van Besluit naar Regeling, en van Tekstdeel naar Divisie en Divisietekst)</w:t>
            </w:r>
          </w:p>
          <w:p w14:paraId="643501AA" w14:textId="77777777" w:rsidR="00527E4D" w:rsidRDefault="00527E4D" w:rsidP="008D13DC">
            <w:pPr>
              <w:pStyle w:val="Opsommingtekens1"/>
              <w:rPr>
                <w:lang w:eastAsia="zh-CN" w:bidi="hi-IN"/>
              </w:rPr>
            </w:pPr>
            <w:r>
              <w:rPr>
                <w:lang w:eastAsia="zh-CN" w:bidi="hi-IN"/>
              </w:rPr>
              <w:t xml:space="preserve">Afbeelding aangepast (3.4) met </w:t>
            </w:r>
            <w:proofErr w:type="spellStart"/>
            <w:r>
              <w:rPr>
                <w:lang w:eastAsia="zh-CN" w:bidi="hi-IN"/>
              </w:rPr>
              <w:t>kardinaliteit</w:t>
            </w:r>
            <w:proofErr w:type="spellEnd"/>
            <w:r>
              <w:rPr>
                <w:lang w:eastAsia="zh-CN" w:bidi="hi-IN"/>
              </w:rPr>
              <w:t xml:space="preserve"> van Gebied/Lijn/Punt richting de groepselementen.</w:t>
            </w:r>
          </w:p>
        </w:tc>
      </w:tr>
      <w:tr w:rsidR="00E95781" w14:paraId="527B7E99" w14:textId="77777777" w:rsidTr="007D088E">
        <w:trPr>
          <w:trHeight w:val="280"/>
        </w:trPr>
        <w:tc>
          <w:tcPr>
            <w:tcW w:w="1533" w:type="dxa"/>
          </w:tcPr>
          <w:p w14:paraId="0FBC3D46" w14:textId="468E8832" w:rsidR="00E95781" w:rsidRDefault="00E95781"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V2.1.0</w:t>
            </w:r>
          </w:p>
        </w:tc>
        <w:tc>
          <w:tcPr>
            <w:tcW w:w="1297" w:type="dxa"/>
          </w:tcPr>
          <w:p w14:paraId="43876897" w14:textId="29BE1242" w:rsidR="00E95781" w:rsidRDefault="00E95781" w:rsidP="007D088E">
            <w:pPr>
              <w:rPr>
                <w:rFonts w:ascii="Verdana" w:eastAsia="DejaVu Sans" w:hAnsi="Verdana" w:cs="Lohit Hindi"/>
                <w:kern w:val="3"/>
                <w:sz w:val="16"/>
                <w:szCs w:val="18"/>
                <w:lang w:eastAsia="zh-CN" w:bidi="hi-IN"/>
              </w:rPr>
            </w:pPr>
            <w:r>
              <w:rPr>
                <w:rFonts w:ascii="Verdana" w:eastAsia="DejaVu Sans" w:hAnsi="Verdana" w:cs="Lohit Hindi"/>
                <w:kern w:val="3"/>
                <w:sz w:val="16"/>
                <w:szCs w:val="18"/>
                <w:lang w:eastAsia="zh-CN" w:bidi="hi-IN"/>
              </w:rPr>
              <w:t>07-01-2022</w:t>
            </w:r>
          </w:p>
        </w:tc>
        <w:tc>
          <w:tcPr>
            <w:tcW w:w="5146" w:type="dxa"/>
          </w:tcPr>
          <w:p w14:paraId="3CC4519B" w14:textId="2EB254D7" w:rsidR="00E95781" w:rsidRDefault="002D5A38" w:rsidP="008D13DC">
            <w:pPr>
              <w:pStyle w:val="Opsommingtekens1"/>
              <w:rPr>
                <w:lang w:eastAsia="zh-CN" w:bidi="hi-IN"/>
              </w:rPr>
            </w:pPr>
            <w:r>
              <w:rPr>
                <w:lang w:eastAsia="zh-CN" w:bidi="hi-IN"/>
              </w:rPr>
              <w:t>In paragraaf</w:t>
            </w:r>
            <w:r w:rsidR="004333E2">
              <w:rPr>
                <w:lang w:eastAsia="zh-CN" w:bidi="hi-IN"/>
              </w:rPr>
              <w:t xml:space="preserve"> 3.12.2.3</w:t>
            </w:r>
            <w:r w:rsidR="00137507">
              <w:rPr>
                <w:lang w:eastAsia="zh-CN" w:bidi="hi-IN"/>
              </w:rPr>
              <w:t xml:space="preserve"> het </w:t>
            </w:r>
            <w:r w:rsidR="00451427">
              <w:rPr>
                <w:lang w:eastAsia="zh-CN" w:bidi="hi-IN"/>
              </w:rPr>
              <w:t xml:space="preserve">document </w:t>
            </w:r>
            <w:r w:rsidR="0093793A">
              <w:rPr>
                <w:lang w:eastAsia="zh-CN" w:bidi="hi-IN"/>
              </w:rPr>
              <w:t xml:space="preserve">gecorrigeerd </w:t>
            </w:r>
            <w:r w:rsidR="00451427">
              <w:rPr>
                <w:lang w:eastAsia="zh-CN" w:bidi="hi-IN"/>
              </w:rPr>
              <w:t xml:space="preserve">waarin de specifieke regels voor </w:t>
            </w:r>
            <w:r w:rsidR="008A45BD">
              <w:rPr>
                <w:lang w:eastAsia="zh-CN" w:bidi="hi-IN"/>
              </w:rPr>
              <w:t xml:space="preserve">Formaat </w:t>
            </w:r>
            <w:r w:rsidR="001F5B68">
              <w:rPr>
                <w:lang w:eastAsia="zh-CN" w:bidi="hi-IN"/>
              </w:rPr>
              <w:t xml:space="preserve">worden gedefinieerd </w:t>
            </w:r>
            <w:r w:rsidR="00D14AEB">
              <w:rPr>
                <w:lang w:eastAsia="zh-CN" w:bidi="hi-IN"/>
              </w:rPr>
              <w:t xml:space="preserve">(OP-standaard </w:t>
            </w:r>
            <w:proofErr w:type="spellStart"/>
            <w:r w:rsidR="00340E2C">
              <w:rPr>
                <w:lang w:eastAsia="zh-CN" w:bidi="hi-IN"/>
              </w:rPr>
              <w:t>ipv</w:t>
            </w:r>
            <w:proofErr w:type="spellEnd"/>
            <w:r w:rsidR="00340E2C">
              <w:rPr>
                <w:lang w:eastAsia="zh-CN" w:bidi="hi-IN"/>
              </w:rPr>
              <w:t xml:space="preserve"> IMOW-document)</w:t>
            </w:r>
          </w:p>
        </w:tc>
      </w:tr>
    </w:tbl>
    <w:p w14:paraId="27E18620" w14:textId="77777777" w:rsidR="00FE054A" w:rsidRPr="00DB4A73" w:rsidRDefault="00FE054A" w:rsidP="00DB4A73"/>
    <w:bookmarkStart w:id="2" w:name="_Toc92286559" w:displacedByCustomXml="next"/>
    <w:sdt>
      <w:sdtPr>
        <w:rPr>
          <w:rFonts w:ascii="Times New Roman" w:hAnsi="Times New Roman"/>
          <w:b w:val="0"/>
          <w:bCs w:val="0"/>
          <w:color w:val="auto"/>
          <w:kern w:val="0"/>
          <w:sz w:val="24"/>
          <w:szCs w:val="24"/>
        </w:rPr>
        <w:id w:val="567385617"/>
        <w:docPartObj>
          <w:docPartGallery w:val="Table of Contents"/>
          <w:docPartUnique/>
        </w:docPartObj>
      </w:sdtPr>
      <w:sdtEndPr>
        <w:rPr>
          <w:rFonts w:asciiTheme="minorHAnsi" w:hAnsiTheme="minorHAnsi"/>
          <w:sz w:val="20"/>
        </w:rPr>
      </w:sdtEndPr>
      <w:sdtContent>
        <w:p w14:paraId="61670489" w14:textId="1755B6E2" w:rsidR="001B58FC" w:rsidRDefault="001B58FC" w:rsidP="001D3C74">
          <w:pPr>
            <w:pStyle w:val="Kop1"/>
            <w:numPr>
              <w:ilvl w:val="0"/>
              <w:numId w:val="0"/>
            </w:numPr>
            <w:ind w:left="432" w:hanging="432"/>
          </w:pPr>
          <w:r>
            <w:t>Inhoud</w:t>
          </w:r>
          <w:bookmarkEnd w:id="2"/>
        </w:p>
        <w:p w14:paraId="5C3CA928" w14:textId="671C0C2A" w:rsidR="004328BA" w:rsidRDefault="001B58FC">
          <w:pPr>
            <w:pStyle w:val="Inhopg1"/>
            <w:rPr>
              <w:rFonts w:cstheme="minorBidi"/>
              <w:noProof/>
              <w:sz w:val="22"/>
              <w:szCs w:val="22"/>
            </w:rPr>
          </w:pPr>
          <w:r>
            <w:rPr>
              <w:b/>
              <w:bCs/>
            </w:rPr>
            <w:fldChar w:fldCharType="begin"/>
          </w:r>
          <w:r>
            <w:rPr>
              <w:b/>
              <w:bCs/>
            </w:rPr>
            <w:instrText xml:space="preserve"> TOC \o "1-3" \h \z \u </w:instrText>
          </w:r>
          <w:r>
            <w:rPr>
              <w:b/>
              <w:bCs/>
            </w:rPr>
            <w:fldChar w:fldCharType="separate"/>
          </w:r>
          <w:hyperlink w:anchor="_Toc92286558" w:history="1">
            <w:r w:rsidR="004328BA" w:rsidRPr="001D4E6E">
              <w:rPr>
                <w:rStyle w:val="Hyperlink"/>
                <w:noProof/>
              </w:rPr>
              <w:t>Colofon</w:t>
            </w:r>
            <w:r w:rsidR="004328BA">
              <w:rPr>
                <w:noProof/>
                <w:webHidden/>
              </w:rPr>
              <w:tab/>
            </w:r>
            <w:r w:rsidR="004328BA">
              <w:rPr>
                <w:noProof/>
                <w:webHidden/>
              </w:rPr>
              <w:fldChar w:fldCharType="begin"/>
            </w:r>
            <w:r w:rsidR="004328BA">
              <w:rPr>
                <w:noProof/>
                <w:webHidden/>
              </w:rPr>
              <w:instrText xml:space="preserve"> PAGEREF _Toc92286558 \h </w:instrText>
            </w:r>
            <w:r w:rsidR="004328BA">
              <w:rPr>
                <w:noProof/>
                <w:webHidden/>
              </w:rPr>
            </w:r>
            <w:r w:rsidR="004328BA">
              <w:rPr>
                <w:noProof/>
                <w:webHidden/>
              </w:rPr>
              <w:fldChar w:fldCharType="separate"/>
            </w:r>
            <w:r w:rsidR="004328BA">
              <w:rPr>
                <w:noProof/>
                <w:webHidden/>
              </w:rPr>
              <w:t>2</w:t>
            </w:r>
            <w:r w:rsidR="004328BA">
              <w:rPr>
                <w:noProof/>
                <w:webHidden/>
              </w:rPr>
              <w:fldChar w:fldCharType="end"/>
            </w:r>
          </w:hyperlink>
        </w:p>
        <w:p w14:paraId="1E324C5C" w14:textId="3CA3E19B" w:rsidR="004328BA" w:rsidRDefault="00922795">
          <w:pPr>
            <w:pStyle w:val="Inhopg1"/>
            <w:rPr>
              <w:rFonts w:cstheme="minorBidi"/>
              <w:noProof/>
              <w:sz w:val="22"/>
              <w:szCs w:val="22"/>
            </w:rPr>
          </w:pPr>
          <w:hyperlink w:anchor="_Toc92286559" w:history="1">
            <w:r w:rsidR="004328BA" w:rsidRPr="001D4E6E">
              <w:rPr>
                <w:rStyle w:val="Hyperlink"/>
                <w:noProof/>
              </w:rPr>
              <w:t>Inhoud</w:t>
            </w:r>
            <w:r w:rsidR="004328BA">
              <w:rPr>
                <w:noProof/>
                <w:webHidden/>
              </w:rPr>
              <w:tab/>
            </w:r>
            <w:r w:rsidR="004328BA">
              <w:rPr>
                <w:noProof/>
                <w:webHidden/>
              </w:rPr>
              <w:fldChar w:fldCharType="begin"/>
            </w:r>
            <w:r w:rsidR="004328BA">
              <w:rPr>
                <w:noProof/>
                <w:webHidden/>
              </w:rPr>
              <w:instrText xml:space="preserve"> PAGEREF _Toc92286559 \h </w:instrText>
            </w:r>
            <w:r w:rsidR="004328BA">
              <w:rPr>
                <w:noProof/>
                <w:webHidden/>
              </w:rPr>
            </w:r>
            <w:r w:rsidR="004328BA">
              <w:rPr>
                <w:noProof/>
                <w:webHidden/>
              </w:rPr>
              <w:fldChar w:fldCharType="separate"/>
            </w:r>
            <w:r w:rsidR="004328BA">
              <w:rPr>
                <w:noProof/>
                <w:webHidden/>
              </w:rPr>
              <w:t>3</w:t>
            </w:r>
            <w:r w:rsidR="004328BA">
              <w:rPr>
                <w:noProof/>
                <w:webHidden/>
              </w:rPr>
              <w:fldChar w:fldCharType="end"/>
            </w:r>
          </w:hyperlink>
        </w:p>
        <w:p w14:paraId="0AA81D52" w14:textId="224584CE" w:rsidR="004328BA" w:rsidRDefault="00922795">
          <w:pPr>
            <w:pStyle w:val="Inhopg1"/>
            <w:tabs>
              <w:tab w:val="left" w:pos="480"/>
            </w:tabs>
            <w:rPr>
              <w:rFonts w:cstheme="minorBidi"/>
              <w:noProof/>
              <w:sz w:val="22"/>
              <w:szCs w:val="22"/>
            </w:rPr>
          </w:pPr>
          <w:hyperlink w:anchor="_Toc92286560" w:history="1">
            <w:r w:rsidR="004328BA" w:rsidRPr="001D4E6E">
              <w:rPr>
                <w:rStyle w:val="Hyperlink"/>
                <w:noProof/>
              </w:rPr>
              <w:t>1</w:t>
            </w:r>
            <w:r w:rsidR="004328BA">
              <w:rPr>
                <w:rFonts w:cstheme="minorBidi"/>
                <w:noProof/>
                <w:sz w:val="22"/>
                <w:szCs w:val="22"/>
              </w:rPr>
              <w:tab/>
            </w:r>
            <w:r w:rsidR="004328BA" w:rsidRPr="001D4E6E">
              <w:rPr>
                <w:rStyle w:val="Hyperlink"/>
                <w:noProof/>
              </w:rPr>
              <w:t>Inleiding</w:t>
            </w:r>
            <w:r w:rsidR="004328BA">
              <w:rPr>
                <w:noProof/>
                <w:webHidden/>
              </w:rPr>
              <w:tab/>
            </w:r>
            <w:r w:rsidR="004328BA">
              <w:rPr>
                <w:noProof/>
                <w:webHidden/>
              </w:rPr>
              <w:fldChar w:fldCharType="begin"/>
            </w:r>
            <w:r w:rsidR="004328BA">
              <w:rPr>
                <w:noProof/>
                <w:webHidden/>
              </w:rPr>
              <w:instrText xml:space="preserve"> PAGEREF _Toc92286560 \h </w:instrText>
            </w:r>
            <w:r w:rsidR="004328BA">
              <w:rPr>
                <w:noProof/>
                <w:webHidden/>
              </w:rPr>
            </w:r>
            <w:r w:rsidR="004328BA">
              <w:rPr>
                <w:noProof/>
                <w:webHidden/>
              </w:rPr>
              <w:fldChar w:fldCharType="separate"/>
            </w:r>
            <w:r w:rsidR="004328BA">
              <w:rPr>
                <w:noProof/>
                <w:webHidden/>
              </w:rPr>
              <w:t>7</w:t>
            </w:r>
            <w:r w:rsidR="004328BA">
              <w:rPr>
                <w:noProof/>
                <w:webHidden/>
              </w:rPr>
              <w:fldChar w:fldCharType="end"/>
            </w:r>
          </w:hyperlink>
        </w:p>
        <w:p w14:paraId="6E799998" w14:textId="6EA6C509" w:rsidR="004328BA" w:rsidRDefault="00922795">
          <w:pPr>
            <w:pStyle w:val="Inhopg2"/>
            <w:rPr>
              <w:rFonts w:cstheme="minorBidi"/>
              <w:sz w:val="22"/>
              <w:szCs w:val="22"/>
            </w:rPr>
          </w:pPr>
          <w:hyperlink w:anchor="_Toc92286561" w:history="1">
            <w:r w:rsidR="004328BA" w:rsidRPr="001D4E6E">
              <w:rPr>
                <w:rStyle w:val="Hyperlink"/>
              </w:rPr>
              <w:t>1.1</w:t>
            </w:r>
            <w:r w:rsidR="004328BA">
              <w:rPr>
                <w:rFonts w:cstheme="minorBidi"/>
                <w:sz w:val="22"/>
                <w:szCs w:val="22"/>
              </w:rPr>
              <w:tab/>
            </w:r>
            <w:r w:rsidR="004328BA" w:rsidRPr="001D4E6E">
              <w:rPr>
                <w:rStyle w:val="Hyperlink"/>
              </w:rPr>
              <w:t>Nieuw stelsel omgevingsrecht</w:t>
            </w:r>
            <w:r w:rsidR="004328BA">
              <w:rPr>
                <w:webHidden/>
              </w:rPr>
              <w:tab/>
            </w:r>
            <w:r w:rsidR="004328BA">
              <w:rPr>
                <w:webHidden/>
              </w:rPr>
              <w:fldChar w:fldCharType="begin"/>
            </w:r>
            <w:r w:rsidR="004328BA">
              <w:rPr>
                <w:webHidden/>
              </w:rPr>
              <w:instrText xml:space="preserve"> PAGEREF _Toc92286561 \h </w:instrText>
            </w:r>
            <w:r w:rsidR="004328BA">
              <w:rPr>
                <w:webHidden/>
              </w:rPr>
            </w:r>
            <w:r w:rsidR="004328BA">
              <w:rPr>
                <w:webHidden/>
              </w:rPr>
              <w:fldChar w:fldCharType="separate"/>
            </w:r>
            <w:r w:rsidR="004328BA">
              <w:rPr>
                <w:webHidden/>
              </w:rPr>
              <w:t>7</w:t>
            </w:r>
            <w:r w:rsidR="004328BA">
              <w:rPr>
                <w:webHidden/>
              </w:rPr>
              <w:fldChar w:fldCharType="end"/>
            </w:r>
          </w:hyperlink>
        </w:p>
        <w:p w14:paraId="4A064F02" w14:textId="54DF590C" w:rsidR="004328BA" w:rsidRDefault="00922795">
          <w:pPr>
            <w:pStyle w:val="Inhopg2"/>
            <w:rPr>
              <w:rFonts w:cstheme="minorBidi"/>
              <w:sz w:val="22"/>
              <w:szCs w:val="22"/>
            </w:rPr>
          </w:pPr>
          <w:hyperlink w:anchor="_Toc92286562" w:history="1">
            <w:r w:rsidR="004328BA" w:rsidRPr="001D4E6E">
              <w:rPr>
                <w:rStyle w:val="Hyperlink"/>
              </w:rPr>
              <w:t>1.2</w:t>
            </w:r>
            <w:r w:rsidR="004328BA">
              <w:rPr>
                <w:rFonts w:cstheme="minorBidi"/>
                <w:sz w:val="22"/>
                <w:szCs w:val="22"/>
              </w:rPr>
              <w:tab/>
            </w:r>
            <w:r w:rsidR="004328BA" w:rsidRPr="001D4E6E">
              <w:rPr>
                <w:rStyle w:val="Hyperlink"/>
              </w:rPr>
              <w:t>Toepassingsgebied</w:t>
            </w:r>
            <w:r w:rsidR="004328BA">
              <w:rPr>
                <w:webHidden/>
              </w:rPr>
              <w:tab/>
            </w:r>
            <w:r w:rsidR="004328BA">
              <w:rPr>
                <w:webHidden/>
              </w:rPr>
              <w:fldChar w:fldCharType="begin"/>
            </w:r>
            <w:r w:rsidR="004328BA">
              <w:rPr>
                <w:webHidden/>
              </w:rPr>
              <w:instrText xml:space="preserve"> PAGEREF _Toc92286562 \h </w:instrText>
            </w:r>
            <w:r w:rsidR="004328BA">
              <w:rPr>
                <w:webHidden/>
              </w:rPr>
            </w:r>
            <w:r w:rsidR="004328BA">
              <w:rPr>
                <w:webHidden/>
              </w:rPr>
              <w:fldChar w:fldCharType="separate"/>
            </w:r>
            <w:r w:rsidR="004328BA">
              <w:rPr>
                <w:webHidden/>
              </w:rPr>
              <w:t>7</w:t>
            </w:r>
            <w:r w:rsidR="004328BA">
              <w:rPr>
                <w:webHidden/>
              </w:rPr>
              <w:fldChar w:fldCharType="end"/>
            </w:r>
          </w:hyperlink>
        </w:p>
        <w:p w14:paraId="6F11E40E" w14:textId="1C257BA5" w:rsidR="004328BA" w:rsidRDefault="00922795">
          <w:pPr>
            <w:pStyle w:val="Inhopg2"/>
            <w:rPr>
              <w:rFonts w:cstheme="minorBidi"/>
              <w:sz w:val="22"/>
              <w:szCs w:val="22"/>
            </w:rPr>
          </w:pPr>
          <w:hyperlink w:anchor="_Toc92286563" w:history="1">
            <w:r w:rsidR="004328BA" w:rsidRPr="001D4E6E">
              <w:rPr>
                <w:rStyle w:val="Hyperlink"/>
              </w:rPr>
              <w:t>1.3</w:t>
            </w:r>
            <w:r w:rsidR="004328BA">
              <w:rPr>
                <w:rFonts w:cstheme="minorBidi"/>
                <w:sz w:val="22"/>
                <w:szCs w:val="22"/>
              </w:rPr>
              <w:tab/>
            </w:r>
            <w:r w:rsidR="004328BA" w:rsidRPr="001D4E6E">
              <w:rPr>
                <w:rStyle w:val="Hyperlink"/>
              </w:rPr>
              <w:t>Scope</w:t>
            </w:r>
            <w:r w:rsidR="004328BA">
              <w:rPr>
                <w:webHidden/>
              </w:rPr>
              <w:tab/>
            </w:r>
            <w:r w:rsidR="004328BA">
              <w:rPr>
                <w:webHidden/>
              </w:rPr>
              <w:fldChar w:fldCharType="begin"/>
            </w:r>
            <w:r w:rsidR="004328BA">
              <w:rPr>
                <w:webHidden/>
              </w:rPr>
              <w:instrText xml:space="preserve"> PAGEREF _Toc92286563 \h </w:instrText>
            </w:r>
            <w:r w:rsidR="004328BA">
              <w:rPr>
                <w:webHidden/>
              </w:rPr>
            </w:r>
            <w:r w:rsidR="004328BA">
              <w:rPr>
                <w:webHidden/>
              </w:rPr>
              <w:fldChar w:fldCharType="separate"/>
            </w:r>
            <w:r w:rsidR="004328BA">
              <w:rPr>
                <w:webHidden/>
              </w:rPr>
              <w:t>8</w:t>
            </w:r>
            <w:r w:rsidR="004328BA">
              <w:rPr>
                <w:webHidden/>
              </w:rPr>
              <w:fldChar w:fldCharType="end"/>
            </w:r>
          </w:hyperlink>
        </w:p>
        <w:p w14:paraId="1C66CF3F" w14:textId="7492BCA8" w:rsidR="004328BA" w:rsidRDefault="00922795">
          <w:pPr>
            <w:pStyle w:val="Inhopg2"/>
            <w:rPr>
              <w:rFonts w:cstheme="minorBidi"/>
              <w:sz w:val="22"/>
              <w:szCs w:val="22"/>
            </w:rPr>
          </w:pPr>
          <w:hyperlink w:anchor="_Toc92286564" w:history="1">
            <w:r w:rsidR="004328BA" w:rsidRPr="001D4E6E">
              <w:rPr>
                <w:rStyle w:val="Hyperlink"/>
              </w:rPr>
              <w:t>1.4</w:t>
            </w:r>
            <w:r w:rsidR="004328BA">
              <w:rPr>
                <w:rFonts w:cstheme="minorBidi"/>
                <w:sz w:val="22"/>
                <w:szCs w:val="22"/>
              </w:rPr>
              <w:tab/>
            </w:r>
            <w:r w:rsidR="004328BA" w:rsidRPr="001D4E6E">
              <w:rPr>
                <w:rStyle w:val="Hyperlink"/>
              </w:rPr>
              <w:t>Toelichting bij informatiekundig perspectief</w:t>
            </w:r>
            <w:r w:rsidR="004328BA">
              <w:rPr>
                <w:webHidden/>
              </w:rPr>
              <w:tab/>
            </w:r>
            <w:r w:rsidR="004328BA">
              <w:rPr>
                <w:webHidden/>
              </w:rPr>
              <w:fldChar w:fldCharType="begin"/>
            </w:r>
            <w:r w:rsidR="004328BA">
              <w:rPr>
                <w:webHidden/>
              </w:rPr>
              <w:instrText xml:space="preserve"> PAGEREF _Toc92286564 \h </w:instrText>
            </w:r>
            <w:r w:rsidR="004328BA">
              <w:rPr>
                <w:webHidden/>
              </w:rPr>
            </w:r>
            <w:r w:rsidR="004328BA">
              <w:rPr>
                <w:webHidden/>
              </w:rPr>
              <w:fldChar w:fldCharType="separate"/>
            </w:r>
            <w:r w:rsidR="004328BA">
              <w:rPr>
                <w:webHidden/>
              </w:rPr>
              <w:t>8</w:t>
            </w:r>
            <w:r w:rsidR="004328BA">
              <w:rPr>
                <w:webHidden/>
              </w:rPr>
              <w:fldChar w:fldCharType="end"/>
            </w:r>
          </w:hyperlink>
        </w:p>
        <w:p w14:paraId="2F295591" w14:textId="6C1FAB9F" w:rsidR="004328BA" w:rsidRDefault="00922795">
          <w:pPr>
            <w:pStyle w:val="Inhopg1"/>
            <w:tabs>
              <w:tab w:val="left" w:pos="480"/>
            </w:tabs>
            <w:rPr>
              <w:rFonts w:cstheme="minorBidi"/>
              <w:noProof/>
              <w:sz w:val="22"/>
              <w:szCs w:val="22"/>
            </w:rPr>
          </w:pPr>
          <w:hyperlink w:anchor="_Toc92286565" w:history="1">
            <w:r w:rsidR="004328BA" w:rsidRPr="001D4E6E">
              <w:rPr>
                <w:rStyle w:val="Hyperlink"/>
                <w:rFonts w:eastAsia="Times New Roman"/>
                <w:noProof/>
              </w:rPr>
              <w:t>2</w:t>
            </w:r>
            <w:r w:rsidR="004328BA">
              <w:rPr>
                <w:rFonts w:cstheme="minorBidi"/>
                <w:noProof/>
                <w:sz w:val="22"/>
                <w:szCs w:val="22"/>
              </w:rPr>
              <w:tab/>
            </w:r>
            <w:r w:rsidR="004328BA" w:rsidRPr="001D4E6E">
              <w:rPr>
                <w:rStyle w:val="Hyperlink"/>
                <w:noProof/>
              </w:rPr>
              <w:t>Overzicht</w:t>
            </w:r>
            <w:r w:rsidR="004328BA" w:rsidRPr="001D4E6E">
              <w:rPr>
                <w:rStyle w:val="Hyperlink"/>
                <w:rFonts w:eastAsia="Times New Roman"/>
                <w:noProof/>
              </w:rPr>
              <w:t xml:space="preserve"> objecttypen</w:t>
            </w:r>
            <w:r w:rsidR="004328BA">
              <w:rPr>
                <w:noProof/>
                <w:webHidden/>
              </w:rPr>
              <w:tab/>
            </w:r>
            <w:r w:rsidR="004328BA">
              <w:rPr>
                <w:noProof/>
                <w:webHidden/>
              </w:rPr>
              <w:fldChar w:fldCharType="begin"/>
            </w:r>
            <w:r w:rsidR="004328BA">
              <w:rPr>
                <w:noProof/>
                <w:webHidden/>
              </w:rPr>
              <w:instrText xml:space="preserve"> PAGEREF _Toc92286565 \h </w:instrText>
            </w:r>
            <w:r w:rsidR="004328BA">
              <w:rPr>
                <w:noProof/>
                <w:webHidden/>
              </w:rPr>
            </w:r>
            <w:r w:rsidR="004328BA">
              <w:rPr>
                <w:noProof/>
                <w:webHidden/>
              </w:rPr>
              <w:fldChar w:fldCharType="separate"/>
            </w:r>
            <w:r w:rsidR="004328BA">
              <w:rPr>
                <w:noProof/>
                <w:webHidden/>
              </w:rPr>
              <w:t>9</w:t>
            </w:r>
            <w:r w:rsidR="004328BA">
              <w:rPr>
                <w:noProof/>
                <w:webHidden/>
              </w:rPr>
              <w:fldChar w:fldCharType="end"/>
            </w:r>
          </w:hyperlink>
        </w:p>
        <w:p w14:paraId="5FC45F8F" w14:textId="5BBC3DFA" w:rsidR="004328BA" w:rsidRDefault="00922795">
          <w:pPr>
            <w:pStyle w:val="Inhopg2"/>
            <w:rPr>
              <w:rFonts w:cstheme="minorBidi"/>
              <w:sz w:val="22"/>
              <w:szCs w:val="22"/>
            </w:rPr>
          </w:pPr>
          <w:hyperlink w:anchor="_Toc92286566" w:history="1">
            <w:r w:rsidR="004328BA" w:rsidRPr="001D4E6E">
              <w:rPr>
                <w:rStyle w:val="Hyperlink"/>
              </w:rPr>
              <w:t>2.1</w:t>
            </w:r>
            <w:r w:rsidR="004328BA">
              <w:rPr>
                <w:rFonts w:cstheme="minorBidi"/>
                <w:sz w:val="22"/>
                <w:szCs w:val="22"/>
              </w:rPr>
              <w:tab/>
            </w:r>
            <w:r w:rsidR="004328BA" w:rsidRPr="001D4E6E">
              <w:rPr>
                <w:rStyle w:val="Hyperlink"/>
              </w:rPr>
              <w:t>UML-verbeelding CIMOW</w:t>
            </w:r>
            <w:r w:rsidR="004328BA">
              <w:rPr>
                <w:webHidden/>
              </w:rPr>
              <w:tab/>
            </w:r>
            <w:r w:rsidR="004328BA">
              <w:rPr>
                <w:webHidden/>
              </w:rPr>
              <w:fldChar w:fldCharType="begin"/>
            </w:r>
            <w:r w:rsidR="004328BA">
              <w:rPr>
                <w:webHidden/>
              </w:rPr>
              <w:instrText xml:space="preserve"> PAGEREF _Toc92286566 \h </w:instrText>
            </w:r>
            <w:r w:rsidR="004328BA">
              <w:rPr>
                <w:webHidden/>
              </w:rPr>
            </w:r>
            <w:r w:rsidR="004328BA">
              <w:rPr>
                <w:webHidden/>
              </w:rPr>
              <w:fldChar w:fldCharType="separate"/>
            </w:r>
            <w:r w:rsidR="004328BA">
              <w:rPr>
                <w:webHidden/>
              </w:rPr>
              <w:t>9</w:t>
            </w:r>
            <w:r w:rsidR="004328BA">
              <w:rPr>
                <w:webHidden/>
              </w:rPr>
              <w:fldChar w:fldCharType="end"/>
            </w:r>
          </w:hyperlink>
        </w:p>
        <w:p w14:paraId="0B92E085" w14:textId="0D76854E" w:rsidR="004328BA" w:rsidRDefault="00922795">
          <w:pPr>
            <w:pStyle w:val="Inhopg3"/>
            <w:tabs>
              <w:tab w:val="left" w:pos="1320"/>
              <w:tab w:val="right" w:leader="dot" w:pos="9060"/>
            </w:tabs>
            <w:rPr>
              <w:rFonts w:cstheme="minorBidi"/>
              <w:noProof/>
              <w:sz w:val="22"/>
              <w:szCs w:val="22"/>
            </w:rPr>
          </w:pPr>
          <w:hyperlink w:anchor="_Toc92286567" w:history="1">
            <w:r w:rsidR="004328BA" w:rsidRPr="001D4E6E">
              <w:rPr>
                <w:rStyle w:val="Hyperlink"/>
                <w:noProof/>
              </w:rPr>
              <w:t>2.1.1</w:t>
            </w:r>
            <w:r w:rsidR="004328BA">
              <w:rPr>
                <w:rFonts w:cstheme="minorBidi"/>
                <w:noProof/>
                <w:sz w:val="22"/>
                <w:szCs w:val="22"/>
              </w:rPr>
              <w:tab/>
            </w:r>
            <w:r w:rsidR="004328BA" w:rsidRPr="001D4E6E">
              <w:rPr>
                <w:rStyle w:val="Hyperlink"/>
                <w:noProof/>
              </w:rPr>
              <w:t>Toelichting op artikel-gestructureerde objecten</w:t>
            </w:r>
            <w:r w:rsidR="004328BA">
              <w:rPr>
                <w:noProof/>
                <w:webHidden/>
              </w:rPr>
              <w:tab/>
            </w:r>
            <w:r w:rsidR="004328BA">
              <w:rPr>
                <w:noProof/>
                <w:webHidden/>
              </w:rPr>
              <w:fldChar w:fldCharType="begin"/>
            </w:r>
            <w:r w:rsidR="004328BA">
              <w:rPr>
                <w:noProof/>
                <w:webHidden/>
              </w:rPr>
              <w:instrText xml:space="preserve"> PAGEREF _Toc92286567 \h </w:instrText>
            </w:r>
            <w:r w:rsidR="004328BA">
              <w:rPr>
                <w:noProof/>
                <w:webHidden/>
              </w:rPr>
            </w:r>
            <w:r w:rsidR="004328BA">
              <w:rPr>
                <w:noProof/>
                <w:webHidden/>
              </w:rPr>
              <w:fldChar w:fldCharType="separate"/>
            </w:r>
            <w:r w:rsidR="004328BA">
              <w:rPr>
                <w:noProof/>
                <w:webHidden/>
              </w:rPr>
              <w:t>10</w:t>
            </w:r>
            <w:r w:rsidR="004328BA">
              <w:rPr>
                <w:noProof/>
                <w:webHidden/>
              </w:rPr>
              <w:fldChar w:fldCharType="end"/>
            </w:r>
          </w:hyperlink>
        </w:p>
        <w:p w14:paraId="1CBC138D" w14:textId="41684703" w:rsidR="004328BA" w:rsidRDefault="00922795">
          <w:pPr>
            <w:pStyle w:val="Inhopg3"/>
            <w:tabs>
              <w:tab w:val="left" w:pos="1320"/>
              <w:tab w:val="right" w:leader="dot" w:pos="9060"/>
            </w:tabs>
            <w:rPr>
              <w:rFonts w:cstheme="minorBidi"/>
              <w:noProof/>
              <w:sz w:val="22"/>
              <w:szCs w:val="22"/>
            </w:rPr>
          </w:pPr>
          <w:hyperlink w:anchor="_Toc92286568" w:history="1">
            <w:r w:rsidR="004328BA" w:rsidRPr="001D4E6E">
              <w:rPr>
                <w:rStyle w:val="Hyperlink"/>
                <w:noProof/>
              </w:rPr>
              <w:t>2.1.2</w:t>
            </w:r>
            <w:r w:rsidR="004328BA">
              <w:rPr>
                <w:rFonts w:cstheme="minorBidi"/>
                <w:noProof/>
                <w:sz w:val="22"/>
                <w:szCs w:val="22"/>
              </w:rPr>
              <w:tab/>
            </w:r>
            <w:r w:rsidR="004328BA" w:rsidRPr="001D4E6E">
              <w:rPr>
                <w:rStyle w:val="Hyperlink"/>
                <w:noProof/>
              </w:rPr>
              <w:t>Toelichting op vrijetekststructuur-objecten</w:t>
            </w:r>
            <w:r w:rsidR="004328BA">
              <w:rPr>
                <w:noProof/>
                <w:webHidden/>
              </w:rPr>
              <w:tab/>
            </w:r>
            <w:r w:rsidR="004328BA">
              <w:rPr>
                <w:noProof/>
                <w:webHidden/>
              </w:rPr>
              <w:fldChar w:fldCharType="begin"/>
            </w:r>
            <w:r w:rsidR="004328BA">
              <w:rPr>
                <w:noProof/>
                <w:webHidden/>
              </w:rPr>
              <w:instrText xml:space="preserve"> PAGEREF _Toc92286568 \h </w:instrText>
            </w:r>
            <w:r w:rsidR="004328BA">
              <w:rPr>
                <w:noProof/>
                <w:webHidden/>
              </w:rPr>
            </w:r>
            <w:r w:rsidR="004328BA">
              <w:rPr>
                <w:noProof/>
                <w:webHidden/>
              </w:rPr>
              <w:fldChar w:fldCharType="separate"/>
            </w:r>
            <w:r w:rsidR="004328BA">
              <w:rPr>
                <w:noProof/>
                <w:webHidden/>
              </w:rPr>
              <w:t>10</w:t>
            </w:r>
            <w:r w:rsidR="004328BA">
              <w:rPr>
                <w:noProof/>
                <w:webHidden/>
              </w:rPr>
              <w:fldChar w:fldCharType="end"/>
            </w:r>
          </w:hyperlink>
        </w:p>
        <w:p w14:paraId="7646DBC4" w14:textId="76069245" w:rsidR="004328BA" w:rsidRDefault="00922795">
          <w:pPr>
            <w:pStyle w:val="Inhopg2"/>
            <w:rPr>
              <w:rFonts w:cstheme="minorBidi"/>
              <w:sz w:val="22"/>
              <w:szCs w:val="22"/>
            </w:rPr>
          </w:pPr>
          <w:hyperlink w:anchor="_Toc92286569" w:history="1">
            <w:r w:rsidR="004328BA" w:rsidRPr="001D4E6E">
              <w:rPr>
                <w:rStyle w:val="Hyperlink"/>
                <w:rFonts w:eastAsia="Times New Roman"/>
              </w:rPr>
              <w:t>2.2</w:t>
            </w:r>
            <w:r w:rsidR="004328BA">
              <w:rPr>
                <w:rFonts w:cstheme="minorBidi"/>
                <w:sz w:val="22"/>
                <w:szCs w:val="22"/>
              </w:rPr>
              <w:tab/>
            </w:r>
            <w:r w:rsidR="004328BA" w:rsidRPr="001D4E6E">
              <w:rPr>
                <w:rStyle w:val="Hyperlink"/>
                <w:rFonts w:eastAsia="Times New Roman"/>
              </w:rPr>
              <w:t>Objecttype Regeltekst</w:t>
            </w:r>
            <w:r w:rsidR="004328BA">
              <w:rPr>
                <w:webHidden/>
              </w:rPr>
              <w:tab/>
            </w:r>
            <w:r w:rsidR="004328BA">
              <w:rPr>
                <w:webHidden/>
              </w:rPr>
              <w:fldChar w:fldCharType="begin"/>
            </w:r>
            <w:r w:rsidR="004328BA">
              <w:rPr>
                <w:webHidden/>
              </w:rPr>
              <w:instrText xml:space="preserve"> PAGEREF _Toc92286569 \h </w:instrText>
            </w:r>
            <w:r w:rsidR="004328BA">
              <w:rPr>
                <w:webHidden/>
              </w:rPr>
            </w:r>
            <w:r w:rsidR="004328BA">
              <w:rPr>
                <w:webHidden/>
              </w:rPr>
              <w:fldChar w:fldCharType="separate"/>
            </w:r>
            <w:r w:rsidR="004328BA">
              <w:rPr>
                <w:webHidden/>
              </w:rPr>
              <w:t>11</w:t>
            </w:r>
            <w:r w:rsidR="004328BA">
              <w:rPr>
                <w:webHidden/>
              </w:rPr>
              <w:fldChar w:fldCharType="end"/>
            </w:r>
          </w:hyperlink>
        </w:p>
        <w:p w14:paraId="1769DC5A" w14:textId="5678B9FF" w:rsidR="004328BA" w:rsidRDefault="00922795">
          <w:pPr>
            <w:pStyle w:val="Inhopg2"/>
            <w:rPr>
              <w:rFonts w:cstheme="minorBidi"/>
              <w:sz w:val="22"/>
              <w:szCs w:val="22"/>
            </w:rPr>
          </w:pPr>
          <w:hyperlink w:anchor="_Toc92286570" w:history="1">
            <w:r w:rsidR="004328BA" w:rsidRPr="001D4E6E">
              <w:rPr>
                <w:rStyle w:val="Hyperlink"/>
              </w:rPr>
              <w:t>2.3</w:t>
            </w:r>
            <w:r w:rsidR="004328BA">
              <w:rPr>
                <w:rFonts w:cstheme="minorBidi"/>
                <w:sz w:val="22"/>
                <w:szCs w:val="22"/>
              </w:rPr>
              <w:tab/>
            </w:r>
            <w:r w:rsidR="004328BA" w:rsidRPr="001D4E6E">
              <w:rPr>
                <w:rStyle w:val="Hyperlink"/>
                <w:rFonts w:eastAsia="Times New Roman"/>
              </w:rPr>
              <w:t>Objecttype Juridische regel</w:t>
            </w:r>
            <w:r w:rsidR="004328BA">
              <w:rPr>
                <w:webHidden/>
              </w:rPr>
              <w:tab/>
            </w:r>
            <w:r w:rsidR="004328BA">
              <w:rPr>
                <w:webHidden/>
              </w:rPr>
              <w:fldChar w:fldCharType="begin"/>
            </w:r>
            <w:r w:rsidR="004328BA">
              <w:rPr>
                <w:webHidden/>
              </w:rPr>
              <w:instrText xml:space="preserve"> PAGEREF _Toc92286570 \h </w:instrText>
            </w:r>
            <w:r w:rsidR="004328BA">
              <w:rPr>
                <w:webHidden/>
              </w:rPr>
            </w:r>
            <w:r w:rsidR="004328BA">
              <w:rPr>
                <w:webHidden/>
              </w:rPr>
              <w:fldChar w:fldCharType="separate"/>
            </w:r>
            <w:r w:rsidR="004328BA">
              <w:rPr>
                <w:webHidden/>
              </w:rPr>
              <w:t>12</w:t>
            </w:r>
            <w:r w:rsidR="004328BA">
              <w:rPr>
                <w:webHidden/>
              </w:rPr>
              <w:fldChar w:fldCharType="end"/>
            </w:r>
          </w:hyperlink>
        </w:p>
        <w:p w14:paraId="53371CC5" w14:textId="60800121" w:rsidR="004328BA" w:rsidRDefault="00922795">
          <w:pPr>
            <w:pStyle w:val="Inhopg2"/>
            <w:rPr>
              <w:rFonts w:cstheme="minorBidi"/>
              <w:sz w:val="22"/>
              <w:szCs w:val="22"/>
            </w:rPr>
          </w:pPr>
          <w:hyperlink w:anchor="_Toc92286571" w:history="1">
            <w:r w:rsidR="004328BA" w:rsidRPr="001D4E6E">
              <w:rPr>
                <w:rStyle w:val="Hyperlink"/>
                <w:rFonts w:eastAsia="Times New Roman"/>
              </w:rPr>
              <w:t>2.4</w:t>
            </w:r>
            <w:r w:rsidR="004328BA">
              <w:rPr>
                <w:rFonts w:cstheme="minorBidi"/>
                <w:sz w:val="22"/>
                <w:szCs w:val="22"/>
              </w:rPr>
              <w:tab/>
            </w:r>
            <w:r w:rsidR="004328BA" w:rsidRPr="001D4E6E">
              <w:rPr>
                <w:rStyle w:val="Hyperlink"/>
                <w:rFonts w:eastAsia="Times New Roman"/>
              </w:rPr>
              <w:t>Objecttype Regel voor iedereen</w:t>
            </w:r>
            <w:r w:rsidR="004328BA">
              <w:rPr>
                <w:webHidden/>
              </w:rPr>
              <w:tab/>
            </w:r>
            <w:r w:rsidR="004328BA">
              <w:rPr>
                <w:webHidden/>
              </w:rPr>
              <w:fldChar w:fldCharType="begin"/>
            </w:r>
            <w:r w:rsidR="004328BA">
              <w:rPr>
                <w:webHidden/>
              </w:rPr>
              <w:instrText xml:space="preserve"> PAGEREF _Toc92286571 \h </w:instrText>
            </w:r>
            <w:r w:rsidR="004328BA">
              <w:rPr>
                <w:webHidden/>
              </w:rPr>
            </w:r>
            <w:r w:rsidR="004328BA">
              <w:rPr>
                <w:webHidden/>
              </w:rPr>
              <w:fldChar w:fldCharType="separate"/>
            </w:r>
            <w:r w:rsidR="004328BA">
              <w:rPr>
                <w:webHidden/>
              </w:rPr>
              <w:t>13</w:t>
            </w:r>
            <w:r w:rsidR="004328BA">
              <w:rPr>
                <w:webHidden/>
              </w:rPr>
              <w:fldChar w:fldCharType="end"/>
            </w:r>
          </w:hyperlink>
        </w:p>
        <w:p w14:paraId="045794A0" w14:textId="37CC9A87" w:rsidR="004328BA" w:rsidRDefault="00922795">
          <w:pPr>
            <w:pStyle w:val="Inhopg2"/>
            <w:rPr>
              <w:rFonts w:cstheme="minorBidi"/>
              <w:sz w:val="22"/>
              <w:szCs w:val="22"/>
            </w:rPr>
          </w:pPr>
          <w:hyperlink w:anchor="_Toc92286572" w:history="1">
            <w:r w:rsidR="004328BA" w:rsidRPr="001D4E6E">
              <w:rPr>
                <w:rStyle w:val="Hyperlink"/>
                <w:rFonts w:eastAsia="Times New Roman"/>
              </w:rPr>
              <w:t>2.5</w:t>
            </w:r>
            <w:r w:rsidR="004328BA">
              <w:rPr>
                <w:rFonts w:cstheme="minorBidi"/>
                <w:sz w:val="22"/>
                <w:szCs w:val="22"/>
              </w:rPr>
              <w:tab/>
            </w:r>
            <w:r w:rsidR="004328BA" w:rsidRPr="001D4E6E">
              <w:rPr>
                <w:rStyle w:val="Hyperlink"/>
                <w:rFonts w:eastAsia="Times New Roman"/>
              </w:rPr>
              <w:t>Objecttype Instructieregel</w:t>
            </w:r>
            <w:r w:rsidR="004328BA">
              <w:rPr>
                <w:webHidden/>
              </w:rPr>
              <w:tab/>
            </w:r>
            <w:r w:rsidR="004328BA">
              <w:rPr>
                <w:webHidden/>
              </w:rPr>
              <w:fldChar w:fldCharType="begin"/>
            </w:r>
            <w:r w:rsidR="004328BA">
              <w:rPr>
                <w:webHidden/>
              </w:rPr>
              <w:instrText xml:space="preserve"> PAGEREF _Toc92286572 \h </w:instrText>
            </w:r>
            <w:r w:rsidR="004328BA">
              <w:rPr>
                <w:webHidden/>
              </w:rPr>
            </w:r>
            <w:r w:rsidR="004328BA">
              <w:rPr>
                <w:webHidden/>
              </w:rPr>
              <w:fldChar w:fldCharType="separate"/>
            </w:r>
            <w:r w:rsidR="004328BA">
              <w:rPr>
                <w:webHidden/>
              </w:rPr>
              <w:t>13</w:t>
            </w:r>
            <w:r w:rsidR="004328BA">
              <w:rPr>
                <w:webHidden/>
              </w:rPr>
              <w:fldChar w:fldCharType="end"/>
            </w:r>
          </w:hyperlink>
        </w:p>
        <w:p w14:paraId="2EED768C" w14:textId="6A6BEA2C" w:rsidR="004328BA" w:rsidRDefault="00922795">
          <w:pPr>
            <w:pStyle w:val="Inhopg2"/>
            <w:rPr>
              <w:rFonts w:cstheme="minorBidi"/>
              <w:sz w:val="22"/>
              <w:szCs w:val="22"/>
            </w:rPr>
          </w:pPr>
          <w:hyperlink w:anchor="_Toc92286573" w:history="1">
            <w:r w:rsidR="004328BA" w:rsidRPr="001D4E6E">
              <w:rPr>
                <w:rStyle w:val="Hyperlink"/>
                <w:rFonts w:eastAsia="Times New Roman"/>
              </w:rPr>
              <w:t>2.6</w:t>
            </w:r>
            <w:r w:rsidR="004328BA">
              <w:rPr>
                <w:rFonts w:cstheme="minorBidi"/>
                <w:sz w:val="22"/>
                <w:szCs w:val="22"/>
              </w:rPr>
              <w:tab/>
            </w:r>
            <w:r w:rsidR="004328BA" w:rsidRPr="001D4E6E">
              <w:rPr>
                <w:rStyle w:val="Hyperlink"/>
                <w:rFonts w:eastAsia="Times New Roman"/>
              </w:rPr>
              <w:t>Objecttype Omgevingswaarderegel</w:t>
            </w:r>
            <w:r w:rsidR="004328BA">
              <w:rPr>
                <w:webHidden/>
              </w:rPr>
              <w:tab/>
            </w:r>
            <w:r w:rsidR="004328BA">
              <w:rPr>
                <w:webHidden/>
              </w:rPr>
              <w:fldChar w:fldCharType="begin"/>
            </w:r>
            <w:r w:rsidR="004328BA">
              <w:rPr>
                <w:webHidden/>
              </w:rPr>
              <w:instrText xml:space="preserve"> PAGEREF _Toc92286573 \h </w:instrText>
            </w:r>
            <w:r w:rsidR="004328BA">
              <w:rPr>
                <w:webHidden/>
              </w:rPr>
            </w:r>
            <w:r w:rsidR="004328BA">
              <w:rPr>
                <w:webHidden/>
              </w:rPr>
              <w:fldChar w:fldCharType="separate"/>
            </w:r>
            <w:r w:rsidR="004328BA">
              <w:rPr>
                <w:webHidden/>
              </w:rPr>
              <w:t>13</w:t>
            </w:r>
            <w:r w:rsidR="004328BA">
              <w:rPr>
                <w:webHidden/>
              </w:rPr>
              <w:fldChar w:fldCharType="end"/>
            </w:r>
          </w:hyperlink>
        </w:p>
        <w:p w14:paraId="66E9AA14" w14:textId="0A5CE519" w:rsidR="004328BA" w:rsidRDefault="00922795">
          <w:pPr>
            <w:pStyle w:val="Inhopg2"/>
            <w:rPr>
              <w:rFonts w:cstheme="minorBidi"/>
              <w:sz w:val="22"/>
              <w:szCs w:val="22"/>
            </w:rPr>
          </w:pPr>
          <w:hyperlink w:anchor="_Toc92286574" w:history="1">
            <w:r w:rsidR="004328BA" w:rsidRPr="001D4E6E">
              <w:rPr>
                <w:rStyle w:val="Hyperlink"/>
                <w:rFonts w:eastAsia="Times New Roman"/>
              </w:rPr>
              <w:t>2.7</w:t>
            </w:r>
            <w:r w:rsidR="004328BA">
              <w:rPr>
                <w:rFonts w:cstheme="minorBidi"/>
                <w:sz w:val="22"/>
                <w:szCs w:val="22"/>
              </w:rPr>
              <w:tab/>
            </w:r>
            <w:r w:rsidR="004328BA" w:rsidRPr="001D4E6E">
              <w:rPr>
                <w:rStyle w:val="Hyperlink"/>
                <w:rFonts w:eastAsia="Times New Roman"/>
              </w:rPr>
              <w:t>Objecttype Activiteit</w:t>
            </w:r>
            <w:r w:rsidR="004328BA">
              <w:rPr>
                <w:webHidden/>
              </w:rPr>
              <w:tab/>
            </w:r>
            <w:r w:rsidR="004328BA">
              <w:rPr>
                <w:webHidden/>
              </w:rPr>
              <w:fldChar w:fldCharType="begin"/>
            </w:r>
            <w:r w:rsidR="004328BA">
              <w:rPr>
                <w:webHidden/>
              </w:rPr>
              <w:instrText xml:space="preserve"> PAGEREF _Toc92286574 \h </w:instrText>
            </w:r>
            <w:r w:rsidR="004328BA">
              <w:rPr>
                <w:webHidden/>
              </w:rPr>
            </w:r>
            <w:r w:rsidR="004328BA">
              <w:rPr>
                <w:webHidden/>
              </w:rPr>
              <w:fldChar w:fldCharType="separate"/>
            </w:r>
            <w:r w:rsidR="004328BA">
              <w:rPr>
                <w:webHidden/>
              </w:rPr>
              <w:t>13</w:t>
            </w:r>
            <w:r w:rsidR="004328BA">
              <w:rPr>
                <w:webHidden/>
              </w:rPr>
              <w:fldChar w:fldCharType="end"/>
            </w:r>
          </w:hyperlink>
        </w:p>
        <w:p w14:paraId="2D2EBD93" w14:textId="563783DE" w:rsidR="004328BA" w:rsidRDefault="00922795">
          <w:pPr>
            <w:pStyle w:val="Inhopg2"/>
            <w:rPr>
              <w:rFonts w:cstheme="minorBidi"/>
              <w:sz w:val="22"/>
              <w:szCs w:val="22"/>
            </w:rPr>
          </w:pPr>
          <w:hyperlink w:anchor="_Toc92286575" w:history="1">
            <w:r w:rsidR="004328BA" w:rsidRPr="001D4E6E">
              <w:rPr>
                <w:rStyle w:val="Hyperlink"/>
                <w:rFonts w:eastAsia="Times New Roman"/>
              </w:rPr>
              <w:t>2.8</w:t>
            </w:r>
            <w:r w:rsidR="004328BA">
              <w:rPr>
                <w:rFonts w:cstheme="minorBidi"/>
                <w:sz w:val="22"/>
                <w:szCs w:val="22"/>
              </w:rPr>
              <w:tab/>
            </w:r>
            <w:r w:rsidR="004328BA" w:rsidRPr="001D4E6E">
              <w:rPr>
                <w:rStyle w:val="Hyperlink"/>
                <w:rFonts w:eastAsia="Times New Roman"/>
              </w:rPr>
              <w:t>Objecttype Omgevingswaarde</w:t>
            </w:r>
            <w:r w:rsidR="004328BA">
              <w:rPr>
                <w:webHidden/>
              </w:rPr>
              <w:tab/>
            </w:r>
            <w:r w:rsidR="004328BA">
              <w:rPr>
                <w:webHidden/>
              </w:rPr>
              <w:fldChar w:fldCharType="begin"/>
            </w:r>
            <w:r w:rsidR="004328BA">
              <w:rPr>
                <w:webHidden/>
              </w:rPr>
              <w:instrText xml:space="preserve"> PAGEREF _Toc92286575 \h </w:instrText>
            </w:r>
            <w:r w:rsidR="004328BA">
              <w:rPr>
                <w:webHidden/>
              </w:rPr>
            </w:r>
            <w:r w:rsidR="004328BA">
              <w:rPr>
                <w:webHidden/>
              </w:rPr>
              <w:fldChar w:fldCharType="separate"/>
            </w:r>
            <w:r w:rsidR="004328BA">
              <w:rPr>
                <w:webHidden/>
              </w:rPr>
              <w:t>14</w:t>
            </w:r>
            <w:r w:rsidR="004328BA">
              <w:rPr>
                <w:webHidden/>
              </w:rPr>
              <w:fldChar w:fldCharType="end"/>
            </w:r>
          </w:hyperlink>
        </w:p>
        <w:p w14:paraId="752B70FD" w14:textId="7310D1F2" w:rsidR="004328BA" w:rsidRDefault="00922795">
          <w:pPr>
            <w:pStyle w:val="Inhopg2"/>
            <w:rPr>
              <w:rFonts w:cstheme="minorBidi"/>
              <w:sz w:val="22"/>
              <w:szCs w:val="22"/>
            </w:rPr>
          </w:pPr>
          <w:hyperlink w:anchor="_Toc92286576" w:history="1">
            <w:r w:rsidR="004328BA" w:rsidRPr="001D4E6E">
              <w:rPr>
                <w:rStyle w:val="Hyperlink"/>
                <w:rFonts w:eastAsia="Times New Roman"/>
              </w:rPr>
              <w:t>2.9</w:t>
            </w:r>
            <w:r w:rsidR="004328BA">
              <w:rPr>
                <w:rFonts w:cstheme="minorBidi"/>
                <w:sz w:val="22"/>
                <w:szCs w:val="22"/>
              </w:rPr>
              <w:tab/>
            </w:r>
            <w:r w:rsidR="004328BA" w:rsidRPr="001D4E6E">
              <w:rPr>
                <w:rStyle w:val="Hyperlink"/>
                <w:rFonts w:eastAsia="Times New Roman"/>
              </w:rPr>
              <w:t>Objecttype Omgevingsnorm</w:t>
            </w:r>
            <w:r w:rsidR="004328BA">
              <w:rPr>
                <w:webHidden/>
              </w:rPr>
              <w:tab/>
            </w:r>
            <w:r w:rsidR="004328BA">
              <w:rPr>
                <w:webHidden/>
              </w:rPr>
              <w:fldChar w:fldCharType="begin"/>
            </w:r>
            <w:r w:rsidR="004328BA">
              <w:rPr>
                <w:webHidden/>
              </w:rPr>
              <w:instrText xml:space="preserve"> PAGEREF _Toc92286576 \h </w:instrText>
            </w:r>
            <w:r w:rsidR="004328BA">
              <w:rPr>
                <w:webHidden/>
              </w:rPr>
            </w:r>
            <w:r w:rsidR="004328BA">
              <w:rPr>
                <w:webHidden/>
              </w:rPr>
              <w:fldChar w:fldCharType="separate"/>
            </w:r>
            <w:r w:rsidR="004328BA">
              <w:rPr>
                <w:webHidden/>
              </w:rPr>
              <w:t>14</w:t>
            </w:r>
            <w:r w:rsidR="004328BA">
              <w:rPr>
                <w:webHidden/>
              </w:rPr>
              <w:fldChar w:fldCharType="end"/>
            </w:r>
          </w:hyperlink>
        </w:p>
        <w:p w14:paraId="1E9A89C8" w14:textId="5183FD1C" w:rsidR="004328BA" w:rsidRDefault="00922795">
          <w:pPr>
            <w:pStyle w:val="Inhopg2"/>
            <w:rPr>
              <w:rFonts w:cstheme="minorBidi"/>
              <w:sz w:val="22"/>
              <w:szCs w:val="22"/>
            </w:rPr>
          </w:pPr>
          <w:hyperlink w:anchor="_Toc92286577" w:history="1">
            <w:r w:rsidR="004328BA" w:rsidRPr="001D4E6E">
              <w:rPr>
                <w:rStyle w:val="Hyperlink"/>
                <w:rFonts w:eastAsia="Times New Roman"/>
              </w:rPr>
              <w:t>2.10</w:t>
            </w:r>
            <w:r w:rsidR="004328BA">
              <w:rPr>
                <w:rFonts w:cstheme="minorBidi"/>
                <w:sz w:val="22"/>
                <w:szCs w:val="22"/>
              </w:rPr>
              <w:tab/>
            </w:r>
            <w:r w:rsidR="004328BA" w:rsidRPr="001D4E6E">
              <w:rPr>
                <w:rStyle w:val="Hyperlink"/>
                <w:rFonts w:eastAsia="Times New Roman"/>
              </w:rPr>
              <w:t>Objecttype Norm</w:t>
            </w:r>
            <w:r w:rsidR="004328BA">
              <w:rPr>
                <w:webHidden/>
              </w:rPr>
              <w:tab/>
            </w:r>
            <w:r w:rsidR="004328BA">
              <w:rPr>
                <w:webHidden/>
              </w:rPr>
              <w:fldChar w:fldCharType="begin"/>
            </w:r>
            <w:r w:rsidR="004328BA">
              <w:rPr>
                <w:webHidden/>
              </w:rPr>
              <w:instrText xml:space="preserve"> PAGEREF _Toc92286577 \h </w:instrText>
            </w:r>
            <w:r w:rsidR="004328BA">
              <w:rPr>
                <w:webHidden/>
              </w:rPr>
            </w:r>
            <w:r w:rsidR="004328BA">
              <w:rPr>
                <w:webHidden/>
              </w:rPr>
              <w:fldChar w:fldCharType="separate"/>
            </w:r>
            <w:r w:rsidR="004328BA">
              <w:rPr>
                <w:webHidden/>
              </w:rPr>
              <w:t>14</w:t>
            </w:r>
            <w:r w:rsidR="004328BA">
              <w:rPr>
                <w:webHidden/>
              </w:rPr>
              <w:fldChar w:fldCharType="end"/>
            </w:r>
          </w:hyperlink>
        </w:p>
        <w:p w14:paraId="29A4787A" w14:textId="3D2FFC52" w:rsidR="004328BA" w:rsidRDefault="00922795">
          <w:pPr>
            <w:pStyle w:val="Inhopg2"/>
            <w:rPr>
              <w:rFonts w:cstheme="minorBidi"/>
              <w:sz w:val="22"/>
              <w:szCs w:val="22"/>
            </w:rPr>
          </w:pPr>
          <w:hyperlink w:anchor="_Toc92286578" w:history="1">
            <w:r w:rsidR="004328BA" w:rsidRPr="001D4E6E">
              <w:rPr>
                <w:rStyle w:val="Hyperlink"/>
                <w:rFonts w:eastAsia="Times New Roman"/>
              </w:rPr>
              <w:t>2.11</w:t>
            </w:r>
            <w:r w:rsidR="004328BA">
              <w:rPr>
                <w:rFonts w:cstheme="minorBidi"/>
                <w:sz w:val="22"/>
                <w:szCs w:val="22"/>
              </w:rPr>
              <w:tab/>
            </w:r>
            <w:r w:rsidR="004328BA" w:rsidRPr="001D4E6E">
              <w:rPr>
                <w:rStyle w:val="Hyperlink"/>
                <w:rFonts w:eastAsia="Times New Roman"/>
              </w:rPr>
              <w:t>Objecttype Functie</w:t>
            </w:r>
            <w:r w:rsidR="004328BA">
              <w:rPr>
                <w:webHidden/>
              </w:rPr>
              <w:tab/>
            </w:r>
            <w:r w:rsidR="004328BA">
              <w:rPr>
                <w:webHidden/>
              </w:rPr>
              <w:fldChar w:fldCharType="begin"/>
            </w:r>
            <w:r w:rsidR="004328BA">
              <w:rPr>
                <w:webHidden/>
              </w:rPr>
              <w:instrText xml:space="preserve"> PAGEREF _Toc92286578 \h </w:instrText>
            </w:r>
            <w:r w:rsidR="004328BA">
              <w:rPr>
                <w:webHidden/>
              </w:rPr>
            </w:r>
            <w:r w:rsidR="004328BA">
              <w:rPr>
                <w:webHidden/>
              </w:rPr>
              <w:fldChar w:fldCharType="separate"/>
            </w:r>
            <w:r w:rsidR="004328BA">
              <w:rPr>
                <w:webHidden/>
              </w:rPr>
              <w:t>15</w:t>
            </w:r>
            <w:r w:rsidR="004328BA">
              <w:rPr>
                <w:webHidden/>
              </w:rPr>
              <w:fldChar w:fldCharType="end"/>
            </w:r>
          </w:hyperlink>
        </w:p>
        <w:p w14:paraId="25AEAA5A" w14:textId="024B27D2" w:rsidR="004328BA" w:rsidRDefault="00922795">
          <w:pPr>
            <w:pStyle w:val="Inhopg2"/>
            <w:rPr>
              <w:rFonts w:cstheme="minorBidi"/>
              <w:sz w:val="22"/>
              <w:szCs w:val="22"/>
            </w:rPr>
          </w:pPr>
          <w:hyperlink w:anchor="_Toc92286579" w:history="1">
            <w:r w:rsidR="004328BA" w:rsidRPr="001D4E6E">
              <w:rPr>
                <w:rStyle w:val="Hyperlink"/>
                <w:rFonts w:eastAsia="Times New Roman"/>
              </w:rPr>
              <w:t>2.12</w:t>
            </w:r>
            <w:r w:rsidR="004328BA">
              <w:rPr>
                <w:rFonts w:cstheme="minorBidi"/>
                <w:sz w:val="22"/>
                <w:szCs w:val="22"/>
              </w:rPr>
              <w:tab/>
            </w:r>
            <w:r w:rsidR="004328BA" w:rsidRPr="001D4E6E">
              <w:rPr>
                <w:rStyle w:val="Hyperlink"/>
                <w:rFonts w:eastAsia="Times New Roman"/>
              </w:rPr>
              <w:t>Objecttype Beperkingengebied</w:t>
            </w:r>
            <w:r w:rsidR="004328BA">
              <w:rPr>
                <w:webHidden/>
              </w:rPr>
              <w:tab/>
            </w:r>
            <w:r w:rsidR="004328BA">
              <w:rPr>
                <w:webHidden/>
              </w:rPr>
              <w:fldChar w:fldCharType="begin"/>
            </w:r>
            <w:r w:rsidR="004328BA">
              <w:rPr>
                <w:webHidden/>
              </w:rPr>
              <w:instrText xml:space="preserve"> PAGEREF _Toc92286579 \h </w:instrText>
            </w:r>
            <w:r w:rsidR="004328BA">
              <w:rPr>
                <w:webHidden/>
              </w:rPr>
            </w:r>
            <w:r w:rsidR="004328BA">
              <w:rPr>
                <w:webHidden/>
              </w:rPr>
              <w:fldChar w:fldCharType="separate"/>
            </w:r>
            <w:r w:rsidR="004328BA">
              <w:rPr>
                <w:webHidden/>
              </w:rPr>
              <w:t>15</w:t>
            </w:r>
            <w:r w:rsidR="004328BA">
              <w:rPr>
                <w:webHidden/>
              </w:rPr>
              <w:fldChar w:fldCharType="end"/>
            </w:r>
          </w:hyperlink>
        </w:p>
        <w:p w14:paraId="38CA03DB" w14:textId="6DC9C4E3" w:rsidR="004328BA" w:rsidRDefault="00922795">
          <w:pPr>
            <w:pStyle w:val="Inhopg2"/>
            <w:rPr>
              <w:rFonts w:cstheme="minorBidi"/>
              <w:sz w:val="22"/>
              <w:szCs w:val="22"/>
            </w:rPr>
          </w:pPr>
          <w:hyperlink w:anchor="_Toc92286580" w:history="1">
            <w:r w:rsidR="004328BA" w:rsidRPr="001D4E6E">
              <w:rPr>
                <w:rStyle w:val="Hyperlink"/>
                <w:rFonts w:eastAsia="Times New Roman"/>
              </w:rPr>
              <w:t>2.13</w:t>
            </w:r>
            <w:r w:rsidR="004328BA">
              <w:rPr>
                <w:rFonts w:cstheme="minorBidi"/>
                <w:sz w:val="22"/>
                <w:szCs w:val="22"/>
              </w:rPr>
              <w:tab/>
            </w:r>
            <w:r w:rsidR="004328BA" w:rsidRPr="001D4E6E">
              <w:rPr>
                <w:rStyle w:val="Hyperlink"/>
                <w:rFonts w:eastAsia="Times New Roman"/>
              </w:rPr>
              <w:t>Objecttype Gebiedsaanwijzing</w:t>
            </w:r>
            <w:r w:rsidR="004328BA">
              <w:rPr>
                <w:webHidden/>
              </w:rPr>
              <w:tab/>
            </w:r>
            <w:r w:rsidR="004328BA">
              <w:rPr>
                <w:webHidden/>
              </w:rPr>
              <w:fldChar w:fldCharType="begin"/>
            </w:r>
            <w:r w:rsidR="004328BA">
              <w:rPr>
                <w:webHidden/>
              </w:rPr>
              <w:instrText xml:space="preserve"> PAGEREF _Toc92286580 \h </w:instrText>
            </w:r>
            <w:r w:rsidR="004328BA">
              <w:rPr>
                <w:webHidden/>
              </w:rPr>
            </w:r>
            <w:r w:rsidR="004328BA">
              <w:rPr>
                <w:webHidden/>
              </w:rPr>
              <w:fldChar w:fldCharType="separate"/>
            </w:r>
            <w:r w:rsidR="004328BA">
              <w:rPr>
                <w:webHidden/>
              </w:rPr>
              <w:t>16</w:t>
            </w:r>
            <w:r w:rsidR="004328BA">
              <w:rPr>
                <w:webHidden/>
              </w:rPr>
              <w:fldChar w:fldCharType="end"/>
            </w:r>
          </w:hyperlink>
        </w:p>
        <w:p w14:paraId="3902B523" w14:textId="54396230" w:rsidR="004328BA" w:rsidRDefault="00922795">
          <w:pPr>
            <w:pStyle w:val="Inhopg2"/>
            <w:rPr>
              <w:rFonts w:cstheme="minorBidi"/>
              <w:sz w:val="22"/>
              <w:szCs w:val="22"/>
            </w:rPr>
          </w:pPr>
          <w:hyperlink w:anchor="_Toc92286581" w:history="1">
            <w:r w:rsidR="004328BA" w:rsidRPr="001D4E6E">
              <w:rPr>
                <w:rStyle w:val="Hyperlink"/>
                <w:rFonts w:eastAsia="Times New Roman"/>
              </w:rPr>
              <w:t>2.14</w:t>
            </w:r>
            <w:r w:rsidR="004328BA">
              <w:rPr>
                <w:rFonts w:cstheme="minorBidi"/>
                <w:sz w:val="22"/>
                <w:szCs w:val="22"/>
              </w:rPr>
              <w:tab/>
            </w:r>
            <w:r w:rsidR="004328BA" w:rsidRPr="001D4E6E">
              <w:rPr>
                <w:rStyle w:val="Hyperlink"/>
                <w:rFonts w:eastAsia="Times New Roman"/>
              </w:rPr>
              <w:t>Objecttype Bodem</w:t>
            </w:r>
            <w:r w:rsidR="004328BA">
              <w:rPr>
                <w:webHidden/>
              </w:rPr>
              <w:tab/>
            </w:r>
            <w:r w:rsidR="004328BA">
              <w:rPr>
                <w:webHidden/>
              </w:rPr>
              <w:fldChar w:fldCharType="begin"/>
            </w:r>
            <w:r w:rsidR="004328BA">
              <w:rPr>
                <w:webHidden/>
              </w:rPr>
              <w:instrText xml:space="preserve"> PAGEREF _Toc92286581 \h </w:instrText>
            </w:r>
            <w:r w:rsidR="004328BA">
              <w:rPr>
                <w:webHidden/>
              </w:rPr>
            </w:r>
            <w:r w:rsidR="004328BA">
              <w:rPr>
                <w:webHidden/>
              </w:rPr>
              <w:fldChar w:fldCharType="separate"/>
            </w:r>
            <w:r w:rsidR="004328BA">
              <w:rPr>
                <w:webHidden/>
              </w:rPr>
              <w:t>16</w:t>
            </w:r>
            <w:r w:rsidR="004328BA">
              <w:rPr>
                <w:webHidden/>
              </w:rPr>
              <w:fldChar w:fldCharType="end"/>
            </w:r>
          </w:hyperlink>
        </w:p>
        <w:p w14:paraId="37EBCB9E" w14:textId="5A66381B" w:rsidR="004328BA" w:rsidRDefault="00922795">
          <w:pPr>
            <w:pStyle w:val="Inhopg2"/>
            <w:rPr>
              <w:rFonts w:cstheme="minorBidi"/>
              <w:sz w:val="22"/>
              <w:szCs w:val="22"/>
            </w:rPr>
          </w:pPr>
          <w:hyperlink w:anchor="_Toc92286582" w:history="1">
            <w:r w:rsidR="004328BA" w:rsidRPr="001D4E6E">
              <w:rPr>
                <w:rStyle w:val="Hyperlink"/>
                <w:rFonts w:eastAsia="Times New Roman"/>
              </w:rPr>
              <w:t>2.15</w:t>
            </w:r>
            <w:r w:rsidR="004328BA">
              <w:rPr>
                <w:rFonts w:cstheme="minorBidi"/>
                <w:sz w:val="22"/>
                <w:szCs w:val="22"/>
              </w:rPr>
              <w:tab/>
            </w:r>
            <w:r w:rsidR="004328BA" w:rsidRPr="001D4E6E">
              <w:rPr>
                <w:rStyle w:val="Hyperlink"/>
                <w:rFonts w:eastAsia="Times New Roman"/>
              </w:rPr>
              <w:t>Objecttype Bouw</w:t>
            </w:r>
            <w:r w:rsidR="004328BA">
              <w:rPr>
                <w:webHidden/>
              </w:rPr>
              <w:tab/>
            </w:r>
            <w:r w:rsidR="004328BA">
              <w:rPr>
                <w:webHidden/>
              </w:rPr>
              <w:fldChar w:fldCharType="begin"/>
            </w:r>
            <w:r w:rsidR="004328BA">
              <w:rPr>
                <w:webHidden/>
              </w:rPr>
              <w:instrText xml:space="preserve"> PAGEREF _Toc92286582 \h </w:instrText>
            </w:r>
            <w:r w:rsidR="004328BA">
              <w:rPr>
                <w:webHidden/>
              </w:rPr>
            </w:r>
            <w:r w:rsidR="004328BA">
              <w:rPr>
                <w:webHidden/>
              </w:rPr>
              <w:fldChar w:fldCharType="separate"/>
            </w:r>
            <w:r w:rsidR="004328BA">
              <w:rPr>
                <w:webHidden/>
              </w:rPr>
              <w:t>16</w:t>
            </w:r>
            <w:r w:rsidR="004328BA">
              <w:rPr>
                <w:webHidden/>
              </w:rPr>
              <w:fldChar w:fldCharType="end"/>
            </w:r>
          </w:hyperlink>
        </w:p>
        <w:p w14:paraId="6BEF464F" w14:textId="54F4DB25" w:rsidR="004328BA" w:rsidRDefault="00922795">
          <w:pPr>
            <w:pStyle w:val="Inhopg2"/>
            <w:rPr>
              <w:rFonts w:cstheme="minorBidi"/>
              <w:sz w:val="22"/>
              <w:szCs w:val="22"/>
            </w:rPr>
          </w:pPr>
          <w:hyperlink w:anchor="_Toc92286583" w:history="1">
            <w:r w:rsidR="004328BA" w:rsidRPr="001D4E6E">
              <w:rPr>
                <w:rStyle w:val="Hyperlink"/>
                <w:rFonts w:eastAsia="Times New Roman"/>
              </w:rPr>
              <w:t>2.16</w:t>
            </w:r>
            <w:r w:rsidR="004328BA">
              <w:rPr>
                <w:rFonts w:cstheme="minorBidi"/>
                <w:sz w:val="22"/>
                <w:szCs w:val="22"/>
              </w:rPr>
              <w:tab/>
            </w:r>
            <w:r w:rsidR="004328BA" w:rsidRPr="001D4E6E">
              <w:rPr>
                <w:rStyle w:val="Hyperlink"/>
                <w:rFonts w:eastAsia="Times New Roman"/>
              </w:rPr>
              <w:t>Objecttype Defensie</w:t>
            </w:r>
            <w:r w:rsidR="004328BA">
              <w:rPr>
                <w:webHidden/>
              </w:rPr>
              <w:tab/>
            </w:r>
            <w:r w:rsidR="004328BA">
              <w:rPr>
                <w:webHidden/>
              </w:rPr>
              <w:fldChar w:fldCharType="begin"/>
            </w:r>
            <w:r w:rsidR="004328BA">
              <w:rPr>
                <w:webHidden/>
              </w:rPr>
              <w:instrText xml:space="preserve"> PAGEREF _Toc92286583 \h </w:instrText>
            </w:r>
            <w:r w:rsidR="004328BA">
              <w:rPr>
                <w:webHidden/>
              </w:rPr>
            </w:r>
            <w:r w:rsidR="004328BA">
              <w:rPr>
                <w:webHidden/>
              </w:rPr>
              <w:fldChar w:fldCharType="separate"/>
            </w:r>
            <w:r w:rsidR="004328BA">
              <w:rPr>
                <w:webHidden/>
              </w:rPr>
              <w:t>16</w:t>
            </w:r>
            <w:r w:rsidR="004328BA">
              <w:rPr>
                <w:webHidden/>
              </w:rPr>
              <w:fldChar w:fldCharType="end"/>
            </w:r>
          </w:hyperlink>
        </w:p>
        <w:p w14:paraId="556943B4" w14:textId="69CD2067" w:rsidR="004328BA" w:rsidRDefault="00922795">
          <w:pPr>
            <w:pStyle w:val="Inhopg2"/>
            <w:rPr>
              <w:rFonts w:cstheme="minorBidi"/>
              <w:sz w:val="22"/>
              <w:szCs w:val="22"/>
            </w:rPr>
          </w:pPr>
          <w:hyperlink w:anchor="_Toc92286584" w:history="1">
            <w:r w:rsidR="004328BA" w:rsidRPr="001D4E6E">
              <w:rPr>
                <w:rStyle w:val="Hyperlink"/>
                <w:rFonts w:eastAsia="Times New Roman"/>
              </w:rPr>
              <w:t>2.17</w:t>
            </w:r>
            <w:r w:rsidR="004328BA">
              <w:rPr>
                <w:rFonts w:cstheme="minorBidi"/>
                <w:sz w:val="22"/>
                <w:szCs w:val="22"/>
              </w:rPr>
              <w:tab/>
            </w:r>
            <w:r w:rsidR="004328BA" w:rsidRPr="001D4E6E">
              <w:rPr>
                <w:rStyle w:val="Hyperlink"/>
                <w:rFonts w:eastAsia="Times New Roman"/>
              </w:rPr>
              <w:t>Objecttype Energievoorziening</w:t>
            </w:r>
            <w:r w:rsidR="004328BA">
              <w:rPr>
                <w:webHidden/>
              </w:rPr>
              <w:tab/>
            </w:r>
            <w:r w:rsidR="004328BA">
              <w:rPr>
                <w:webHidden/>
              </w:rPr>
              <w:fldChar w:fldCharType="begin"/>
            </w:r>
            <w:r w:rsidR="004328BA">
              <w:rPr>
                <w:webHidden/>
              </w:rPr>
              <w:instrText xml:space="preserve"> PAGEREF _Toc92286584 \h </w:instrText>
            </w:r>
            <w:r w:rsidR="004328BA">
              <w:rPr>
                <w:webHidden/>
              </w:rPr>
            </w:r>
            <w:r w:rsidR="004328BA">
              <w:rPr>
                <w:webHidden/>
              </w:rPr>
              <w:fldChar w:fldCharType="separate"/>
            </w:r>
            <w:r w:rsidR="004328BA">
              <w:rPr>
                <w:webHidden/>
              </w:rPr>
              <w:t>17</w:t>
            </w:r>
            <w:r w:rsidR="004328BA">
              <w:rPr>
                <w:webHidden/>
              </w:rPr>
              <w:fldChar w:fldCharType="end"/>
            </w:r>
          </w:hyperlink>
        </w:p>
        <w:p w14:paraId="425725BC" w14:textId="593AC61F" w:rsidR="004328BA" w:rsidRDefault="00922795">
          <w:pPr>
            <w:pStyle w:val="Inhopg2"/>
            <w:rPr>
              <w:rFonts w:cstheme="minorBidi"/>
              <w:sz w:val="22"/>
              <w:szCs w:val="22"/>
            </w:rPr>
          </w:pPr>
          <w:hyperlink w:anchor="_Toc92286585" w:history="1">
            <w:r w:rsidR="004328BA" w:rsidRPr="001D4E6E">
              <w:rPr>
                <w:rStyle w:val="Hyperlink"/>
                <w:rFonts w:eastAsia="Times New Roman"/>
              </w:rPr>
              <w:t>2.18</w:t>
            </w:r>
            <w:r w:rsidR="004328BA">
              <w:rPr>
                <w:rFonts w:cstheme="minorBidi"/>
                <w:sz w:val="22"/>
                <w:szCs w:val="22"/>
              </w:rPr>
              <w:tab/>
            </w:r>
            <w:r w:rsidR="004328BA" w:rsidRPr="001D4E6E">
              <w:rPr>
                <w:rStyle w:val="Hyperlink"/>
                <w:rFonts w:eastAsia="Times New Roman"/>
              </w:rPr>
              <w:t>Objecttype Erfgoed</w:t>
            </w:r>
            <w:r w:rsidR="004328BA">
              <w:rPr>
                <w:webHidden/>
              </w:rPr>
              <w:tab/>
            </w:r>
            <w:r w:rsidR="004328BA">
              <w:rPr>
                <w:webHidden/>
              </w:rPr>
              <w:fldChar w:fldCharType="begin"/>
            </w:r>
            <w:r w:rsidR="004328BA">
              <w:rPr>
                <w:webHidden/>
              </w:rPr>
              <w:instrText xml:space="preserve"> PAGEREF _Toc92286585 \h </w:instrText>
            </w:r>
            <w:r w:rsidR="004328BA">
              <w:rPr>
                <w:webHidden/>
              </w:rPr>
            </w:r>
            <w:r w:rsidR="004328BA">
              <w:rPr>
                <w:webHidden/>
              </w:rPr>
              <w:fldChar w:fldCharType="separate"/>
            </w:r>
            <w:r w:rsidR="004328BA">
              <w:rPr>
                <w:webHidden/>
              </w:rPr>
              <w:t>17</w:t>
            </w:r>
            <w:r w:rsidR="004328BA">
              <w:rPr>
                <w:webHidden/>
              </w:rPr>
              <w:fldChar w:fldCharType="end"/>
            </w:r>
          </w:hyperlink>
        </w:p>
        <w:p w14:paraId="244F72DE" w14:textId="4ABCB6C4" w:rsidR="004328BA" w:rsidRDefault="00922795">
          <w:pPr>
            <w:pStyle w:val="Inhopg2"/>
            <w:rPr>
              <w:rFonts w:cstheme="minorBidi"/>
              <w:sz w:val="22"/>
              <w:szCs w:val="22"/>
            </w:rPr>
          </w:pPr>
          <w:hyperlink w:anchor="_Toc92286586" w:history="1">
            <w:r w:rsidR="004328BA" w:rsidRPr="001D4E6E">
              <w:rPr>
                <w:rStyle w:val="Hyperlink"/>
                <w:rFonts w:eastAsia="Times New Roman"/>
              </w:rPr>
              <w:t>2.19</w:t>
            </w:r>
            <w:r w:rsidR="004328BA">
              <w:rPr>
                <w:rFonts w:cstheme="minorBidi"/>
                <w:sz w:val="22"/>
                <w:szCs w:val="22"/>
              </w:rPr>
              <w:tab/>
            </w:r>
            <w:r w:rsidR="004328BA" w:rsidRPr="001D4E6E">
              <w:rPr>
                <w:rStyle w:val="Hyperlink"/>
                <w:rFonts w:eastAsia="Times New Roman"/>
              </w:rPr>
              <w:t>Objecttype Externe veiligheid</w:t>
            </w:r>
            <w:r w:rsidR="004328BA">
              <w:rPr>
                <w:webHidden/>
              </w:rPr>
              <w:tab/>
            </w:r>
            <w:r w:rsidR="004328BA">
              <w:rPr>
                <w:webHidden/>
              </w:rPr>
              <w:fldChar w:fldCharType="begin"/>
            </w:r>
            <w:r w:rsidR="004328BA">
              <w:rPr>
                <w:webHidden/>
              </w:rPr>
              <w:instrText xml:space="preserve"> PAGEREF _Toc92286586 \h </w:instrText>
            </w:r>
            <w:r w:rsidR="004328BA">
              <w:rPr>
                <w:webHidden/>
              </w:rPr>
            </w:r>
            <w:r w:rsidR="004328BA">
              <w:rPr>
                <w:webHidden/>
              </w:rPr>
              <w:fldChar w:fldCharType="separate"/>
            </w:r>
            <w:r w:rsidR="004328BA">
              <w:rPr>
                <w:webHidden/>
              </w:rPr>
              <w:t>17</w:t>
            </w:r>
            <w:r w:rsidR="004328BA">
              <w:rPr>
                <w:webHidden/>
              </w:rPr>
              <w:fldChar w:fldCharType="end"/>
            </w:r>
          </w:hyperlink>
        </w:p>
        <w:p w14:paraId="16F672C3" w14:textId="473620AF" w:rsidR="004328BA" w:rsidRDefault="00922795">
          <w:pPr>
            <w:pStyle w:val="Inhopg2"/>
            <w:rPr>
              <w:rFonts w:cstheme="minorBidi"/>
              <w:sz w:val="22"/>
              <w:szCs w:val="22"/>
            </w:rPr>
          </w:pPr>
          <w:hyperlink w:anchor="_Toc92286587" w:history="1">
            <w:r w:rsidR="004328BA" w:rsidRPr="001D4E6E">
              <w:rPr>
                <w:rStyle w:val="Hyperlink"/>
                <w:rFonts w:eastAsia="Times New Roman"/>
              </w:rPr>
              <w:t>2.20</w:t>
            </w:r>
            <w:r w:rsidR="004328BA">
              <w:rPr>
                <w:rFonts w:cstheme="minorBidi"/>
                <w:sz w:val="22"/>
                <w:szCs w:val="22"/>
              </w:rPr>
              <w:tab/>
            </w:r>
            <w:r w:rsidR="004328BA" w:rsidRPr="001D4E6E">
              <w:rPr>
                <w:rStyle w:val="Hyperlink"/>
                <w:rFonts w:eastAsia="Times New Roman"/>
              </w:rPr>
              <w:t>Objecttype Geluid</w:t>
            </w:r>
            <w:r w:rsidR="004328BA">
              <w:rPr>
                <w:webHidden/>
              </w:rPr>
              <w:tab/>
            </w:r>
            <w:r w:rsidR="004328BA">
              <w:rPr>
                <w:webHidden/>
              </w:rPr>
              <w:fldChar w:fldCharType="begin"/>
            </w:r>
            <w:r w:rsidR="004328BA">
              <w:rPr>
                <w:webHidden/>
              </w:rPr>
              <w:instrText xml:space="preserve"> PAGEREF _Toc92286587 \h </w:instrText>
            </w:r>
            <w:r w:rsidR="004328BA">
              <w:rPr>
                <w:webHidden/>
              </w:rPr>
            </w:r>
            <w:r w:rsidR="004328BA">
              <w:rPr>
                <w:webHidden/>
              </w:rPr>
              <w:fldChar w:fldCharType="separate"/>
            </w:r>
            <w:r w:rsidR="004328BA">
              <w:rPr>
                <w:webHidden/>
              </w:rPr>
              <w:t>17</w:t>
            </w:r>
            <w:r w:rsidR="004328BA">
              <w:rPr>
                <w:webHidden/>
              </w:rPr>
              <w:fldChar w:fldCharType="end"/>
            </w:r>
          </w:hyperlink>
        </w:p>
        <w:p w14:paraId="079D5A97" w14:textId="507066C6" w:rsidR="004328BA" w:rsidRDefault="00922795">
          <w:pPr>
            <w:pStyle w:val="Inhopg2"/>
            <w:rPr>
              <w:rFonts w:cstheme="minorBidi"/>
              <w:sz w:val="22"/>
              <w:szCs w:val="22"/>
            </w:rPr>
          </w:pPr>
          <w:hyperlink w:anchor="_Toc92286588" w:history="1">
            <w:r w:rsidR="004328BA" w:rsidRPr="001D4E6E">
              <w:rPr>
                <w:rStyle w:val="Hyperlink"/>
                <w:rFonts w:eastAsia="Times New Roman"/>
              </w:rPr>
              <w:t>2.21</w:t>
            </w:r>
            <w:r w:rsidR="004328BA">
              <w:rPr>
                <w:rFonts w:cstheme="minorBidi"/>
                <w:sz w:val="22"/>
                <w:szCs w:val="22"/>
              </w:rPr>
              <w:tab/>
            </w:r>
            <w:r w:rsidR="004328BA" w:rsidRPr="001D4E6E">
              <w:rPr>
                <w:rStyle w:val="Hyperlink"/>
                <w:rFonts w:eastAsia="Times New Roman"/>
              </w:rPr>
              <w:t>Objecttype Geur</w:t>
            </w:r>
            <w:r w:rsidR="004328BA">
              <w:rPr>
                <w:webHidden/>
              </w:rPr>
              <w:tab/>
            </w:r>
            <w:r w:rsidR="004328BA">
              <w:rPr>
                <w:webHidden/>
              </w:rPr>
              <w:fldChar w:fldCharType="begin"/>
            </w:r>
            <w:r w:rsidR="004328BA">
              <w:rPr>
                <w:webHidden/>
              </w:rPr>
              <w:instrText xml:space="preserve"> PAGEREF _Toc92286588 \h </w:instrText>
            </w:r>
            <w:r w:rsidR="004328BA">
              <w:rPr>
                <w:webHidden/>
              </w:rPr>
            </w:r>
            <w:r w:rsidR="004328BA">
              <w:rPr>
                <w:webHidden/>
              </w:rPr>
              <w:fldChar w:fldCharType="separate"/>
            </w:r>
            <w:r w:rsidR="004328BA">
              <w:rPr>
                <w:webHidden/>
              </w:rPr>
              <w:t>18</w:t>
            </w:r>
            <w:r w:rsidR="004328BA">
              <w:rPr>
                <w:webHidden/>
              </w:rPr>
              <w:fldChar w:fldCharType="end"/>
            </w:r>
          </w:hyperlink>
        </w:p>
        <w:p w14:paraId="3AA90BBA" w14:textId="51F3E7AB" w:rsidR="004328BA" w:rsidRDefault="00922795">
          <w:pPr>
            <w:pStyle w:val="Inhopg2"/>
            <w:rPr>
              <w:rFonts w:cstheme="minorBidi"/>
              <w:sz w:val="22"/>
              <w:szCs w:val="22"/>
            </w:rPr>
          </w:pPr>
          <w:hyperlink w:anchor="_Toc92286589" w:history="1">
            <w:r w:rsidR="004328BA" w:rsidRPr="001D4E6E">
              <w:rPr>
                <w:rStyle w:val="Hyperlink"/>
                <w:rFonts w:eastAsia="Times New Roman"/>
              </w:rPr>
              <w:t>2.22</w:t>
            </w:r>
            <w:r w:rsidR="004328BA">
              <w:rPr>
                <w:rFonts w:cstheme="minorBidi"/>
                <w:sz w:val="22"/>
                <w:szCs w:val="22"/>
              </w:rPr>
              <w:tab/>
            </w:r>
            <w:r w:rsidR="004328BA" w:rsidRPr="001D4E6E">
              <w:rPr>
                <w:rStyle w:val="Hyperlink"/>
                <w:rFonts w:eastAsia="Times New Roman"/>
              </w:rPr>
              <w:t>Objecttype Landschap</w:t>
            </w:r>
            <w:r w:rsidR="004328BA">
              <w:rPr>
                <w:webHidden/>
              </w:rPr>
              <w:tab/>
            </w:r>
            <w:r w:rsidR="004328BA">
              <w:rPr>
                <w:webHidden/>
              </w:rPr>
              <w:fldChar w:fldCharType="begin"/>
            </w:r>
            <w:r w:rsidR="004328BA">
              <w:rPr>
                <w:webHidden/>
              </w:rPr>
              <w:instrText xml:space="preserve"> PAGEREF _Toc92286589 \h </w:instrText>
            </w:r>
            <w:r w:rsidR="004328BA">
              <w:rPr>
                <w:webHidden/>
              </w:rPr>
            </w:r>
            <w:r w:rsidR="004328BA">
              <w:rPr>
                <w:webHidden/>
              </w:rPr>
              <w:fldChar w:fldCharType="separate"/>
            </w:r>
            <w:r w:rsidR="004328BA">
              <w:rPr>
                <w:webHidden/>
              </w:rPr>
              <w:t>18</w:t>
            </w:r>
            <w:r w:rsidR="004328BA">
              <w:rPr>
                <w:webHidden/>
              </w:rPr>
              <w:fldChar w:fldCharType="end"/>
            </w:r>
          </w:hyperlink>
        </w:p>
        <w:p w14:paraId="0233B33E" w14:textId="512D95E6" w:rsidR="004328BA" w:rsidRDefault="00922795">
          <w:pPr>
            <w:pStyle w:val="Inhopg2"/>
            <w:rPr>
              <w:rFonts w:cstheme="minorBidi"/>
              <w:sz w:val="22"/>
              <w:szCs w:val="22"/>
            </w:rPr>
          </w:pPr>
          <w:hyperlink w:anchor="_Toc92286590" w:history="1">
            <w:r w:rsidR="004328BA" w:rsidRPr="001D4E6E">
              <w:rPr>
                <w:rStyle w:val="Hyperlink"/>
                <w:rFonts w:eastAsia="Times New Roman"/>
              </w:rPr>
              <w:t>2.23</w:t>
            </w:r>
            <w:r w:rsidR="004328BA">
              <w:rPr>
                <w:rFonts w:cstheme="minorBidi"/>
                <w:sz w:val="22"/>
                <w:szCs w:val="22"/>
              </w:rPr>
              <w:tab/>
            </w:r>
            <w:r w:rsidR="004328BA" w:rsidRPr="001D4E6E">
              <w:rPr>
                <w:rStyle w:val="Hyperlink"/>
                <w:rFonts w:eastAsia="Times New Roman"/>
              </w:rPr>
              <w:t>Objecttype Leiding</w:t>
            </w:r>
            <w:r w:rsidR="004328BA">
              <w:rPr>
                <w:webHidden/>
              </w:rPr>
              <w:tab/>
            </w:r>
            <w:r w:rsidR="004328BA">
              <w:rPr>
                <w:webHidden/>
              </w:rPr>
              <w:fldChar w:fldCharType="begin"/>
            </w:r>
            <w:r w:rsidR="004328BA">
              <w:rPr>
                <w:webHidden/>
              </w:rPr>
              <w:instrText xml:space="preserve"> PAGEREF _Toc92286590 \h </w:instrText>
            </w:r>
            <w:r w:rsidR="004328BA">
              <w:rPr>
                <w:webHidden/>
              </w:rPr>
            </w:r>
            <w:r w:rsidR="004328BA">
              <w:rPr>
                <w:webHidden/>
              </w:rPr>
              <w:fldChar w:fldCharType="separate"/>
            </w:r>
            <w:r w:rsidR="004328BA">
              <w:rPr>
                <w:webHidden/>
              </w:rPr>
              <w:t>18</w:t>
            </w:r>
            <w:r w:rsidR="004328BA">
              <w:rPr>
                <w:webHidden/>
              </w:rPr>
              <w:fldChar w:fldCharType="end"/>
            </w:r>
          </w:hyperlink>
        </w:p>
        <w:p w14:paraId="14700EBE" w14:textId="2EF61500" w:rsidR="004328BA" w:rsidRDefault="00922795">
          <w:pPr>
            <w:pStyle w:val="Inhopg2"/>
            <w:rPr>
              <w:rFonts w:cstheme="minorBidi"/>
              <w:sz w:val="22"/>
              <w:szCs w:val="22"/>
            </w:rPr>
          </w:pPr>
          <w:hyperlink w:anchor="_Toc92286591" w:history="1">
            <w:r w:rsidR="004328BA" w:rsidRPr="001D4E6E">
              <w:rPr>
                <w:rStyle w:val="Hyperlink"/>
                <w:rFonts w:eastAsia="Times New Roman"/>
              </w:rPr>
              <w:t>2.24</w:t>
            </w:r>
            <w:r w:rsidR="004328BA">
              <w:rPr>
                <w:rFonts w:cstheme="minorBidi"/>
                <w:sz w:val="22"/>
                <w:szCs w:val="22"/>
              </w:rPr>
              <w:tab/>
            </w:r>
            <w:r w:rsidR="004328BA" w:rsidRPr="001D4E6E">
              <w:rPr>
                <w:rStyle w:val="Hyperlink"/>
                <w:rFonts w:eastAsia="Times New Roman"/>
              </w:rPr>
              <w:t>Objecttype Lucht</w:t>
            </w:r>
            <w:r w:rsidR="004328BA">
              <w:rPr>
                <w:webHidden/>
              </w:rPr>
              <w:tab/>
            </w:r>
            <w:r w:rsidR="004328BA">
              <w:rPr>
                <w:webHidden/>
              </w:rPr>
              <w:fldChar w:fldCharType="begin"/>
            </w:r>
            <w:r w:rsidR="004328BA">
              <w:rPr>
                <w:webHidden/>
              </w:rPr>
              <w:instrText xml:space="preserve"> PAGEREF _Toc92286591 \h </w:instrText>
            </w:r>
            <w:r w:rsidR="004328BA">
              <w:rPr>
                <w:webHidden/>
              </w:rPr>
            </w:r>
            <w:r w:rsidR="004328BA">
              <w:rPr>
                <w:webHidden/>
              </w:rPr>
              <w:fldChar w:fldCharType="separate"/>
            </w:r>
            <w:r w:rsidR="004328BA">
              <w:rPr>
                <w:webHidden/>
              </w:rPr>
              <w:t>18</w:t>
            </w:r>
            <w:r w:rsidR="004328BA">
              <w:rPr>
                <w:webHidden/>
              </w:rPr>
              <w:fldChar w:fldCharType="end"/>
            </w:r>
          </w:hyperlink>
        </w:p>
        <w:p w14:paraId="29F251DD" w14:textId="56A969FE" w:rsidR="004328BA" w:rsidRDefault="00922795">
          <w:pPr>
            <w:pStyle w:val="Inhopg2"/>
            <w:rPr>
              <w:rFonts w:cstheme="minorBidi"/>
              <w:sz w:val="22"/>
              <w:szCs w:val="22"/>
            </w:rPr>
          </w:pPr>
          <w:hyperlink w:anchor="_Toc92286592" w:history="1">
            <w:r w:rsidR="004328BA" w:rsidRPr="001D4E6E">
              <w:rPr>
                <w:rStyle w:val="Hyperlink"/>
                <w:rFonts w:eastAsia="Times New Roman"/>
              </w:rPr>
              <w:t>2.25</w:t>
            </w:r>
            <w:r w:rsidR="004328BA">
              <w:rPr>
                <w:rFonts w:cstheme="minorBidi"/>
                <w:sz w:val="22"/>
                <w:szCs w:val="22"/>
              </w:rPr>
              <w:tab/>
            </w:r>
            <w:r w:rsidR="004328BA" w:rsidRPr="001D4E6E">
              <w:rPr>
                <w:rStyle w:val="Hyperlink"/>
                <w:rFonts w:eastAsia="Times New Roman"/>
              </w:rPr>
              <w:t>Objecttype Mijnbouw</w:t>
            </w:r>
            <w:r w:rsidR="004328BA">
              <w:rPr>
                <w:webHidden/>
              </w:rPr>
              <w:tab/>
            </w:r>
            <w:r w:rsidR="004328BA">
              <w:rPr>
                <w:webHidden/>
              </w:rPr>
              <w:fldChar w:fldCharType="begin"/>
            </w:r>
            <w:r w:rsidR="004328BA">
              <w:rPr>
                <w:webHidden/>
              </w:rPr>
              <w:instrText xml:space="preserve"> PAGEREF _Toc92286592 \h </w:instrText>
            </w:r>
            <w:r w:rsidR="004328BA">
              <w:rPr>
                <w:webHidden/>
              </w:rPr>
            </w:r>
            <w:r w:rsidR="004328BA">
              <w:rPr>
                <w:webHidden/>
              </w:rPr>
              <w:fldChar w:fldCharType="separate"/>
            </w:r>
            <w:r w:rsidR="004328BA">
              <w:rPr>
                <w:webHidden/>
              </w:rPr>
              <w:t>19</w:t>
            </w:r>
            <w:r w:rsidR="004328BA">
              <w:rPr>
                <w:webHidden/>
              </w:rPr>
              <w:fldChar w:fldCharType="end"/>
            </w:r>
          </w:hyperlink>
        </w:p>
        <w:p w14:paraId="503B56AA" w14:textId="0430D1D0" w:rsidR="004328BA" w:rsidRDefault="00922795">
          <w:pPr>
            <w:pStyle w:val="Inhopg2"/>
            <w:rPr>
              <w:rFonts w:cstheme="minorBidi"/>
              <w:sz w:val="22"/>
              <w:szCs w:val="22"/>
            </w:rPr>
          </w:pPr>
          <w:hyperlink w:anchor="_Toc92286593" w:history="1">
            <w:r w:rsidR="004328BA" w:rsidRPr="001D4E6E">
              <w:rPr>
                <w:rStyle w:val="Hyperlink"/>
                <w:rFonts w:eastAsia="Times New Roman"/>
              </w:rPr>
              <w:t>2.26</w:t>
            </w:r>
            <w:r w:rsidR="004328BA">
              <w:rPr>
                <w:rFonts w:cstheme="minorBidi"/>
                <w:sz w:val="22"/>
                <w:szCs w:val="22"/>
              </w:rPr>
              <w:tab/>
            </w:r>
            <w:r w:rsidR="004328BA" w:rsidRPr="001D4E6E">
              <w:rPr>
                <w:rStyle w:val="Hyperlink"/>
                <w:rFonts w:eastAsia="Times New Roman"/>
              </w:rPr>
              <w:t>Objecttype Natuur</w:t>
            </w:r>
            <w:r w:rsidR="004328BA">
              <w:rPr>
                <w:webHidden/>
              </w:rPr>
              <w:tab/>
            </w:r>
            <w:r w:rsidR="004328BA">
              <w:rPr>
                <w:webHidden/>
              </w:rPr>
              <w:fldChar w:fldCharType="begin"/>
            </w:r>
            <w:r w:rsidR="004328BA">
              <w:rPr>
                <w:webHidden/>
              </w:rPr>
              <w:instrText xml:space="preserve"> PAGEREF _Toc92286593 \h </w:instrText>
            </w:r>
            <w:r w:rsidR="004328BA">
              <w:rPr>
                <w:webHidden/>
              </w:rPr>
            </w:r>
            <w:r w:rsidR="004328BA">
              <w:rPr>
                <w:webHidden/>
              </w:rPr>
              <w:fldChar w:fldCharType="separate"/>
            </w:r>
            <w:r w:rsidR="004328BA">
              <w:rPr>
                <w:webHidden/>
              </w:rPr>
              <w:t>19</w:t>
            </w:r>
            <w:r w:rsidR="004328BA">
              <w:rPr>
                <w:webHidden/>
              </w:rPr>
              <w:fldChar w:fldCharType="end"/>
            </w:r>
          </w:hyperlink>
        </w:p>
        <w:p w14:paraId="0F788743" w14:textId="2FA01CB9" w:rsidR="004328BA" w:rsidRDefault="00922795">
          <w:pPr>
            <w:pStyle w:val="Inhopg2"/>
            <w:rPr>
              <w:rFonts w:cstheme="minorBidi"/>
              <w:sz w:val="22"/>
              <w:szCs w:val="22"/>
            </w:rPr>
          </w:pPr>
          <w:hyperlink w:anchor="_Toc92286594" w:history="1">
            <w:r w:rsidR="004328BA" w:rsidRPr="001D4E6E">
              <w:rPr>
                <w:rStyle w:val="Hyperlink"/>
                <w:rFonts w:eastAsia="Times New Roman"/>
              </w:rPr>
              <w:t>2.27</w:t>
            </w:r>
            <w:r w:rsidR="004328BA">
              <w:rPr>
                <w:rFonts w:cstheme="minorBidi"/>
                <w:sz w:val="22"/>
                <w:szCs w:val="22"/>
              </w:rPr>
              <w:tab/>
            </w:r>
            <w:r w:rsidR="004328BA" w:rsidRPr="001D4E6E">
              <w:rPr>
                <w:rStyle w:val="Hyperlink"/>
                <w:rFonts w:eastAsia="Times New Roman"/>
              </w:rPr>
              <w:t>Objecttype Recreatie</w:t>
            </w:r>
            <w:r w:rsidR="004328BA">
              <w:rPr>
                <w:webHidden/>
              </w:rPr>
              <w:tab/>
            </w:r>
            <w:r w:rsidR="004328BA">
              <w:rPr>
                <w:webHidden/>
              </w:rPr>
              <w:fldChar w:fldCharType="begin"/>
            </w:r>
            <w:r w:rsidR="004328BA">
              <w:rPr>
                <w:webHidden/>
              </w:rPr>
              <w:instrText xml:space="preserve"> PAGEREF _Toc92286594 \h </w:instrText>
            </w:r>
            <w:r w:rsidR="004328BA">
              <w:rPr>
                <w:webHidden/>
              </w:rPr>
            </w:r>
            <w:r w:rsidR="004328BA">
              <w:rPr>
                <w:webHidden/>
              </w:rPr>
              <w:fldChar w:fldCharType="separate"/>
            </w:r>
            <w:r w:rsidR="004328BA">
              <w:rPr>
                <w:webHidden/>
              </w:rPr>
              <w:t>19</w:t>
            </w:r>
            <w:r w:rsidR="004328BA">
              <w:rPr>
                <w:webHidden/>
              </w:rPr>
              <w:fldChar w:fldCharType="end"/>
            </w:r>
          </w:hyperlink>
        </w:p>
        <w:p w14:paraId="1DE9BE1A" w14:textId="233F7C01" w:rsidR="004328BA" w:rsidRDefault="00922795">
          <w:pPr>
            <w:pStyle w:val="Inhopg2"/>
            <w:rPr>
              <w:rFonts w:cstheme="minorBidi"/>
              <w:sz w:val="22"/>
              <w:szCs w:val="22"/>
            </w:rPr>
          </w:pPr>
          <w:hyperlink w:anchor="_Toc92286595" w:history="1">
            <w:r w:rsidR="004328BA" w:rsidRPr="001D4E6E">
              <w:rPr>
                <w:rStyle w:val="Hyperlink"/>
                <w:rFonts w:eastAsia="Times New Roman"/>
              </w:rPr>
              <w:t>2.28</w:t>
            </w:r>
            <w:r w:rsidR="004328BA">
              <w:rPr>
                <w:rFonts w:cstheme="minorBidi"/>
                <w:sz w:val="22"/>
                <w:szCs w:val="22"/>
              </w:rPr>
              <w:tab/>
            </w:r>
            <w:r w:rsidR="004328BA" w:rsidRPr="001D4E6E">
              <w:rPr>
                <w:rStyle w:val="Hyperlink"/>
                <w:rFonts w:eastAsia="Times New Roman"/>
              </w:rPr>
              <w:t>Objecttype Ruimtelijk gebruik</w:t>
            </w:r>
            <w:r w:rsidR="004328BA">
              <w:rPr>
                <w:webHidden/>
              </w:rPr>
              <w:tab/>
            </w:r>
            <w:r w:rsidR="004328BA">
              <w:rPr>
                <w:webHidden/>
              </w:rPr>
              <w:fldChar w:fldCharType="begin"/>
            </w:r>
            <w:r w:rsidR="004328BA">
              <w:rPr>
                <w:webHidden/>
              </w:rPr>
              <w:instrText xml:space="preserve"> PAGEREF _Toc92286595 \h </w:instrText>
            </w:r>
            <w:r w:rsidR="004328BA">
              <w:rPr>
                <w:webHidden/>
              </w:rPr>
            </w:r>
            <w:r w:rsidR="004328BA">
              <w:rPr>
                <w:webHidden/>
              </w:rPr>
              <w:fldChar w:fldCharType="separate"/>
            </w:r>
            <w:r w:rsidR="004328BA">
              <w:rPr>
                <w:webHidden/>
              </w:rPr>
              <w:t>19</w:t>
            </w:r>
            <w:r w:rsidR="004328BA">
              <w:rPr>
                <w:webHidden/>
              </w:rPr>
              <w:fldChar w:fldCharType="end"/>
            </w:r>
          </w:hyperlink>
        </w:p>
        <w:p w14:paraId="2B2EBE18" w14:textId="0F6D2472" w:rsidR="004328BA" w:rsidRDefault="00922795">
          <w:pPr>
            <w:pStyle w:val="Inhopg2"/>
            <w:rPr>
              <w:rFonts w:cstheme="minorBidi"/>
              <w:sz w:val="22"/>
              <w:szCs w:val="22"/>
            </w:rPr>
          </w:pPr>
          <w:hyperlink w:anchor="_Toc92286596" w:history="1">
            <w:r w:rsidR="004328BA" w:rsidRPr="001D4E6E">
              <w:rPr>
                <w:rStyle w:val="Hyperlink"/>
                <w:rFonts w:eastAsia="Times New Roman"/>
              </w:rPr>
              <w:t>2.29</w:t>
            </w:r>
            <w:r w:rsidR="004328BA">
              <w:rPr>
                <w:rFonts w:cstheme="minorBidi"/>
                <w:sz w:val="22"/>
                <w:szCs w:val="22"/>
              </w:rPr>
              <w:tab/>
            </w:r>
            <w:r w:rsidR="004328BA" w:rsidRPr="001D4E6E">
              <w:rPr>
                <w:rStyle w:val="Hyperlink"/>
                <w:rFonts w:eastAsia="Times New Roman"/>
              </w:rPr>
              <w:t>Objecttype Verkeer</w:t>
            </w:r>
            <w:r w:rsidR="004328BA">
              <w:rPr>
                <w:webHidden/>
              </w:rPr>
              <w:tab/>
            </w:r>
            <w:r w:rsidR="004328BA">
              <w:rPr>
                <w:webHidden/>
              </w:rPr>
              <w:fldChar w:fldCharType="begin"/>
            </w:r>
            <w:r w:rsidR="004328BA">
              <w:rPr>
                <w:webHidden/>
              </w:rPr>
              <w:instrText xml:space="preserve"> PAGEREF _Toc92286596 \h </w:instrText>
            </w:r>
            <w:r w:rsidR="004328BA">
              <w:rPr>
                <w:webHidden/>
              </w:rPr>
            </w:r>
            <w:r w:rsidR="004328BA">
              <w:rPr>
                <w:webHidden/>
              </w:rPr>
              <w:fldChar w:fldCharType="separate"/>
            </w:r>
            <w:r w:rsidR="004328BA">
              <w:rPr>
                <w:webHidden/>
              </w:rPr>
              <w:t>20</w:t>
            </w:r>
            <w:r w:rsidR="004328BA">
              <w:rPr>
                <w:webHidden/>
              </w:rPr>
              <w:fldChar w:fldCharType="end"/>
            </w:r>
          </w:hyperlink>
        </w:p>
        <w:p w14:paraId="3B3F5F9B" w14:textId="333ABB50" w:rsidR="004328BA" w:rsidRDefault="00922795">
          <w:pPr>
            <w:pStyle w:val="Inhopg2"/>
            <w:rPr>
              <w:rFonts w:cstheme="minorBidi"/>
              <w:sz w:val="22"/>
              <w:szCs w:val="22"/>
            </w:rPr>
          </w:pPr>
          <w:hyperlink w:anchor="_Toc92286597" w:history="1">
            <w:r w:rsidR="004328BA" w:rsidRPr="001D4E6E">
              <w:rPr>
                <w:rStyle w:val="Hyperlink"/>
                <w:rFonts w:eastAsia="Times New Roman"/>
              </w:rPr>
              <w:t>2.30</w:t>
            </w:r>
            <w:r w:rsidR="004328BA">
              <w:rPr>
                <w:rFonts w:cstheme="minorBidi"/>
                <w:sz w:val="22"/>
                <w:szCs w:val="22"/>
              </w:rPr>
              <w:tab/>
            </w:r>
            <w:r w:rsidR="004328BA" w:rsidRPr="001D4E6E">
              <w:rPr>
                <w:rStyle w:val="Hyperlink"/>
                <w:rFonts w:eastAsia="Times New Roman"/>
              </w:rPr>
              <w:t>Objecttype Water en watersysteem</w:t>
            </w:r>
            <w:r w:rsidR="004328BA">
              <w:rPr>
                <w:webHidden/>
              </w:rPr>
              <w:tab/>
            </w:r>
            <w:r w:rsidR="004328BA">
              <w:rPr>
                <w:webHidden/>
              </w:rPr>
              <w:fldChar w:fldCharType="begin"/>
            </w:r>
            <w:r w:rsidR="004328BA">
              <w:rPr>
                <w:webHidden/>
              </w:rPr>
              <w:instrText xml:space="preserve"> PAGEREF _Toc92286597 \h </w:instrText>
            </w:r>
            <w:r w:rsidR="004328BA">
              <w:rPr>
                <w:webHidden/>
              </w:rPr>
            </w:r>
            <w:r w:rsidR="004328BA">
              <w:rPr>
                <w:webHidden/>
              </w:rPr>
              <w:fldChar w:fldCharType="separate"/>
            </w:r>
            <w:r w:rsidR="004328BA">
              <w:rPr>
                <w:webHidden/>
              </w:rPr>
              <w:t>20</w:t>
            </w:r>
            <w:r w:rsidR="004328BA">
              <w:rPr>
                <w:webHidden/>
              </w:rPr>
              <w:fldChar w:fldCharType="end"/>
            </w:r>
          </w:hyperlink>
        </w:p>
        <w:p w14:paraId="0943A2B1" w14:textId="6797B942" w:rsidR="004328BA" w:rsidRDefault="00922795">
          <w:pPr>
            <w:pStyle w:val="Inhopg2"/>
            <w:rPr>
              <w:rFonts w:cstheme="minorBidi"/>
              <w:sz w:val="22"/>
              <w:szCs w:val="22"/>
            </w:rPr>
          </w:pPr>
          <w:hyperlink w:anchor="_Toc92286598" w:history="1">
            <w:r w:rsidR="004328BA" w:rsidRPr="001D4E6E">
              <w:rPr>
                <w:rStyle w:val="Hyperlink"/>
                <w:rFonts w:eastAsia="Times New Roman"/>
              </w:rPr>
              <w:t>2.31</w:t>
            </w:r>
            <w:r w:rsidR="004328BA">
              <w:rPr>
                <w:rFonts w:cstheme="minorBidi"/>
                <w:sz w:val="22"/>
                <w:szCs w:val="22"/>
              </w:rPr>
              <w:tab/>
            </w:r>
            <w:r w:rsidR="004328BA" w:rsidRPr="001D4E6E">
              <w:rPr>
                <w:rStyle w:val="Hyperlink"/>
                <w:rFonts w:eastAsia="Times New Roman"/>
              </w:rPr>
              <w:t>Objecttype Locatie</w:t>
            </w:r>
            <w:r w:rsidR="004328BA">
              <w:rPr>
                <w:webHidden/>
              </w:rPr>
              <w:tab/>
            </w:r>
            <w:r w:rsidR="004328BA">
              <w:rPr>
                <w:webHidden/>
              </w:rPr>
              <w:fldChar w:fldCharType="begin"/>
            </w:r>
            <w:r w:rsidR="004328BA">
              <w:rPr>
                <w:webHidden/>
              </w:rPr>
              <w:instrText xml:space="preserve"> PAGEREF _Toc92286598 \h </w:instrText>
            </w:r>
            <w:r w:rsidR="004328BA">
              <w:rPr>
                <w:webHidden/>
              </w:rPr>
            </w:r>
            <w:r w:rsidR="004328BA">
              <w:rPr>
                <w:webHidden/>
              </w:rPr>
              <w:fldChar w:fldCharType="separate"/>
            </w:r>
            <w:r w:rsidR="004328BA">
              <w:rPr>
                <w:webHidden/>
              </w:rPr>
              <w:t>20</w:t>
            </w:r>
            <w:r w:rsidR="004328BA">
              <w:rPr>
                <w:webHidden/>
              </w:rPr>
              <w:fldChar w:fldCharType="end"/>
            </w:r>
          </w:hyperlink>
        </w:p>
        <w:p w14:paraId="02C50A90" w14:textId="6642E91A" w:rsidR="004328BA" w:rsidRDefault="00922795">
          <w:pPr>
            <w:pStyle w:val="Inhopg2"/>
            <w:rPr>
              <w:rFonts w:cstheme="minorBidi"/>
              <w:sz w:val="22"/>
              <w:szCs w:val="22"/>
            </w:rPr>
          </w:pPr>
          <w:hyperlink w:anchor="_Toc92286599" w:history="1">
            <w:r w:rsidR="004328BA" w:rsidRPr="001D4E6E">
              <w:rPr>
                <w:rStyle w:val="Hyperlink"/>
                <w:rFonts w:eastAsia="Times New Roman"/>
              </w:rPr>
              <w:t>2.32</w:t>
            </w:r>
            <w:r w:rsidR="004328BA">
              <w:rPr>
                <w:rFonts w:cstheme="minorBidi"/>
                <w:sz w:val="22"/>
                <w:szCs w:val="22"/>
              </w:rPr>
              <w:tab/>
            </w:r>
            <w:r w:rsidR="004328BA" w:rsidRPr="001D4E6E">
              <w:rPr>
                <w:rStyle w:val="Hyperlink"/>
                <w:rFonts w:eastAsia="Times New Roman"/>
              </w:rPr>
              <w:t>Objecttype Gebied</w:t>
            </w:r>
            <w:r w:rsidR="004328BA">
              <w:rPr>
                <w:webHidden/>
              </w:rPr>
              <w:tab/>
            </w:r>
            <w:r w:rsidR="004328BA">
              <w:rPr>
                <w:webHidden/>
              </w:rPr>
              <w:fldChar w:fldCharType="begin"/>
            </w:r>
            <w:r w:rsidR="004328BA">
              <w:rPr>
                <w:webHidden/>
              </w:rPr>
              <w:instrText xml:space="preserve"> PAGEREF _Toc92286599 \h </w:instrText>
            </w:r>
            <w:r w:rsidR="004328BA">
              <w:rPr>
                <w:webHidden/>
              </w:rPr>
            </w:r>
            <w:r w:rsidR="004328BA">
              <w:rPr>
                <w:webHidden/>
              </w:rPr>
              <w:fldChar w:fldCharType="separate"/>
            </w:r>
            <w:r w:rsidR="004328BA">
              <w:rPr>
                <w:webHidden/>
              </w:rPr>
              <w:t>21</w:t>
            </w:r>
            <w:r w:rsidR="004328BA">
              <w:rPr>
                <w:webHidden/>
              </w:rPr>
              <w:fldChar w:fldCharType="end"/>
            </w:r>
          </w:hyperlink>
        </w:p>
        <w:p w14:paraId="5C32FADF" w14:textId="7745B672" w:rsidR="004328BA" w:rsidRDefault="00922795">
          <w:pPr>
            <w:pStyle w:val="Inhopg2"/>
            <w:rPr>
              <w:rFonts w:cstheme="minorBidi"/>
              <w:sz w:val="22"/>
              <w:szCs w:val="22"/>
            </w:rPr>
          </w:pPr>
          <w:hyperlink w:anchor="_Toc92286600" w:history="1">
            <w:r w:rsidR="004328BA" w:rsidRPr="001D4E6E">
              <w:rPr>
                <w:rStyle w:val="Hyperlink"/>
                <w:rFonts w:eastAsia="Times New Roman"/>
              </w:rPr>
              <w:t>2.33</w:t>
            </w:r>
            <w:r w:rsidR="004328BA">
              <w:rPr>
                <w:rFonts w:cstheme="minorBidi"/>
                <w:sz w:val="22"/>
                <w:szCs w:val="22"/>
              </w:rPr>
              <w:tab/>
            </w:r>
            <w:r w:rsidR="004328BA" w:rsidRPr="001D4E6E">
              <w:rPr>
                <w:rStyle w:val="Hyperlink"/>
                <w:rFonts w:eastAsia="Times New Roman"/>
              </w:rPr>
              <w:t>Objecttype Gebiedengroep</w:t>
            </w:r>
            <w:r w:rsidR="004328BA">
              <w:rPr>
                <w:webHidden/>
              </w:rPr>
              <w:tab/>
            </w:r>
            <w:r w:rsidR="004328BA">
              <w:rPr>
                <w:webHidden/>
              </w:rPr>
              <w:fldChar w:fldCharType="begin"/>
            </w:r>
            <w:r w:rsidR="004328BA">
              <w:rPr>
                <w:webHidden/>
              </w:rPr>
              <w:instrText xml:space="preserve"> PAGEREF _Toc92286600 \h </w:instrText>
            </w:r>
            <w:r w:rsidR="004328BA">
              <w:rPr>
                <w:webHidden/>
              </w:rPr>
            </w:r>
            <w:r w:rsidR="004328BA">
              <w:rPr>
                <w:webHidden/>
              </w:rPr>
              <w:fldChar w:fldCharType="separate"/>
            </w:r>
            <w:r w:rsidR="004328BA">
              <w:rPr>
                <w:webHidden/>
              </w:rPr>
              <w:t>22</w:t>
            </w:r>
            <w:r w:rsidR="004328BA">
              <w:rPr>
                <w:webHidden/>
              </w:rPr>
              <w:fldChar w:fldCharType="end"/>
            </w:r>
          </w:hyperlink>
        </w:p>
        <w:p w14:paraId="2ACF1E93" w14:textId="1CA875DF" w:rsidR="004328BA" w:rsidRDefault="00922795">
          <w:pPr>
            <w:pStyle w:val="Inhopg2"/>
            <w:rPr>
              <w:rFonts w:cstheme="minorBidi"/>
              <w:sz w:val="22"/>
              <w:szCs w:val="22"/>
            </w:rPr>
          </w:pPr>
          <w:hyperlink w:anchor="_Toc92286601" w:history="1">
            <w:r w:rsidR="004328BA" w:rsidRPr="001D4E6E">
              <w:rPr>
                <w:rStyle w:val="Hyperlink"/>
                <w:rFonts w:eastAsia="Times New Roman"/>
              </w:rPr>
              <w:t>2.34</w:t>
            </w:r>
            <w:r w:rsidR="004328BA">
              <w:rPr>
                <w:rFonts w:cstheme="minorBidi"/>
                <w:sz w:val="22"/>
                <w:szCs w:val="22"/>
              </w:rPr>
              <w:tab/>
            </w:r>
            <w:r w:rsidR="004328BA" w:rsidRPr="001D4E6E">
              <w:rPr>
                <w:rStyle w:val="Hyperlink"/>
                <w:rFonts w:eastAsia="Times New Roman"/>
              </w:rPr>
              <w:t>Objecttype Punt</w:t>
            </w:r>
            <w:r w:rsidR="004328BA">
              <w:rPr>
                <w:webHidden/>
              </w:rPr>
              <w:tab/>
            </w:r>
            <w:r w:rsidR="004328BA">
              <w:rPr>
                <w:webHidden/>
              </w:rPr>
              <w:fldChar w:fldCharType="begin"/>
            </w:r>
            <w:r w:rsidR="004328BA">
              <w:rPr>
                <w:webHidden/>
              </w:rPr>
              <w:instrText xml:space="preserve"> PAGEREF _Toc92286601 \h </w:instrText>
            </w:r>
            <w:r w:rsidR="004328BA">
              <w:rPr>
                <w:webHidden/>
              </w:rPr>
            </w:r>
            <w:r w:rsidR="004328BA">
              <w:rPr>
                <w:webHidden/>
              </w:rPr>
              <w:fldChar w:fldCharType="separate"/>
            </w:r>
            <w:r w:rsidR="004328BA">
              <w:rPr>
                <w:webHidden/>
              </w:rPr>
              <w:t>22</w:t>
            </w:r>
            <w:r w:rsidR="004328BA">
              <w:rPr>
                <w:webHidden/>
              </w:rPr>
              <w:fldChar w:fldCharType="end"/>
            </w:r>
          </w:hyperlink>
        </w:p>
        <w:p w14:paraId="66D4A48C" w14:textId="2B8B1850" w:rsidR="004328BA" w:rsidRDefault="00922795">
          <w:pPr>
            <w:pStyle w:val="Inhopg2"/>
            <w:rPr>
              <w:rFonts w:cstheme="minorBidi"/>
              <w:sz w:val="22"/>
              <w:szCs w:val="22"/>
            </w:rPr>
          </w:pPr>
          <w:hyperlink w:anchor="_Toc92286602" w:history="1">
            <w:r w:rsidR="004328BA" w:rsidRPr="001D4E6E">
              <w:rPr>
                <w:rStyle w:val="Hyperlink"/>
                <w:rFonts w:eastAsia="Times New Roman"/>
              </w:rPr>
              <w:t>2.35</w:t>
            </w:r>
            <w:r w:rsidR="004328BA">
              <w:rPr>
                <w:rFonts w:cstheme="minorBidi"/>
                <w:sz w:val="22"/>
                <w:szCs w:val="22"/>
              </w:rPr>
              <w:tab/>
            </w:r>
            <w:r w:rsidR="004328BA" w:rsidRPr="001D4E6E">
              <w:rPr>
                <w:rStyle w:val="Hyperlink"/>
                <w:rFonts w:eastAsia="Times New Roman"/>
              </w:rPr>
              <w:t>Objecttype PuntenGroep</w:t>
            </w:r>
            <w:r w:rsidR="004328BA">
              <w:rPr>
                <w:webHidden/>
              </w:rPr>
              <w:tab/>
            </w:r>
            <w:r w:rsidR="004328BA">
              <w:rPr>
                <w:webHidden/>
              </w:rPr>
              <w:fldChar w:fldCharType="begin"/>
            </w:r>
            <w:r w:rsidR="004328BA">
              <w:rPr>
                <w:webHidden/>
              </w:rPr>
              <w:instrText xml:space="preserve"> PAGEREF _Toc92286602 \h </w:instrText>
            </w:r>
            <w:r w:rsidR="004328BA">
              <w:rPr>
                <w:webHidden/>
              </w:rPr>
            </w:r>
            <w:r w:rsidR="004328BA">
              <w:rPr>
                <w:webHidden/>
              </w:rPr>
              <w:fldChar w:fldCharType="separate"/>
            </w:r>
            <w:r w:rsidR="004328BA">
              <w:rPr>
                <w:webHidden/>
              </w:rPr>
              <w:t>22</w:t>
            </w:r>
            <w:r w:rsidR="004328BA">
              <w:rPr>
                <w:webHidden/>
              </w:rPr>
              <w:fldChar w:fldCharType="end"/>
            </w:r>
          </w:hyperlink>
        </w:p>
        <w:p w14:paraId="06B98314" w14:textId="59AE299E" w:rsidR="004328BA" w:rsidRDefault="00922795">
          <w:pPr>
            <w:pStyle w:val="Inhopg2"/>
            <w:rPr>
              <w:rFonts w:cstheme="minorBidi"/>
              <w:sz w:val="22"/>
              <w:szCs w:val="22"/>
            </w:rPr>
          </w:pPr>
          <w:hyperlink w:anchor="_Toc92286603" w:history="1">
            <w:r w:rsidR="004328BA" w:rsidRPr="001D4E6E">
              <w:rPr>
                <w:rStyle w:val="Hyperlink"/>
                <w:rFonts w:eastAsia="Times New Roman"/>
              </w:rPr>
              <w:t>2.36</w:t>
            </w:r>
            <w:r w:rsidR="004328BA">
              <w:rPr>
                <w:rFonts w:cstheme="minorBidi"/>
                <w:sz w:val="22"/>
                <w:szCs w:val="22"/>
              </w:rPr>
              <w:tab/>
            </w:r>
            <w:r w:rsidR="004328BA" w:rsidRPr="001D4E6E">
              <w:rPr>
                <w:rStyle w:val="Hyperlink"/>
                <w:rFonts w:eastAsia="Times New Roman"/>
              </w:rPr>
              <w:t>Objecttype Lijn</w:t>
            </w:r>
            <w:r w:rsidR="004328BA">
              <w:rPr>
                <w:webHidden/>
              </w:rPr>
              <w:tab/>
            </w:r>
            <w:r w:rsidR="004328BA">
              <w:rPr>
                <w:webHidden/>
              </w:rPr>
              <w:fldChar w:fldCharType="begin"/>
            </w:r>
            <w:r w:rsidR="004328BA">
              <w:rPr>
                <w:webHidden/>
              </w:rPr>
              <w:instrText xml:space="preserve"> PAGEREF _Toc92286603 \h </w:instrText>
            </w:r>
            <w:r w:rsidR="004328BA">
              <w:rPr>
                <w:webHidden/>
              </w:rPr>
            </w:r>
            <w:r w:rsidR="004328BA">
              <w:rPr>
                <w:webHidden/>
              </w:rPr>
              <w:fldChar w:fldCharType="separate"/>
            </w:r>
            <w:r w:rsidR="004328BA">
              <w:rPr>
                <w:webHidden/>
              </w:rPr>
              <w:t>23</w:t>
            </w:r>
            <w:r w:rsidR="004328BA">
              <w:rPr>
                <w:webHidden/>
              </w:rPr>
              <w:fldChar w:fldCharType="end"/>
            </w:r>
          </w:hyperlink>
        </w:p>
        <w:p w14:paraId="15E63F2E" w14:textId="69AE8EC8" w:rsidR="004328BA" w:rsidRDefault="00922795">
          <w:pPr>
            <w:pStyle w:val="Inhopg2"/>
            <w:rPr>
              <w:rFonts w:cstheme="minorBidi"/>
              <w:sz w:val="22"/>
              <w:szCs w:val="22"/>
            </w:rPr>
          </w:pPr>
          <w:hyperlink w:anchor="_Toc92286604" w:history="1">
            <w:r w:rsidR="004328BA" w:rsidRPr="001D4E6E">
              <w:rPr>
                <w:rStyle w:val="Hyperlink"/>
                <w:rFonts w:eastAsia="Times New Roman"/>
              </w:rPr>
              <w:t>2.37</w:t>
            </w:r>
            <w:r w:rsidR="004328BA">
              <w:rPr>
                <w:rFonts w:cstheme="minorBidi"/>
                <w:sz w:val="22"/>
                <w:szCs w:val="22"/>
              </w:rPr>
              <w:tab/>
            </w:r>
            <w:r w:rsidR="004328BA" w:rsidRPr="001D4E6E">
              <w:rPr>
                <w:rStyle w:val="Hyperlink"/>
                <w:rFonts w:eastAsia="Times New Roman"/>
              </w:rPr>
              <w:t>Objecttype LijnenGroep</w:t>
            </w:r>
            <w:r w:rsidR="004328BA">
              <w:rPr>
                <w:webHidden/>
              </w:rPr>
              <w:tab/>
            </w:r>
            <w:r w:rsidR="004328BA">
              <w:rPr>
                <w:webHidden/>
              </w:rPr>
              <w:fldChar w:fldCharType="begin"/>
            </w:r>
            <w:r w:rsidR="004328BA">
              <w:rPr>
                <w:webHidden/>
              </w:rPr>
              <w:instrText xml:space="preserve"> PAGEREF _Toc92286604 \h </w:instrText>
            </w:r>
            <w:r w:rsidR="004328BA">
              <w:rPr>
                <w:webHidden/>
              </w:rPr>
            </w:r>
            <w:r w:rsidR="004328BA">
              <w:rPr>
                <w:webHidden/>
              </w:rPr>
              <w:fldChar w:fldCharType="separate"/>
            </w:r>
            <w:r w:rsidR="004328BA">
              <w:rPr>
                <w:webHidden/>
              </w:rPr>
              <w:t>23</w:t>
            </w:r>
            <w:r w:rsidR="004328BA">
              <w:rPr>
                <w:webHidden/>
              </w:rPr>
              <w:fldChar w:fldCharType="end"/>
            </w:r>
          </w:hyperlink>
        </w:p>
        <w:p w14:paraId="3D1281EE" w14:textId="120183C6" w:rsidR="004328BA" w:rsidRDefault="00922795">
          <w:pPr>
            <w:pStyle w:val="Inhopg2"/>
            <w:rPr>
              <w:rFonts w:cstheme="minorBidi"/>
              <w:sz w:val="22"/>
              <w:szCs w:val="22"/>
            </w:rPr>
          </w:pPr>
          <w:hyperlink w:anchor="_Toc92286605" w:history="1">
            <w:r w:rsidR="004328BA" w:rsidRPr="001D4E6E">
              <w:rPr>
                <w:rStyle w:val="Hyperlink"/>
                <w:rFonts w:eastAsia="Times New Roman"/>
              </w:rPr>
              <w:t>2.38</w:t>
            </w:r>
            <w:r w:rsidR="004328BA">
              <w:rPr>
                <w:rFonts w:cstheme="minorBidi"/>
                <w:sz w:val="22"/>
                <w:szCs w:val="22"/>
              </w:rPr>
              <w:tab/>
            </w:r>
            <w:r w:rsidR="004328BA" w:rsidRPr="001D4E6E">
              <w:rPr>
                <w:rStyle w:val="Hyperlink"/>
                <w:rFonts w:eastAsia="Times New Roman"/>
              </w:rPr>
              <w:t>Objecttype Divisie</w:t>
            </w:r>
            <w:r w:rsidR="004328BA">
              <w:rPr>
                <w:webHidden/>
              </w:rPr>
              <w:tab/>
            </w:r>
            <w:r w:rsidR="004328BA">
              <w:rPr>
                <w:webHidden/>
              </w:rPr>
              <w:fldChar w:fldCharType="begin"/>
            </w:r>
            <w:r w:rsidR="004328BA">
              <w:rPr>
                <w:webHidden/>
              </w:rPr>
              <w:instrText xml:space="preserve"> PAGEREF _Toc92286605 \h </w:instrText>
            </w:r>
            <w:r w:rsidR="004328BA">
              <w:rPr>
                <w:webHidden/>
              </w:rPr>
            </w:r>
            <w:r w:rsidR="004328BA">
              <w:rPr>
                <w:webHidden/>
              </w:rPr>
              <w:fldChar w:fldCharType="separate"/>
            </w:r>
            <w:r w:rsidR="004328BA">
              <w:rPr>
                <w:webHidden/>
              </w:rPr>
              <w:t>23</w:t>
            </w:r>
            <w:r w:rsidR="004328BA">
              <w:rPr>
                <w:webHidden/>
              </w:rPr>
              <w:fldChar w:fldCharType="end"/>
            </w:r>
          </w:hyperlink>
        </w:p>
        <w:p w14:paraId="0A0F6679" w14:textId="56435E10" w:rsidR="004328BA" w:rsidRDefault="00922795">
          <w:pPr>
            <w:pStyle w:val="Inhopg2"/>
            <w:rPr>
              <w:rFonts w:cstheme="minorBidi"/>
              <w:sz w:val="22"/>
              <w:szCs w:val="22"/>
            </w:rPr>
          </w:pPr>
          <w:hyperlink w:anchor="_Toc92286606" w:history="1">
            <w:r w:rsidR="004328BA" w:rsidRPr="001D4E6E">
              <w:rPr>
                <w:rStyle w:val="Hyperlink"/>
                <w:rFonts w:eastAsia="Times New Roman"/>
              </w:rPr>
              <w:t>2.39</w:t>
            </w:r>
            <w:r w:rsidR="004328BA">
              <w:rPr>
                <w:rFonts w:cstheme="minorBidi"/>
                <w:sz w:val="22"/>
                <w:szCs w:val="22"/>
              </w:rPr>
              <w:tab/>
            </w:r>
            <w:r w:rsidR="004328BA" w:rsidRPr="001D4E6E">
              <w:rPr>
                <w:rStyle w:val="Hyperlink"/>
                <w:rFonts w:eastAsia="Times New Roman"/>
              </w:rPr>
              <w:t>Objecttype Tekstdeel</w:t>
            </w:r>
            <w:r w:rsidR="004328BA">
              <w:rPr>
                <w:webHidden/>
              </w:rPr>
              <w:tab/>
            </w:r>
            <w:r w:rsidR="004328BA">
              <w:rPr>
                <w:webHidden/>
              </w:rPr>
              <w:fldChar w:fldCharType="begin"/>
            </w:r>
            <w:r w:rsidR="004328BA">
              <w:rPr>
                <w:webHidden/>
              </w:rPr>
              <w:instrText xml:space="preserve"> PAGEREF _Toc92286606 \h </w:instrText>
            </w:r>
            <w:r w:rsidR="004328BA">
              <w:rPr>
                <w:webHidden/>
              </w:rPr>
            </w:r>
            <w:r w:rsidR="004328BA">
              <w:rPr>
                <w:webHidden/>
              </w:rPr>
              <w:fldChar w:fldCharType="separate"/>
            </w:r>
            <w:r w:rsidR="004328BA">
              <w:rPr>
                <w:webHidden/>
              </w:rPr>
              <w:t>24</w:t>
            </w:r>
            <w:r w:rsidR="004328BA">
              <w:rPr>
                <w:webHidden/>
              </w:rPr>
              <w:fldChar w:fldCharType="end"/>
            </w:r>
          </w:hyperlink>
        </w:p>
        <w:p w14:paraId="0BDAEFB9" w14:textId="0AAF560C" w:rsidR="004328BA" w:rsidRDefault="00922795">
          <w:pPr>
            <w:pStyle w:val="Inhopg2"/>
            <w:rPr>
              <w:rFonts w:cstheme="minorBidi"/>
              <w:sz w:val="22"/>
              <w:szCs w:val="22"/>
            </w:rPr>
          </w:pPr>
          <w:hyperlink w:anchor="_Toc92286607" w:history="1">
            <w:r w:rsidR="004328BA" w:rsidRPr="001D4E6E">
              <w:rPr>
                <w:rStyle w:val="Hyperlink"/>
                <w:rFonts w:eastAsia="Times New Roman"/>
              </w:rPr>
              <w:t>2.40</w:t>
            </w:r>
            <w:r w:rsidR="004328BA">
              <w:rPr>
                <w:rFonts w:cstheme="minorBidi"/>
                <w:sz w:val="22"/>
                <w:szCs w:val="22"/>
              </w:rPr>
              <w:tab/>
            </w:r>
            <w:r w:rsidR="004328BA" w:rsidRPr="001D4E6E">
              <w:rPr>
                <w:rStyle w:val="Hyperlink"/>
                <w:rFonts w:eastAsia="Times New Roman"/>
              </w:rPr>
              <w:t>Objecttype Hoofdlijn</w:t>
            </w:r>
            <w:r w:rsidR="004328BA">
              <w:rPr>
                <w:webHidden/>
              </w:rPr>
              <w:tab/>
            </w:r>
            <w:r w:rsidR="004328BA">
              <w:rPr>
                <w:webHidden/>
              </w:rPr>
              <w:fldChar w:fldCharType="begin"/>
            </w:r>
            <w:r w:rsidR="004328BA">
              <w:rPr>
                <w:webHidden/>
              </w:rPr>
              <w:instrText xml:space="preserve"> PAGEREF _Toc92286607 \h </w:instrText>
            </w:r>
            <w:r w:rsidR="004328BA">
              <w:rPr>
                <w:webHidden/>
              </w:rPr>
            </w:r>
            <w:r w:rsidR="004328BA">
              <w:rPr>
                <w:webHidden/>
              </w:rPr>
              <w:fldChar w:fldCharType="separate"/>
            </w:r>
            <w:r w:rsidR="004328BA">
              <w:rPr>
                <w:webHidden/>
              </w:rPr>
              <w:t>24</w:t>
            </w:r>
            <w:r w:rsidR="004328BA">
              <w:rPr>
                <w:webHidden/>
              </w:rPr>
              <w:fldChar w:fldCharType="end"/>
            </w:r>
          </w:hyperlink>
        </w:p>
        <w:p w14:paraId="692B55C9" w14:textId="4AE7E5DC" w:rsidR="004328BA" w:rsidRDefault="00922795">
          <w:pPr>
            <w:pStyle w:val="Inhopg2"/>
            <w:rPr>
              <w:rFonts w:cstheme="minorBidi"/>
              <w:sz w:val="22"/>
              <w:szCs w:val="22"/>
            </w:rPr>
          </w:pPr>
          <w:hyperlink w:anchor="_Toc92286608" w:history="1">
            <w:r w:rsidR="004328BA" w:rsidRPr="001D4E6E">
              <w:rPr>
                <w:rStyle w:val="Hyperlink"/>
                <w:rFonts w:eastAsia="Times New Roman"/>
              </w:rPr>
              <w:t>2.41</w:t>
            </w:r>
            <w:r w:rsidR="004328BA">
              <w:rPr>
                <w:rFonts w:cstheme="minorBidi"/>
                <w:sz w:val="22"/>
                <w:szCs w:val="22"/>
              </w:rPr>
              <w:tab/>
            </w:r>
            <w:r w:rsidR="004328BA" w:rsidRPr="001D4E6E">
              <w:rPr>
                <w:rStyle w:val="Hyperlink"/>
                <w:rFonts w:eastAsia="Times New Roman"/>
              </w:rPr>
              <w:t>Objecttype Kaart</w:t>
            </w:r>
            <w:r w:rsidR="004328BA">
              <w:rPr>
                <w:webHidden/>
              </w:rPr>
              <w:tab/>
            </w:r>
            <w:r w:rsidR="004328BA">
              <w:rPr>
                <w:webHidden/>
              </w:rPr>
              <w:fldChar w:fldCharType="begin"/>
            </w:r>
            <w:r w:rsidR="004328BA">
              <w:rPr>
                <w:webHidden/>
              </w:rPr>
              <w:instrText xml:space="preserve"> PAGEREF _Toc92286608 \h </w:instrText>
            </w:r>
            <w:r w:rsidR="004328BA">
              <w:rPr>
                <w:webHidden/>
              </w:rPr>
            </w:r>
            <w:r w:rsidR="004328BA">
              <w:rPr>
                <w:webHidden/>
              </w:rPr>
              <w:fldChar w:fldCharType="separate"/>
            </w:r>
            <w:r w:rsidR="004328BA">
              <w:rPr>
                <w:webHidden/>
              </w:rPr>
              <w:t>25</w:t>
            </w:r>
            <w:r w:rsidR="004328BA">
              <w:rPr>
                <w:webHidden/>
              </w:rPr>
              <w:fldChar w:fldCharType="end"/>
            </w:r>
          </w:hyperlink>
        </w:p>
        <w:p w14:paraId="3E86E818" w14:textId="4FFCCD0D" w:rsidR="004328BA" w:rsidRDefault="00922795">
          <w:pPr>
            <w:pStyle w:val="Inhopg2"/>
            <w:rPr>
              <w:rFonts w:cstheme="minorBidi"/>
              <w:sz w:val="22"/>
              <w:szCs w:val="22"/>
            </w:rPr>
          </w:pPr>
          <w:hyperlink w:anchor="_Toc92286609" w:history="1">
            <w:r w:rsidR="004328BA" w:rsidRPr="001D4E6E">
              <w:rPr>
                <w:rStyle w:val="Hyperlink"/>
                <w:rFonts w:eastAsia="Times New Roman"/>
              </w:rPr>
              <w:t>2.42</w:t>
            </w:r>
            <w:r w:rsidR="004328BA">
              <w:rPr>
                <w:rFonts w:cstheme="minorBidi"/>
                <w:sz w:val="22"/>
                <w:szCs w:val="22"/>
              </w:rPr>
              <w:tab/>
            </w:r>
            <w:r w:rsidR="004328BA" w:rsidRPr="001D4E6E">
              <w:rPr>
                <w:rStyle w:val="Hyperlink"/>
                <w:rFonts w:eastAsia="Times New Roman"/>
              </w:rPr>
              <w:t>Objecttype Kaartlaag</w:t>
            </w:r>
            <w:r w:rsidR="004328BA">
              <w:rPr>
                <w:webHidden/>
              </w:rPr>
              <w:tab/>
            </w:r>
            <w:r w:rsidR="004328BA">
              <w:rPr>
                <w:webHidden/>
              </w:rPr>
              <w:fldChar w:fldCharType="begin"/>
            </w:r>
            <w:r w:rsidR="004328BA">
              <w:rPr>
                <w:webHidden/>
              </w:rPr>
              <w:instrText xml:space="preserve"> PAGEREF _Toc92286609 \h </w:instrText>
            </w:r>
            <w:r w:rsidR="004328BA">
              <w:rPr>
                <w:webHidden/>
              </w:rPr>
            </w:r>
            <w:r w:rsidR="004328BA">
              <w:rPr>
                <w:webHidden/>
              </w:rPr>
              <w:fldChar w:fldCharType="separate"/>
            </w:r>
            <w:r w:rsidR="004328BA">
              <w:rPr>
                <w:webHidden/>
              </w:rPr>
              <w:t>25</w:t>
            </w:r>
            <w:r w:rsidR="004328BA">
              <w:rPr>
                <w:webHidden/>
              </w:rPr>
              <w:fldChar w:fldCharType="end"/>
            </w:r>
          </w:hyperlink>
        </w:p>
        <w:p w14:paraId="5882C605" w14:textId="7A88EC59" w:rsidR="004328BA" w:rsidRDefault="00922795">
          <w:pPr>
            <w:pStyle w:val="Inhopg2"/>
            <w:rPr>
              <w:rFonts w:cstheme="minorBidi"/>
              <w:sz w:val="22"/>
              <w:szCs w:val="22"/>
            </w:rPr>
          </w:pPr>
          <w:hyperlink w:anchor="_Toc92286610" w:history="1">
            <w:r w:rsidR="004328BA" w:rsidRPr="001D4E6E">
              <w:rPr>
                <w:rStyle w:val="Hyperlink"/>
                <w:rFonts w:eastAsia="Times New Roman"/>
              </w:rPr>
              <w:t>2.43</w:t>
            </w:r>
            <w:r w:rsidR="004328BA">
              <w:rPr>
                <w:rFonts w:cstheme="minorBidi"/>
                <w:sz w:val="22"/>
                <w:szCs w:val="22"/>
              </w:rPr>
              <w:tab/>
            </w:r>
            <w:r w:rsidR="004328BA" w:rsidRPr="001D4E6E">
              <w:rPr>
                <w:rStyle w:val="Hyperlink"/>
                <w:rFonts w:eastAsia="Times New Roman"/>
              </w:rPr>
              <w:t>Objecttype BevoegdGezag</w:t>
            </w:r>
            <w:r w:rsidR="004328BA">
              <w:rPr>
                <w:webHidden/>
              </w:rPr>
              <w:tab/>
            </w:r>
            <w:r w:rsidR="004328BA">
              <w:rPr>
                <w:webHidden/>
              </w:rPr>
              <w:fldChar w:fldCharType="begin"/>
            </w:r>
            <w:r w:rsidR="004328BA">
              <w:rPr>
                <w:webHidden/>
              </w:rPr>
              <w:instrText xml:space="preserve"> PAGEREF _Toc92286610 \h </w:instrText>
            </w:r>
            <w:r w:rsidR="004328BA">
              <w:rPr>
                <w:webHidden/>
              </w:rPr>
            </w:r>
            <w:r w:rsidR="004328BA">
              <w:rPr>
                <w:webHidden/>
              </w:rPr>
              <w:fldChar w:fldCharType="separate"/>
            </w:r>
            <w:r w:rsidR="004328BA">
              <w:rPr>
                <w:webHidden/>
              </w:rPr>
              <w:t>25</w:t>
            </w:r>
            <w:r w:rsidR="004328BA">
              <w:rPr>
                <w:webHidden/>
              </w:rPr>
              <w:fldChar w:fldCharType="end"/>
            </w:r>
          </w:hyperlink>
        </w:p>
        <w:p w14:paraId="2BF39DD6" w14:textId="37AB79A9" w:rsidR="004328BA" w:rsidRDefault="00922795">
          <w:pPr>
            <w:pStyle w:val="Inhopg2"/>
            <w:rPr>
              <w:rFonts w:cstheme="minorBidi"/>
              <w:sz w:val="22"/>
              <w:szCs w:val="22"/>
            </w:rPr>
          </w:pPr>
          <w:hyperlink w:anchor="_Toc92286611" w:history="1">
            <w:r w:rsidR="004328BA" w:rsidRPr="001D4E6E">
              <w:rPr>
                <w:rStyle w:val="Hyperlink"/>
                <w:rFonts w:eastAsia="Times New Roman"/>
              </w:rPr>
              <w:t>2.44</w:t>
            </w:r>
            <w:r w:rsidR="004328BA">
              <w:rPr>
                <w:rFonts w:cstheme="minorBidi"/>
                <w:sz w:val="22"/>
                <w:szCs w:val="22"/>
              </w:rPr>
              <w:tab/>
            </w:r>
            <w:r w:rsidR="004328BA" w:rsidRPr="001D4E6E">
              <w:rPr>
                <w:rStyle w:val="Hyperlink"/>
                <w:rFonts w:eastAsia="Times New Roman"/>
              </w:rPr>
              <w:t>Objecttype Omgevingsdocument</w:t>
            </w:r>
            <w:r w:rsidR="004328BA">
              <w:rPr>
                <w:webHidden/>
              </w:rPr>
              <w:tab/>
            </w:r>
            <w:r w:rsidR="004328BA">
              <w:rPr>
                <w:webHidden/>
              </w:rPr>
              <w:fldChar w:fldCharType="begin"/>
            </w:r>
            <w:r w:rsidR="004328BA">
              <w:rPr>
                <w:webHidden/>
              </w:rPr>
              <w:instrText xml:space="preserve"> PAGEREF _Toc92286611 \h </w:instrText>
            </w:r>
            <w:r w:rsidR="004328BA">
              <w:rPr>
                <w:webHidden/>
              </w:rPr>
            </w:r>
            <w:r w:rsidR="004328BA">
              <w:rPr>
                <w:webHidden/>
              </w:rPr>
              <w:fldChar w:fldCharType="separate"/>
            </w:r>
            <w:r w:rsidR="004328BA">
              <w:rPr>
                <w:webHidden/>
              </w:rPr>
              <w:t>25</w:t>
            </w:r>
            <w:r w:rsidR="004328BA">
              <w:rPr>
                <w:webHidden/>
              </w:rPr>
              <w:fldChar w:fldCharType="end"/>
            </w:r>
          </w:hyperlink>
        </w:p>
        <w:p w14:paraId="3BFAE36C" w14:textId="0BA2B5CA" w:rsidR="004328BA" w:rsidRDefault="00922795">
          <w:pPr>
            <w:pStyle w:val="Inhopg2"/>
            <w:rPr>
              <w:rFonts w:cstheme="minorBidi"/>
              <w:sz w:val="22"/>
              <w:szCs w:val="22"/>
            </w:rPr>
          </w:pPr>
          <w:hyperlink w:anchor="_Toc92286612" w:history="1">
            <w:r w:rsidR="004328BA" w:rsidRPr="001D4E6E">
              <w:rPr>
                <w:rStyle w:val="Hyperlink"/>
                <w:rFonts w:eastAsia="Times New Roman"/>
              </w:rPr>
              <w:t>2.45</w:t>
            </w:r>
            <w:r w:rsidR="004328BA">
              <w:rPr>
                <w:rFonts w:cstheme="minorBidi"/>
                <w:sz w:val="22"/>
                <w:szCs w:val="22"/>
              </w:rPr>
              <w:tab/>
            </w:r>
            <w:r w:rsidR="004328BA" w:rsidRPr="001D4E6E">
              <w:rPr>
                <w:rStyle w:val="Hyperlink"/>
                <w:rFonts w:eastAsia="Times New Roman"/>
              </w:rPr>
              <w:t>Objecttype Pons</w:t>
            </w:r>
            <w:r w:rsidR="004328BA">
              <w:rPr>
                <w:webHidden/>
              </w:rPr>
              <w:tab/>
            </w:r>
            <w:r w:rsidR="004328BA">
              <w:rPr>
                <w:webHidden/>
              </w:rPr>
              <w:fldChar w:fldCharType="begin"/>
            </w:r>
            <w:r w:rsidR="004328BA">
              <w:rPr>
                <w:webHidden/>
              </w:rPr>
              <w:instrText xml:space="preserve"> PAGEREF _Toc92286612 \h </w:instrText>
            </w:r>
            <w:r w:rsidR="004328BA">
              <w:rPr>
                <w:webHidden/>
              </w:rPr>
            </w:r>
            <w:r w:rsidR="004328BA">
              <w:rPr>
                <w:webHidden/>
              </w:rPr>
              <w:fldChar w:fldCharType="separate"/>
            </w:r>
            <w:r w:rsidR="004328BA">
              <w:rPr>
                <w:webHidden/>
              </w:rPr>
              <w:t>26</w:t>
            </w:r>
            <w:r w:rsidR="004328BA">
              <w:rPr>
                <w:webHidden/>
              </w:rPr>
              <w:fldChar w:fldCharType="end"/>
            </w:r>
          </w:hyperlink>
        </w:p>
        <w:p w14:paraId="22F3876B" w14:textId="15E22611" w:rsidR="004328BA" w:rsidRDefault="00922795">
          <w:pPr>
            <w:pStyle w:val="Inhopg2"/>
            <w:rPr>
              <w:rFonts w:cstheme="minorBidi"/>
              <w:sz w:val="22"/>
              <w:szCs w:val="22"/>
            </w:rPr>
          </w:pPr>
          <w:hyperlink w:anchor="_Toc92286613" w:history="1">
            <w:r w:rsidR="004328BA" w:rsidRPr="001D4E6E">
              <w:rPr>
                <w:rStyle w:val="Hyperlink"/>
                <w:rFonts w:eastAsia="Times New Roman"/>
              </w:rPr>
              <w:t>2.46</w:t>
            </w:r>
            <w:r w:rsidR="004328BA">
              <w:rPr>
                <w:rFonts w:cstheme="minorBidi"/>
                <w:sz w:val="22"/>
                <w:szCs w:val="22"/>
              </w:rPr>
              <w:tab/>
            </w:r>
            <w:r w:rsidR="004328BA" w:rsidRPr="001D4E6E">
              <w:rPr>
                <w:rStyle w:val="Hyperlink"/>
                <w:rFonts w:eastAsia="Times New Roman"/>
              </w:rPr>
              <w:t>Objecttype DocumentComponent</w:t>
            </w:r>
            <w:r w:rsidR="004328BA">
              <w:rPr>
                <w:webHidden/>
              </w:rPr>
              <w:tab/>
            </w:r>
            <w:r w:rsidR="004328BA">
              <w:rPr>
                <w:webHidden/>
              </w:rPr>
              <w:fldChar w:fldCharType="begin"/>
            </w:r>
            <w:r w:rsidR="004328BA">
              <w:rPr>
                <w:webHidden/>
              </w:rPr>
              <w:instrText xml:space="preserve"> PAGEREF _Toc92286613 \h </w:instrText>
            </w:r>
            <w:r w:rsidR="004328BA">
              <w:rPr>
                <w:webHidden/>
              </w:rPr>
            </w:r>
            <w:r w:rsidR="004328BA">
              <w:rPr>
                <w:webHidden/>
              </w:rPr>
              <w:fldChar w:fldCharType="separate"/>
            </w:r>
            <w:r w:rsidR="004328BA">
              <w:rPr>
                <w:webHidden/>
              </w:rPr>
              <w:t>26</w:t>
            </w:r>
            <w:r w:rsidR="004328BA">
              <w:rPr>
                <w:webHidden/>
              </w:rPr>
              <w:fldChar w:fldCharType="end"/>
            </w:r>
          </w:hyperlink>
        </w:p>
        <w:p w14:paraId="739EDDE6" w14:textId="3D5AE8DD" w:rsidR="004328BA" w:rsidRDefault="00922795">
          <w:pPr>
            <w:pStyle w:val="Inhopg2"/>
            <w:rPr>
              <w:rFonts w:cstheme="minorBidi"/>
              <w:sz w:val="22"/>
              <w:szCs w:val="22"/>
            </w:rPr>
          </w:pPr>
          <w:hyperlink w:anchor="_Toc92286614" w:history="1">
            <w:r w:rsidR="004328BA" w:rsidRPr="001D4E6E">
              <w:rPr>
                <w:rStyle w:val="Hyperlink"/>
                <w:rFonts w:eastAsia="Times New Roman"/>
              </w:rPr>
              <w:t>2.47</w:t>
            </w:r>
            <w:r w:rsidR="004328BA">
              <w:rPr>
                <w:rFonts w:cstheme="minorBidi"/>
                <w:sz w:val="22"/>
                <w:szCs w:val="22"/>
              </w:rPr>
              <w:tab/>
            </w:r>
            <w:r w:rsidR="004328BA" w:rsidRPr="001D4E6E">
              <w:rPr>
                <w:rStyle w:val="Hyperlink"/>
                <w:rFonts w:eastAsia="Times New Roman"/>
              </w:rPr>
              <w:t>Objecttype Ambtsgebied</w:t>
            </w:r>
            <w:r w:rsidR="004328BA">
              <w:rPr>
                <w:webHidden/>
              </w:rPr>
              <w:tab/>
            </w:r>
            <w:r w:rsidR="004328BA">
              <w:rPr>
                <w:webHidden/>
              </w:rPr>
              <w:fldChar w:fldCharType="begin"/>
            </w:r>
            <w:r w:rsidR="004328BA">
              <w:rPr>
                <w:webHidden/>
              </w:rPr>
              <w:instrText xml:space="preserve"> PAGEREF _Toc92286614 \h </w:instrText>
            </w:r>
            <w:r w:rsidR="004328BA">
              <w:rPr>
                <w:webHidden/>
              </w:rPr>
            </w:r>
            <w:r w:rsidR="004328BA">
              <w:rPr>
                <w:webHidden/>
              </w:rPr>
              <w:fldChar w:fldCharType="separate"/>
            </w:r>
            <w:r w:rsidR="004328BA">
              <w:rPr>
                <w:webHidden/>
              </w:rPr>
              <w:t>26</w:t>
            </w:r>
            <w:r w:rsidR="004328BA">
              <w:rPr>
                <w:webHidden/>
              </w:rPr>
              <w:fldChar w:fldCharType="end"/>
            </w:r>
          </w:hyperlink>
        </w:p>
        <w:p w14:paraId="30B3AC14" w14:textId="3ACB4B82" w:rsidR="004328BA" w:rsidRDefault="00922795">
          <w:pPr>
            <w:pStyle w:val="Inhopg2"/>
            <w:rPr>
              <w:rFonts w:cstheme="minorBidi"/>
              <w:sz w:val="22"/>
              <w:szCs w:val="22"/>
            </w:rPr>
          </w:pPr>
          <w:hyperlink w:anchor="_Toc92286615" w:history="1">
            <w:r w:rsidR="004328BA" w:rsidRPr="001D4E6E">
              <w:rPr>
                <w:rStyle w:val="Hyperlink"/>
                <w:rFonts w:eastAsia="Times New Roman"/>
              </w:rPr>
              <w:t>2.48</w:t>
            </w:r>
            <w:r w:rsidR="004328BA">
              <w:rPr>
                <w:rFonts w:cstheme="minorBidi"/>
                <w:sz w:val="22"/>
                <w:szCs w:val="22"/>
              </w:rPr>
              <w:tab/>
            </w:r>
            <w:r w:rsidR="004328BA" w:rsidRPr="001D4E6E">
              <w:rPr>
                <w:rStyle w:val="Hyperlink"/>
                <w:rFonts w:eastAsia="Times New Roman"/>
              </w:rPr>
              <w:t>Objecttype SymbolisatieItem</w:t>
            </w:r>
            <w:r w:rsidR="004328BA">
              <w:rPr>
                <w:webHidden/>
              </w:rPr>
              <w:tab/>
            </w:r>
            <w:r w:rsidR="004328BA">
              <w:rPr>
                <w:webHidden/>
              </w:rPr>
              <w:fldChar w:fldCharType="begin"/>
            </w:r>
            <w:r w:rsidR="004328BA">
              <w:rPr>
                <w:webHidden/>
              </w:rPr>
              <w:instrText xml:space="preserve"> PAGEREF _Toc92286615 \h </w:instrText>
            </w:r>
            <w:r w:rsidR="004328BA">
              <w:rPr>
                <w:webHidden/>
              </w:rPr>
            </w:r>
            <w:r w:rsidR="004328BA">
              <w:rPr>
                <w:webHidden/>
              </w:rPr>
              <w:fldChar w:fldCharType="separate"/>
            </w:r>
            <w:r w:rsidR="004328BA">
              <w:rPr>
                <w:webHidden/>
              </w:rPr>
              <w:t>26</w:t>
            </w:r>
            <w:r w:rsidR="004328BA">
              <w:rPr>
                <w:webHidden/>
              </w:rPr>
              <w:fldChar w:fldCharType="end"/>
            </w:r>
          </w:hyperlink>
        </w:p>
        <w:p w14:paraId="77DD47EA" w14:textId="4DEE3BF5" w:rsidR="004328BA" w:rsidRDefault="00922795">
          <w:pPr>
            <w:pStyle w:val="Inhopg2"/>
            <w:rPr>
              <w:rFonts w:cstheme="minorBidi"/>
              <w:sz w:val="22"/>
              <w:szCs w:val="22"/>
            </w:rPr>
          </w:pPr>
          <w:hyperlink w:anchor="_Toc92286616" w:history="1">
            <w:r w:rsidR="004328BA" w:rsidRPr="001D4E6E">
              <w:rPr>
                <w:rStyle w:val="Hyperlink"/>
                <w:rFonts w:eastAsia="Times New Roman"/>
              </w:rPr>
              <w:t>2.49</w:t>
            </w:r>
            <w:r w:rsidR="004328BA">
              <w:rPr>
                <w:rFonts w:cstheme="minorBidi"/>
                <w:sz w:val="22"/>
                <w:szCs w:val="22"/>
              </w:rPr>
              <w:tab/>
            </w:r>
            <w:r w:rsidR="004328BA" w:rsidRPr="001D4E6E">
              <w:rPr>
                <w:rStyle w:val="Hyperlink"/>
                <w:rFonts w:eastAsia="Times New Roman"/>
              </w:rPr>
              <w:t>Objecttype Regeling</w:t>
            </w:r>
            <w:r w:rsidR="004328BA">
              <w:rPr>
                <w:webHidden/>
              </w:rPr>
              <w:tab/>
            </w:r>
            <w:r w:rsidR="004328BA">
              <w:rPr>
                <w:webHidden/>
              </w:rPr>
              <w:fldChar w:fldCharType="begin"/>
            </w:r>
            <w:r w:rsidR="004328BA">
              <w:rPr>
                <w:webHidden/>
              </w:rPr>
              <w:instrText xml:space="preserve"> PAGEREF _Toc92286616 \h </w:instrText>
            </w:r>
            <w:r w:rsidR="004328BA">
              <w:rPr>
                <w:webHidden/>
              </w:rPr>
            </w:r>
            <w:r w:rsidR="004328BA">
              <w:rPr>
                <w:webHidden/>
              </w:rPr>
              <w:fldChar w:fldCharType="separate"/>
            </w:r>
            <w:r w:rsidR="004328BA">
              <w:rPr>
                <w:webHidden/>
              </w:rPr>
              <w:t>26</w:t>
            </w:r>
            <w:r w:rsidR="004328BA">
              <w:rPr>
                <w:webHidden/>
              </w:rPr>
              <w:fldChar w:fldCharType="end"/>
            </w:r>
          </w:hyperlink>
        </w:p>
        <w:p w14:paraId="7F1CD53D" w14:textId="18834BE8" w:rsidR="004328BA" w:rsidRDefault="00922795">
          <w:pPr>
            <w:pStyle w:val="Inhopg2"/>
            <w:rPr>
              <w:rFonts w:cstheme="minorBidi"/>
              <w:sz w:val="22"/>
              <w:szCs w:val="22"/>
            </w:rPr>
          </w:pPr>
          <w:hyperlink w:anchor="_Toc92286617" w:history="1">
            <w:r w:rsidR="004328BA" w:rsidRPr="001D4E6E">
              <w:rPr>
                <w:rStyle w:val="Hyperlink"/>
                <w:rFonts w:eastAsia="Times New Roman"/>
              </w:rPr>
              <w:t>2.50</w:t>
            </w:r>
            <w:r w:rsidR="004328BA">
              <w:rPr>
                <w:rFonts w:cstheme="minorBidi"/>
                <w:sz w:val="22"/>
                <w:szCs w:val="22"/>
              </w:rPr>
              <w:tab/>
            </w:r>
            <w:r w:rsidR="004328BA" w:rsidRPr="001D4E6E">
              <w:rPr>
                <w:rStyle w:val="Hyperlink"/>
                <w:rFonts w:eastAsia="Times New Roman"/>
              </w:rPr>
              <w:t>Objecttype Omgevingsvergunning</w:t>
            </w:r>
            <w:r w:rsidR="004328BA">
              <w:rPr>
                <w:webHidden/>
              </w:rPr>
              <w:tab/>
            </w:r>
            <w:r w:rsidR="004328BA">
              <w:rPr>
                <w:webHidden/>
              </w:rPr>
              <w:fldChar w:fldCharType="begin"/>
            </w:r>
            <w:r w:rsidR="004328BA">
              <w:rPr>
                <w:webHidden/>
              </w:rPr>
              <w:instrText xml:space="preserve"> PAGEREF _Toc92286617 \h </w:instrText>
            </w:r>
            <w:r w:rsidR="004328BA">
              <w:rPr>
                <w:webHidden/>
              </w:rPr>
            </w:r>
            <w:r w:rsidR="004328BA">
              <w:rPr>
                <w:webHidden/>
              </w:rPr>
              <w:fldChar w:fldCharType="separate"/>
            </w:r>
            <w:r w:rsidR="004328BA">
              <w:rPr>
                <w:webHidden/>
              </w:rPr>
              <w:t>27</w:t>
            </w:r>
            <w:r w:rsidR="004328BA">
              <w:rPr>
                <w:webHidden/>
              </w:rPr>
              <w:fldChar w:fldCharType="end"/>
            </w:r>
          </w:hyperlink>
        </w:p>
        <w:p w14:paraId="102D8178" w14:textId="7CB6C94E" w:rsidR="004328BA" w:rsidRDefault="00922795">
          <w:pPr>
            <w:pStyle w:val="Inhopg2"/>
            <w:rPr>
              <w:rFonts w:cstheme="minorBidi"/>
              <w:sz w:val="22"/>
              <w:szCs w:val="22"/>
            </w:rPr>
          </w:pPr>
          <w:hyperlink w:anchor="_Toc92286618" w:history="1">
            <w:r w:rsidR="004328BA" w:rsidRPr="001D4E6E">
              <w:rPr>
                <w:rStyle w:val="Hyperlink"/>
                <w:rFonts w:eastAsia="Times New Roman"/>
              </w:rPr>
              <w:t>2.51</w:t>
            </w:r>
            <w:r w:rsidR="004328BA">
              <w:rPr>
                <w:rFonts w:cstheme="minorBidi"/>
                <w:sz w:val="22"/>
                <w:szCs w:val="22"/>
              </w:rPr>
              <w:tab/>
            </w:r>
            <w:r w:rsidR="004328BA" w:rsidRPr="001D4E6E">
              <w:rPr>
                <w:rStyle w:val="Hyperlink"/>
                <w:rFonts w:eastAsia="Times New Roman"/>
              </w:rPr>
              <w:t>Objecttype Besluit</w:t>
            </w:r>
            <w:r w:rsidR="004328BA">
              <w:rPr>
                <w:webHidden/>
              </w:rPr>
              <w:tab/>
            </w:r>
            <w:r w:rsidR="004328BA">
              <w:rPr>
                <w:webHidden/>
              </w:rPr>
              <w:fldChar w:fldCharType="begin"/>
            </w:r>
            <w:r w:rsidR="004328BA">
              <w:rPr>
                <w:webHidden/>
              </w:rPr>
              <w:instrText xml:space="preserve"> PAGEREF _Toc92286618 \h </w:instrText>
            </w:r>
            <w:r w:rsidR="004328BA">
              <w:rPr>
                <w:webHidden/>
              </w:rPr>
            </w:r>
            <w:r w:rsidR="004328BA">
              <w:rPr>
                <w:webHidden/>
              </w:rPr>
              <w:fldChar w:fldCharType="separate"/>
            </w:r>
            <w:r w:rsidR="004328BA">
              <w:rPr>
                <w:webHidden/>
              </w:rPr>
              <w:t>27</w:t>
            </w:r>
            <w:r w:rsidR="004328BA">
              <w:rPr>
                <w:webHidden/>
              </w:rPr>
              <w:fldChar w:fldCharType="end"/>
            </w:r>
          </w:hyperlink>
        </w:p>
        <w:p w14:paraId="3CCC9942" w14:textId="07E021CC" w:rsidR="004328BA" w:rsidRDefault="00922795">
          <w:pPr>
            <w:pStyle w:val="Inhopg1"/>
            <w:tabs>
              <w:tab w:val="left" w:pos="480"/>
            </w:tabs>
            <w:rPr>
              <w:rFonts w:cstheme="minorBidi"/>
              <w:noProof/>
              <w:sz w:val="22"/>
              <w:szCs w:val="22"/>
            </w:rPr>
          </w:pPr>
          <w:hyperlink w:anchor="_Toc92286619" w:history="1">
            <w:r w:rsidR="004328BA" w:rsidRPr="001D4E6E">
              <w:rPr>
                <w:rStyle w:val="Hyperlink"/>
                <w:rFonts w:eastAsia="Times New Roman"/>
                <w:noProof/>
              </w:rPr>
              <w:t>3</w:t>
            </w:r>
            <w:r w:rsidR="004328BA">
              <w:rPr>
                <w:rFonts w:cstheme="minorBidi"/>
                <w:noProof/>
                <w:sz w:val="22"/>
                <w:szCs w:val="22"/>
              </w:rPr>
              <w:tab/>
            </w:r>
            <w:r w:rsidR="004328BA" w:rsidRPr="001D4E6E">
              <w:rPr>
                <w:rStyle w:val="Hyperlink"/>
                <w:rFonts w:eastAsia="Times New Roman"/>
                <w:noProof/>
              </w:rPr>
              <w:t>Overzicht kenmerken</w:t>
            </w:r>
            <w:r w:rsidR="004328BA">
              <w:rPr>
                <w:noProof/>
                <w:webHidden/>
              </w:rPr>
              <w:tab/>
            </w:r>
            <w:r w:rsidR="004328BA">
              <w:rPr>
                <w:noProof/>
                <w:webHidden/>
              </w:rPr>
              <w:fldChar w:fldCharType="begin"/>
            </w:r>
            <w:r w:rsidR="004328BA">
              <w:rPr>
                <w:noProof/>
                <w:webHidden/>
              </w:rPr>
              <w:instrText xml:space="preserve"> PAGEREF _Toc92286619 \h </w:instrText>
            </w:r>
            <w:r w:rsidR="004328BA">
              <w:rPr>
                <w:noProof/>
                <w:webHidden/>
              </w:rPr>
            </w:r>
            <w:r w:rsidR="004328BA">
              <w:rPr>
                <w:noProof/>
                <w:webHidden/>
              </w:rPr>
              <w:fldChar w:fldCharType="separate"/>
            </w:r>
            <w:r w:rsidR="004328BA">
              <w:rPr>
                <w:noProof/>
                <w:webHidden/>
              </w:rPr>
              <w:t>28</w:t>
            </w:r>
            <w:r w:rsidR="004328BA">
              <w:rPr>
                <w:noProof/>
                <w:webHidden/>
              </w:rPr>
              <w:fldChar w:fldCharType="end"/>
            </w:r>
          </w:hyperlink>
        </w:p>
        <w:p w14:paraId="10204974" w14:textId="586A6ED9" w:rsidR="004328BA" w:rsidRDefault="00922795">
          <w:pPr>
            <w:pStyle w:val="Inhopg2"/>
            <w:rPr>
              <w:rFonts w:cstheme="minorBidi"/>
              <w:sz w:val="22"/>
              <w:szCs w:val="22"/>
            </w:rPr>
          </w:pPr>
          <w:hyperlink w:anchor="_Toc92286620" w:history="1">
            <w:r w:rsidR="004328BA" w:rsidRPr="001D4E6E">
              <w:rPr>
                <w:rStyle w:val="Hyperlink"/>
                <w:rFonts w:eastAsia="Times New Roman"/>
              </w:rPr>
              <w:t>3.1</w:t>
            </w:r>
            <w:r w:rsidR="004328BA">
              <w:rPr>
                <w:rFonts w:cstheme="minorBidi"/>
                <w:sz w:val="22"/>
                <w:szCs w:val="22"/>
              </w:rPr>
              <w:tab/>
            </w:r>
            <w:r w:rsidR="004328BA" w:rsidRPr="001D4E6E">
              <w:rPr>
                <w:rStyle w:val="Hyperlink"/>
                <w:rFonts w:eastAsia="Times New Roman"/>
              </w:rPr>
              <w:t>Toelichting juridische kenmerken en verplichte informatie</w:t>
            </w:r>
            <w:r w:rsidR="004328BA">
              <w:rPr>
                <w:webHidden/>
              </w:rPr>
              <w:tab/>
            </w:r>
            <w:r w:rsidR="004328BA">
              <w:rPr>
                <w:webHidden/>
              </w:rPr>
              <w:fldChar w:fldCharType="begin"/>
            </w:r>
            <w:r w:rsidR="004328BA">
              <w:rPr>
                <w:webHidden/>
              </w:rPr>
              <w:instrText xml:space="preserve"> PAGEREF _Toc92286620 \h </w:instrText>
            </w:r>
            <w:r w:rsidR="004328BA">
              <w:rPr>
                <w:webHidden/>
              </w:rPr>
            </w:r>
            <w:r w:rsidR="004328BA">
              <w:rPr>
                <w:webHidden/>
              </w:rPr>
              <w:fldChar w:fldCharType="separate"/>
            </w:r>
            <w:r w:rsidR="004328BA">
              <w:rPr>
                <w:webHidden/>
              </w:rPr>
              <w:t>28</w:t>
            </w:r>
            <w:r w:rsidR="004328BA">
              <w:rPr>
                <w:webHidden/>
              </w:rPr>
              <w:fldChar w:fldCharType="end"/>
            </w:r>
          </w:hyperlink>
        </w:p>
        <w:p w14:paraId="41AE9DC3" w14:textId="36F9BC0B" w:rsidR="004328BA" w:rsidRDefault="00922795">
          <w:pPr>
            <w:pStyle w:val="Inhopg2"/>
            <w:rPr>
              <w:rFonts w:cstheme="minorBidi"/>
              <w:sz w:val="22"/>
              <w:szCs w:val="22"/>
            </w:rPr>
          </w:pPr>
          <w:hyperlink w:anchor="_Toc92286621" w:history="1">
            <w:r w:rsidR="004328BA" w:rsidRPr="001D4E6E">
              <w:rPr>
                <w:rStyle w:val="Hyperlink"/>
                <w:rFonts w:eastAsia="Times New Roman"/>
              </w:rPr>
              <w:t>3.2</w:t>
            </w:r>
            <w:r w:rsidR="004328BA">
              <w:rPr>
                <w:rFonts w:cstheme="minorBidi"/>
                <w:sz w:val="22"/>
                <w:szCs w:val="22"/>
              </w:rPr>
              <w:tab/>
            </w:r>
            <w:r w:rsidR="004328BA" w:rsidRPr="001D4E6E">
              <w:rPr>
                <w:rStyle w:val="Hyperlink"/>
                <w:rFonts w:eastAsia="Times New Roman"/>
              </w:rPr>
              <w:t>Context</w:t>
            </w:r>
            <w:r w:rsidR="004328BA">
              <w:rPr>
                <w:webHidden/>
              </w:rPr>
              <w:tab/>
            </w:r>
            <w:r w:rsidR="004328BA">
              <w:rPr>
                <w:webHidden/>
              </w:rPr>
              <w:fldChar w:fldCharType="begin"/>
            </w:r>
            <w:r w:rsidR="004328BA">
              <w:rPr>
                <w:webHidden/>
              </w:rPr>
              <w:instrText xml:space="preserve"> PAGEREF _Toc92286621 \h </w:instrText>
            </w:r>
            <w:r w:rsidR="004328BA">
              <w:rPr>
                <w:webHidden/>
              </w:rPr>
            </w:r>
            <w:r w:rsidR="004328BA">
              <w:rPr>
                <w:webHidden/>
              </w:rPr>
              <w:fldChar w:fldCharType="separate"/>
            </w:r>
            <w:r w:rsidR="004328BA">
              <w:rPr>
                <w:webHidden/>
              </w:rPr>
              <w:t>29</w:t>
            </w:r>
            <w:r w:rsidR="004328BA">
              <w:rPr>
                <w:webHidden/>
              </w:rPr>
              <w:fldChar w:fldCharType="end"/>
            </w:r>
          </w:hyperlink>
        </w:p>
        <w:p w14:paraId="62E72BA3" w14:textId="370DDDA3" w:rsidR="004328BA" w:rsidRDefault="00922795">
          <w:pPr>
            <w:pStyle w:val="Inhopg3"/>
            <w:tabs>
              <w:tab w:val="left" w:pos="1320"/>
              <w:tab w:val="right" w:leader="dot" w:pos="9060"/>
            </w:tabs>
            <w:rPr>
              <w:rFonts w:cstheme="minorBidi"/>
              <w:noProof/>
              <w:sz w:val="22"/>
              <w:szCs w:val="22"/>
            </w:rPr>
          </w:pPr>
          <w:hyperlink w:anchor="_Toc92286622" w:history="1">
            <w:r w:rsidR="004328BA" w:rsidRPr="001D4E6E">
              <w:rPr>
                <w:rStyle w:val="Hyperlink"/>
                <w:rFonts w:eastAsia="Times New Roman"/>
                <w:noProof/>
              </w:rPr>
              <w:t>3.2.1</w:t>
            </w:r>
            <w:r w:rsidR="004328BA">
              <w:rPr>
                <w:rFonts w:cstheme="minorBidi"/>
                <w:noProof/>
                <w:sz w:val="22"/>
                <w:szCs w:val="22"/>
              </w:rPr>
              <w:tab/>
            </w:r>
            <w:r w:rsidR="004328BA" w:rsidRPr="001D4E6E">
              <w:rPr>
                <w:rStyle w:val="Hyperlink"/>
                <w:rFonts w:eastAsia="Times New Roman"/>
                <w:noProof/>
              </w:rPr>
              <w:t>Objecttype BevoegdGezag</w:t>
            </w:r>
            <w:r w:rsidR="004328BA">
              <w:rPr>
                <w:noProof/>
                <w:webHidden/>
              </w:rPr>
              <w:tab/>
            </w:r>
            <w:r w:rsidR="004328BA">
              <w:rPr>
                <w:noProof/>
                <w:webHidden/>
              </w:rPr>
              <w:fldChar w:fldCharType="begin"/>
            </w:r>
            <w:r w:rsidR="004328BA">
              <w:rPr>
                <w:noProof/>
                <w:webHidden/>
              </w:rPr>
              <w:instrText xml:space="preserve"> PAGEREF _Toc92286622 \h </w:instrText>
            </w:r>
            <w:r w:rsidR="004328BA">
              <w:rPr>
                <w:noProof/>
                <w:webHidden/>
              </w:rPr>
            </w:r>
            <w:r w:rsidR="004328BA">
              <w:rPr>
                <w:noProof/>
                <w:webHidden/>
              </w:rPr>
              <w:fldChar w:fldCharType="separate"/>
            </w:r>
            <w:r w:rsidR="004328BA">
              <w:rPr>
                <w:noProof/>
                <w:webHidden/>
              </w:rPr>
              <w:t>29</w:t>
            </w:r>
            <w:r w:rsidR="004328BA">
              <w:rPr>
                <w:noProof/>
                <w:webHidden/>
              </w:rPr>
              <w:fldChar w:fldCharType="end"/>
            </w:r>
          </w:hyperlink>
        </w:p>
        <w:p w14:paraId="5981F856" w14:textId="3F9826AC" w:rsidR="004328BA" w:rsidRDefault="00922795">
          <w:pPr>
            <w:pStyle w:val="Inhopg3"/>
            <w:tabs>
              <w:tab w:val="left" w:pos="1320"/>
              <w:tab w:val="right" w:leader="dot" w:pos="9060"/>
            </w:tabs>
            <w:rPr>
              <w:rFonts w:cstheme="minorBidi"/>
              <w:noProof/>
              <w:sz w:val="22"/>
              <w:szCs w:val="22"/>
            </w:rPr>
          </w:pPr>
          <w:hyperlink w:anchor="_Toc92286623" w:history="1">
            <w:r w:rsidR="004328BA" w:rsidRPr="001D4E6E">
              <w:rPr>
                <w:rStyle w:val="Hyperlink"/>
                <w:rFonts w:eastAsia="Times New Roman"/>
                <w:noProof/>
              </w:rPr>
              <w:t>3.2.2</w:t>
            </w:r>
            <w:r w:rsidR="004328BA">
              <w:rPr>
                <w:rFonts w:cstheme="minorBidi"/>
                <w:noProof/>
                <w:sz w:val="22"/>
                <w:szCs w:val="22"/>
              </w:rPr>
              <w:tab/>
            </w:r>
            <w:r w:rsidR="004328BA" w:rsidRPr="001D4E6E">
              <w:rPr>
                <w:rStyle w:val="Hyperlink"/>
                <w:rFonts w:eastAsia="Times New Roman"/>
                <w:noProof/>
              </w:rPr>
              <w:t>Objecttype Omgevingsdocument</w:t>
            </w:r>
            <w:r w:rsidR="004328BA">
              <w:rPr>
                <w:noProof/>
                <w:webHidden/>
              </w:rPr>
              <w:tab/>
            </w:r>
            <w:r w:rsidR="004328BA">
              <w:rPr>
                <w:noProof/>
                <w:webHidden/>
              </w:rPr>
              <w:fldChar w:fldCharType="begin"/>
            </w:r>
            <w:r w:rsidR="004328BA">
              <w:rPr>
                <w:noProof/>
                <w:webHidden/>
              </w:rPr>
              <w:instrText xml:space="preserve"> PAGEREF _Toc92286623 \h </w:instrText>
            </w:r>
            <w:r w:rsidR="004328BA">
              <w:rPr>
                <w:noProof/>
                <w:webHidden/>
              </w:rPr>
            </w:r>
            <w:r w:rsidR="004328BA">
              <w:rPr>
                <w:noProof/>
                <w:webHidden/>
              </w:rPr>
              <w:fldChar w:fldCharType="separate"/>
            </w:r>
            <w:r w:rsidR="004328BA">
              <w:rPr>
                <w:noProof/>
                <w:webHidden/>
              </w:rPr>
              <w:t>30</w:t>
            </w:r>
            <w:r w:rsidR="004328BA">
              <w:rPr>
                <w:noProof/>
                <w:webHidden/>
              </w:rPr>
              <w:fldChar w:fldCharType="end"/>
            </w:r>
          </w:hyperlink>
        </w:p>
        <w:p w14:paraId="6A20D933" w14:textId="404423C0" w:rsidR="004328BA" w:rsidRDefault="00922795">
          <w:pPr>
            <w:pStyle w:val="Inhopg3"/>
            <w:tabs>
              <w:tab w:val="left" w:pos="1320"/>
              <w:tab w:val="right" w:leader="dot" w:pos="9060"/>
            </w:tabs>
            <w:rPr>
              <w:rFonts w:cstheme="minorBidi"/>
              <w:noProof/>
              <w:sz w:val="22"/>
              <w:szCs w:val="22"/>
            </w:rPr>
          </w:pPr>
          <w:hyperlink w:anchor="_Toc92286624" w:history="1">
            <w:r w:rsidR="004328BA" w:rsidRPr="001D4E6E">
              <w:rPr>
                <w:rStyle w:val="Hyperlink"/>
                <w:noProof/>
              </w:rPr>
              <w:t>3.2.3</w:t>
            </w:r>
            <w:r w:rsidR="004328BA">
              <w:rPr>
                <w:rFonts w:cstheme="minorBidi"/>
                <w:noProof/>
                <w:sz w:val="22"/>
                <w:szCs w:val="22"/>
              </w:rPr>
              <w:tab/>
            </w:r>
            <w:r w:rsidR="004328BA" w:rsidRPr="001D4E6E">
              <w:rPr>
                <w:rStyle w:val="Hyperlink"/>
                <w:noProof/>
              </w:rPr>
              <w:t>Objecttype Regeling</w:t>
            </w:r>
            <w:r w:rsidR="004328BA">
              <w:rPr>
                <w:noProof/>
                <w:webHidden/>
              </w:rPr>
              <w:tab/>
            </w:r>
            <w:r w:rsidR="004328BA">
              <w:rPr>
                <w:noProof/>
                <w:webHidden/>
              </w:rPr>
              <w:fldChar w:fldCharType="begin"/>
            </w:r>
            <w:r w:rsidR="004328BA">
              <w:rPr>
                <w:noProof/>
                <w:webHidden/>
              </w:rPr>
              <w:instrText xml:space="preserve"> PAGEREF _Toc92286624 \h </w:instrText>
            </w:r>
            <w:r w:rsidR="004328BA">
              <w:rPr>
                <w:noProof/>
                <w:webHidden/>
              </w:rPr>
            </w:r>
            <w:r w:rsidR="004328BA">
              <w:rPr>
                <w:noProof/>
                <w:webHidden/>
              </w:rPr>
              <w:fldChar w:fldCharType="separate"/>
            </w:r>
            <w:r w:rsidR="004328BA">
              <w:rPr>
                <w:noProof/>
                <w:webHidden/>
              </w:rPr>
              <w:t>30</w:t>
            </w:r>
            <w:r w:rsidR="004328BA">
              <w:rPr>
                <w:noProof/>
                <w:webHidden/>
              </w:rPr>
              <w:fldChar w:fldCharType="end"/>
            </w:r>
          </w:hyperlink>
        </w:p>
        <w:p w14:paraId="09397131" w14:textId="6532BD3B" w:rsidR="004328BA" w:rsidRDefault="00922795">
          <w:pPr>
            <w:pStyle w:val="Inhopg3"/>
            <w:tabs>
              <w:tab w:val="left" w:pos="1320"/>
              <w:tab w:val="right" w:leader="dot" w:pos="9060"/>
            </w:tabs>
            <w:rPr>
              <w:rFonts w:cstheme="minorBidi"/>
              <w:noProof/>
              <w:sz w:val="22"/>
              <w:szCs w:val="22"/>
            </w:rPr>
          </w:pPr>
          <w:hyperlink w:anchor="_Toc92286625" w:history="1">
            <w:r w:rsidR="004328BA" w:rsidRPr="001D4E6E">
              <w:rPr>
                <w:rStyle w:val="Hyperlink"/>
                <w:noProof/>
              </w:rPr>
              <w:t>3.2.4</w:t>
            </w:r>
            <w:r w:rsidR="004328BA">
              <w:rPr>
                <w:rFonts w:cstheme="minorBidi"/>
                <w:noProof/>
                <w:sz w:val="22"/>
                <w:szCs w:val="22"/>
              </w:rPr>
              <w:tab/>
            </w:r>
            <w:r w:rsidR="004328BA" w:rsidRPr="001D4E6E">
              <w:rPr>
                <w:rStyle w:val="Hyperlink"/>
                <w:noProof/>
              </w:rPr>
              <w:t>Objecttype Omgevingsvergunning</w:t>
            </w:r>
            <w:r w:rsidR="004328BA">
              <w:rPr>
                <w:noProof/>
                <w:webHidden/>
              </w:rPr>
              <w:tab/>
            </w:r>
            <w:r w:rsidR="004328BA">
              <w:rPr>
                <w:noProof/>
                <w:webHidden/>
              </w:rPr>
              <w:fldChar w:fldCharType="begin"/>
            </w:r>
            <w:r w:rsidR="004328BA">
              <w:rPr>
                <w:noProof/>
                <w:webHidden/>
              </w:rPr>
              <w:instrText xml:space="preserve"> PAGEREF _Toc92286625 \h </w:instrText>
            </w:r>
            <w:r w:rsidR="004328BA">
              <w:rPr>
                <w:noProof/>
                <w:webHidden/>
              </w:rPr>
            </w:r>
            <w:r w:rsidR="004328BA">
              <w:rPr>
                <w:noProof/>
                <w:webHidden/>
              </w:rPr>
              <w:fldChar w:fldCharType="separate"/>
            </w:r>
            <w:r w:rsidR="004328BA">
              <w:rPr>
                <w:noProof/>
                <w:webHidden/>
              </w:rPr>
              <w:t>32</w:t>
            </w:r>
            <w:r w:rsidR="004328BA">
              <w:rPr>
                <w:noProof/>
                <w:webHidden/>
              </w:rPr>
              <w:fldChar w:fldCharType="end"/>
            </w:r>
          </w:hyperlink>
        </w:p>
        <w:p w14:paraId="7BB81B58" w14:textId="2182C364" w:rsidR="004328BA" w:rsidRDefault="00922795">
          <w:pPr>
            <w:pStyle w:val="Inhopg3"/>
            <w:tabs>
              <w:tab w:val="left" w:pos="1320"/>
              <w:tab w:val="right" w:leader="dot" w:pos="9060"/>
            </w:tabs>
            <w:rPr>
              <w:rFonts w:cstheme="minorBidi"/>
              <w:noProof/>
              <w:sz w:val="22"/>
              <w:szCs w:val="22"/>
            </w:rPr>
          </w:pPr>
          <w:hyperlink w:anchor="_Toc92286626" w:history="1">
            <w:r w:rsidR="004328BA" w:rsidRPr="001D4E6E">
              <w:rPr>
                <w:rStyle w:val="Hyperlink"/>
                <w:noProof/>
              </w:rPr>
              <w:t>3.2.5</w:t>
            </w:r>
            <w:r w:rsidR="004328BA">
              <w:rPr>
                <w:rFonts w:cstheme="minorBidi"/>
                <w:noProof/>
                <w:sz w:val="22"/>
                <w:szCs w:val="22"/>
              </w:rPr>
              <w:tab/>
            </w:r>
            <w:r w:rsidR="004328BA" w:rsidRPr="001D4E6E">
              <w:rPr>
                <w:rStyle w:val="Hyperlink"/>
                <w:noProof/>
              </w:rPr>
              <w:t>Objecttype Besluit</w:t>
            </w:r>
            <w:r w:rsidR="004328BA">
              <w:rPr>
                <w:noProof/>
                <w:webHidden/>
              </w:rPr>
              <w:tab/>
            </w:r>
            <w:r w:rsidR="004328BA">
              <w:rPr>
                <w:noProof/>
                <w:webHidden/>
              </w:rPr>
              <w:fldChar w:fldCharType="begin"/>
            </w:r>
            <w:r w:rsidR="004328BA">
              <w:rPr>
                <w:noProof/>
                <w:webHidden/>
              </w:rPr>
              <w:instrText xml:space="preserve"> PAGEREF _Toc92286626 \h </w:instrText>
            </w:r>
            <w:r w:rsidR="004328BA">
              <w:rPr>
                <w:noProof/>
                <w:webHidden/>
              </w:rPr>
            </w:r>
            <w:r w:rsidR="004328BA">
              <w:rPr>
                <w:noProof/>
                <w:webHidden/>
              </w:rPr>
              <w:fldChar w:fldCharType="separate"/>
            </w:r>
            <w:r w:rsidR="004328BA">
              <w:rPr>
                <w:noProof/>
                <w:webHidden/>
              </w:rPr>
              <w:t>33</w:t>
            </w:r>
            <w:r w:rsidR="004328BA">
              <w:rPr>
                <w:noProof/>
                <w:webHidden/>
              </w:rPr>
              <w:fldChar w:fldCharType="end"/>
            </w:r>
          </w:hyperlink>
        </w:p>
        <w:p w14:paraId="60FE0829" w14:textId="0D9175BB" w:rsidR="004328BA" w:rsidRDefault="00922795">
          <w:pPr>
            <w:pStyle w:val="Inhopg2"/>
            <w:rPr>
              <w:rFonts w:cstheme="minorBidi"/>
              <w:sz w:val="22"/>
              <w:szCs w:val="22"/>
            </w:rPr>
          </w:pPr>
          <w:hyperlink w:anchor="_Toc92286627" w:history="1">
            <w:r w:rsidR="004328BA" w:rsidRPr="001D4E6E">
              <w:rPr>
                <w:rStyle w:val="Hyperlink"/>
                <w:rFonts w:eastAsia="Times New Roman"/>
              </w:rPr>
              <w:t>3.3</w:t>
            </w:r>
            <w:r w:rsidR="004328BA">
              <w:rPr>
                <w:rFonts w:cstheme="minorBidi"/>
                <w:sz w:val="22"/>
                <w:szCs w:val="22"/>
              </w:rPr>
              <w:tab/>
            </w:r>
            <w:r w:rsidR="004328BA" w:rsidRPr="001D4E6E">
              <w:rPr>
                <w:rStyle w:val="Hyperlink"/>
                <w:rFonts w:eastAsia="Times New Roman"/>
              </w:rPr>
              <w:t>Regels</w:t>
            </w:r>
            <w:r w:rsidR="004328BA">
              <w:rPr>
                <w:webHidden/>
              </w:rPr>
              <w:tab/>
            </w:r>
            <w:r w:rsidR="004328BA">
              <w:rPr>
                <w:webHidden/>
              </w:rPr>
              <w:fldChar w:fldCharType="begin"/>
            </w:r>
            <w:r w:rsidR="004328BA">
              <w:rPr>
                <w:webHidden/>
              </w:rPr>
              <w:instrText xml:space="preserve"> PAGEREF _Toc92286627 \h </w:instrText>
            </w:r>
            <w:r w:rsidR="004328BA">
              <w:rPr>
                <w:webHidden/>
              </w:rPr>
            </w:r>
            <w:r w:rsidR="004328BA">
              <w:rPr>
                <w:webHidden/>
              </w:rPr>
              <w:fldChar w:fldCharType="separate"/>
            </w:r>
            <w:r w:rsidR="004328BA">
              <w:rPr>
                <w:webHidden/>
              </w:rPr>
              <w:t>35</w:t>
            </w:r>
            <w:r w:rsidR="004328BA">
              <w:rPr>
                <w:webHidden/>
              </w:rPr>
              <w:fldChar w:fldCharType="end"/>
            </w:r>
          </w:hyperlink>
        </w:p>
        <w:p w14:paraId="0C8BFD37" w14:textId="16CAAF17" w:rsidR="004328BA" w:rsidRDefault="00922795">
          <w:pPr>
            <w:pStyle w:val="Inhopg3"/>
            <w:tabs>
              <w:tab w:val="left" w:pos="1320"/>
              <w:tab w:val="right" w:leader="dot" w:pos="9060"/>
            </w:tabs>
            <w:rPr>
              <w:rFonts w:cstheme="minorBidi"/>
              <w:noProof/>
              <w:sz w:val="22"/>
              <w:szCs w:val="22"/>
            </w:rPr>
          </w:pPr>
          <w:hyperlink w:anchor="_Toc92286628" w:history="1">
            <w:r w:rsidR="004328BA" w:rsidRPr="001D4E6E">
              <w:rPr>
                <w:rStyle w:val="Hyperlink"/>
                <w:rFonts w:eastAsia="Times New Roman"/>
                <w:noProof/>
              </w:rPr>
              <w:t>3.3.1</w:t>
            </w:r>
            <w:r w:rsidR="004328BA">
              <w:rPr>
                <w:rFonts w:cstheme="minorBidi"/>
                <w:noProof/>
                <w:sz w:val="22"/>
                <w:szCs w:val="22"/>
              </w:rPr>
              <w:tab/>
            </w:r>
            <w:r w:rsidR="004328BA" w:rsidRPr="001D4E6E">
              <w:rPr>
                <w:rStyle w:val="Hyperlink"/>
                <w:rFonts w:eastAsia="Times New Roman"/>
                <w:noProof/>
              </w:rPr>
              <w:t>Objecttype Regeltekst</w:t>
            </w:r>
            <w:r w:rsidR="004328BA">
              <w:rPr>
                <w:noProof/>
                <w:webHidden/>
              </w:rPr>
              <w:tab/>
            </w:r>
            <w:r w:rsidR="004328BA">
              <w:rPr>
                <w:noProof/>
                <w:webHidden/>
              </w:rPr>
              <w:fldChar w:fldCharType="begin"/>
            </w:r>
            <w:r w:rsidR="004328BA">
              <w:rPr>
                <w:noProof/>
                <w:webHidden/>
              </w:rPr>
              <w:instrText xml:space="preserve"> PAGEREF _Toc92286628 \h </w:instrText>
            </w:r>
            <w:r w:rsidR="004328BA">
              <w:rPr>
                <w:noProof/>
                <w:webHidden/>
              </w:rPr>
            </w:r>
            <w:r w:rsidR="004328BA">
              <w:rPr>
                <w:noProof/>
                <w:webHidden/>
              </w:rPr>
              <w:fldChar w:fldCharType="separate"/>
            </w:r>
            <w:r w:rsidR="004328BA">
              <w:rPr>
                <w:noProof/>
                <w:webHidden/>
              </w:rPr>
              <w:t>36</w:t>
            </w:r>
            <w:r w:rsidR="004328BA">
              <w:rPr>
                <w:noProof/>
                <w:webHidden/>
              </w:rPr>
              <w:fldChar w:fldCharType="end"/>
            </w:r>
          </w:hyperlink>
        </w:p>
        <w:p w14:paraId="717DE52B" w14:textId="23511E66" w:rsidR="004328BA" w:rsidRDefault="00922795">
          <w:pPr>
            <w:pStyle w:val="Inhopg3"/>
            <w:tabs>
              <w:tab w:val="left" w:pos="1320"/>
              <w:tab w:val="right" w:leader="dot" w:pos="9060"/>
            </w:tabs>
            <w:rPr>
              <w:rFonts w:cstheme="minorBidi"/>
              <w:noProof/>
              <w:sz w:val="22"/>
              <w:szCs w:val="22"/>
            </w:rPr>
          </w:pPr>
          <w:hyperlink w:anchor="_Toc92286629" w:history="1">
            <w:r w:rsidR="004328BA" w:rsidRPr="001D4E6E">
              <w:rPr>
                <w:rStyle w:val="Hyperlink"/>
                <w:rFonts w:eastAsia="Times New Roman"/>
                <w:noProof/>
              </w:rPr>
              <w:t>3.3.2</w:t>
            </w:r>
            <w:r w:rsidR="004328BA">
              <w:rPr>
                <w:rFonts w:cstheme="minorBidi"/>
                <w:noProof/>
                <w:sz w:val="22"/>
                <w:szCs w:val="22"/>
              </w:rPr>
              <w:tab/>
            </w:r>
            <w:r w:rsidR="004328BA" w:rsidRPr="001D4E6E">
              <w:rPr>
                <w:rStyle w:val="Hyperlink"/>
                <w:rFonts w:eastAsia="Times New Roman"/>
                <w:noProof/>
              </w:rPr>
              <w:t>Objecttype Juridische regel (abstract)</w:t>
            </w:r>
            <w:r w:rsidR="004328BA">
              <w:rPr>
                <w:noProof/>
                <w:webHidden/>
              </w:rPr>
              <w:tab/>
            </w:r>
            <w:r w:rsidR="004328BA">
              <w:rPr>
                <w:noProof/>
                <w:webHidden/>
              </w:rPr>
              <w:fldChar w:fldCharType="begin"/>
            </w:r>
            <w:r w:rsidR="004328BA">
              <w:rPr>
                <w:noProof/>
                <w:webHidden/>
              </w:rPr>
              <w:instrText xml:space="preserve"> PAGEREF _Toc92286629 \h </w:instrText>
            </w:r>
            <w:r w:rsidR="004328BA">
              <w:rPr>
                <w:noProof/>
                <w:webHidden/>
              </w:rPr>
            </w:r>
            <w:r w:rsidR="004328BA">
              <w:rPr>
                <w:noProof/>
                <w:webHidden/>
              </w:rPr>
              <w:fldChar w:fldCharType="separate"/>
            </w:r>
            <w:r w:rsidR="004328BA">
              <w:rPr>
                <w:noProof/>
                <w:webHidden/>
              </w:rPr>
              <w:t>37</w:t>
            </w:r>
            <w:r w:rsidR="004328BA">
              <w:rPr>
                <w:noProof/>
                <w:webHidden/>
              </w:rPr>
              <w:fldChar w:fldCharType="end"/>
            </w:r>
          </w:hyperlink>
        </w:p>
        <w:p w14:paraId="05CD99B0" w14:textId="4B3C7681" w:rsidR="004328BA" w:rsidRDefault="00922795">
          <w:pPr>
            <w:pStyle w:val="Inhopg3"/>
            <w:tabs>
              <w:tab w:val="left" w:pos="1320"/>
              <w:tab w:val="right" w:leader="dot" w:pos="9060"/>
            </w:tabs>
            <w:rPr>
              <w:rFonts w:cstheme="minorBidi"/>
              <w:noProof/>
              <w:sz w:val="22"/>
              <w:szCs w:val="22"/>
            </w:rPr>
          </w:pPr>
          <w:hyperlink w:anchor="_Toc92286630" w:history="1">
            <w:r w:rsidR="004328BA" w:rsidRPr="001D4E6E">
              <w:rPr>
                <w:rStyle w:val="Hyperlink"/>
                <w:rFonts w:eastAsia="Times New Roman"/>
                <w:noProof/>
              </w:rPr>
              <w:t>3.3.3</w:t>
            </w:r>
            <w:r w:rsidR="004328BA">
              <w:rPr>
                <w:rFonts w:cstheme="minorBidi"/>
                <w:noProof/>
                <w:sz w:val="22"/>
                <w:szCs w:val="22"/>
              </w:rPr>
              <w:tab/>
            </w:r>
            <w:r w:rsidR="004328BA" w:rsidRPr="001D4E6E">
              <w:rPr>
                <w:rStyle w:val="Hyperlink"/>
                <w:rFonts w:eastAsia="Times New Roman"/>
                <w:noProof/>
              </w:rPr>
              <w:t>Objecttype Instructieregel</w:t>
            </w:r>
            <w:r w:rsidR="004328BA">
              <w:rPr>
                <w:noProof/>
                <w:webHidden/>
              </w:rPr>
              <w:tab/>
            </w:r>
            <w:r w:rsidR="004328BA">
              <w:rPr>
                <w:noProof/>
                <w:webHidden/>
              </w:rPr>
              <w:fldChar w:fldCharType="begin"/>
            </w:r>
            <w:r w:rsidR="004328BA">
              <w:rPr>
                <w:noProof/>
                <w:webHidden/>
              </w:rPr>
              <w:instrText xml:space="preserve"> PAGEREF _Toc92286630 \h </w:instrText>
            </w:r>
            <w:r w:rsidR="004328BA">
              <w:rPr>
                <w:noProof/>
                <w:webHidden/>
              </w:rPr>
            </w:r>
            <w:r w:rsidR="004328BA">
              <w:rPr>
                <w:noProof/>
                <w:webHidden/>
              </w:rPr>
              <w:fldChar w:fldCharType="separate"/>
            </w:r>
            <w:r w:rsidR="004328BA">
              <w:rPr>
                <w:noProof/>
                <w:webHidden/>
              </w:rPr>
              <w:t>40</w:t>
            </w:r>
            <w:r w:rsidR="004328BA">
              <w:rPr>
                <w:noProof/>
                <w:webHidden/>
              </w:rPr>
              <w:fldChar w:fldCharType="end"/>
            </w:r>
          </w:hyperlink>
        </w:p>
        <w:p w14:paraId="3B8D9A2D" w14:textId="3694E29B" w:rsidR="004328BA" w:rsidRDefault="00922795">
          <w:pPr>
            <w:pStyle w:val="Inhopg3"/>
            <w:tabs>
              <w:tab w:val="left" w:pos="1320"/>
              <w:tab w:val="right" w:leader="dot" w:pos="9060"/>
            </w:tabs>
            <w:rPr>
              <w:rFonts w:cstheme="minorBidi"/>
              <w:noProof/>
              <w:sz w:val="22"/>
              <w:szCs w:val="22"/>
            </w:rPr>
          </w:pPr>
          <w:hyperlink w:anchor="_Toc92286631" w:history="1">
            <w:r w:rsidR="004328BA" w:rsidRPr="001D4E6E">
              <w:rPr>
                <w:rStyle w:val="Hyperlink"/>
                <w:rFonts w:eastAsia="Times New Roman"/>
                <w:noProof/>
              </w:rPr>
              <w:t>3.3.4</w:t>
            </w:r>
            <w:r w:rsidR="004328BA">
              <w:rPr>
                <w:rFonts w:cstheme="minorBidi"/>
                <w:noProof/>
                <w:sz w:val="22"/>
                <w:szCs w:val="22"/>
              </w:rPr>
              <w:tab/>
            </w:r>
            <w:r w:rsidR="004328BA" w:rsidRPr="001D4E6E">
              <w:rPr>
                <w:rStyle w:val="Hyperlink"/>
                <w:rFonts w:eastAsia="Times New Roman"/>
                <w:noProof/>
              </w:rPr>
              <w:t>Objecttype Regel voor iedereen</w:t>
            </w:r>
            <w:r w:rsidR="004328BA">
              <w:rPr>
                <w:noProof/>
                <w:webHidden/>
              </w:rPr>
              <w:tab/>
            </w:r>
            <w:r w:rsidR="004328BA">
              <w:rPr>
                <w:noProof/>
                <w:webHidden/>
              </w:rPr>
              <w:fldChar w:fldCharType="begin"/>
            </w:r>
            <w:r w:rsidR="004328BA">
              <w:rPr>
                <w:noProof/>
                <w:webHidden/>
              </w:rPr>
              <w:instrText xml:space="preserve"> PAGEREF _Toc92286631 \h </w:instrText>
            </w:r>
            <w:r w:rsidR="004328BA">
              <w:rPr>
                <w:noProof/>
                <w:webHidden/>
              </w:rPr>
            </w:r>
            <w:r w:rsidR="004328BA">
              <w:rPr>
                <w:noProof/>
                <w:webHidden/>
              </w:rPr>
              <w:fldChar w:fldCharType="separate"/>
            </w:r>
            <w:r w:rsidR="004328BA">
              <w:rPr>
                <w:noProof/>
                <w:webHidden/>
              </w:rPr>
              <w:t>41</w:t>
            </w:r>
            <w:r w:rsidR="004328BA">
              <w:rPr>
                <w:noProof/>
                <w:webHidden/>
              </w:rPr>
              <w:fldChar w:fldCharType="end"/>
            </w:r>
          </w:hyperlink>
        </w:p>
        <w:p w14:paraId="426094C0" w14:textId="2C9C56D1" w:rsidR="004328BA" w:rsidRDefault="00922795">
          <w:pPr>
            <w:pStyle w:val="Inhopg3"/>
            <w:tabs>
              <w:tab w:val="left" w:pos="1320"/>
              <w:tab w:val="right" w:leader="dot" w:pos="9060"/>
            </w:tabs>
            <w:rPr>
              <w:rFonts w:cstheme="minorBidi"/>
              <w:noProof/>
              <w:sz w:val="22"/>
              <w:szCs w:val="22"/>
            </w:rPr>
          </w:pPr>
          <w:hyperlink w:anchor="_Toc92286632" w:history="1">
            <w:r w:rsidR="004328BA" w:rsidRPr="001D4E6E">
              <w:rPr>
                <w:rStyle w:val="Hyperlink"/>
                <w:rFonts w:eastAsia="Times New Roman"/>
                <w:noProof/>
              </w:rPr>
              <w:t>3.3.5</w:t>
            </w:r>
            <w:r w:rsidR="004328BA">
              <w:rPr>
                <w:rFonts w:cstheme="minorBidi"/>
                <w:noProof/>
                <w:sz w:val="22"/>
                <w:szCs w:val="22"/>
              </w:rPr>
              <w:tab/>
            </w:r>
            <w:r w:rsidR="004328BA" w:rsidRPr="001D4E6E">
              <w:rPr>
                <w:rStyle w:val="Hyperlink"/>
                <w:rFonts w:eastAsia="Times New Roman"/>
                <w:noProof/>
              </w:rPr>
              <w:t>Objecttype Omgevingswaarderegel</w:t>
            </w:r>
            <w:r w:rsidR="004328BA">
              <w:rPr>
                <w:noProof/>
                <w:webHidden/>
              </w:rPr>
              <w:tab/>
            </w:r>
            <w:r w:rsidR="004328BA">
              <w:rPr>
                <w:noProof/>
                <w:webHidden/>
              </w:rPr>
              <w:fldChar w:fldCharType="begin"/>
            </w:r>
            <w:r w:rsidR="004328BA">
              <w:rPr>
                <w:noProof/>
                <w:webHidden/>
              </w:rPr>
              <w:instrText xml:space="preserve"> PAGEREF _Toc92286632 \h </w:instrText>
            </w:r>
            <w:r w:rsidR="004328BA">
              <w:rPr>
                <w:noProof/>
                <w:webHidden/>
              </w:rPr>
            </w:r>
            <w:r w:rsidR="004328BA">
              <w:rPr>
                <w:noProof/>
                <w:webHidden/>
              </w:rPr>
              <w:fldChar w:fldCharType="separate"/>
            </w:r>
            <w:r w:rsidR="004328BA">
              <w:rPr>
                <w:noProof/>
                <w:webHidden/>
              </w:rPr>
              <w:t>42</w:t>
            </w:r>
            <w:r w:rsidR="004328BA">
              <w:rPr>
                <w:noProof/>
                <w:webHidden/>
              </w:rPr>
              <w:fldChar w:fldCharType="end"/>
            </w:r>
          </w:hyperlink>
        </w:p>
        <w:p w14:paraId="0E3772E1" w14:textId="698FA2A3" w:rsidR="004328BA" w:rsidRDefault="00922795">
          <w:pPr>
            <w:pStyle w:val="Inhopg2"/>
            <w:rPr>
              <w:rFonts w:cstheme="minorBidi"/>
              <w:sz w:val="22"/>
              <w:szCs w:val="22"/>
            </w:rPr>
          </w:pPr>
          <w:hyperlink w:anchor="_Toc92286633" w:history="1">
            <w:r w:rsidR="004328BA" w:rsidRPr="001D4E6E">
              <w:rPr>
                <w:rStyle w:val="Hyperlink"/>
                <w:rFonts w:eastAsia="Times New Roman"/>
              </w:rPr>
              <w:t>3.4</w:t>
            </w:r>
            <w:r w:rsidR="004328BA">
              <w:rPr>
                <w:rFonts w:cstheme="minorBidi"/>
                <w:sz w:val="22"/>
                <w:szCs w:val="22"/>
              </w:rPr>
              <w:tab/>
            </w:r>
            <w:r w:rsidR="004328BA" w:rsidRPr="001D4E6E">
              <w:rPr>
                <w:rStyle w:val="Hyperlink"/>
                <w:rFonts w:eastAsia="Times New Roman"/>
              </w:rPr>
              <w:t>Locaties</w:t>
            </w:r>
            <w:r w:rsidR="004328BA">
              <w:rPr>
                <w:webHidden/>
              </w:rPr>
              <w:tab/>
            </w:r>
            <w:r w:rsidR="004328BA">
              <w:rPr>
                <w:webHidden/>
              </w:rPr>
              <w:fldChar w:fldCharType="begin"/>
            </w:r>
            <w:r w:rsidR="004328BA">
              <w:rPr>
                <w:webHidden/>
              </w:rPr>
              <w:instrText xml:space="preserve"> PAGEREF _Toc92286633 \h </w:instrText>
            </w:r>
            <w:r w:rsidR="004328BA">
              <w:rPr>
                <w:webHidden/>
              </w:rPr>
            </w:r>
            <w:r w:rsidR="004328BA">
              <w:rPr>
                <w:webHidden/>
              </w:rPr>
              <w:fldChar w:fldCharType="separate"/>
            </w:r>
            <w:r w:rsidR="004328BA">
              <w:rPr>
                <w:webHidden/>
              </w:rPr>
              <w:t>42</w:t>
            </w:r>
            <w:r w:rsidR="004328BA">
              <w:rPr>
                <w:webHidden/>
              </w:rPr>
              <w:fldChar w:fldCharType="end"/>
            </w:r>
          </w:hyperlink>
        </w:p>
        <w:p w14:paraId="003ECF26" w14:textId="28969857" w:rsidR="004328BA" w:rsidRDefault="00922795">
          <w:pPr>
            <w:pStyle w:val="Inhopg3"/>
            <w:tabs>
              <w:tab w:val="left" w:pos="1320"/>
              <w:tab w:val="right" w:leader="dot" w:pos="9060"/>
            </w:tabs>
            <w:rPr>
              <w:rFonts w:cstheme="minorBidi"/>
              <w:noProof/>
              <w:sz w:val="22"/>
              <w:szCs w:val="22"/>
            </w:rPr>
          </w:pPr>
          <w:hyperlink w:anchor="_Toc92286634" w:history="1">
            <w:r w:rsidR="004328BA" w:rsidRPr="001D4E6E">
              <w:rPr>
                <w:rStyle w:val="Hyperlink"/>
                <w:rFonts w:eastAsia="Times New Roman"/>
                <w:noProof/>
              </w:rPr>
              <w:t>3.4.1</w:t>
            </w:r>
            <w:r w:rsidR="004328BA">
              <w:rPr>
                <w:rFonts w:cstheme="minorBidi"/>
                <w:noProof/>
                <w:sz w:val="22"/>
                <w:szCs w:val="22"/>
              </w:rPr>
              <w:tab/>
            </w:r>
            <w:r w:rsidR="004328BA" w:rsidRPr="001D4E6E">
              <w:rPr>
                <w:rStyle w:val="Hyperlink"/>
                <w:rFonts w:eastAsia="Times New Roman"/>
                <w:noProof/>
              </w:rPr>
              <w:t>Objecttype Locatie (abstract)</w:t>
            </w:r>
            <w:r w:rsidR="004328BA">
              <w:rPr>
                <w:noProof/>
                <w:webHidden/>
              </w:rPr>
              <w:tab/>
            </w:r>
            <w:r w:rsidR="004328BA">
              <w:rPr>
                <w:noProof/>
                <w:webHidden/>
              </w:rPr>
              <w:fldChar w:fldCharType="begin"/>
            </w:r>
            <w:r w:rsidR="004328BA">
              <w:rPr>
                <w:noProof/>
                <w:webHidden/>
              </w:rPr>
              <w:instrText xml:space="preserve"> PAGEREF _Toc92286634 \h </w:instrText>
            </w:r>
            <w:r w:rsidR="004328BA">
              <w:rPr>
                <w:noProof/>
                <w:webHidden/>
              </w:rPr>
            </w:r>
            <w:r w:rsidR="004328BA">
              <w:rPr>
                <w:noProof/>
                <w:webHidden/>
              </w:rPr>
              <w:fldChar w:fldCharType="separate"/>
            </w:r>
            <w:r w:rsidR="004328BA">
              <w:rPr>
                <w:noProof/>
                <w:webHidden/>
              </w:rPr>
              <w:t>43</w:t>
            </w:r>
            <w:r w:rsidR="004328BA">
              <w:rPr>
                <w:noProof/>
                <w:webHidden/>
              </w:rPr>
              <w:fldChar w:fldCharType="end"/>
            </w:r>
          </w:hyperlink>
        </w:p>
        <w:p w14:paraId="049D9B22" w14:textId="2EC4F482" w:rsidR="004328BA" w:rsidRDefault="00922795">
          <w:pPr>
            <w:pStyle w:val="Inhopg3"/>
            <w:tabs>
              <w:tab w:val="left" w:pos="1320"/>
              <w:tab w:val="right" w:leader="dot" w:pos="9060"/>
            </w:tabs>
            <w:rPr>
              <w:rFonts w:cstheme="minorBidi"/>
              <w:noProof/>
              <w:sz w:val="22"/>
              <w:szCs w:val="22"/>
            </w:rPr>
          </w:pPr>
          <w:hyperlink w:anchor="_Toc92286635" w:history="1">
            <w:r w:rsidR="004328BA" w:rsidRPr="001D4E6E">
              <w:rPr>
                <w:rStyle w:val="Hyperlink"/>
                <w:rFonts w:eastAsia="Times New Roman"/>
                <w:noProof/>
              </w:rPr>
              <w:t>3.4.2</w:t>
            </w:r>
            <w:r w:rsidR="004328BA">
              <w:rPr>
                <w:rFonts w:cstheme="minorBidi"/>
                <w:noProof/>
                <w:sz w:val="22"/>
                <w:szCs w:val="22"/>
              </w:rPr>
              <w:tab/>
            </w:r>
            <w:r w:rsidR="004328BA" w:rsidRPr="001D4E6E">
              <w:rPr>
                <w:rStyle w:val="Hyperlink"/>
                <w:rFonts w:eastAsia="Times New Roman"/>
                <w:noProof/>
              </w:rPr>
              <w:t>Objecttype Gebied</w:t>
            </w:r>
            <w:r w:rsidR="004328BA">
              <w:rPr>
                <w:noProof/>
                <w:webHidden/>
              </w:rPr>
              <w:tab/>
            </w:r>
            <w:r w:rsidR="004328BA">
              <w:rPr>
                <w:noProof/>
                <w:webHidden/>
              </w:rPr>
              <w:fldChar w:fldCharType="begin"/>
            </w:r>
            <w:r w:rsidR="004328BA">
              <w:rPr>
                <w:noProof/>
                <w:webHidden/>
              </w:rPr>
              <w:instrText xml:space="preserve"> PAGEREF _Toc92286635 \h </w:instrText>
            </w:r>
            <w:r w:rsidR="004328BA">
              <w:rPr>
                <w:noProof/>
                <w:webHidden/>
              </w:rPr>
            </w:r>
            <w:r w:rsidR="004328BA">
              <w:rPr>
                <w:noProof/>
                <w:webHidden/>
              </w:rPr>
              <w:fldChar w:fldCharType="separate"/>
            </w:r>
            <w:r w:rsidR="004328BA">
              <w:rPr>
                <w:noProof/>
                <w:webHidden/>
              </w:rPr>
              <w:t>44</w:t>
            </w:r>
            <w:r w:rsidR="004328BA">
              <w:rPr>
                <w:noProof/>
                <w:webHidden/>
              </w:rPr>
              <w:fldChar w:fldCharType="end"/>
            </w:r>
          </w:hyperlink>
        </w:p>
        <w:p w14:paraId="2D550EEB" w14:textId="7EBC328D" w:rsidR="004328BA" w:rsidRDefault="00922795">
          <w:pPr>
            <w:pStyle w:val="Inhopg3"/>
            <w:tabs>
              <w:tab w:val="left" w:pos="1320"/>
              <w:tab w:val="right" w:leader="dot" w:pos="9060"/>
            </w:tabs>
            <w:rPr>
              <w:rFonts w:cstheme="minorBidi"/>
              <w:noProof/>
              <w:sz w:val="22"/>
              <w:szCs w:val="22"/>
            </w:rPr>
          </w:pPr>
          <w:hyperlink w:anchor="_Toc92286636" w:history="1">
            <w:r w:rsidR="004328BA" w:rsidRPr="001D4E6E">
              <w:rPr>
                <w:rStyle w:val="Hyperlink"/>
                <w:rFonts w:eastAsia="Times New Roman"/>
                <w:noProof/>
              </w:rPr>
              <w:t>3.4.3</w:t>
            </w:r>
            <w:r w:rsidR="004328BA">
              <w:rPr>
                <w:rFonts w:cstheme="minorBidi"/>
                <w:noProof/>
                <w:sz w:val="22"/>
                <w:szCs w:val="22"/>
              </w:rPr>
              <w:tab/>
            </w:r>
            <w:r w:rsidR="004328BA" w:rsidRPr="001D4E6E">
              <w:rPr>
                <w:rStyle w:val="Hyperlink"/>
                <w:rFonts w:eastAsia="Times New Roman"/>
                <w:noProof/>
              </w:rPr>
              <w:t>Objecttype Gebiedengroep</w:t>
            </w:r>
            <w:r w:rsidR="004328BA">
              <w:rPr>
                <w:noProof/>
                <w:webHidden/>
              </w:rPr>
              <w:tab/>
            </w:r>
            <w:r w:rsidR="004328BA">
              <w:rPr>
                <w:noProof/>
                <w:webHidden/>
              </w:rPr>
              <w:fldChar w:fldCharType="begin"/>
            </w:r>
            <w:r w:rsidR="004328BA">
              <w:rPr>
                <w:noProof/>
                <w:webHidden/>
              </w:rPr>
              <w:instrText xml:space="preserve"> PAGEREF _Toc92286636 \h </w:instrText>
            </w:r>
            <w:r w:rsidR="004328BA">
              <w:rPr>
                <w:noProof/>
                <w:webHidden/>
              </w:rPr>
            </w:r>
            <w:r w:rsidR="004328BA">
              <w:rPr>
                <w:noProof/>
                <w:webHidden/>
              </w:rPr>
              <w:fldChar w:fldCharType="separate"/>
            </w:r>
            <w:r w:rsidR="004328BA">
              <w:rPr>
                <w:noProof/>
                <w:webHidden/>
              </w:rPr>
              <w:t>44</w:t>
            </w:r>
            <w:r w:rsidR="004328BA">
              <w:rPr>
                <w:noProof/>
                <w:webHidden/>
              </w:rPr>
              <w:fldChar w:fldCharType="end"/>
            </w:r>
          </w:hyperlink>
        </w:p>
        <w:p w14:paraId="332A0BA0" w14:textId="5E66A336" w:rsidR="004328BA" w:rsidRDefault="00922795">
          <w:pPr>
            <w:pStyle w:val="Inhopg3"/>
            <w:tabs>
              <w:tab w:val="left" w:pos="1320"/>
              <w:tab w:val="right" w:leader="dot" w:pos="9060"/>
            </w:tabs>
            <w:rPr>
              <w:rFonts w:cstheme="minorBidi"/>
              <w:noProof/>
              <w:sz w:val="22"/>
              <w:szCs w:val="22"/>
            </w:rPr>
          </w:pPr>
          <w:hyperlink w:anchor="_Toc92286637" w:history="1">
            <w:r w:rsidR="004328BA" w:rsidRPr="001D4E6E">
              <w:rPr>
                <w:rStyle w:val="Hyperlink"/>
                <w:rFonts w:eastAsia="Times New Roman"/>
                <w:noProof/>
              </w:rPr>
              <w:t>3.4.4</w:t>
            </w:r>
            <w:r w:rsidR="004328BA">
              <w:rPr>
                <w:rFonts w:cstheme="minorBidi"/>
                <w:noProof/>
                <w:sz w:val="22"/>
                <w:szCs w:val="22"/>
              </w:rPr>
              <w:tab/>
            </w:r>
            <w:r w:rsidR="004328BA" w:rsidRPr="001D4E6E">
              <w:rPr>
                <w:rStyle w:val="Hyperlink"/>
                <w:rFonts w:eastAsia="Times New Roman"/>
                <w:noProof/>
              </w:rPr>
              <w:t>Objecttype Punt</w:t>
            </w:r>
            <w:r w:rsidR="004328BA">
              <w:rPr>
                <w:noProof/>
                <w:webHidden/>
              </w:rPr>
              <w:tab/>
            </w:r>
            <w:r w:rsidR="004328BA">
              <w:rPr>
                <w:noProof/>
                <w:webHidden/>
              </w:rPr>
              <w:fldChar w:fldCharType="begin"/>
            </w:r>
            <w:r w:rsidR="004328BA">
              <w:rPr>
                <w:noProof/>
                <w:webHidden/>
              </w:rPr>
              <w:instrText xml:space="preserve"> PAGEREF _Toc92286637 \h </w:instrText>
            </w:r>
            <w:r w:rsidR="004328BA">
              <w:rPr>
                <w:noProof/>
                <w:webHidden/>
              </w:rPr>
            </w:r>
            <w:r w:rsidR="004328BA">
              <w:rPr>
                <w:noProof/>
                <w:webHidden/>
              </w:rPr>
              <w:fldChar w:fldCharType="separate"/>
            </w:r>
            <w:r w:rsidR="004328BA">
              <w:rPr>
                <w:noProof/>
                <w:webHidden/>
              </w:rPr>
              <w:t>45</w:t>
            </w:r>
            <w:r w:rsidR="004328BA">
              <w:rPr>
                <w:noProof/>
                <w:webHidden/>
              </w:rPr>
              <w:fldChar w:fldCharType="end"/>
            </w:r>
          </w:hyperlink>
        </w:p>
        <w:p w14:paraId="6F0CB9E6" w14:textId="2C208224" w:rsidR="004328BA" w:rsidRDefault="00922795">
          <w:pPr>
            <w:pStyle w:val="Inhopg3"/>
            <w:tabs>
              <w:tab w:val="left" w:pos="1320"/>
              <w:tab w:val="right" w:leader="dot" w:pos="9060"/>
            </w:tabs>
            <w:rPr>
              <w:rFonts w:cstheme="minorBidi"/>
              <w:noProof/>
              <w:sz w:val="22"/>
              <w:szCs w:val="22"/>
            </w:rPr>
          </w:pPr>
          <w:hyperlink w:anchor="_Toc92286638" w:history="1">
            <w:r w:rsidR="004328BA" w:rsidRPr="001D4E6E">
              <w:rPr>
                <w:rStyle w:val="Hyperlink"/>
                <w:rFonts w:eastAsia="Times New Roman"/>
                <w:noProof/>
              </w:rPr>
              <w:t>3.4.5</w:t>
            </w:r>
            <w:r w:rsidR="004328BA">
              <w:rPr>
                <w:rFonts w:cstheme="minorBidi"/>
                <w:noProof/>
                <w:sz w:val="22"/>
                <w:szCs w:val="22"/>
              </w:rPr>
              <w:tab/>
            </w:r>
            <w:r w:rsidR="004328BA" w:rsidRPr="001D4E6E">
              <w:rPr>
                <w:rStyle w:val="Hyperlink"/>
                <w:rFonts w:eastAsia="Times New Roman"/>
                <w:noProof/>
              </w:rPr>
              <w:t>Objecttype Puntengroep</w:t>
            </w:r>
            <w:r w:rsidR="004328BA">
              <w:rPr>
                <w:noProof/>
                <w:webHidden/>
              </w:rPr>
              <w:tab/>
            </w:r>
            <w:r w:rsidR="004328BA">
              <w:rPr>
                <w:noProof/>
                <w:webHidden/>
              </w:rPr>
              <w:fldChar w:fldCharType="begin"/>
            </w:r>
            <w:r w:rsidR="004328BA">
              <w:rPr>
                <w:noProof/>
                <w:webHidden/>
              </w:rPr>
              <w:instrText xml:space="preserve"> PAGEREF _Toc92286638 \h </w:instrText>
            </w:r>
            <w:r w:rsidR="004328BA">
              <w:rPr>
                <w:noProof/>
                <w:webHidden/>
              </w:rPr>
            </w:r>
            <w:r w:rsidR="004328BA">
              <w:rPr>
                <w:noProof/>
                <w:webHidden/>
              </w:rPr>
              <w:fldChar w:fldCharType="separate"/>
            </w:r>
            <w:r w:rsidR="004328BA">
              <w:rPr>
                <w:noProof/>
                <w:webHidden/>
              </w:rPr>
              <w:t>45</w:t>
            </w:r>
            <w:r w:rsidR="004328BA">
              <w:rPr>
                <w:noProof/>
                <w:webHidden/>
              </w:rPr>
              <w:fldChar w:fldCharType="end"/>
            </w:r>
          </w:hyperlink>
        </w:p>
        <w:p w14:paraId="56449AA9" w14:textId="0B11314E" w:rsidR="004328BA" w:rsidRDefault="00922795">
          <w:pPr>
            <w:pStyle w:val="Inhopg3"/>
            <w:tabs>
              <w:tab w:val="left" w:pos="1320"/>
              <w:tab w:val="right" w:leader="dot" w:pos="9060"/>
            </w:tabs>
            <w:rPr>
              <w:rFonts w:cstheme="minorBidi"/>
              <w:noProof/>
              <w:sz w:val="22"/>
              <w:szCs w:val="22"/>
            </w:rPr>
          </w:pPr>
          <w:hyperlink w:anchor="_Toc92286639" w:history="1">
            <w:r w:rsidR="004328BA" w:rsidRPr="001D4E6E">
              <w:rPr>
                <w:rStyle w:val="Hyperlink"/>
                <w:rFonts w:eastAsia="Times New Roman"/>
                <w:noProof/>
              </w:rPr>
              <w:t>3.4.6</w:t>
            </w:r>
            <w:r w:rsidR="004328BA">
              <w:rPr>
                <w:rFonts w:cstheme="minorBidi"/>
                <w:noProof/>
                <w:sz w:val="22"/>
                <w:szCs w:val="22"/>
              </w:rPr>
              <w:tab/>
            </w:r>
            <w:r w:rsidR="004328BA" w:rsidRPr="001D4E6E">
              <w:rPr>
                <w:rStyle w:val="Hyperlink"/>
                <w:rFonts w:eastAsia="Times New Roman"/>
                <w:noProof/>
              </w:rPr>
              <w:t>Objecttype Lijn</w:t>
            </w:r>
            <w:r w:rsidR="004328BA">
              <w:rPr>
                <w:noProof/>
                <w:webHidden/>
              </w:rPr>
              <w:tab/>
            </w:r>
            <w:r w:rsidR="004328BA">
              <w:rPr>
                <w:noProof/>
                <w:webHidden/>
              </w:rPr>
              <w:fldChar w:fldCharType="begin"/>
            </w:r>
            <w:r w:rsidR="004328BA">
              <w:rPr>
                <w:noProof/>
                <w:webHidden/>
              </w:rPr>
              <w:instrText xml:space="preserve"> PAGEREF _Toc92286639 \h </w:instrText>
            </w:r>
            <w:r w:rsidR="004328BA">
              <w:rPr>
                <w:noProof/>
                <w:webHidden/>
              </w:rPr>
            </w:r>
            <w:r w:rsidR="004328BA">
              <w:rPr>
                <w:noProof/>
                <w:webHidden/>
              </w:rPr>
              <w:fldChar w:fldCharType="separate"/>
            </w:r>
            <w:r w:rsidR="004328BA">
              <w:rPr>
                <w:noProof/>
                <w:webHidden/>
              </w:rPr>
              <w:t>45</w:t>
            </w:r>
            <w:r w:rsidR="004328BA">
              <w:rPr>
                <w:noProof/>
                <w:webHidden/>
              </w:rPr>
              <w:fldChar w:fldCharType="end"/>
            </w:r>
          </w:hyperlink>
        </w:p>
        <w:p w14:paraId="20EE2F6C" w14:textId="49744AEB" w:rsidR="004328BA" w:rsidRDefault="00922795">
          <w:pPr>
            <w:pStyle w:val="Inhopg3"/>
            <w:tabs>
              <w:tab w:val="left" w:pos="1320"/>
              <w:tab w:val="right" w:leader="dot" w:pos="9060"/>
            </w:tabs>
            <w:rPr>
              <w:rFonts w:cstheme="minorBidi"/>
              <w:noProof/>
              <w:sz w:val="22"/>
              <w:szCs w:val="22"/>
            </w:rPr>
          </w:pPr>
          <w:hyperlink w:anchor="_Toc92286640" w:history="1">
            <w:r w:rsidR="004328BA" w:rsidRPr="001D4E6E">
              <w:rPr>
                <w:rStyle w:val="Hyperlink"/>
                <w:rFonts w:eastAsia="Times New Roman"/>
                <w:noProof/>
              </w:rPr>
              <w:t>3.4.7</w:t>
            </w:r>
            <w:r w:rsidR="004328BA">
              <w:rPr>
                <w:rFonts w:cstheme="minorBidi"/>
                <w:noProof/>
                <w:sz w:val="22"/>
                <w:szCs w:val="22"/>
              </w:rPr>
              <w:tab/>
            </w:r>
            <w:r w:rsidR="004328BA" w:rsidRPr="001D4E6E">
              <w:rPr>
                <w:rStyle w:val="Hyperlink"/>
                <w:rFonts w:eastAsia="Times New Roman"/>
                <w:noProof/>
              </w:rPr>
              <w:t>Objecttype Lijnengroep</w:t>
            </w:r>
            <w:r w:rsidR="004328BA">
              <w:rPr>
                <w:noProof/>
                <w:webHidden/>
              </w:rPr>
              <w:tab/>
            </w:r>
            <w:r w:rsidR="004328BA">
              <w:rPr>
                <w:noProof/>
                <w:webHidden/>
              </w:rPr>
              <w:fldChar w:fldCharType="begin"/>
            </w:r>
            <w:r w:rsidR="004328BA">
              <w:rPr>
                <w:noProof/>
                <w:webHidden/>
              </w:rPr>
              <w:instrText xml:space="preserve"> PAGEREF _Toc92286640 \h </w:instrText>
            </w:r>
            <w:r w:rsidR="004328BA">
              <w:rPr>
                <w:noProof/>
                <w:webHidden/>
              </w:rPr>
            </w:r>
            <w:r w:rsidR="004328BA">
              <w:rPr>
                <w:noProof/>
                <w:webHidden/>
              </w:rPr>
              <w:fldChar w:fldCharType="separate"/>
            </w:r>
            <w:r w:rsidR="004328BA">
              <w:rPr>
                <w:noProof/>
                <w:webHidden/>
              </w:rPr>
              <w:t>45</w:t>
            </w:r>
            <w:r w:rsidR="004328BA">
              <w:rPr>
                <w:noProof/>
                <w:webHidden/>
              </w:rPr>
              <w:fldChar w:fldCharType="end"/>
            </w:r>
          </w:hyperlink>
        </w:p>
        <w:p w14:paraId="6C9DF688" w14:textId="5B0642C7" w:rsidR="004328BA" w:rsidRDefault="00922795">
          <w:pPr>
            <w:pStyle w:val="Inhopg3"/>
            <w:tabs>
              <w:tab w:val="left" w:pos="1320"/>
              <w:tab w:val="right" w:leader="dot" w:pos="9060"/>
            </w:tabs>
            <w:rPr>
              <w:rFonts w:cstheme="minorBidi"/>
              <w:noProof/>
              <w:sz w:val="22"/>
              <w:szCs w:val="22"/>
            </w:rPr>
          </w:pPr>
          <w:hyperlink w:anchor="_Toc92286641" w:history="1">
            <w:r w:rsidR="004328BA" w:rsidRPr="001D4E6E">
              <w:rPr>
                <w:rStyle w:val="Hyperlink"/>
                <w:rFonts w:eastAsia="Times New Roman"/>
                <w:noProof/>
              </w:rPr>
              <w:t>3.4.8</w:t>
            </w:r>
            <w:r w:rsidR="004328BA">
              <w:rPr>
                <w:rFonts w:cstheme="minorBidi"/>
                <w:noProof/>
                <w:sz w:val="22"/>
                <w:szCs w:val="22"/>
              </w:rPr>
              <w:tab/>
            </w:r>
            <w:r w:rsidR="004328BA" w:rsidRPr="001D4E6E">
              <w:rPr>
                <w:rStyle w:val="Hyperlink"/>
                <w:rFonts w:eastAsia="Times New Roman"/>
                <w:noProof/>
              </w:rPr>
              <w:t>Objecttype Ambtsgebied</w:t>
            </w:r>
            <w:r w:rsidR="004328BA">
              <w:rPr>
                <w:noProof/>
                <w:webHidden/>
              </w:rPr>
              <w:tab/>
            </w:r>
            <w:r w:rsidR="004328BA">
              <w:rPr>
                <w:noProof/>
                <w:webHidden/>
              </w:rPr>
              <w:fldChar w:fldCharType="begin"/>
            </w:r>
            <w:r w:rsidR="004328BA">
              <w:rPr>
                <w:noProof/>
                <w:webHidden/>
              </w:rPr>
              <w:instrText xml:space="preserve"> PAGEREF _Toc92286641 \h </w:instrText>
            </w:r>
            <w:r w:rsidR="004328BA">
              <w:rPr>
                <w:noProof/>
                <w:webHidden/>
              </w:rPr>
            </w:r>
            <w:r w:rsidR="004328BA">
              <w:rPr>
                <w:noProof/>
                <w:webHidden/>
              </w:rPr>
              <w:fldChar w:fldCharType="separate"/>
            </w:r>
            <w:r w:rsidR="004328BA">
              <w:rPr>
                <w:noProof/>
                <w:webHidden/>
              </w:rPr>
              <w:t>46</w:t>
            </w:r>
            <w:r w:rsidR="004328BA">
              <w:rPr>
                <w:noProof/>
                <w:webHidden/>
              </w:rPr>
              <w:fldChar w:fldCharType="end"/>
            </w:r>
          </w:hyperlink>
        </w:p>
        <w:p w14:paraId="0307B75F" w14:textId="61B03DFA" w:rsidR="004328BA" w:rsidRDefault="00922795">
          <w:pPr>
            <w:pStyle w:val="Inhopg2"/>
            <w:rPr>
              <w:rFonts w:cstheme="minorBidi"/>
              <w:sz w:val="22"/>
              <w:szCs w:val="22"/>
            </w:rPr>
          </w:pPr>
          <w:hyperlink w:anchor="_Toc92286642" w:history="1">
            <w:r w:rsidR="004328BA" w:rsidRPr="001D4E6E">
              <w:rPr>
                <w:rStyle w:val="Hyperlink"/>
                <w:rFonts w:eastAsia="Times New Roman"/>
              </w:rPr>
              <w:t>3.5</w:t>
            </w:r>
            <w:r w:rsidR="004328BA">
              <w:rPr>
                <w:rFonts w:cstheme="minorBidi"/>
                <w:sz w:val="22"/>
                <w:szCs w:val="22"/>
              </w:rPr>
              <w:tab/>
            </w:r>
            <w:r w:rsidR="004328BA" w:rsidRPr="001D4E6E">
              <w:rPr>
                <w:rStyle w:val="Hyperlink"/>
                <w:rFonts w:eastAsia="Times New Roman"/>
              </w:rPr>
              <w:t>Regels op locatie</w:t>
            </w:r>
            <w:r w:rsidR="004328BA">
              <w:rPr>
                <w:webHidden/>
              </w:rPr>
              <w:tab/>
            </w:r>
            <w:r w:rsidR="004328BA">
              <w:rPr>
                <w:webHidden/>
              </w:rPr>
              <w:fldChar w:fldCharType="begin"/>
            </w:r>
            <w:r w:rsidR="004328BA">
              <w:rPr>
                <w:webHidden/>
              </w:rPr>
              <w:instrText xml:space="preserve"> PAGEREF _Toc92286642 \h </w:instrText>
            </w:r>
            <w:r w:rsidR="004328BA">
              <w:rPr>
                <w:webHidden/>
              </w:rPr>
            </w:r>
            <w:r w:rsidR="004328BA">
              <w:rPr>
                <w:webHidden/>
              </w:rPr>
              <w:fldChar w:fldCharType="separate"/>
            </w:r>
            <w:r w:rsidR="004328BA">
              <w:rPr>
                <w:webHidden/>
              </w:rPr>
              <w:t>47</w:t>
            </w:r>
            <w:r w:rsidR="004328BA">
              <w:rPr>
                <w:webHidden/>
              </w:rPr>
              <w:fldChar w:fldCharType="end"/>
            </w:r>
          </w:hyperlink>
        </w:p>
        <w:p w14:paraId="5A1263A5" w14:textId="3593E637" w:rsidR="004328BA" w:rsidRDefault="00922795">
          <w:pPr>
            <w:pStyle w:val="Inhopg3"/>
            <w:tabs>
              <w:tab w:val="left" w:pos="1320"/>
              <w:tab w:val="right" w:leader="dot" w:pos="9060"/>
            </w:tabs>
            <w:rPr>
              <w:rFonts w:cstheme="minorBidi"/>
              <w:noProof/>
              <w:sz w:val="22"/>
              <w:szCs w:val="22"/>
            </w:rPr>
          </w:pPr>
          <w:hyperlink w:anchor="_Toc92286643" w:history="1">
            <w:r w:rsidR="004328BA" w:rsidRPr="001D4E6E">
              <w:rPr>
                <w:rStyle w:val="Hyperlink"/>
                <w:rFonts w:eastAsia="Times New Roman"/>
                <w:noProof/>
              </w:rPr>
              <w:t>3.5.1</w:t>
            </w:r>
            <w:r w:rsidR="004328BA">
              <w:rPr>
                <w:rFonts w:cstheme="minorBidi"/>
                <w:noProof/>
                <w:sz w:val="22"/>
                <w:szCs w:val="22"/>
              </w:rPr>
              <w:tab/>
            </w:r>
            <w:r w:rsidR="004328BA" w:rsidRPr="001D4E6E">
              <w:rPr>
                <w:rStyle w:val="Hyperlink"/>
                <w:rFonts w:eastAsia="Times New Roman"/>
                <w:noProof/>
              </w:rPr>
              <w:t>Objecttype Activiteit</w:t>
            </w:r>
            <w:r w:rsidR="004328BA">
              <w:rPr>
                <w:noProof/>
                <w:webHidden/>
              </w:rPr>
              <w:tab/>
            </w:r>
            <w:r w:rsidR="004328BA">
              <w:rPr>
                <w:noProof/>
                <w:webHidden/>
              </w:rPr>
              <w:fldChar w:fldCharType="begin"/>
            </w:r>
            <w:r w:rsidR="004328BA">
              <w:rPr>
                <w:noProof/>
                <w:webHidden/>
              </w:rPr>
              <w:instrText xml:space="preserve"> PAGEREF _Toc92286643 \h </w:instrText>
            </w:r>
            <w:r w:rsidR="004328BA">
              <w:rPr>
                <w:noProof/>
                <w:webHidden/>
              </w:rPr>
            </w:r>
            <w:r w:rsidR="004328BA">
              <w:rPr>
                <w:noProof/>
                <w:webHidden/>
              </w:rPr>
              <w:fldChar w:fldCharType="separate"/>
            </w:r>
            <w:r w:rsidR="004328BA">
              <w:rPr>
                <w:noProof/>
                <w:webHidden/>
              </w:rPr>
              <w:t>47</w:t>
            </w:r>
            <w:r w:rsidR="004328BA">
              <w:rPr>
                <w:noProof/>
                <w:webHidden/>
              </w:rPr>
              <w:fldChar w:fldCharType="end"/>
            </w:r>
          </w:hyperlink>
        </w:p>
        <w:p w14:paraId="0E858A43" w14:textId="071D141D" w:rsidR="004328BA" w:rsidRDefault="00922795">
          <w:pPr>
            <w:pStyle w:val="Inhopg3"/>
            <w:tabs>
              <w:tab w:val="left" w:pos="1320"/>
              <w:tab w:val="right" w:leader="dot" w:pos="9060"/>
            </w:tabs>
            <w:rPr>
              <w:rFonts w:cstheme="minorBidi"/>
              <w:noProof/>
              <w:sz w:val="22"/>
              <w:szCs w:val="22"/>
            </w:rPr>
          </w:pPr>
          <w:hyperlink w:anchor="_Toc92286644" w:history="1">
            <w:r w:rsidR="004328BA" w:rsidRPr="001D4E6E">
              <w:rPr>
                <w:rStyle w:val="Hyperlink"/>
                <w:rFonts w:eastAsia="Times New Roman"/>
                <w:noProof/>
              </w:rPr>
              <w:t>3.5.2</w:t>
            </w:r>
            <w:r w:rsidR="004328BA">
              <w:rPr>
                <w:rFonts w:cstheme="minorBidi"/>
                <w:noProof/>
                <w:sz w:val="22"/>
                <w:szCs w:val="22"/>
              </w:rPr>
              <w:tab/>
            </w:r>
            <w:r w:rsidR="004328BA" w:rsidRPr="001D4E6E">
              <w:rPr>
                <w:rStyle w:val="Hyperlink"/>
                <w:rFonts w:eastAsia="Times New Roman"/>
                <w:noProof/>
              </w:rPr>
              <w:t>Objecttype Norm (abstract)</w:t>
            </w:r>
            <w:r w:rsidR="004328BA">
              <w:rPr>
                <w:noProof/>
                <w:webHidden/>
              </w:rPr>
              <w:tab/>
            </w:r>
            <w:r w:rsidR="004328BA">
              <w:rPr>
                <w:noProof/>
                <w:webHidden/>
              </w:rPr>
              <w:fldChar w:fldCharType="begin"/>
            </w:r>
            <w:r w:rsidR="004328BA">
              <w:rPr>
                <w:noProof/>
                <w:webHidden/>
              </w:rPr>
              <w:instrText xml:space="preserve"> PAGEREF _Toc92286644 \h </w:instrText>
            </w:r>
            <w:r w:rsidR="004328BA">
              <w:rPr>
                <w:noProof/>
                <w:webHidden/>
              </w:rPr>
            </w:r>
            <w:r w:rsidR="004328BA">
              <w:rPr>
                <w:noProof/>
                <w:webHidden/>
              </w:rPr>
              <w:fldChar w:fldCharType="separate"/>
            </w:r>
            <w:r w:rsidR="004328BA">
              <w:rPr>
                <w:noProof/>
                <w:webHidden/>
              </w:rPr>
              <w:t>49</w:t>
            </w:r>
            <w:r w:rsidR="004328BA">
              <w:rPr>
                <w:noProof/>
                <w:webHidden/>
              </w:rPr>
              <w:fldChar w:fldCharType="end"/>
            </w:r>
          </w:hyperlink>
        </w:p>
        <w:p w14:paraId="3415E43D" w14:textId="30976AA6" w:rsidR="004328BA" w:rsidRDefault="00922795">
          <w:pPr>
            <w:pStyle w:val="Inhopg3"/>
            <w:tabs>
              <w:tab w:val="left" w:pos="1320"/>
              <w:tab w:val="right" w:leader="dot" w:pos="9060"/>
            </w:tabs>
            <w:rPr>
              <w:rFonts w:cstheme="minorBidi"/>
              <w:noProof/>
              <w:sz w:val="22"/>
              <w:szCs w:val="22"/>
            </w:rPr>
          </w:pPr>
          <w:hyperlink w:anchor="_Toc92286645" w:history="1">
            <w:r w:rsidR="004328BA" w:rsidRPr="001D4E6E">
              <w:rPr>
                <w:rStyle w:val="Hyperlink"/>
                <w:rFonts w:eastAsia="Times New Roman"/>
                <w:noProof/>
              </w:rPr>
              <w:t>3.5.3</w:t>
            </w:r>
            <w:r w:rsidR="004328BA">
              <w:rPr>
                <w:rFonts w:cstheme="minorBidi"/>
                <w:noProof/>
                <w:sz w:val="22"/>
                <w:szCs w:val="22"/>
              </w:rPr>
              <w:tab/>
            </w:r>
            <w:r w:rsidR="004328BA" w:rsidRPr="001D4E6E">
              <w:rPr>
                <w:rStyle w:val="Hyperlink"/>
                <w:rFonts w:eastAsia="Times New Roman"/>
                <w:noProof/>
              </w:rPr>
              <w:t>Objecttype Omgevingsnorm</w:t>
            </w:r>
            <w:r w:rsidR="004328BA">
              <w:rPr>
                <w:noProof/>
                <w:webHidden/>
              </w:rPr>
              <w:tab/>
            </w:r>
            <w:r w:rsidR="004328BA">
              <w:rPr>
                <w:noProof/>
                <w:webHidden/>
              </w:rPr>
              <w:fldChar w:fldCharType="begin"/>
            </w:r>
            <w:r w:rsidR="004328BA">
              <w:rPr>
                <w:noProof/>
                <w:webHidden/>
              </w:rPr>
              <w:instrText xml:space="preserve"> PAGEREF _Toc92286645 \h </w:instrText>
            </w:r>
            <w:r w:rsidR="004328BA">
              <w:rPr>
                <w:noProof/>
                <w:webHidden/>
              </w:rPr>
            </w:r>
            <w:r w:rsidR="004328BA">
              <w:rPr>
                <w:noProof/>
                <w:webHidden/>
              </w:rPr>
              <w:fldChar w:fldCharType="separate"/>
            </w:r>
            <w:r w:rsidR="004328BA">
              <w:rPr>
                <w:noProof/>
                <w:webHidden/>
              </w:rPr>
              <w:t>52</w:t>
            </w:r>
            <w:r w:rsidR="004328BA">
              <w:rPr>
                <w:noProof/>
                <w:webHidden/>
              </w:rPr>
              <w:fldChar w:fldCharType="end"/>
            </w:r>
          </w:hyperlink>
        </w:p>
        <w:p w14:paraId="46E1BEF8" w14:textId="3C6212D3" w:rsidR="004328BA" w:rsidRDefault="00922795">
          <w:pPr>
            <w:pStyle w:val="Inhopg3"/>
            <w:tabs>
              <w:tab w:val="left" w:pos="1320"/>
              <w:tab w:val="right" w:leader="dot" w:pos="9060"/>
            </w:tabs>
            <w:rPr>
              <w:rFonts w:cstheme="minorBidi"/>
              <w:noProof/>
              <w:sz w:val="22"/>
              <w:szCs w:val="22"/>
            </w:rPr>
          </w:pPr>
          <w:hyperlink w:anchor="_Toc92286646" w:history="1">
            <w:r w:rsidR="004328BA" w:rsidRPr="001D4E6E">
              <w:rPr>
                <w:rStyle w:val="Hyperlink"/>
                <w:rFonts w:eastAsia="Times New Roman"/>
                <w:noProof/>
              </w:rPr>
              <w:t>3.5.4</w:t>
            </w:r>
            <w:r w:rsidR="004328BA">
              <w:rPr>
                <w:rFonts w:cstheme="minorBidi"/>
                <w:noProof/>
                <w:sz w:val="22"/>
                <w:szCs w:val="22"/>
              </w:rPr>
              <w:tab/>
            </w:r>
            <w:r w:rsidR="004328BA" w:rsidRPr="001D4E6E">
              <w:rPr>
                <w:rStyle w:val="Hyperlink"/>
                <w:rFonts w:eastAsia="Times New Roman"/>
                <w:noProof/>
              </w:rPr>
              <w:t>Objecttype Omgevingswaarde</w:t>
            </w:r>
            <w:r w:rsidR="004328BA">
              <w:rPr>
                <w:noProof/>
                <w:webHidden/>
              </w:rPr>
              <w:tab/>
            </w:r>
            <w:r w:rsidR="004328BA">
              <w:rPr>
                <w:noProof/>
                <w:webHidden/>
              </w:rPr>
              <w:fldChar w:fldCharType="begin"/>
            </w:r>
            <w:r w:rsidR="004328BA">
              <w:rPr>
                <w:noProof/>
                <w:webHidden/>
              </w:rPr>
              <w:instrText xml:space="preserve"> PAGEREF _Toc92286646 \h </w:instrText>
            </w:r>
            <w:r w:rsidR="004328BA">
              <w:rPr>
                <w:noProof/>
                <w:webHidden/>
              </w:rPr>
            </w:r>
            <w:r w:rsidR="004328BA">
              <w:rPr>
                <w:noProof/>
                <w:webHidden/>
              </w:rPr>
              <w:fldChar w:fldCharType="separate"/>
            </w:r>
            <w:r w:rsidR="004328BA">
              <w:rPr>
                <w:noProof/>
                <w:webHidden/>
              </w:rPr>
              <w:t>52</w:t>
            </w:r>
            <w:r w:rsidR="004328BA">
              <w:rPr>
                <w:noProof/>
                <w:webHidden/>
              </w:rPr>
              <w:fldChar w:fldCharType="end"/>
            </w:r>
          </w:hyperlink>
        </w:p>
        <w:p w14:paraId="5D67FC85" w14:textId="690D8772" w:rsidR="004328BA" w:rsidRDefault="00922795">
          <w:pPr>
            <w:pStyle w:val="Inhopg2"/>
            <w:rPr>
              <w:rFonts w:cstheme="minorBidi"/>
              <w:sz w:val="22"/>
              <w:szCs w:val="22"/>
            </w:rPr>
          </w:pPr>
          <w:hyperlink w:anchor="_Toc92286647" w:history="1">
            <w:r w:rsidR="004328BA" w:rsidRPr="001D4E6E">
              <w:rPr>
                <w:rStyle w:val="Hyperlink"/>
                <w:rFonts w:eastAsia="Times New Roman"/>
              </w:rPr>
              <w:t>3.6</w:t>
            </w:r>
            <w:r w:rsidR="004328BA">
              <w:rPr>
                <w:rFonts w:cstheme="minorBidi"/>
                <w:sz w:val="22"/>
                <w:szCs w:val="22"/>
              </w:rPr>
              <w:tab/>
            </w:r>
            <w:r w:rsidR="004328BA" w:rsidRPr="001D4E6E">
              <w:rPr>
                <w:rStyle w:val="Hyperlink"/>
                <w:rFonts w:eastAsia="Times New Roman"/>
              </w:rPr>
              <w:t>Gebiedsaanwijzing</w:t>
            </w:r>
            <w:r w:rsidR="004328BA">
              <w:rPr>
                <w:webHidden/>
              </w:rPr>
              <w:tab/>
            </w:r>
            <w:r w:rsidR="004328BA">
              <w:rPr>
                <w:webHidden/>
              </w:rPr>
              <w:fldChar w:fldCharType="begin"/>
            </w:r>
            <w:r w:rsidR="004328BA">
              <w:rPr>
                <w:webHidden/>
              </w:rPr>
              <w:instrText xml:space="preserve"> PAGEREF _Toc92286647 \h </w:instrText>
            </w:r>
            <w:r w:rsidR="004328BA">
              <w:rPr>
                <w:webHidden/>
              </w:rPr>
            </w:r>
            <w:r w:rsidR="004328BA">
              <w:rPr>
                <w:webHidden/>
              </w:rPr>
              <w:fldChar w:fldCharType="separate"/>
            </w:r>
            <w:r w:rsidR="004328BA">
              <w:rPr>
                <w:webHidden/>
              </w:rPr>
              <w:t>53</w:t>
            </w:r>
            <w:r w:rsidR="004328BA">
              <w:rPr>
                <w:webHidden/>
              </w:rPr>
              <w:fldChar w:fldCharType="end"/>
            </w:r>
          </w:hyperlink>
        </w:p>
        <w:p w14:paraId="794F5EA4" w14:textId="6AB5C9BD" w:rsidR="004328BA" w:rsidRDefault="00922795">
          <w:pPr>
            <w:pStyle w:val="Inhopg3"/>
            <w:tabs>
              <w:tab w:val="left" w:pos="1320"/>
              <w:tab w:val="right" w:leader="dot" w:pos="9060"/>
            </w:tabs>
            <w:rPr>
              <w:rFonts w:cstheme="minorBidi"/>
              <w:noProof/>
              <w:sz w:val="22"/>
              <w:szCs w:val="22"/>
            </w:rPr>
          </w:pPr>
          <w:hyperlink w:anchor="_Toc92286648" w:history="1">
            <w:r w:rsidR="004328BA" w:rsidRPr="001D4E6E">
              <w:rPr>
                <w:rStyle w:val="Hyperlink"/>
                <w:rFonts w:eastAsia="Times New Roman"/>
                <w:noProof/>
              </w:rPr>
              <w:t>3.6.1</w:t>
            </w:r>
            <w:r w:rsidR="004328BA">
              <w:rPr>
                <w:rFonts w:cstheme="minorBidi"/>
                <w:noProof/>
                <w:sz w:val="22"/>
                <w:szCs w:val="22"/>
              </w:rPr>
              <w:tab/>
            </w:r>
            <w:r w:rsidR="004328BA" w:rsidRPr="001D4E6E">
              <w:rPr>
                <w:rStyle w:val="Hyperlink"/>
                <w:rFonts w:eastAsia="Times New Roman"/>
                <w:noProof/>
              </w:rPr>
              <w:t>Objecttype Gebiedsaanwijzing (abstract)</w:t>
            </w:r>
            <w:r w:rsidR="004328BA">
              <w:rPr>
                <w:noProof/>
                <w:webHidden/>
              </w:rPr>
              <w:tab/>
            </w:r>
            <w:r w:rsidR="004328BA">
              <w:rPr>
                <w:noProof/>
                <w:webHidden/>
              </w:rPr>
              <w:fldChar w:fldCharType="begin"/>
            </w:r>
            <w:r w:rsidR="004328BA">
              <w:rPr>
                <w:noProof/>
                <w:webHidden/>
              </w:rPr>
              <w:instrText xml:space="preserve"> PAGEREF _Toc92286648 \h </w:instrText>
            </w:r>
            <w:r w:rsidR="004328BA">
              <w:rPr>
                <w:noProof/>
                <w:webHidden/>
              </w:rPr>
            </w:r>
            <w:r w:rsidR="004328BA">
              <w:rPr>
                <w:noProof/>
                <w:webHidden/>
              </w:rPr>
              <w:fldChar w:fldCharType="separate"/>
            </w:r>
            <w:r w:rsidR="004328BA">
              <w:rPr>
                <w:noProof/>
                <w:webHidden/>
              </w:rPr>
              <w:t>53</w:t>
            </w:r>
            <w:r w:rsidR="004328BA">
              <w:rPr>
                <w:noProof/>
                <w:webHidden/>
              </w:rPr>
              <w:fldChar w:fldCharType="end"/>
            </w:r>
          </w:hyperlink>
        </w:p>
        <w:p w14:paraId="74EEC218" w14:textId="1C143930" w:rsidR="004328BA" w:rsidRDefault="00922795">
          <w:pPr>
            <w:pStyle w:val="Inhopg3"/>
            <w:tabs>
              <w:tab w:val="left" w:pos="1320"/>
              <w:tab w:val="right" w:leader="dot" w:pos="9060"/>
            </w:tabs>
            <w:rPr>
              <w:rFonts w:cstheme="minorBidi"/>
              <w:noProof/>
              <w:sz w:val="22"/>
              <w:szCs w:val="22"/>
            </w:rPr>
          </w:pPr>
          <w:hyperlink w:anchor="_Toc92286649" w:history="1">
            <w:r w:rsidR="004328BA" w:rsidRPr="001D4E6E">
              <w:rPr>
                <w:rStyle w:val="Hyperlink"/>
                <w:rFonts w:eastAsia="Times New Roman"/>
                <w:noProof/>
              </w:rPr>
              <w:t>3.6.2</w:t>
            </w:r>
            <w:r w:rsidR="004328BA">
              <w:rPr>
                <w:rFonts w:cstheme="minorBidi"/>
                <w:noProof/>
                <w:sz w:val="22"/>
                <w:szCs w:val="22"/>
              </w:rPr>
              <w:tab/>
            </w:r>
            <w:r w:rsidR="004328BA" w:rsidRPr="001D4E6E">
              <w:rPr>
                <w:rStyle w:val="Hyperlink"/>
                <w:rFonts w:eastAsia="Times New Roman"/>
                <w:noProof/>
              </w:rPr>
              <w:t>Objecttype Beperkingengebied</w:t>
            </w:r>
            <w:r w:rsidR="004328BA">
              <w:rPr>
                <w:noProof/>
                <w:webHidden/>
              </w:rPr>
              <w:tab/>
            </w:r>
            <w:r w:rsidR="004328BA">
              <w:rPr>
                <w:noProof/>
                <w:webHidden/>
              </w:rPr>
              <w:fldChar w:fldCharType="begin"/>
            </w:r>
            <w:r w:rsidR="004328BA">
              <w:rPr>
                <w:noProof/>
                <w:webHidden/>
              </w:rPr>
              <w:instrText xml:space="preserve"> PAGEREF _Toc92286649 \h </w:instrText>
            </w:r>
            <w:r w:rsidR="004328BA">
              <w:rPr>
                <w:noProof/>
                <w:webHidden/>
              </w:rPr>
            </w:r>
            <w:r w:rsidR="004328BA">
              <w:rPr>
                <w:noProof/>
                <w:webHidden/>
              </w:rPr>
              <w:fldChar w:fldCharType="separate"/>
            </w:r>
            <w:r w:rsidR="004328BA">
              <w:rPr>
                <w:noProof/>
                <w:webHidden/>
              </w:rPr>
              <w:t>54</w:t>
            </w:r>
            <w:r w:rsidR="004328BA">
              <w:rPr>
                <w:noProof/>
                <w:webHidden/>
              </w:rPr>
              <w:fldChar w:fldCharType="end"/>
            </w:r>
          </w:hyperlink>
        </w:p>
        <w:p w14:paraId="06991120" w14:textId="23DCC7FB" w:rsidR="004328BA" w:rsidRDefault="00922795">
          <w:pPr>
            <w:pStyle w:val="Inhopg3"/>
            <w:tabs>
              <w:tab w:val="left" w:pos="1320"/>
              <w:tab w:val="right" w:leader="dot" w:pos="9060"/>
            </w:tabs>
            <w:rPr>
              <w:rFonts w:cstheme="minorBidi"/>
              <w:noProof/>
              <w:sz w:val="22"/>
              <w:szCs w:val="22"/>
            </w:rPr>
          </w:pPr>
          <w:hyperlink w:anchor="_Toc92286650" w:history="1">
            <w:r w:rsidR="004328BA" w:rsidRPr="001D4E6E">
              <w:rPr>
                <w:rStyle w:val="Hyperlink"/>
                <w:rFonts w:eastAsia="Times New Roman"/>
                <w:noProof/>
              </w:rPr>
              <w:t>3.6.3</w:t>
            </w:r>
            <w:r w:rsidR="004328BA">
              <w:rPr>
                <w:rFonts w:cstheme="minorBidi"/>
                <w:noProof/>
                <w:sz w:val="22"/>
                <w:szCs w:val="22"/>
              </w:rPr>
              <w:tab/>
            </w:r>
            <w:r w:rsidR="004328BA" w:rsidRPr="001D4E6E">
              <w:rPr>
                <w:rStyle w:val="Hyperlink"/>
                <w:rFonts w:eastAsia="Times New Roman"/>
                <w:noProof/>
              </w:rPr>
              <w:t>Objecttype Functie</w:t>
            </w:r>
            <w:r w:rsidR="004328BA">
              <w:rPr>
                <w:noProof/>
                <w:webHidden/>
              </w:rPr>
              <w:tab/>
            </w:r>
            <w:r w:rsidR="004328BA">
              <w:rPr>
                <w:noProof/>
                <w:webHidden/>
              </w:rPr>
              <w:fldChar w:fldCharType="begin"/>
            </w:r>
            <w:r w:rsidR="004328BA">
              <w:rPr>
                <w:noProof/>
                <w:webHidden/>
              </w:rPr>
              <w:instrText xml:space="preserve"> PAGEREF _Toc92286650 \h </w:instrText>
            </w:r>
            <w:r w:rsidR="004328BA">
              <w:rPr>
                <w:noProof/>
                <w:webHidden/>
              </w:rPr>
            </w:r>
            <w:r w:rsidR="004328BA">
              <w:rPr>
                <w:noProof/>
                <w:webHidden/>
              </w:rPr>
              <w:fldChar w:fldCharType="separate"/>
            </w:r>
            <w:r w:rsidR="004328BA">
              <w:rPr>
                <w:noProof/>
                <w:webHidden/>
              </w:rPr>
              <w:t>54</w:t>
            </w:r>
            <w:r w:rsidR="004328BA">
              <w:rPr>
                <w:noProof/>
                <w:webHidden/>
              </w:rPr>
              <w:fldChar w:fldCharType="end"/>
            </w:r>
          </w:hyperlink>
        </w:p>
        <w:p w14:paraId="3932BC96" w14:textId="7BEAD5D1" w:rsidR="004328BA" w:rsidRDefault="00922795">
          <w:pPr>
            <w:pStyle w:val="Inhopg3"/>
            <w:tabs>
              <w:tab w:val="left" w:pos="1320"/>
              <w:tab w:val="right" w:leader="dot" w:pos="9060"/>
            </w:tabs>
            <w:rPr>
              <w:rFonts w:cstheme="minorBidi"/>
              <w:noProof/>
              <w:sz w:val="22"/>
              <w:szCs w:val="22"/>
            </w:rPr>
          </w:pPr>
          <w:hyperlink w:anchor="_Toc92286651" w:history="1">
            <w:r w:rsidR="004328BA" w:rsidRPr="001D4E6E">
              <w:rPr>
                <w:rStyle w:val="Hyperlink"/>
                <w:noProof/>
              </w:rPr>
              <w:t>3.6.4</w:t>
            </w:r>
            <w:r w:rsidR="004328BA">
              <w:rPr>
                <w:rFonts w:cstheme="minorBidi"/>
                <w:noProof/>
                <w:sz w:val="22"/>
                <w:szCs w:val="22"/>
              </w:rPr>
              <w:tab/>
            </w:r>
            <w:r w:rsidR="004328BA" w:rsidRPr="001D4E6E">
              <w:rPr>
                <w:rStyle w:val="Hyperlink"/>
                <w:noProof/>
              </w:rPr>
              <w:t>Objecttype Bodem</w:t>
            </w:r>
            <w:r w:rsidR="004328BA">
              <w:rPr>
                <w:noProof/>
                <w:webHidden/>
              </w:rPr>
              <w:tab/>
            </w:r>
            <w:r w:rsidR="004328BA">
              <w:rPr>
                <w:noProof/>
                <w:webHidden/>
              </w:rPr>
              <w:fldChar w:fldCharType="begin"/>
            </w:r>
            <w:r w:rsidR="004328BA">
              <w:rPr>
                <w:noProof/>
                <w:webHidden/>
              </w:rPr>
              <w:instrText xml:space="preserve"> PAGEREF _Toc92286651 \h </w:instrText>
            </w:r>
            <w:r w:rsidR="004328BA">
              <w:rPr>
                <w:noProof/>
                <w:webHidden/>
              </w:rPr>
            </w:r>
            <w:r w:rsidR="004328BA">
              <w:rPr>
                <w:noProof/>
                <w:webHidden/>
              </w:rPr>
              <w:fldChar w:fldCharType="separate"/>
            </w:r>
            <w:r w:rsidR="004328BA">
              <w:rPr>
                <w:noProof/>
                <w:webHidden/>
              </w:rPr>
              <w:t>55</w:t>
            </w:r>
            <w:r w:rsidR="004328BA">
              <w:rPr>
                <w:noProof/>
                <w:webHidden/>
              </w:rPr>
              <w:fldChar w:fldCharType="end"/>
            </w:r>
          </w:hyperlink>
        </w:p>
        <w:p w14:paraId="6A7996AA" w14:textId="4FD1A67B" w:rsidR="004328BA" w:rsidRDefault="00922795">
          <w:pPr>
            <w:pStyle w:val="Inhopg3"/>
            <w:tabs>
              <w:tab w:val="left" w:pos="1320"/>
              <w:tab w:val="right" w:leader="dot" w:pos="9060"/>
            </w:tabs>
            <w:rPr>
              <w:rFonts w:cstheme="minorBidi"/>
              <w:noProof/>
              <w:sz w:val="22"/>
              <w:szCs w:val="22"/>
            </w:rPr>
          </w:pPr>
          <w:hyperlink w:anchor="_Toc92286652" w:history="1">
            <w:r w:rsidR="004328BA" w:rsidRPr="001D4E6E">
              <w:rPr>
                <w:rStyle w:val="Hyperlink"/>
                <w:noProof/>
              </w:rPr>
              <w:t>3.6.5</w:t>
            </w:r>
            <w:r w:rsidR="004328BA">
              <w:rPr>
                <w:rFonts w:cstheme="minorBidi"/>
                <w:noProof/>
                <w:sz w:val="22"/>
                <w:szCs w:val="22"/>
              </w:rPr>
              <w:tab/>
            </w:r>
            <w:r w:rsidR="004328BA" w:rsidRPr="001D4E6E">
              <w:rPr>
                <w:rStyle w:val="Hyperlink"/>
                <w:noProof/>
              </w:rPr>
              <w:t>Objecttype Bouw</w:t>
            </w:r>
            <w:r w:rsidR="004328BA">
              <w:rPr>
                <w:noProof/>
                <w:webHidden/>
              </w:rPr>
              <w:tab/>
            </w:r>
            <w:r w:rsidR="004328BA">
              <w:rPr>
                <w:noProof/>
                <w:webHidden/>
              </w:rPr>
              <w:fldChar w:fldCharType="begin"/>
            </w:r>
            <w:r w:rsidR="004328BA">
              <w:rPr>
                <w:noProof/>
                <w:webHidden/>
              </w:rPr>
              <w:instrText xml:space="preserve"> PAGEREF _Toc92286652 \h </w:instrText>
            </w:r>
            <w:r w:rsidR="004328BA">
              <w:rPr>
                <w:noProof/>
                <w:webHidden/>
              </w:rPr>
            </w:r>
            <w:r w:rsidR="004328BA">
              <w:rPr>
                <w:noProof/>
                <w:webHidden/>
              </w:rPr>
              <w:fldChar w:fldCharType="separate"/>
            </w:r>
            <w:r w:rsidR="004328BA">
              <w:rPr>
                <w:noProof/>
                <w:webHidden/>
              </w:rPr>
              <w:t>55</w:t>
            </w:r>
            <w:r w:rsidR="004328BA">
              <w:rPr>
                <w:noProof/>
                <w:webHidden/>
              </w:rPr>
              <w:fldChar w:fldCharType="end"/>
            </w:r>
          </w:hyperlink>
        </w:p>
        <w:p w14:paraId="5595DF3C" w14:textId="2891179E" w:rsidR="004328BA" w:rsidRDefault="00922795">
          <w:pPr>
            <w:pStyle w:val="Inhopg3"/>
            <w:tabs>
              <w:tab w:val="left" w:pos="1320"/>
              <w:tab w:val="right" w:leader="dot" w:pos="9060"/>
            </w:tabs>
            <w:rPr>
              <w:rFonts w:cstheme="minorBidi"/>
              <w:noProof/>
              <w:sz w:val="22"/>
              <w:szCs w:val="22"/>
            </w:rPr>
          </w:pPr>
          <w:hyperlink w:anchor="_Toc92286653" w:history="1">
            <w:r w:rsidR="004328BA" w:rsidRPr="001D4E6E">
              <w:rPr>
                <w:rStyle w:val="Hyperlink"/>
                <w:noProof/>
              </w:rPr>
              <w:t>3.6.6</w:t>
            </w:r>
            <w:r w:rsidR="004328BA">
              <w:rPr>
                <w:rFonts w:cstheme="minorBidi"/>
                <w:noProof/>
                <w:sz w:val="22"/>
                <w:szCs w:val="22"/>
              </w:rPr>
              <w:tab/>
            </w:r>
            <w:r w:rsidR="004328BA" w:rsidRPr="001D4E6E">
              <w:rPr>
                <w:rStyle w:val="Hyperlink"/>
                <w:noProof/>
              </w:rPr>
              <w:t>Objecttype Defensie</w:t>
            </w:r>
            <w:r w:rsidR="004328BA">
              <w:rPr>
                <w:noProof/>
                <w:webHidden/>
              </w:rPr>
              <w:tab/>
            </w:r>
            <w:r w:rsidR="004328BA">
              <w:rPr>
                <w:noProof/>
                <w:webHidden/>
              </w:rPr>
              <w:fldChar w:fldCharType="begin"/>
            </w:r>
            <w:r w:rsidR="004328BA">
              <w:rPr>
                <w:noProof/>
                <w:webHidden/>
              </w:rPr>
              <w:instrText xml:space="preserve"> PAGEREF _Toc92286653 \h </w:instrText>
            </w:r>
            <w:r w:rsidR="004328BA">
              <w:rPr>
                <w:noProof/>
                <w:webHidden/>
              </w:rPr>
            </w:r>
            <w:r w:rsidR="004328BA">
              <w:rPr>
                <w:noProof/>
                <w:webHidden/>
              </w:rPr>
              <w:fldChar w:fldCharType="separate"/>
            </w:r>
            <w:r w:rsidR="004328BA">
              <w:rPr>
                <w:noProof/>
                <w:webHidden/>
              </w:rPr>
              <w:t>56</w:t>
            </w:r>
            <w:r w:rsidR="004328BA">
              <w:rPr>
                <w:noProof/>
                <w:webHidden/>
              </w:rPr>
              <w:fldChar w:fldCharType="end"/>
            </w:r>
          </w:hyperlink>
        </w:p>
        <w:p w14:paraId="71A1D4B7" w14:textId="2869CD1C" w:rsidR="004328BA" w:rsidRDefault="00922795">
          <w:pPr>
            <w:pStyle w:val="Inhopg3"/>
            <w:tabs>
              <w:tab w:val="left" w:pos="1320"/>
              <w:tab w:val="right" w:leader="dot" w:pos="9060"/>
            </w:tabs>
            <w:rPr>
              <w:rFonts w:cstheme="minorBidi"/>
              <w:noProof/>
              <w:sz w:val="22"/>
              <w:szCs w:val="22"/>
            </w:rPr>
          </w:pPr>
          <w:hyperlink w:anchor="_Toc92286654" w:history="1">
            <w:r w:rsidR="004328BA" w:rsidRPr="001D4E6E">
              <w:rPr>
                <w:rStyle w:val="Hyperlink"/>
                <w:noProof/>
              </w:rPr>
              <w:t>3.6.7</w:t>
            </w:r>
            <w:r w:rsidR="004328BA">
              <w:rPr>
                <w:rFonts w:cstheme="minorBidi"/>
                <w:noProof/>
                <w:sz w:val="22"/>
                <w:szCs w:val="22"/>
              </w:rPr>
              <w:tab/>
            </w:r>
            <w:r w:rsidR="004328BA" w:rsidRPr="001D4E6E">
              <w:rPr>
                <w:rStyle w:val="Hyperlink"/>
                <w:noProof/>
              </w:rPr>
              <w:t>Objecttype Energievoorziening</w:t>
            </w:r>
            <w:r w:rsidR="004328BA">
              <w:rPr>
                <w:noProof/>
                <w:webHidden/>
              </w:rPr>
              <w:tab/>
            </w:r>
            <w:r w:rsidR="004328BA">
              <w:rPr>
                <w:noProof/>
                <w:webHidden/>
              </w:rPr>
              <w:fldChar w:fldCharType="begin"/>
            </w:r>
            <w:r w:rsidR="004328BA">
              <w:rPr>
                <w:noProof/>
                <w:webHidden/>
              </w:rPr>
              <w:instrText xml:space="preserve"> PAGEREF _Toc92286654 \h </w:instrText>
            </w:r>
            <w:r w:rsidR="004328BA">
              <w:rPr>
                <w:noProof/>
                <w:webHidden/>
              </w:rPr>
            </w:r>
            <w:r w:rsidR="004328BA">
              <w:rPr>
                <w:noProof/>
                <w:webHidden/>
              </w:rPr>
              <w:fldChar w:fldCharType="separate"/>
            </w:r>
            <w:r w:rsidR="004328BA">
              <w:rPr>
                <w:noProof/>
                <w:webHidden/>
              </w:rPr>
              <w:t>56</w:t>
            </w:r>
            <w:r w:rsidR="004328BA">
              <w:rPr>
                <w:noProof/>
                <w:webHidden/>
              </w:rPr>
              <w:fldChar w:fldCharType="end"/>
            </w:r>
          </w:hyperlink>
        </w:p>
        <w:p w14:paraId="686A5B1A" w14:textId="6E145FC2" w:rsidR="004328BA" w:rsidRDefault="00922795">
          <w:pPr>
            <w:pStyle w:val="Inhopg3"/>
            <w:tabs>
              <w:tab w:val="left" w:pos="1320"/>
              <w:tab w:val="right" w:leader="dot" w:pos="9060"/>
            </w:tabs>
            <w:rPr>
              <w:rFonts w:cstheme="minorBidi"/>
              <w:noProof/>
              <w:sz w:val="22"/>
              <w:szCs w:val="22"/>
            </w:rPr>
          </w:pPr>
          <w:hyperlink w:anchor="_Toc92286655" w:history="1">
            <w:r w:rsidR="004328BA" w:rsidRPr="001D4E6E">
              <w:rPr>
                <w:rStyle w:val="Hyperlink"/>
                <w:noProof/>
              </w:rPr>
              <w:t>3.6.8</w:t>
            </w:r>
            <w:r w:rsidR="004328BA">
              <w:rPr>
                <w:rFonts w:cstheme="minorBidi"/>
                <w:noProof/>
                <w:sz w:val="22"/>
                <w:szCs w:val="22"/>
              </w:rPr>
              <w:tab/>
            </w:r>
            <w:r w:rsidR="004328BA" w:rsidRPr="001D4E6E">
              <w:rPr>
                <w:rStyle w:val="Hyperlink"/>
                <w:noProof/>
              </w:rPr>
              <w:t>Objecttype Erfgoed</w:t>
            </w:r>
            <w:r w:rsidR="004328BA">
              <w:rPr>
                <w:noProof/>
                <w:webHidden/>
              </w:rPr>
              <w:tab/>
            </w:r>
            <w:r w:rsidR="004328BA">
              <w:rPr>
                <w:noProof/>
                <w:webHidden/>
              </w:rPr>
              <w:fldChar w:fldCharType="begin"/>
            </w:r>
            <w:r w:rsidR="004328BA">
              <w:rPr>
                <w:noProof/>
                <w:webHidden/>
              </w:rPr>
              <w:instrText xml:space="preserve"> PAGEREF _Toc92286655 \h </w:instrText>
            </w:r>
            <w:r w:rsidR="004328BA">
              <w:rPr>
                <w:noProof/>
                <w:webHidden/>
              </w:rPr>
            </w:r>
            <w:r w:rsidR="004328BA">
              <w:rPr>
                <w:noProof/>
                <w:webHidden/>
              </w:rPr>
              <w:fldChar w:fldCharType="separate"/>
            </w:r>
            <w:r w:rsidR="004328BA">
              <w:rPr>
                <w:noProof/>
                <w:webHidden/>
              </w:rPr>
              <w:t>57</w:t>
            </w:r>
            <w:r w:rsidR="004328BA">
              <w:rPr>
                <w:noProof/>
                <w:webHidden/>
              </w:rPr>
              <w:fldChar w:fldCharType="end"/>
            </w:r>
          </w:hyperlink>
        </w:p>
        <w:p w14:paraId="5335E091" w14:textId="640CEA17" w:rsidR="004328BA" w:rsidRDefault="00922795">
          <w:pPr>
            <w:pStyle w:val="Inhopg3"/>
            <w:tabs>
              <w:tab w:val="left" w:pos="1320"/>
              <w:tab w:val="right" w:leader="dot" w:pos="9060"/>
            </w:tabs>
            <w:rPr>
              <w:rFonts w:cstheme="minorBidi"/>
              <w:noProof/>
              <w:sz w:val="22"/>
              <w:szCs w:val="22"/>
            </w:rPr>
          </w:pPr>
          <w:hyperlink w:anchor="_Toc92286656" w:history="1">
            <w:r w:rsidR="004328BA" w:rsidRPr="001D4E6E">
              <w:rPr>
                <w:rStyle w:val="Hyperlink"/>
                <w:noProof/>
              </w:rPr>
              <w:t>3.6.9</w:t>
            </w:r>
            <w:r w:rsidR="004328BA">
              <w:rPr>
                <w:rFonts w:cstheme="minorBidi"/>
                <w:noProof/>
                <w:sz w:val="22"/>
                <w:szCs w:val="22"/>
              </w:rPr>
              <w:tab/>
            </w:r>
            <w:r w:rsidR="004328BA" w:rsidRPr="001D4E6E">
              <w:rPr>
                <w:rStyle w:val="Hyperlink"/>
                <w:noProof/>
              </w:rPr>
              <w:t>Objecttype Externe veiligheid</w:t>
            </w:r>
            <w:r w:rsidR="004328BA">
              <w:rPr>
                <w:noProof/>
                <w:webHidden/>
              </w:rPr>
              <w:tab/>
            </w:r>
            <w:r w:rsidR="004328BA">
              <w:rPr>
                <w:noProof/>
                <w:webHidden/>
              </w:rPr>
              <w:fldChar w:fldCharType="begin"/>
            </w:r>
            <w:r w:rsidR="004328BA">
              <w:rPr>
                <w:noProof/>
                <w:webHidden/>
              </w:rPr>
              <w:instrText xml:space="preserve"> PAGEREF _Toc92286656 \h </w:instrText>
            </w:r>
            <w:r w:rsidR="004328BA">
              <w:rPr>
                <w:noProof/>
                <w:webHidden/>
              </w:rPr>
            </w:r>
            <w:r w:rsidR="004328BA">
              <w:rPr>
                <w:noProof/>
                <w:webHidden/>
              </w:rPr>
              <w:fldChar w:fldCharType="separate"/>
            </w:r>
            <w:r w:rsidR="004328BA">
              <w:rPr>
                <w:noProof/>
                <w:webHidden/>
              </w:rPr>
              <w:t>57</w:t>
            </w:r>
            <w:r w:rsidR="004328BA">
              <w:rPr>
                <w:noProof/>
                <w:webHidden/>
              </w:rPr>
              <w:fldChar w:fldCharType="end"/>
            </w:r>
          </w:hyperlink>
        </w:p>
        <w:p w14:paraId="54F4F8A3" w14:textId="668D1B22" w:rsidR="004328BA" w:rsidRDefault="00922795">
          <w:pPr>
            <w:pStyle w:val="Inhopg3"/>
            <w:tabs>
              <w:tab w:val="left" w:pos="1320"/>
              <w:tab w:val="right" w:leader="dot" w:pos="9060"/>
            </w:tabs>
            <w:rPr>
              <w:rFonts w:cstheme="minorBidi"/>
              <w:noProof/>
              <w:sz w:val="22"/>
              <w:szCs w:val="22"/>
            </w:rPr>
          </w:pPr>
          <w:hyperlink w:anchor="_Toc92286657" w:history="1">
            <w:r w:rsidR="004328BA" w:rsidRPr="001D4E6E">
              <w:rPr>
                <w:rStyle w:val="Hyperlink"/>
                <w:noProof/>
              </w:rPr>
              <w:t>3.6.10</w:t>
            </w:r>
            <w:r w:rsidR="004328BA">
              <w:rPr>
                <w:rFonts w:cstheme="minorBidi"/>
                <w:noProof/>
                <w:sz w:val="22"/>
                <w:szCs w:val="22"/>
              </w:rPr>
              <w:tab/>
            </w:r>
            <w:r w:rsidR="004328BA" w:rsidRPr="001D4E6E">
              <w:rPr>
                <w:rStyle w:val="Hyperlink"/>
                <w:noProof/>
              </w:rPr>
              <w:t>Objecttype Geluid</w:t>
            </w:r>
            <w:r w:rsidR="004328BA">
              <w:rPr>
                <w:noProof/>
                <w:webHidden/>
              </w:rPr>
              <w:tab/>
            </w:r>
            <w:r w:rsidR="004328BA">
              <w:rPr>
                <w:noProof/>
                <w:webHidden/>
              </w:rPr>
              <w:fldChar w:fldCharType="begin"/>
            </w:r>
            <w:r w:rsidR="004328BA">
              <w:rPr>
                <w:noProof/>
                <w:webHidden/>
              </w:rPr>
              <w:instrText xml:space="preserve"> PAGEREF _Toc92286657 \h </w:instrText>
            </w:r>
            <w:r w:rsidR="004328BA">
              <w:rPr>
                <w:noProof/>
                <w:webHidden/>
              </w:rPr>
            </w:r>
            <w:r w:rsidR="004328BA">
              <w:rPr>
                <w:noProof/>
                <w:webHidden/>
              </w:rPr>
              <w:fldChar w:fldCharType="separate"/>
            </w:r>
            <w:r w:rsidR="004328BA">
              <w:rPr>
                <w:noProof/>
                <w:webHidden/>
              </w:rPr>
              <w:t>58</w:t>
            </w:r>
            <w:r w:rsidR="004328BA">
              <w:rPr>
                <w:noProof/>
                <w:webHidden/>
              </w:rPr>
              <w:fldChar w:fldCharType="end"/>
            </w:r>
          </w:hyperlink>
        </w:p>
        <w:p w14:paraId="54F35683" w14:textId="52545184" w:rsidR="004328BA" w:rsidRDefault="00922795">
          <w:pPr>
            <w:pStyle w:val="Inhopg3"/>
            <w:tabs>
              <w:tab w:val="left" w:pos="1320"/>
              <w:tab w:val="right" w:leader="dot" w:pos="9060"/>
            </w:tabs>
            <w:rPr>
              <w:rFonts w:cstheme="minorBidi"/>
              <w:noProof/>
              <w:sz w:val="22"/>
              <w:szCs w:val="22"/>
            </w:rPr>
          </w:pPr>
          <w:hyperlink w:anchor="_Toc92286658" w:history="1">
            <w:r w:rsidR="004328BA" w:rsidRPr="001D4E6E">
              <w:rPr>
                <w:rStyle w:val="Hyperlink"/>
                <w:noProof/>
              </w:rPr>
              <w:t>3.6.11</w:t>
            </w:r>
            <w:r w:rsidR="004328BA">
              <w:rPr>
                <w:rFonts w:cstheme="minorBidi"/>
                <w:noProof/>
                <w:sz w:val="22"/>
                <w:szCs w:val="22"/>
              </w:rPr>
              <w:tab/>
            </w:r>
            <w:r w:rsidR="004328BA" w:rsidRPr="001D4E6E">
              <w:rPr>
                <w:rStyle w:val="Hyperlink"/>
                <w:noProof/>
              </w:rPr>
              <w:t>Objecttype Geur</w:t>
            </w:r>
            <w:r w:rsidR="004328BA">
              <w:rPr>
                <w:noProof/>
                <w:webHidden/>
              </w:rPr>
              <w:tab/>
            </w:r>
            <w:r w:rsidR="004328BA">
              <w:rPr>
                <w:noProof/>
                <w:webHidden/>
              </w:rPr>
              <w:fldChar w:fldCharType="begin"/>
            </w:r>
            <w:r w:rsidR="004328BA">
              <w:rPr>
                <w:noProof/>
                <w:webHidden/>
              </w:rPr>
              <w:instrText xml:space="preserve"> PAGEREF _Toc92286658 \h </w:instrText>
            </w:r>
            <w:r w:rsidR="004328BA">
              <w:rPr>
                <w:noProof/>
                <w:webHidden/>
              </w:rPr>
            </w:r>
            <w:r w:rsidR="004328BA">
              <w:rPr>
                <w:noProof/>
                <w:webHidden/>
              </w:rPr>
              <w:fldChar w:fldCharType="separate"/>
            </w:r>
            <w:r w:rsidR="004328BA">
              <w:rPr>
                <w:noProof/>
                <w:webHidden/>
              </w:rPr>
              <w:t>58</w:t>
            </w:r>
            <w:r w:rsidR="004328BA">
              <w:rPr>
                <w:noProof/>
                <w:webHidden/>
              </w:rPr>
              <w:fldChar w:fldCharType="end"/>
            </w:r>
          </w:hyperlink>
        </w:p>
        <w:p w14:paraId="164ABC81" w14:textId="74F395C7" w:rsidR="004328BA" w:rsidRDefault="00922795">
          <w:pPr>
            <w:pStyle w:val="Inhopg3"/>
            <w:tabs>
              <w:tab w:val="left" w:pos="1320"/>
              <w:tab w:val="right" w:leader="dot" w:pos="9060"/>
            </w:tabs>
            <w:rPr>
              <w:rFonts w:cstheme="minorBidi"/>
              <w:noProof/>
              <w:sz w:val="22"/>
              <w:szCs w:val="22"/>
            </w:rPr>
          </w:pPr>
          <w:hyperlink w:anchor="_Toc92286659" w:history="1">
            <w:r w:rsidR="004328BA" w:rsidRPr="001D4E6E">
              <w:rPr>
                <w:rStyle w:val="Hyperlink"/>
                <w:noProof/>
              </w:rPr>
              <w:t>3.6.12</w:t>
            </w:r>
            <w:r w:rsidR="004328BA">
              <w:rPr>
                <w:rFonts w:cstheme="minorBidi"/>
                <w:noProof/>
                <w:sz w:val="22"/>
                <w:szCs w:val="22"/>
              </w:rPr>
              <w:tab/>
            </w:r>
            <w:r w:rsidR="004328BA" w:rsidRPr="001D4E6E">
              <w:rPr>
                <w:rStyle w:val="Hyperlink"/>
                <w:noProof/>
              </w:rPr>
              <w:t>Objecttype Landschap</w:t>
            </w:r>
            <w:r w:rsidR="004328BA">
              <w:rPr>
                <w:noProof/>
                <w:webHidden/>
              </w:rPr>
              <w:tab/>
            </w:r>
            <w:r w:rsidR="004328BA">
              <w:rPr>
                <w:noProof/>
                <w:webHidden/>
              </w:rPr>
              <w:fldChar w:fldCharType="begin"/>
            </w:r>
            <w:r w:rsidR="004328BA">
              <w:rPr>
                <w:noProof/>
                <w:webHidden/>
              </w:rPr>
              <w:instrText xml:space="preserve"> PAGEREF _Toc92286659 \h </w:instrText>
            </w:r>
            <w:r w:rsidR="004328BA">
              <w:rPr>
                <w:noProof/>
                <w:webHidden/>
              </w:rPr>
            </w:r>
            <w:r w:rsidR="004328BA">
              <w:rPr>
                <w:noProof/>
                <w:webHidden/>
              </w:rPr>
              <w:fldChar w:fldCharType="separate"/>
            </w:r>
            <w:r w:rsidR="004328BA">
              <w:rPr>
                <w:noProof/>
                <w:webHidden/>
              </w:rPr>
              <w:t>59</w:t>
            </w:r>
            <w:r w:rsidR="004328BA">
              <w:rPr>
                <w:noProof/>
                <w:webHidden/>
              </w:rPr>
              <w:fldChar w:fldCharType="end"/>
            </w:r>
          </w:hyperlink>
        </w:p>
        <w:p w14:paraId="4C2E5D54" w14:textId="7039CD3F" w:rsidR="004328BA" w:rsidRDefault="00922795">
          <w:pPr>
            <w:pStyle w:val="Inhopg3"/>
            <w:tabs>
              <w:tab w:val="left" w:pos="1320"/>
              <w:tab w:val="right" w:leader="dot" w:pos="9060"/>
            </w:tabs>
            <w:rPr>
              <w:rFonts w:cstheme="minorBidi"/>
              <w:noProof/>
              <w:sz w:val="22"/>
              <w:szCs w:val="22"/>
            </w:rPr>
          </w:pPr>
          <w:hyperlink w:anchor="_Toc92286660" w:history="1">
            <w:r w:rsidR="004328BA" w:rsidRPr="001D4E6E">
              <w:rPr>
                <w:rStyle w:val="Hyperlink"/>
                <w:noProof/>
              </w:rPr>
              <w:t>3.6.13</w:t>
            </w:r>
            <w:r w:rsidR="004328BA">
              <w:rPr>
                <w:rFonts w:cstheme="minorBidi"/>
                <w:noProof/>
                <w:sz w:val="22"/>
                <w:szCs w:val="22"/>
              </w:rPr>
              <w:tab/>
            </w:r>
            <w:r w:rsidR="004328BA" w:rsidRPr="001D4E6E">
              <w:rPr>
                <w:rStyle w:val="Hyperlink"/>
                <w:noProof/>
              </w:rPr>
              <w:t>Objecttype Leiding</w:t>
            </w:r>
            <w:r w:rsidR="004328BA">
              <w:rPr>
                <w:noProof/>
                <w:webHidden/>
              </w:rPr>
              <w:tab/>
            </w:r>
            <w:r w:rsidR="004328BA">
              <w:rPr>
                <w:noProof/>
                <w:webHidden/>
              </w:rPr>
              <w:fldChar w:fldCharType="begin"/>
            </w:r>
            <w:r w:rsidR="004328BA">
              <w:rPr>
                <w:noProof/>
                <w:webHidden/>
              </w:rPr>
              <w:instrText xml:space="preserve"> PAGEREF _Toc92286660 \h </w:instrText>
            </w:r>
            <w:r w:rsidR="004328BA">
              <w:rPr>
                <w:noProof/>
                <w:webHidden/>
              </w:rPr>
            </w:r>
            <w:r w:rsidR="004328BA">
              <w:rPr>
                <w:noProof/>
                <w:webHidden/>
              </w:rPr>
              <w:fldChar w:fldCharType="separate"/>
            </w:r>
            <w:r w:rsidR="004328BA">
              <w:rPr>
                <w:noProof/>
                <w:webHidden/>
              </w:rPr>
              <w:t>59</w:t>
            </w:r>
            <w:r w:rsidR="004328BA">
              <w:rPr>
                <w:noProof/>
                <w:webHidden/>
              </w:rPr>
              <w:fldChar w:fldCharType="end"/>
            </w:r>
          </w:hyperlink>
        </w:p>
        <w:p w14:paraId="29BF4FC3" w14:textId="0403DF9B" w:rsidR="004328BA" w:rsidRDefault="00922795">
          <w:pPr>
            <w:pStyle w:val="Inhopg3"/>
            <w:tabs>
              <w:tab w:val="left" w:pos="1320"/>
              <w:tab w:val="right" w:leader="dot" w:pos="9060"/>
            </w:tabs>
            <w:rPr>
              <w:rFonts w:cstheme="minorBidi"/>
              <w:noProof/>
              <w:sz w:val="22"/>
              <w:szCs w:val="22"/>
            </w:rPr>
          </w:pPr>
          <w:hyperlink w:anchor="_Toc92286661" w:history="1">
            <w:r w:rsidR="004328BA" w:rsidRPr="001D4E6E">
              <w:rPr>
                <w:rStyle w:val="Hyperlink"/>
                <w:noProof/>
              </w:rPr>
              <w:t>3.6.14</w:t>
            </w:r>
            <w:r w:rsidR="004328BA">
              <w:rPr>
                <w:rFonts w:cstheme="minorBidi"/>
                <w:noProof/>
                <w:sz w:val="22"/>
                <w:szCs w:val="22"/>
              </w:rPr>
              <w:tab/>
            </w:r>
            <w:r w:rsidR="004328BA" w:rsidRPr="001D4E6E">
              <w:rPr>
                <w:rStyle w:val="Hyperlink"/>
                <w:noProof/>
              </w:rPr>
              <w:t>Objecttype Lucht</w:t>
            </w:r>
            <w:r w:rsidR="004328BA">
              <w:rPr>
                <w:noProof/>
                <w:webHidden/>
              </w:rPr>
              <w:tab/>
            </w:r>
            <w:r w:rsidR="004328BA">
              <w:rPr>
                <w:noProof/>
                <w:webHidden/>
              </w:rPr>
              <w:fldChar w:fldCharType="begin"/>
            </w:r>
            <w:r w:rsidR="004328BA">
              <w:rPr>
                <w:noProof/>
                <w:webHidden/>
              </w:rPr>
              <w:instrText xml:space="preserve"> PAGEREF _Toc92286661 \h </w:instrText>
            </w:r>
            <w:r w:rsidR="004328BA">
              <w:rPr>
                <w:noProof/>
                <w:webHidden/>
              </w:rPr>
            </w:r>
            <w:r w:rsidR="004328BA">
              <w:rPr>
                <w:noProof/>
                <w:webHidden/>
              </w:rPr>
              <w:fldChar w:fldCharType="separate"/>
            </w:r>
            <w:r w:rsidR="004328BA">
              <w:rPr>
                <w:noProof/>
                <w:webHidden/>
              </w:rPr>
              <w:t>60</w:t>
            </w:r>
            <w:r w:rsidR="004328BA">
              <w:rPr>
                <w:noProof/>
                <w:webHidden/>
              </w:rPr>
              <w:fldChar w:fldCharType="end"/>
            </w:r>
          </w:hyperlink>
        </w:p>
        <w:p w14:paraId="2B63A310" w14:textId="3AACFB20" w:rsidR="004328BA" w:rsidRDefault="00922795">
          <w:pPr>
            <w:pStyle w:val="Inhopg3"/>
            <w:tabs>
              <w:tab w:val="left" w:pos="1320"/>
              <w:tab w:val="right" w:leader="dot" w:pos="9060"/>
            </w:tabs>
            <w:rPr>
              <w:rFonts w:cstheme="minorBidi"/>
              <w:noProof/>
              <w:sz w:val="22"/>
              <w:szCs w:val="22"/>
            </w:rPr>
          </w:pPr>
          <w:hyperlink w:anchor="_Toc92286662" w:history="1">
            <w:r w:rsidR="004328BA" w:rsidRPr="001D4E6E">
              <w:rPr>
                <w:rStyle w:val="Hyperlink"/>
                <w:noProof/>
              </w:rPr>
              <w:t>3.6.15</w:t>
            </w:r>
            <w:r w:rsidR="004328BA">
              <w:rPr>
                <w:rFonts w:cstheme="minorBidi"/>
                <w:noProof/>
                <w:sz w:val="22"/>
                <w:szCs w:val="22"/>
              </w:rPr>
              <w:tab/>
            </w:r>
            <w:r w:rsidR="004328BA" w:rsidRPr="001D4E6E">
              <w:rPr>
                <w:rStyle w:val="Hyperlink"/>
                <w:noProof/>
              </w:rPr>
              <w:t>Objecttype Mijnbouw</w:t>
            </w:r>
            <w:r w:rsidR="004328BA">
              <w:rPr>
                <w:noProof/>
                <w:webHidden/>
              </w:rPr>
              <w:tab/>
            </w:r>
            <w:r w:rsidR="004328BA">
              <w:rPr>
                <w:noProof/>
                <w:webHidden/>
              </w:rPr>
              <w:fldChar w:fldCharType="begin"/>
            </w:r>
            <w:r w:rsidR="004328BA">
              <w:rPr>
                <w:noProof/>
                <w:webHidden/>
              </w:rPr>
              <w:instrText xml:space="preserve"> PAGEREF _Toc92286662 \h </w:instrText>
            </w:r>
            <w:r w:rsidR="004328BA">
              <w:rPr>
                <w:noProof/>
                <w:webHidden/>
              </w:rPr>
            </w:r>
            <w:r w:rsidR="004328BA">
              <w:rPr>
                <w:noProof/>
                <w:webHidden/>
              </w:rPr>
              <w:fldChar w:fldCharType="separate"/>
            </w:r>
            <w:r w:rsidR="004328BA">
              <w:rPr>
                <w:noProof/>
                <w:webHidden/>
              </w:rPr>
              <w:t>60</w:t>
            </w:r>
            <w:r w:rsidR="004328BA">
              <w:rPr>
                <w:noProof/>
                <w:webHidden/>
              </w:rPr>
              <w:fldChar w:fldCharType="end"/>
            </w:r>
          </w:hyperlink>
        </w:p>
        <w:p w14:paraId="287371A2" w14:textId="04498B70" w:rsidR="004328BA" w:rsidRDefault="00922795">
          <w:pPr>
            <w:pStyle w:val="Inhopg3"/>
            <w:tabs>
              <w:tab w:val="left" w:pos="1320"/>
              <w:tab w:val="right" w:leader="dot" w:pos="9060"/>
            </w:tabs>
            <w:rPr>
              <w:rFonts w:cstheme="minorBidi"/>
              <w:noProof/>
              <w:sz w:val="22"/>
              <w:szCs w:val="22"/>
            </w:rPr>
          </w:pPr>
          <w:hyperlink w:anchor="_Toc92286663" w:history="1">
            <w:r w:rsidR="004328BA" w:rsidRPr="001D4E6E">
              <w:rPr>
                <w:rStyle w:val="Hyperlink"/>
                <w:noProof/>
              </w:rPr>
              <w:t>3.6.16</w:t>
            </w:r>
            <w:r w:rsidR="004328BA">
              <w:rPr>
                <w:rFonts w:cstheme="minorBidi"/>
                <w:noProof/>
                <w:sz w:val="22"/>
                <w:szCs w:val="22"/>
              </w:rPr>
              <w:tab/>
            </w:r>
            <w:r w:rsidR="004328BA" w:rsidRPr="001D4E6E">
              <w:rPr>
                <w:rStyle w:val="Hyperlink"/>
                <w:noProof/>
              </w:rPr>
              <w:t>Objecttype Natuur</w:t>
            </w:r>
            <w:r w:rsidR="004328BA">
              <w:rPr>
                <w:noProof/>
                <w:webHidden/>
              </w:rPr>
              <w:tab/>
            </w:r>
            <w:r w:rsidR="004328BA">
              <w:rPr>
                <w:noProof/>
                <w:webHidden/>
              </w:rPr>
              <w:fldChar w:fldCharType="begin"/>
            </w:r>
            <w:r w:rsidR="004328BA">
              <w:rPr>
                <w:noProof/>
                <w:webHidden/>
              </w:rPr>
              <w:instrText xml:space="preserve"> PAGEREF _Toc92286663 \h </w:instrText>
            </w:r>
            <w:r w:rsidR="004328BA">
              <w:rPr>
                <w:noProof/>
                <w:webHidden/>
              </w:rPr>
            </w:r>
            <w:r w:rsidR="004328BA">
              <w:rPr>
                <w:noProof/>
                <w:webHidden/>
              </w:rPr>
              <w:fldChar w:fldCharType="separate"/>
            </w:r>
            <w:r w:rsidR="004328BA">
              <w:rPr>
                <w:noProof/>
                <w:webHidden/>
              </w:rPr>
              <w:t>61</w:t>
            </w:r>
            <w:r w:rsidR="004328BA">
              <w:rPr>
                <w:noProof/>
                <w:webHidden/>
              </w:rPr>
              <w:fldChar w:fldCharType="end"/>
            </w:r>
          </w:hyperlink>
        </w:p>
        <w:p w14:paraId="6FDB1F01" w14:textId="64E0DD45" w:rsidR="004328BA" w:rsidRDefault="00922795">
          <w:pPr>
            <w:pStyle w:val="Inhopg3"/>
            <w:tabs>
              <w:tab w:val="left" w:pos="1320"/>
              <w:tab w:val="right" w:leader="dot" w:pos="9060"/>
            </w:tabs>
            <w:rPr>
              <w:rFonts w:cstheme="minorBidi"/>
              <w:noProof/>
              <w:sz w:val="22"/>
              <w:szCs w:val="22"/>
            </w:rPr>
          </w:pPr>
          <w:hyperlink w:anchor="_Toc92286664" w:history="1">
            <w:r w:rsidR="004328BA" w:rsidRPr="001D4E6E">
              <w:rPr>
                <w:rStyle w:val="Hyperlink"/>
                <w:noProof/>
              </w:rPr>
              <w:t>3.6.17</w:t>
            </w:r>
            <w:r w:rsidR="004328BA">
              <w:rPr>
                <w:rFonts w:cstheme="minorBidi"/>
                <w:noProof/>
                <w:sz w:val="22"/>
                <w:szCs w:val="22"/>
              </w:rPr>
              <w:tab/>
            </w:r>
            <w:r w:rsidR="004328BA" w:rsidRPr="001D4E6E">
              <w:rPr>
                <w:rStyle w:val="Hyperlink"/>
                <w:noProof/>
              </w:rPr>
              <w:t>Objecttype Recreatie</w:t>
            </w:r>
            <w:r w:rsidR="004328BA">
              <w:rPr>
                <w:noProof/>
                <w:webHidden/>
              </w:rPr>
              <w:tab/>
            </w:r>
            <w:r w:rsidR="004328BA">
              <w:rPr>
                <w:noProof/>
                <w:webHidden/>
              </w:rPr>
              <w:fldChar w:fldCharType="begin"/>
            </w:r>
            <w:r w:rsidR="004328BA">
              <w:rPr>
                <w:noProof/>
                <w:webHidden/>
              </w:rPr>
              <w:instrText xml:space="preserve"> PAGEREF _Toc92286664 \h </w:instrText>
            </w:r>
            <w:r w:rsidR="004328BA">
              <w:rPr>
                <w:noProof/>
                <w:webHidden/>
              </w:rPr>
            </w:r>
            <w:r w:rsidR="004328BA">
              <w:rPr>
                <w:noProof/>
                <w:webHidden/>
              </w:rPr>
              <w:fldChar w:fldCharType="separate"/>
            </w:r>
            <w:r w:rsidR="004328BA">
              <w:rPr>
                <w:noProof/>
                <w:webHidden/>
              </w:rPr>
              <w:t>61</w:t>
            </w:r>
            <w:r w:rsidR="004328BA">
              <w:rPr>
                <w:noProof/>
                <w:webHidden/>
              </w:rPr>
              <w:fldChar w:fldCharType="end"/>
            </w:r>
          </w:hyperlink>
        </w:p>
        <w:p w14:paraId="44414A52" w14:textId="121D065A" w:rsidR="004328BA" w:rsidRDefault="00922795">
          <w:pPr>
            <w:pStyle w:val="Inhopg3"/>
            <w:tabs>
              <w:tab w:val="left" w:pos="1320"/>
              <w:tab w:val="right" w:leader="dot" w:pos="9060"/>
            </w:tabs>
            <w:rPr>
              <w:rFonts w:cstheme="minorBidi"/>
              <w:noProof/>
              <w:sz w:val="22"/>
              <w:szCs w:val="22"/>
            </w:rPr>
          </w:pPr>
          <w:hyperlink w:anchor="_Toc92286665" w:history="1">
            <w:r w:rsidR="004328BA" w:rsidRPr="001D4E6E">
              <w:rPr>
                <w:rStyle w:val="Hyperlink"/>
                <w:noProof/>
              </w:rPr>
              <w:t>3.6.18</w:t>
            </w:r>
            <w:r w:rsidR="004328BA">
              <w:rPr>
                <w:rFonts w:cstheme="minorBidi"/>
                <w:noProof/>
                <w:sz w:val="22"/>
                <w:szCs w:val="22"/>
              </w:rPr>
              <w:tab/>
            </w:r>
            <w:r w:rsidR="004328BA" w:rsidRPr="001D4E6E">
              <w:rPr>
                <w:rStyle w:val="Hyperlink"/>
                <w:noProof/>
              </w:rPr>
              <w:t>Objecttype Ruimtelijk gebruik</w:t>
            </w:r>
            <w:r w:rsidR="004328BA">
              <w:rPr>
                <w:noProof/>
                <w:webHidden/>
              </w:rPr>
              <w:tab/>
            </w:r>
            <w:r w:rsidR="004328BA">
              <w:rPr>
                <w:noProof/>
                <w:webHidden/>
              </w:rPr>
              <w:fldChar w:fldCharType="begin"/>
            </w:r>
            <w:r w:rsidR="004328BA">
              <w:rPr>
                <w:noProof/>
                <w:webHidden/>
              </w:rPr>
              <w:instrText xml:space="preserve"> PAGEREF _Toc92286665 \h </w:instrText>
            </w:r>
            <w:r w:rsidR="004328BA">
              <w:rPr>
                <w:noProof/>
                <w:webHidden/>
              </w:rPr>
            </w:r>
            <w:r w:rsidR="004328BA">
              <w:rPr>
                <w:noProof/>
                <w:webHidden/>
              </w:rPr>
              <w:fldChar w:fldCharType="separate"/>
            </w:r>
            <w:r w:rsidR="004328BA">
              <w:rPr>
                <w:noProof/>
                <w:webHidden/>
              </w:rPr>
              <w:t>62</w:t>
            </w:r>
            <w:r w:rsidR="004328BA">
              <w:rPr>
                <w:noProof/>
                <w:webHidden/>
              </w:rPr>
              <w:fldChar w:fldCharType="end"/>
            </w:r>
          </w:hyperlink>
        </w:p>
        <w:p w14:paraId="17CD076E" w14:textId="100974BE" w:rsidR="004328BA" w:rsidRDefault="00922795">
          <w:pPr>
            <w:pStyle w:val="Inhopg3"/>
            <w:tabs>
              <w:tab w:val="left" w:pos="1320"/>
              <w:tab w:val="right" w:leader="dot" w:pos="9060"/>
            </w:tabs>
            <w:rPr>
              <w:rFonts w:cstheme="minorBidi"/>
              <w:noProof/>
              <w:sz w:val="22"/>
              <w:szCs w:val="22"/>
            </w:rPr>
          </w:pPr>
          <w:hyperlink w:anchor="_Toc92286666" w:history="1">
            <w:r w:rsidR="004328BA" w:rsidRPr="001D4E6E">
              <w:rPr>
                <w:rStyle w:val="Hyperlink"/>
                <w:noProof/>
              </w:rPr>
              <w:t>3.6.19</w:t>
            </w:r>
            <w:r w:rsidR="004328BA">
              <w:rPr>
                <w:rFonts w:cstheme="minorBidi"/>
                <w:noProof/>
                <w:sz w:val="22"/>
                <w:szCs w:val="22"/>
              </w:rPr>
              <w:tab/>
            </w:r>
            <w:r w:rsidR="004328BA" w:rsidRPr="001D4E6E">
              <w:rPr>
                <w:rStyle w:val="Hyperlink"/>
                <w:noProof/>
              </w:rPr>
              <w:t>Objecttype Verkeer</w:t>
            </w:r>
            <w:r w:rsidR="004328BA">
              <w:rPr>
                <w:noProof/>
                <w:webHidden/>
              </w:rPr>
              <w:tab/>
            </w:r>
            <w:r w:rsidR="004328BA">
              <w:rPr>
                <w:noProof/>
                <w:webHidden/>
              </w:rPr>
              <w:fldChar w:fldCharType="begin"/>
            </w:r>
            <w:r w:rsidR="004328BA">
              <w:rPr>
                <w:noProof/>
                <w:webHidden/>
              </w:rPr>
              <w:instrText xml:space="preserve"> PAGEREF _Toc92286666 \h </w:instrText>
            </w:r>
            <w:r w:rsidR="004328BA">
              <w:rPr>
                <w:noProof/>
                <w:webHidden/>
              </w:rPr>
            </w:r>
            <w:r w:rsidR="004328BA">
              <w:rPr>
                <w:noProof/>
                <w:webHidden/>
              </w:rPr>
              <w:fldChar w:fldCharType="separate"/>
            </w:r>
            <w:r w:rsidR="004328BA">
              <w:rPr>
                <w:noProof/>
                <w:webHidden/>
              </w:rPr>
              <w:t>62</w:t>
            </w:r>
            <w:r w:rsidR="004328BA">
              <w:rPr>
                <w:noProof/>
                <w:webHidden/>
              </w:rPr>
              <w:fldChar w:fldCharType="end"/>
            </w:r>
          </w:hyperlink>
        </w:p>
        <w:p w14:paraId="2FA2C00F" w14:textId="0F205619" w:rsidR="004328BA" w:rsidRDefault="00922795">
          <w:pPr>
            <w:pStyle w:val="Inhopg3"/>
            <w:tabs>
              <w:tab w:val="left" w:pos="1320"/>
              <w:tab w:val="right" w:leader="dot" w:pos="9060"/>
            </w:tabs>
            <w:rPr>
              <w:rFonts w:cstheme="minorBidi"/>
              <w:noProof/>
              <w:sz w:val="22"/>
              <w:szCs w:val="22"/>
            </w:rPr>
          </w:pPr>
          <w:hyperlink w:anchor="_Toc92286667" w:history="1">
            <w:r w:rsidR="004328BA" w:rsidRPr="001D4E6E">
              <w:rPr>
                <w:rStyle w:val="Hyperlink"/>
                <w:noProof/>
              </w:rPr>
              <w:t>3.6.20</w:t>
            </w:r>
            <w:r w:rsidR="004328BA">
              <w:rPr>
                <w:rFonts w:cstheme="minorBidi"/>
                <w:noProof/>
                <w:sz w:val="22"/>
                <w:szCs w:val="22"/>
              </w:rPr>
              <w:tab/>
            </w:r>
            <w:r w:rsidR="004328BA" w:rsidRPr="001D4E6E">
              <w:rPr>
                <w:rStyle w:val="Hyperlink"/>
                <w:noProof/>
              </w:rPr>
              <w:t>Objecttype Water en watersysteem</w:t>
            </w:r>
            <w:r w:rsidR="004328BA">
              <w:rPr>
                <w:noProof/>
                <w:webHidden/>
              </w:rPr>
              <w:tab/>
            </w:r>
            <w:r w:rsidR="004328BA">
              <w:rPr>
                <w:noProof/>
                <w:webHidden/>
              </w:rPr>
              <w:fldChar w:fldCharType="begin"/>
            </w:r>
            <w:r w:rsidR="004328BA">
              <w:rPr>
                <w:noProof/>
                <w:webHidden/>
              </w:rPr>
              <w:instrText xml:space="preserve"> PAGEREF _Toc92286667 \h </w:instrText>
            </w:r>
            <w:r w:rsidR="004328BA">
              <w:rPr>
                <w:noProof/>
                <w:webHidden/>
              </w:rPr>
            </w:r>
            <w:r w:rsidR="004328BA">
              <w:rPr>
                <w:noProof/>
                <w:webHidden/>
              </w:rPr>
              <w:fldChar w:fldCharType="separate"/>
            </w:r>
            <w:r w:rsidR="004328BA">
              <w:rPr>
                <w:noProof/>
                <w:webHidden/>
              </w:rPr>
              <w:t>63</w:t>
            </w:r>
            <w:r w:rsidR="004328BA">
              <w:rPr>
                <w:noProof/>
                <w:webHidden/>
              </w:rPr>
              <w:fldChar w:fldCharType="end"/>
            </w:r>
          </w:hyperlink>
        </w:p>
        <w:p w14:paraId="11AEC2AA" w14:textId="6A6F25D0" w:rsidR="004328BA" w:rsidRDefault="00922795">
          <w:pPr>
            <w:pStyle w:val="Inhopg2"/>
            <w:rPr>
              <w:rFonts w:cstheme="minorBidi"/>
              <w:sz w:val="22"/>
              <w:szCs w:val="22"/>
            </w:rPr>
          </w:pPr>
          <w:hyperlink w:anchor="_Toc92286668" w:history="1">
            <w:r w:rsidR="004328BA" w:rsidRPr="001D4E6E">
              <w:rPr>
                <w:rStyle w:val="Hyperlink"/>
                <w:rFonts w:eastAsia="Times New Roman"/>
              </w:rPr>
              <w:t>3.7</w:t>
            </w:r>
            <w:r w:rsidR="004328BA">
              <w:rPr>
                <w:rFonts w:cstheme="minorBidi"/>
                <w:sz w:val="22"/>
                <w:szCs w:val="22"/>
              </w:rPr>
              <w:tab/>
            </w:r>
            <w:r w:rsidR="004328BA" w:rsidRPr="001D4E6E">
              <w:rPr>
                <w:rStyle w:val="Hyperlink"/>
                <w:rFonts w:eastAsia="Times New Roman"/>
              </w:rPr>
              <w:t>Informatie in vrije tekst (zonder Juridische regels)</w:t>
            </w:r>
            <w:r w:rsidR="004328BA">
              <w:rPr>
                <w:webHidden/>
              </w:rPr>
              <w:tab/>
            </w:r>
            <w:r w:rsidR="004328BA">
              <w:rPr>
                <w:webHidden/>
              </w:rPr>
              <w:fldChar w:fldCharType="begin"/>
            </w:r>
            <w:r w:rsidR="004328BA">
              <w:rPr>
                <w:webHidden/>
              </w:rPr>
              <w:instrText xml:space="preserve"> PAGEREF _Toc92286668 \h </w:instrText>
            </w:r>
            <w:r w:rsidR="004328BA">
              <w:rPr>
                <w:webHidden/>
              </w:rPr>
            </w:r>
            <w:r w:rsidR="004328BA">
              <w:rPr>
                <w:webHidden/>
              </w:rPr>
              <w:fldChar w:fldCharType="separate"/>
            </w:r>
            <w:r w:rsidR="004328BA">
              <w:rPr>
                <w:webHidden/>
              </w:rPr>
              <w:t>63</w:t>
            </w:r>
            <w:r w:rsidR="004328BA">
              <w:rPr>
                <w:webHidden/>
              </w:rPr>
              <w:fldChar w:fldCharType="end"/>
            </w:r>
          </w:hyperlink>
        </w:p>
        <w:p w14:paraId="786EA49C" w14:textId="22DF9BE1" w:rsidR="004328BA" w:rsidRDefault="00922795">
          <w:pPr>
            <w:pStyle w:val="Inhopg3"/>
            <w:tabs>
              <w:tab w:val="left" w:pos="1320"/>
              <w:tab w:val="right" w:leader="dot" w:pos="9060"/>
            </w:tabs>
            <w:rPr>
              <w:rFonts w:cstheme="minorBidi"/>
              <w:noProof/>
              <w:sz w:val="22"/>
              <w:szCs w:val="22"/>
            </w:rPr>
          </w:pPr>
          <w:hyperlink w:anchor="_Toc92286669" w:history="1">
            <w:r w:rsidR="004328BA" w:rsidRPr="001D4E6E">
              <w:rPr>
                <w:rStyle w:val="Hyperlink"/>
                <w:rFonts w:eastAsia="Times New Roman"/>
                <w:noProof/>
              </w:rPr>
              <w:t>3.7.1</w:t>
            </w:r>
            <w:r w:rsidR="004328BA">
              <w:rPr>
                <w:rFonts w:cstheme="minorBidi"/>
                <w:noProof/>
                <w:sz w:val="22"/>
                <w:szCs w:val="22"/>
              </w:rPr>
              <w:tab/>
            </w:r>
            <w:r w:rsidR="004328BA" w:rsidRPr="001D4E6E">
              <w:rPr>
                <w:rStyle w:val="Hyperlink"/>
                <w:rFonts w:eastAsia="Times New Roman"/>
                <w:noProof/>
              </w:rPr>
              <w:t>Objecttype Divisie</w:t>
            </w:r>
            <w:r w:rsidR="004328BA">
              <w:rPr>
                <w:noProof/>
                <w:webHidden/>
              </w:rPr>
              <w:tab/>
            </w:r>
            <w:r w:rsidR="004328BA">
              <w:rPr>
                <w:noProof/>
                <w:webHidden/>
              </w:rPr>
              <w:fldChar w:fldCharType="begin"/>
            </w:r>
            <w:r w:rsidR="004328BA">
              <w:rPr>
                <w:noProof/>
                <w:webHidden/>
              </w:rPr>
              <w:instrText xml:space="preserve"> PAGEREF _Toc92286669 \h </w:instrText>
            </w:r>
            <w:r w:rsidR="004328BA">
              <w:rPr>
                <w:noProof/>
                <w:webHidden/>
              </w:rPr>
            </w:r>
            <w:r w:rsidR="004328BA">
              <w:rPr>
                <w:noProof/>
                <w:webHidden/>
              </w:rPr>
              <w:fldChar w:fldCharType="separate"/>
            </w:r>
            <w:r w:rsidR="004328BA">
              <w:rPr>
                <w:noProof/>
                <w:webHidden/>
              </w:rPr>
              <w:t>64</w:t>
            </w:r>
            <w:r w:rsidR="004328BA">
              <w:rPr>
                <w:noProof/>
                <w:webHidden/>
              </w:rPr>
              <w:fldChar w:fldCharType="end"/>
            </w:r>
          </w:hyperlink>
        </w:p>
        <w:p w14:paraId="47ADDEFF" w14:textId="6946F200" w:rsidR="004328BA" w:rsidRDefault="00922795">
          <w:pPr>
            <w:pStyle w:val="Inhopg3"/>
            <w:tabs>
              <w:tab w:val="left" w:pos="1320"/>
              <w:tab w:val="right" w:leader="dot" w:pos="9060"/>
            </w:tabs>
            <w:rPr>
              <w:rFonts w:cstheme="minorBidi"/>
              <w:noProof/>
              <w:sz w:val="22"/>
              <w:szCs w:val="22"/>
            </w:rPr>
          </w:pPr>
          <w:hyperlink w:anchor="_Toc92286670" w:history="1">
            <w:r w:rsidR="004328BA" w:rsidRPr="001D4E6E">
              <w:rPr>
                <w:rStyle w:val="Hyperlink"/>
                <w:rFonts w:eastAsia="Times New Roman"/>
                <w:noProof/>
              </w:rPr>
              <w:t>3.7.2</w:t>
            </w:r>
            <w:r w:rsidR="004328BA">
              <w:rPr>
                <w:rFonts w:cstheme="minorBidi"/>
                <w:noProof/>
                <w:sz w:val="22"/>
                <w:szCs w:val="22"/>
              </w:rPr>
              <w:tab/>
            </w:r>
            <w:r w:rsidR="004328BA" w:rsidRPr="001D4E6E">
              <w:rPr>
                <w:rStyle w:val="Hyperlink"/>
                <w:rFonts w:eastAsia="Times New Roman"/>
                <w:noProof/>
              </w:rPr>
              <w:t>Objecttype Divisietekst</w:t>
            </w:r>
            <w:r w:rsidR="004328BA">
              <w:rPr>
                <w:noProof/>
                <w:webHidden/>
              </w:rPr>
              <w:tab/>
            </w:r>
            <w:r w:rsidR="004328BA">
              <w:rPr>
                <w:noProof/>
                <w:webHidden/>
              </w:rPr>
              <w:fldChar w:fldCharType="begin"/>
            </w:r>
            <w:r w:rsidR="004328BA">
              <w:rPr>
                <w:noProof/>
                <w:webHidden/>
              </w:rPr>
              <w:instrText xml:space="preserve"> PAGEREF _Toc92286670 \h </w:instrText>
            </w:r>
            <w:r w:rsidR="004328BA">
              <w:rPr>
                <w:noProof/>
                <w:webHidden/>
              </w:rPr>
            </w:r>
            <w:r w:rsidR="004328BA">
              <w:rPr>
                <w:noProof/>
                <w:webHidden/>
              </w:rPr>
              <w:fldChar w:fldCharType="separate"/>
            </w:r>
            <w:r w:rsidR="004328BA">
              <w:rPr>
                <w:noProof/>
                <w:webHidden/>
              </w:rPr>
              <w:t>65</w:t>
            </w:r>
            <w:r w:rsidR="004328BA">
              <w:rPr>
                <w:noProof/>
                <w:webHidden/>
              </w:rPr>
              <w:fldChar w:fldCharType="end"/>
            </w:r>
          </w:hyperlink>
        </w:p>
        <w:p w14:paraId="7450ACE2" w14:textId="678BF986" w:rsidR="004328BA" w:rsidRDefault="00922795">
          <w:pPr>
            <w:pStyle w:val="Inhopg3"/>
            <w:tabs>
              <w:tab w:val="left" w:pos="1320"/>
              <w:tab w:val="right" w:leader="dot" w:pos="9060"/>
            </w:tabs>
            <w:rPr>
              <w:rFonts w:cstheme="minorBidi"/>
              <w:noProof/>
              <w:sz w:val="22"/>
              <w:szCs w:val="22"/>
            </w:rPr>
          </w:pPr>
          <w:hyperlink w:anchor="_Toc92286671" w:history="1">
            <w:r w:rsidR="004328BA" w:rsidRPr="001D4E6E">
              <w:rPr>
                <w:rStyle w:val="Hyperlink"/>
                <w:rFonts w:eastAsia="Times New Roman"/>
                <w:noProof/>
              </w:rPr>
              <w:t>3.7.3</w:t>
            </w:r>
            <w:r w:rsidR="004328BA">
              <w:rPr>
                <w:rFonts w:cstheme="minorBidi"/>
                <w:noProof/>
                <w:sz w:val="22"/>
                <w:szCs w:val="22"/>
              </w:rPr>
              <w:tab/>
            </w:r>
            <w:r w:rsidR="004328BA" w:rsidRPr="001D4E6E">
              <w:rPr>
                <w:rStyle w:val="Hyperlink"/>
                <w:rFonts w:eastAsia="Times New Roman"/>
                <w:noProof/>
              </w:rPr>
              <w:t>Objecttype Tekstdeel</w:t>
            </w:r>
            <w:r w:rsidR="004328BA">
              <w:rPr>
                <w:noProof/>
                <w:webHidden/>
              </w:rPr>
              <w:tab/>
            </w:r>
            <w:r w:rsidR="004328BA">
              <w:rPr>
                <w:noProof/>
                <w:webHidden/>
              </w:rPr>
              <w:fldChar w:fldCharType="begin"/>
            </w:r>
            <w:r w:rsidR="004328BA">
              <w:rPr>
                <w:noProof/>
                <w:webHidden/>
              </w:rPr>
              <w:instrText xml:space="preserve"> PAGEREF _Toc92286671 \h </w:instrText>
            </w:r>
            <w:r w:rsidR="004328BA">
              <w:rPr>
                <w:noProof/>
                <w:webHidden/>
              </w:rPr>
            </w:r>
            <w:r w:rsidR="004328BA">
              <w:rPr>
                <w:noProof/>
                <w:webHidden/>
              </w:rPr>
              <w:fldChar w:fldCharType="separate"/>
            </w:r>
            <w:r w:rsidR="004328BA">
              <w:rPr>
                <w:noProof/>
                <w:webHidden/>
              </w:rPr>
              <w:t>65</w:t>
            </w:r>
            <w:r w:rsidR="004328BA">
              <w:rPr>
                <w:noProof/>
                <w:webHidden/>
              </w:rPr>
              <w:fldChar w:fldCharType="end"/>
            </w:r>
          </w:hyperlink>
        </w:p>
        <w:p w14:paraId="5605488B" w14:textId="27A6C468" w:rsidR="004328BA" w:rsidRDefault="00922795">
          <w:pPr>
            <w:pStyle w:val="Inhopg3"/>
            <w:tabs>
              <w:tab w:val="left" w:pos="1320"/>
              <w:tab w:val="right" w:leader="dot" w:pos="9060"/>
            </w:tabs>
            <w:rPr>
              <w:rFonts w:cstheme="minorBidi"/>
              <w:noProof/>
              <w:sz w:val="22"/>
              <w:szCs w:val="22"/>
            </w:rPr>
          </w:pPr>
          <w:hyperlink w:anchor="_Toc92286672" w:history="1">
            <w:r w:rsidR="004328BA" w:rsidRPr="001D4E6E">
              <w:rPr>
                <w:rStyle w:val="Hyperlink"/>
                <w:rFonts w:eastAsia="Times New Roman"/>
                <w:noProof/>
              </w:rPr>
              <w:t>3.7.4</w:t>
            </w:r>
            <w:r w:rsidR="004328BA">
              <w:rPr>
                <w:rFonts w:cstheme="minorBidi"/>
                <w:noProof/>
                <w:sz w:val="22"/>
                <w:szCs w:val="22"/>
              </w:rPr>
              <w:tab/>
            </w:r>
            <w:r w:rsidR="004328BA" w:rsidRPr="001D4E6E">
              <w:rPr>
                <w:rStyle w:val="Hyperlink"/>
                <w:rFonts w:eastAsia="Times New Roman"/>
                <w:noProof/>
              </w:rPr>
              <w:t>Objecttype Hoofdlijn</w:t>
            </w:r>
            <w:r w:rsidR="004328BA">
              <w:rPr>
                <w:noProof/>
                <w:webHidden/>
              </w:rPr>
              <w:tab/>
            </w:r>
            <w:r w:rsidR="004328BA">
              <w:rPr>
                <w:noProof/>
                <w:webHidden/>
              </w:rPr>
              <w:fldChar w:fldCharType="begin"/>
            </w:r>
            <w:r w:rsidR="004328BA">
              <w:rPr>
                <w:noProof/>
                <w:webHidden/>
              </w:rPr>
              <w:instrText xml:space="preserve"> PAGEREF _Toc92286672 \h </w:instrText>
            </w:r>
            <w:r w:rsidR="004328BA">
              <w:rPr>
                <w:noProof/>
                <w:webHidden/>
              </w:rPr>
            </w:r>
            <w:r w:rsidR="004328BA">
              <w:rPr>
                <w:noProof/>
                <w:webHidden/>
              </w:rPr>
              <w:fldChar w:fldCharType="separate"/>
            </w:r>
            <w:r w:rsidR="004328BA">
              <w:rPr>
                <w:noProof/>
                <w:webHidden/>
              </w:rPr>
              <w:t>67</w:t>
            </w:r>
            <w:r w:rsidR="004328BA">
              <w:rPr>
                <w:noProof/>
                <w:webHidden/>
              </w:rPr>
              <w:fldChar w:fldCharType="end"/>
            </w:r>
          </w:hyperlink>
        </w:p>
        <w:p w14:paraId="23BCF2CF" w14:textId="71F8FFAA" w:rsidR="004328BA" w:rsidRDefault="00922795">
          <w:pPr>
            <w:pStyle w:val="Inhopg2"/>
            <w:rPr>
              <w:rFonts w:cstheme="minorBidi"/>
              <w:sz w:val="22"/>
              <w:szCs w:val="22"/>
            </w:rPr>
          </w:pPr>
          <w:hyperlink w:anchor="_Toc92286673" w:history="1">
            <w:r w:rsidR="004328BA" w:rsidRPr="001D4E6E">
              <w:rPr>
                <w:rStyle w:val="Hyperlink"/>
              </w:rPr>
              <w:t>3.8</w:t>
            </w:r>
            <w:r w:rsidR="004328BA">
              <w:rPr>
                <w:rFonts w:cstheme="minorBidi"/>
                <w:sz w:val="22"/>
                <w:szCs w:val="22"/>
              </w:rPr>
              <w:tab/>
            </w:r>
            <w:r w:rsidR="004328BA" w:rsidRPr="001D4E6E">
              <w:rPr>
                <w:rStyle w:val="Hyperlink"/>
              </w:rPr>
              <w:t>Kaart</w:t>
            </w:r>
            <w:r w:rsidR="004328BA">
              <w:rPr>
                <w:webHidden/>
              </w:rPr>
              <w:tab/>
            </w:r>
            <w:r w:rsidR="004328BA">
              <w:rPr>
                <w:webHidden/>
              </w:rPr>
              <w:fldChar w:fldCharType="begin"/>
            </w:r>
            <w:r w:rsidR="004328BA">
              <w:rPr>
                <w:webHidden/>
              </w:rPr>
              <w:instrText xml:space="preserve"> PAGEREF _Toc92286673 \h </w:instrText>
            </w:r>
            <w:r w:rsidR="004328BA">
              <w:rPr>
                <w:webHidden/>
              </w:rPr>
            </w:r>
            <w:r w:rsidR="004328BA">
              <w:rPr>
                <w:webHidden/>
              </w:rPr>
              <w:fldChar w:fldCharType="separate"/>
            </w:r>
            <w:r w:rsidR="004328BA">
              <w:rPr>
                <w:webHidden/>
              </w:rPr>
              <w:t>68</w:t>
            </w:r>
            <w:r w:rsidR="004328BA">
              <w:rPr>
                <w:webHidden/>
              </w:rPr>
              <w:fldChar w:fldCharType="end"/>
            </w:r>
          </w:hyperlink>
        </w:p>
        <w:p w14:paraId="22BBC1C6" w14:textId="2E962076" w:rsidR="004328BA" w:rsidRDefault="00922795">
          <w:pPr>
            <w:pStyle w:val="Inhopg3"/>
            <w:tabs>
              <w:tab w:val="left" w:pos="1320"/>
              <w:tab w:val="right" w:leader="dot" w:pos="9060"/>
            </w:tabs>
            <w:rPr>
              <w:rFonts w:cstheme="minorBidi"/>
              <w:noProof/>
              <w:sz w:val="22"/>
              <w:szCs w:val="22"/>
            </w:rPr>
          </w:pPr>
          <w:hyperlink w:anchor="_Toc92286674" w:history="1">
            <w:r w:rsidR="004328BA" w:rsidRPr="001D4E6E">
              <w:rPr>
                <w:rStyle w:val="Hyperlink"/>
                <w:rFonts w:eastAsia="Times New Roman"/>
                <w:noProof/>
              </w:rPr>
              <w:t>3.8.1</w:t>
            </w:r>
            <w:r w:rsidR="004328BA">
              <w:rPr>
                <w:rFonts w:cstheme="minorBidi"/>
                <w:noProof/>
                <w:sz w:val="22"/>
                <w:szCs w:val="22"/>
              </w:rPr>
              <w:tab/>
            </w:r>
            <w:r w:rsidR="004328BA" w:rsidRPr="001D4E6E">
              <w:rPr>
                <w:rStyle w:val="Hyperlink"/>
                <w:rFonts w:eastAsia="Times New Roman"/>
                <w:noProof/>
              </w:rPr>
              <w:t>Objecttype Kaart</w:t>
            </w:r>
            <w:r w:rsidR="004328BA">
              <w:rPr>
                <w:noProof/>
                <w:webHidden/>
              </w:rPr>
              <w:tab/>
            </w:r>
            <w:r w:rsidR="004328BA">
              <w:rPr>
                <w:noProof/>
                <w:webHidden/>
              </w:rPr>
              <w:fldChar w:fldCharType="begin"/>
            </w:r>
            <w:r w:rsidR="004328BA">
              <w:rPr>
                <w:noProof/>
                <w:webHidden/>
              </w:rPr>
              <w:instrText xml:space="preserve"> PAGEREF _Toc92286674 \h </w:instrText>
            </w:r>
            <w:r w:rsidR="004328BA">
              <w:rPr>
                <w:noProof/>
                <w:webHidden/>
              </w:rPr>
            </w:r>
            <w:r w:rsidR="004328BA">
              <w:rPr>
                <w:noProof/>
                <w:webHidden/>
              </w:rPr>
              <w:fldChar w:fldCharType="separate"/>
            </w:r>
            <w:r w:rsidR="004328BA">
              <w:rPr>
                <w:noProof/>
                <w:webHidden/>
              </w:rPr>
              <w:t>69</w:t>
            </w:r>
            <w:r w:rsidR="004328BA">
              <w:rPr>
                <w:noProof/>
                <w:webHidden/>
              </w:rPr>
              <w:fldChar w:fldCharType="end"/>
            </w:r>
          </w:hyperlink>
        </w:p>
        <w:p w14:paraId="180582DA" w14:textId="24200C35" w:rsidR="004328BA" w:rsidRDefault="00922795">
          <w:pPr>
            <w:pStyle w:val="Inhopg3"/>
            <w:tabs>
              <w:tab w:val="left" w:pos="1320"/>
              <w:tab w:val="right" w:leader="dot" w:pos="9060"/>
            </w:tabs>
            <w:rPr>
              <w:rFonts w:cstheme="minorBidi"/>
              <w:noProof/>
              <w:sz w:val="22"/>
              <w:szCs w:val="22"/>
            </w:rPr>
          </w:pPr>
          <w:hyperlink w:anchor="_Toc92286675" w:history="1">
            <w:r w:rsidR="004328BA" w:rsidRPr="001D4E6E">
              <w:rPr>
                <w:rStyle w:val="Hyperlink"/>
                <w:rFonts w:eastAsia="Times New Roman"/>
                <w:noProof/>
                <w:lang w:eastAsia="en-US"/>
              </w:rPr>
              <w:t>3.8.2</w:t>
            </w:r>
            <w:r w:rsidR="004328BA">
              <w:rPr>
                <w:rFonts w:cstheme="minorBidi"/>
                <w:noProof/>
                <w:sz w:val="22"/>
                <w:szCs w:val="22"/>
              </w:rPr>
              <w:tab/>
            </w:r>
            <w:r w:rsidR="004328BA" w:rsidRPr="001D4E6E">
              <w:rPr>
                <w:rStyle w:val="Hyperlink"/>
                <w:rFonts w:eastAsia="Times New Roman"/>
                <w:noProof/>
                <w:lang w:eastAsia="en-US"/>
              </w:rPr>
              <w:t>Objecttype Kaartlaag</w:t>
            </w:r>
            <w:r w:rsidR="004328BA">
              <w:rPr>
                <w:noProof/>
                <w:webHidden/>
              </w:rPr>
              <w:tab/>
            </w:r>
            <w:r w:rsidR="004328BA">
              <w:rPr>
                <w:noProof/>
                <w:webHidden/>
              </w:rPr>
              <w:fldChar w:fldCharType="begin"/>
            </w:r>
            <w:r w:rsidR="004328BA">
              <w:rPr>
                <w:noProof/>
                <w:webHidden/>
              </w:rPr>
              <w:instrText xml:space="preserve"> PAGEREF _Toc92286675 \h </w:instrText>
            </w:r>
            <w:r w:rsidR="004328BA">
              <w:rPr>
                <w:noProof/>
                <w:webHidden/>
              </w:rPr>
            </w:r>
            <w:r w:rsidR="004328BA">
              <w:rPr>
                <w:noProof/>
                <w:webHidden/>
              </w:rPr>
              <w:fldChar w:fldCharType="separate"/>
            </w:r>
            <w:r w:rsidR="004328BA">
              <w:rPr>
                <w:noProof/>
                <w:webHidden/>
              </w:rPr>
              <w:t>70</w:t>
            </w:r>
            <w:r w:rsidR="004328BA">
              <w:rPr>
                <w:noProof/>
                <w:webHidden/>
              </w:rPr>
              <w:fldChar w:fldCharType="end"/>
            </w:r>
          </w:hyperlink>
        </w:p>
        <w:p w14:paraId="2679A855" w14:textId="13AD8FC5" w:rsidR="004328BA" w:rsidRDefault="00922795">
          <w:pPr>
            <w:pStyle w:val="Inhopg2"/>
            <w:rPr>
              <w:rFonts w:cstheme="minorBidi"/>
              <w:sz w:val="22"/>
              <w:szCs w:val="22"/>
            </w:rPr>
          </w:pPr>
          <w:hyperlink w:anchor="_Toc92286676" w:history="1">
            <w:r w:rsidR="004328BA" w:rsidRPr="001D4E6E">
              <w:rPr>
                <w:rStyle w:val="Hyperlink"/>
                <w:rFonts w:eastAsia="Times New Roman"/>
              </w:rPr>
              <w:t>3.9</w:t>
            </w:r>
            <w:r w:rsidR="004328BA">
              <w:rPr>
                <w:rFonts w:cstheme="minorBidi"/>
                <w:sz w:val="22"/>
                <w:szCs w:val="22"/>
              </w:rPr>
              <w:tab/>
            </w:r>
            <w:r w:rsidR="004328BA" w:rsidRPr="001D4E6E">
              <w:rPr>
                <w:rStyle w:val="Hyperlink"/>
                <w:rFonts w:eastAsia="Times New Roman"/>
              </w:rPr>
              <w:t>Pons</w:t>
            </w:r>
            <w:r w:rsidR="004328BA">
              <w:rPr>
                <w:webHidden/>
              </w:rPr>
              <w:tab/>
            </w:r>
            <w:r w:rsidR="004328BA">
              <w:rPr>
                <w:webHidden/>
              </w:rPr>
              <w:fldChar w:fldCharType="begin"/>
            </w:r>
            <w:r w:rsidR="004328BA">
              <w:rPr>
                <w:webHidden/>
              </w:rPr>
              <w:instrText xml:space="preserve"> PAGEREF _Toc92286676 \h </w:instrText>
            </w:r>
            <w:r w:rsidR="004328BA">
              <w:rPr>
                <w:webHidden/>
              </w:rPr>
            </w:r>
            <w:r w:rsidR="004328BA">
              <w:rPr>
                <w:webHidden/>
              </w:rPr>
              <w:fldChar w:fldCharType="separate"/>
            </w:r>
            <w:r w:rsidR="004328BA">
              <w:rPr>
                <w:webHidden/>
              </w:rPr>
              <w:t>71</w:t>
            </w:r>
            <w:r w:rsidR="004328BA">
              <w:rPr>
                <w:webHidden/>
              </w:rPr>
              <w:fldChar w:fldCharType="end"/>
            </w:r>
          </w:hyperlink>
        </w:p>
        <w:p w14:paraId="243B9521" w14:textId="0A19FA76" w:rsidR="004328BA" w:rsidRDefault="00922795">
          <w:pPr>
            <w:pStyle w:val="Inhopg3"/>
            <w:tabs>
              <w:tab w:val="left" w:pos="1320"/>
              <w:tab w:val="right" w:leader="dot" w:pos="9060"/>
            </w:tabs>
            <w:rPr>
              <w:rFonts w:cstheme="minorBidi"/>
              <w:noProof/>
              <w:sz w:val="22"/>
              <w:szCs w:val="22"/>
            </w:rPr>
          </w:pPr>
          <w:hyperlink w:anchor="_Toc92286677" w:history="1">
            <w:r w:rsidR="004328BA" w:rsidRPr="001D4E6E">
              <w:rPr>
                <w:rStyle w:val="Hyperlink"/>
                <w:noProof/>
              </w:rPr>
              <w:t>3.9.1</w:t>
            </w:r>
            <w:r w:rsidR="004328BA">
              <w:rPr>
                <w:rFonts w:cstheme="minorBidi"/>
                <w:noProof/>
                <w:sz w:val="22"/>
                <w:szCs w:val="22"/>
              </w:rPr>
              <w:tab/>
            </w:r>
            <w:r w:rsidR="004328BA" w:rsidRPr="001D4E6E">
              <w:rPr>
                <w:rStyle w:val="Hyperlink"/>
                <w:noProof/>
              </w:rPr>
              <w:t>Objecttype Pons</w:t>
            </w:r>
            <w:r w:rsidR="004328BA">
              <w:rPr>
                <w:noProof/>
                <w:webHidden/>
              </w:rPr>
              <w:tab/>
            </w:r>
            <w:r w:rsidR="004328BA">
              <w:rPr>
                <w:noProof/>
                <w:webHidden/>
              </w:rPr>
              <w:fldChar w:fldCharType="begin"/>
            </w:r>
            <w:r w:rsidR="004328BA">
              <w:rPr>
                <w:noProof/>
                <w:webHidden/>
              </w:rPr>
              <w:instrText xml:space="preserve"> PAGEREF _Toc92286677 \h </w:instrText>
            </w:r>
            <w:r w:rsidR="004328BA">
              <w:rPr>
                <w:noProof/>
                <w:webHidden/>
              </w:rPr>
            </w:r>
            <w:r w:rsidR="004328BA">
              <w:rPr>
                <w:noProof/>
                <w:webHidden/>
              </w:rPr>
              <w:fldChar w:fldCharType="separate"/>
            </w:r>
            <w:r w:rsidR="004328BA">
              <w:rPr>
                <w:noProof/>
                <w:webHidden/>
              </w:rPr>
              <w:t>71</w:t>
            </w:r>
            <w:r w:rsidR="004328BA">
              <w:rPr>
                <w:noProof/>
                <w:webHidden/>
              </w:rPr>
              <w:fldChar w:fldCharType="end"/>
            </w:r>
          </w:hyperlink>
        </w:p>
        <w:p w14:paraId="1CD4DB12" w14:textId="1C57C324" w:rsidR="004328BA" w:rsidRDefault="00922795">
          <w:pPr>
            <w:pStyle w:val="Inhopg2"/>
            <w:rPr>
              <w:rFonts w:cstheme="minorBidi"/>
              <w:sz w:val="22"/>
              <w:szCs w:val="22"/>
            </w:rPr>
          </w:pPr>
          <w:hyperlink w:anchor="_Toc92286678" w:history="1">
            <w:r w:rsidR="004328BA" w:rsidRPr="001D4E6E">
              <w:rPr>
                <w:rStyle w:val="Hyperlink"/>
                <w:rFonts w:eastAsia="Times New Roman"/>
              </w:rPr>
              <w:t>3.10</w:t>
            </w:r>
            <w:r w:rsidR="004328BA">
              <w:rPr>
                <w:rFonts w:cstheme="minorBidi"/>
                <w:sz w:val="22"/>
                <w:szCs w:val="22"/>
              </w:rPr>
              <w:tab/>
            </w:r>
            <w:r w:rsidR="004328BA" w:rsidRPr="001D4E6E">
              <w:rPr>
                <w:rStyle w:val="Hyperlink"/>
                <w:rFonts w:eastAsia="Times New Roman"/>
              </w:rPr>
              <w:t>Symbolisatie</w:t>
            </w:r>
            <w:r w:rsidR="004328BA">
              <w:rPr>
                <w:webHidden/>
              </w:rPr>
              <w:tab/>
            </w:r>
            <w:r w:rsidR="004328BA">
              <w:rPr>
                <w:webHidden/>
              </w:rPr>
              <w:fldChar w:fldCharType="begin"/>
            </w:r>
            <w:r w:rsidR="004328BA">
              <w:rPr>
                <w:webHidden/>
              </w:rPr>
              <w:instrText xml:space="preserve"> PAGEREF _Toc92286678 \h </w:instrText>
            </w:r>
            <w:r w:rsidR="004328BA">
              <w:rPr>
                <w:webHidden/>
              </w:rPr>
            </w:r>
            <w:r w:rsidR="004328BA">
              <w:rPr>
                <w:webHidden/>
              </w:rPr>
              <w:fldChar w:fldCharType="separate"/>
            </w:r>
            <w:r w:rsidR="004328BA">
              <w:rPr>
                <w:webHidden/>
              </w:rPr>
              <w:t>71</w:t>
            </w:r>
            <w:r w:rsidR="004328BA">
              <w:rPr>
                <w:webHidden/>
              </w:rPr>
              <w:fldChar w:fldCharType="end"/>
            </w:r>
          </w:hyperlink>
        </w:p>
        <w:p w14:paraId="2CE51157" w14:textId="3CC541A4" w:rsidR="004328BA" w:rsidRDefault="00922795">
          <w:pPr>
            <w:pStyle w:val="Inhopg3"/>
            <w:tabs>
              <w:tab w:val="left" w:pos="1320"/>
              <w:tab w:val="right" w:leader="dot" w:pos="9060"/>
            </w:tabs>
            <w:rPr>
              <w:rFonts w:cstheme="minorBidi"/>
              <w:noProof/>
              <w:sz w:val="22"/>
              <w:szCs w:val="22"/>
            </w:rPr>
          </w:pPr>
          <w:hyperlink w:anchor="_Toc92286679" w:history="1">
            <w:r w:rsidR="004328BA" w:rsidRPr="001D4E6E">
              <w:rPr>
                <w:rStyle w:val="Hyperlink"/>
                <w:noProof/>
              </w:rPr>
              <w:t>3.10.1</w:t>
            </w:r>
            <w:r w:rsidR="004328BA">
              <w:rPr>
                <w:rFonts w:cstheme="minorBidi"/>
                <w:noProof/>
                <w:sz w:val="22"/>
                <w:szCs w:val="22"/>
              </w:rPr>
              <w:tab/>
            </w:r>
            <w:r w:rsidR="004328BA" w:rsidRPr="001D4E6E">
              <w:rPr>
                <w:rStyle w:val="Hyperlink"/>
                <w:noProof/>
              </w:rPr>
              <w:t>Objecttype SymbolisatieItem</w:t>
            </w:r>
            <w:r w:rsidR="004328BA">
              <w:rPr>
                <w:noProof/>
                <w:webHidden/>
              </w:rPr>
              <w:tab/>
            </w:r>
            <w:r w:rsidR="004328BA">
              <w:rPr>
                <w:noProof/>
                <w:webHidden/>
              </w:rPr>
              <w:fldChar w:fldCharType="begin"/>
            </w:r>
            <w:r w:rsidR="004328BA">
              <w:rPr>
                <w:noProof/>
                <w:webHidden/>
              </w:rPr>
              <w:instrText xml:space="preserve"> PAGEREF _Toc92286679 \h </w:instrText>
            </w:r>
            <w:r w:rsidR="004328BA">
              <w:rPr>
                <w:noProof/>
                <w:webHidden/>
              </w:rPr>
            </w:r>
            <w:r w:rsidR="004328BA">
              <w:rPr>
                <w:noProof/>
                <w:webHidden/>
              </w:rPr>
              <w:fldChar w:fldCharType="separate"/>
            </w:r>
            <w:r w:rsidR="004328BA">
              <w:rPr>
                <w:noProof/>
                <w:webHidden/>
              </w:rPr>
              <w:t>72</w:t>
            </w:r>
            <w:r w:rsidR="004328BA">
              <w:rPr>
                <w:noProof/>
                <w:webHidden/>
              </w:rPr>
              <w:fldChar w:fldCharType="end"/>
            </w:r>
          </w:hyperlink>
        </w:p>
        <w:p w14:paraId="6AD6FB3D" w14:textId="7102A32F" w:rsidR="004328BA" w:rsidRDefault="00922795">
          <w:pPr>
            <w:pStyle w:val="Inhopg2"/>
            <w:rPr>
              <w:rFonts w:cstheme="minorBidi"/>
              <w:sz w:val="22"/>
              <w:szCs w:val="22"/>
            </w:rPr>
          </w:pPr>
          <w:hyperlink w:anchor="_Toc92286680" w:history="1">
            <w:r w:rsidR="004328BA" w:rsidRPr="001D4E6E">
              <w:rPr>
                <w:rStyle w:val="Hyperlink"/>
                <w:rFonts w:eastAsia="Times New Roman"/>
              </w:rPr>
              <w:t>3.11</w:t>
            </w:r>
            <w:r w:rsidR="004328BA">
              <w:rPr>
                <w:rFonts w:cstheme="minorBidi"/>
                <w:sz w:val="22"/>
                <w:szCs w:val="22"/>
              </w:rPr>
              <w:tab/>
            </w:r>
            <w:r w:rsidR="004328BA" w:rsidRPr="001D4E6E">
              <w:rPr>
                <w:rStyle w:val="Hyperlink"/>
                <w:rFonts w:eastAsia="Times New Roman"/>
              </w:rPr>
              <w:t>DocumentComponent</w:t>
            </w:r>
            <w:r w:rsidR="004328BA">
              <w:rPr>
                <w:webHidden/>
              </w:rPr>
              <w:tab/>
            </w:r>
            <w:r w:rsidR="004328BA">
              <w:rPr>
                <w:webHidden/>
              </w:rPr>
              <w:fldChar w:fldCharType="begin"/>
            </w:r>
            <w:r w:rsidR="004328BA">
              <w:rPr>
                <w:webHidden/>
              </w:rPr>
              <w:instrText xml:space="preserve"> PAGEREF _Toc92286680 \h </w:instrText>
            </w:r>
            <w:r w:rsidR="004328BA">
              <w:rPr>
                <w:webHidden/>
              </w:rPr>
            </w:r>
            <w:r w:rsidR="004328BA">
              <w:rPr>
                <w:webHidden/>
              </w:rPr>
              <w:fldChar w:fldCharType="separate"/>
            </w:r>
            <w:r w:rsidR="004328BA">
              <w:rPr>
                <w:webHidden/>
              </w:rPr>
              <w:t>73</w:t>
            </w:r>
            <w:r w:rsidR="004328BA">
              <w:rPr>
                <w:webHidden/>
              </w:rPr>
              <w:fldChar w:fldCharType="end"/>
            </w:r>
          </w:hyperlink>
        </w:p>
        <w:p w14:paraId="54713BAF" w14:textId="3BDA37FE" w:rsidR="004328BA" w:rsidRDefault="00922795">
          <w:pPr>
            <w:pStyle w:val="Inhopg3"/>
            <w:tabs>
              <w:tab w:val="left" w:pos="1320"/>
              <w:tab w:val="right" w:leader="dot" w:pos="9060"/>
            </w:tabs>
            <w:rPr>
              <w:rFonts w:cstheme="minorBidi"/>
              <w:noProof/>
              <w:sz w:val="22"/>
              <w:szCs w:val="22"/>
            </w:rPr>
          </w:pPr>
          <w:hyperlink w:anchor="_Toc92286681" w:history="1">
            <w:r w:rsidR="004328BA" w:rsidRPr="001D4E6E">
              <w:rPr>
                <w:rStyle w:val="Hyperlink"/>
                <w:noProof/>
              </w:rPr>
              <w:t>3.11.1</w:t>
            </w:r>
            <w:r w:rsidR="004328BA">
              <w:rPr>
                <w:rFonts w:cstheme="minorBidi"/>
                <w:noProof/>
                <w:sz w:val="22"/>
                <w:szCs w:val="22"/>
              </w:rPr>
              <w:tab/>
            </w:r>
            <w:r w:rsidR="004328BA" w:rsidRPr="001D4E6E">
              <w:rPr>
                <w:rStyle w:val="Hyperlink"/>
                <w:noProof/>
              </w:rPr>
              <w:t>Objecttype DocumentComponent</w:t>
            </w:r>
            <w:r w:rsidR="004328BA">
              <w:rPr>
                <w:noProof/>
                <w:webHidden/>
              </w:rPr>
              <w:tab/>
            </w:r>
            <w:r w:rsidR="004328BA">
              <w:rPr>
                <w:noProof/>
                <w:webHidden/>
              </w:rPr>
              <w:fldChar w:fldCharType="begin"/>
            </w:r>
            <w:r w:rsidR="004328BA">
              <w:rPr>
                <w:noProof/>
                <w:webHidden/>
              </w:rPr>
              <w:instrText xml:space="preserve"> PAGEREF _Toc92286681 \h </w:instrText>
            </w:r>
            <w:r w:rsidR="004328BA">
              <w:rPr>
                <w:noProof/>
                <w:webHidden/>
              </w:rPr>
            </w:r>
            <w:r w:rsidR="004328BA">
              <w:rPr>
                <w:noProof/>
                <w:webHidden/>
              </w:rPr>
              <w:fldChar w:fldCharType="separate"/>
            </w:r>
            <w:r w:rsidR="004328BA">
              <w:rPr>
                <w:noProof/>
                <w:webHidden/>
              </w:rPr>
              <w:t>73</w:t>
            </w:r>
            <w:r w:rsidR="004328BA">
              <w:rPr>
                <w:noProof/>
                <w:webHidden/>
              </w:rPr>
              <w:fldChar w:fldCharType="end"/>
            </w:r>
          </w:hyperlink>
        </w:p>
        <w:p w14:paraId="170B9167" w14:textId="6B30D9C0" w:rsidR="004328BA" w:rsidRDefault="00922795">
          <w:pPr>
            <w:pStyle w:val="Inhopg2"/>
            <w:rPr>
              <w:rFonts w:cstheme="minorBidi"/>
              <w:sz w:val="22"/>
              <w:szCs w:val="22"/>
            </w:rPr>
          </w:pPr>
          <w:hyperlink w:anchor="_Toc92286682" w:history="1">
            <w:r w:rsidR="004328BA" w:rsidRPr="001D4E6E">
              <w:rPr>
                <w:rStyle w:val="Hyperlink"/>
                <w:rFonts w:eastAsia="Times New Roman"/>
              </w:rPr>
              <w:t>3.12</w:t>
            </w:r>
            <w:r w:rsidR="004328BA">
              <w:rPr>
                <w:rFonts w:cstheme="minorBidi"/>
                <w:sz w:val="22"/>
                <w:szCs w:val="22"/>
              </w:rPr>
              <w:tab/>
            </w:r>
            <w:r w:rsidR="004328BA" w:rsidRPr="001D4E6E">
              <w:rPr>
                <w:rStyle w:val="Hyperlink"/>
                <w:rFonts w:eastAsia="Times New Roman"/>
              </w:rPr>
              <w:t>Datatypen overzicht</w:t>
            </w:r>
            <w:r w:rsidR="004328BA">
              <w:rPr>
                <w:webHidden/>
              </w:rPr>
              <w:tab/>
            </w:r>
            <w:r w:rsidR="004328BA">
              <w:rPr>
                <w:webHidden/>
              </w:rPr>
              <w:fldChar w:fldCharType="begin"/>
            </w:r>
            <w:r w:rsidR="004328BA">
              <w:rPr>
                <w:webHidden/>
              </w:rPr>
              <w:instrText xml:space="preserve"> PAGEREF _Toc92286682 \h </w:instrText>
            </w:r>
            <w:r w:rsidR="004328BA">
              <w:rPr>
                <w:webHidden/>
              </w:rPr>
            </w:r>
            <w:r w:rsidR="004328BA">
              <w:rPr>
                <w:webHidden/>
              </w:rPr>
              <w:fldChar w:fldCharType="separate"/>
            </w:r>
            <w:r w:rsidR="004328BA">
              <w:rPr>
                <w:webHidden/>
              </w:rPr>
              <w:t>76</w:t>
            </w:r>
            <w:r w:rsidR="004328BA">
              <w:rPr>
                <w:webHidden/>
              </w:rPr>
              <w:fldChar w:fldCharType="end"/>
            </w:r>
          </w:hyperlink>
        </w:p>
        <w:p w14:paraId="31D5D451" w14:textId="757505BF" w:rsidR="004328BA" w:rsidRDefault="00922795">
          <w:pPr>
            <w:pStyle w:val="Inhopg3"/>
            <w:tabs>
              <w:tab w:val="left" w:pos="1320"/>
              <w:tab w:val="right" w:leader="dot" w:pos="9060"/>
            </w:tabs>
            <w:rPr>
              <w:rFonts w:cstheme="minorBidi"/>
              <w:noProof/>
              <w:sz w:val="22"/>
              <w:szCs w:val="22"/>
            </w:rPr>
          </w:pPr>
          <w:hyperlink w:anchor="_Toc92286683" w:history="1">
            <w:r w:rsidR="004328BA" w:rsidRPr="001D4E6E">
              <w:rPr>
                <w:rStyle w:val="Hyperlink"/>
                <w:noProof/>
              </w:rPr>
              <w:t>3.12.1</w:t>
            </w:r>
            <w:r w:rsidR="004328BA">
              <w:rPr>
                <w:rFonts w:cstheme="minorBidi"/>
                <w:noProof/>
                <w:sz w:val="22"/>
                <w:szCs w:val="22"/>
              </w:rPr>
              <w:tab/>
            </w:r>
            <w:r w:rsidR="004328BA" w:rsidRPr="001D4E6E">
              <w:rPr>
                <w:rStyle w:val="Hyperlink"/>
                <w:noProof/>
              </w:rPr>
              <w:t>Waardelijsten</w:t>
            </w:r>
            <w:r w:rsidR="004328BA">
              <w:rPr>
                <w:noProof/>
                <w:webHidden/>
              </w:rPr>
              <w:tab/>
            </w:r>
            <w:r w:rsidR="004328BA">
              <w:rPr>
                <w:noProof/>
                <w:webHidden/>
              </w:rPr>
              <w:fldChar w:fldCharType="begin"/>
            </w:r>
            <w:r w:rsidR="004328BA">
              <w:rPr>
                <w:noProof/>
                <w:webHidden/>
              </w:rPr>
              <w:instrText xml:space="preserve"> PAGEREF _Toc92286683 \h </w:instrText>
            </w:r>
            <w:r w:rsidR="004328BA">
              <w:rPr>
                <w:noProof/>
                <w:webHidden/>
              </w:rPr>
            </w:r>
            <w:r w:rsidR="004328BA">
              <w:rPr>
                <w:noProof/>
                <w:webHidden/>
              </w:rPr>
              <w:fldChar w:fldCharType="separate"/>
            </w:r>
            <w:r w:rsidR="004328BA">
              <w:rPr>
                <w:noProof/>
                <w:webHidden/>
              </w:rPr>
              <w:t>76</w:t>
            </w:r>
            <w:r w:rsidR="004328BA">
              <w:rPr>
                <w:noProof/>
                <w:webHidden/>
              </w:rPr>
              <w:fldChar w:fldCharType="end"/>
            </w:r>
          </w:hyperlink>
        </w:p>
        <w:p w14:paraId="733EEE3B" w14:textId="0017642A" w:rsidR="004328BA" w:rsidRDefault="00922795">
          <w:pPr>
            <w:pStyle w:val="Inhopg3"/>
            <w:tabs>
              <w:tab w:val="left" w:pos="1320"/>
              <w:tab w:val="right" w:leader="dot" w:pos="9060"/>
            </w:tabs>
            <w:rPr>
              <w:rFonts w:cstheme="minorBidi"/>
              <w:noProof/>
              <w:sz w:val="22"/>
              <w:szCs w:val="22"/>
            </w:rPr>
          </w:pPr>
          <w:hyperlink w:anchor="_Toc92286684" w:history="1">
            <w:r w:rsidR="004328BA" w:rsidRPr="001D4E6E">
              <w:rPr>
                <w:rStyle w:val="Hyperlink"/>
                <w:rFonts w:eastAsia="Times New Roman"/>
                <w:noProof/>
              </w:rPr>
              <w:t>3.12.2</w:t>
            </w:r>
            <w:r w:rsidR="004328BA">
              <w:rPr>
                <w:rFonts w:cstheme="minorBidi"/>
                <w:noProof/>
                <w:sz w:val="22"/>
                <w:szCs w:val="22"/>
              </w:rPr>
              <w:tab/>
            </w:r>
            <w:r w:rsidR="004328BA" w:rsidRPr="001D4E6E">
              <w:rPr>
                <w:rStyle w:val="Hyperlink"/>
                <w:rFonts w:eastAsia="Times New Roman"/>
                <w:noProof/>
              </w:rPr>
              <w:t>Extern gedefinieerde Datatypen</w:t>
            </w:r>
            <w:r w:rsidR="004328BA">
              <w:rPr>
                <w:noProof/>
                <w:webHidden/>
              </w:rPr>
              <w:tab/>
            </w:r>
            <w:r w:rsidR="004328BA">
              <w:rPr>
                <w:noProof/>
                <w:webHidden/>
              </w:rPr>
              <w:fldChar w:fldCharType="begin"/>
            </w:r>
            <w:r w:rsidR="004328BA">
              <w:rPr>
                <w:noProof/>
                <w:webHidden/>
              </w:rPr>
              <w:instrText xml:space="preserve"> PAGEREF _Toc92286684 \h </w:instrText>
            </w:r>
            <w:r w:rsidR="004328BA">
              <w:rPr>
                <w:noProof/>
                <w:webHidden/>
              </w:rPr>
            </w:r>
            <w:r w:rsidR="004328BA">
              <w:rPr>
                <w:noProof/>
                <w:webHidden/>
              </w:rPr>
              <w:fldChar w:fldCharType="separate"/>
            </w:r>
            <w:r w:rsidR="004328BA">
              <w:rPr>
                <w:noProof/>
                <w:webHidden/>
              </w:rPr>
              <w:t>77</w:t>
            </w:r>
            <w:r w:rsidR="004328BA">
              <w:rPr>
                <w:noProof/>
                <w:webHidden/>
              </w:rPr>
              <w:fldChar w:fldCharType="end"/>
            </w:r>
          </w:hyperlink>
        </w:p>
        <w:p w14:paraId="50464039" w14:textId="66EBB198" w:rsidR="004328BA" w:rsidRDefault="00922795">
          <w:pPr>
            <w:pStyle w:val="Inhopg3"/>
            <w:tabs>
              <w:tab w:val="left" w:pos="1320"/>
              <w:tab w:val="right" w:leader="dot" w:pos="9060"/>
            </w:tabs>
            <w:rPr>
              <w:rFonts w:cstheme="minorBidi"/>
              <w:noProof/>
              <w:sz w:val="22"/>
              <w:szCs w:val="22"/>
            </w:rPr>
          </w:pPr>
          <w:hyperlink w:anchor="_Toc92286685" w:history="1">
            <w:r w:rsidR="004328BA" w:rsidRPr="001D4E6E">
              <w:rPr>
                <w:rStyle w:val="Hyperlink"/>
                <w:rFonts w:eastAsia="Times New Roman"/>
                <w:noProof/>
              </w:rPr>
              <w:t>3.12.3</w:t>
            </w:r>
            <w:r w:rsidR="004328BA">
              <w:rPr>
                <w:rFonts w:cstheme="minorBidi"/>
                <w:noProof/>
                <w:sz w:val="22"/>
                <w:szCs w:val="22"/>
              </w:rPr>
              <w:tab/>
            </w:r>
            <w:r w:rsidR="004328BA" w:rsidRPr="001D4E6E">
              <w:rPr>
                <w:rStyle w:val="Hyperlink"/>
                <w:rFonts w:eastAsia="Times New Roman"/>
                <w:noProof/>
              </w:rPr>
              <w:t>CIMOW-gedefinieerde datatypen</w:t>
            </w:r>
            <w:r w:rsidR="004328BA">
              <w:rPr>
                <w:noProof/>
                <w:webHidden/>
              </w:rPr>
              <w:tab/>
            </w:r>
            <w:r w:rsidR="004328BA">
              <w:rPr>
                <w:noProof/>
                <w:webHidden/>
              </w:rPr>
              <w:fldChar w:fldCharType="begin"/>
            </w:r>
            <w:r w:rsidR="004328BA">
              <w:rPr>
                <w:noProof/>
                <w:webHidden/>
              </w:rPr>
              <w:instrText xml:space="preserve"> PAGEREF _Toc92286685 \h </w:instrText>
            </w:r>
            <w:r w:rsidR="004328BA">
              <w:rPr>
                <w:noProof/>
                <w:webHidden/>
              </w:rPr>
            </w:r>
            <w:r w:rsidR="004328BA">
              <w:rPr>
                <w:noProof/>
                <w:webHidden/>
              </w:rPr>
              <w:fldChar w:fldCharType="separate"/>
            </w:r>
            <w:r w:rsidR="004328BA">
              <w:rPr>
                <w:noProof/>
                <w:webHidden/>
              </w:rPr>
              <w:t>78</w:t>
            </w:r>
            <w:r w:rsidR="004328BA">
              <w:rPr>
                <w:noProof/>
                <w:webHidden/>
              </w:rPr>
              <w:fldChar w:fldCharType="end"/>
            </w:r>
          </w:hyperlink>
        </w:p>
        <w:p w14:paraId="321AAF0A" w14:textId="46F29FAE" w:rsidR="004328BA" w:rsidRDefault="00922795">
          <w:pPr>
            <w:pStyle w:val="Inhopg1"/>
            <w:tabs>
              <w:tab w:val="left" w:pos="480"/>
            </w:tabs>
            <w:rPr>
              <w:rFonts w:cstheme="minorBidi"/>
              <w:noProof/>
              <w:sz w:val="22"/>
              <w:szCs w:val="22"/>
            </w:rPr>
          </w:pPr>
          <w:hyperlink w:anchor="_Toc92286686" w:history="1">
            <w:r w:rsidR="004328BA" w:rsidRPr="001D4E6E">
              <w:rPr>
                <w:rStyle w:val="Hyperlink"/>
                <w:rFonts w:eastAsia="Times New Roman"/>
                <w:noProof/>
              </w:rPr>
              <w:t>4</w:t>
            </w:r>
            <w:r w:rsidR="004328BA">
              <w:rPr>
                <w:rFonts w:cstheme="minorBidi"/>
                <w:noProof/>
                <w:sz w:val="22"/>
                <w:szCs w:val="22"/>
              </w:rPr>
              <w:tab/>
            </w:r>
            <w:r w:rsidR="004328BA" w:rsidRPr="001D4E6E">
              <w:rPr>
                <w:rStyle w:val="Hyperlink"/>
                <w:rFonts w:eastAsia="Times New Roman"/>
                <w:noProof/>
              </w:rPr>
              <w:t>Bijlagen</w:t>
            </w:r>
            <w:r w:rsidR="004328BA">
              <w:rPr>
                <w:noProof/>
                <w:webHidden/>
              </w:rPr>
              <w:tab/>
            </w:r>
            <w:r w:rsidR="004328BA">
              <w:rPr>
                <w:noProof/>
                <w:webHidden/>
              </w:rPr>
              <w:fldChar w:fldCharType="begin"/>
            </w:r>
            <w:r w:rsidR="004328BA">
              <w:rPr>
                <w:noProof/>
                <w:webHidden/>
              </w:rPr>
              <w:instrText xml:space="preserve"> PAGEREF _Toc92286686 \h </w:instrText>
            </w:r>
            <w:r w:rsidR="004328BA">
              <w:rPr>
                <w:noProof/>
                <w:webHidden/>
              </w:rPr>
            </w:r>
            <w:r w:rsidR="004328BA">
              <w:rPr>
                <w:noProof/>
                <w:webHidden/>
              </w:rPr>
              <w:fldChar w:fldCharType="separate"/>
            </w:r>
            <w:r w:rsidR="004328BA">
              <w:rPr>
                <w:noProof/>
                <w:webHidden/>
              </w:rPr>
              <w:t>79</w:t>
            </w:r>
            <w:r w:rsidR="004328BA">
              <w:rPr>
                <w:noProof/>
                <w:webHidden/>
              </w:rPr>
              <w:fldChar w:fldCharType="end"/>
            </w:r>
          </w:hyperlink>
        </w:p>
        <w:p w14:paraId="44B9CE6D" w14:textId="514EF70A" w:rsidR="004328BA" w:rsidRDefault="00922795">
          <w:pPr>
            <w:pStyle w:val="Inhopg2"/>
            <w:rPr>
              <w:rFonts w:cstheme="minorBidi"/>
              <w:sz w:val="22"/>
              <w:szCs w:val="22"/>
            </w:rPr>
          </w:pPr>
          <w:hyperlink w:anchor="_Toc92286687" w:history="1">
            <w:r w:rsidR="004328BA" w:rsidRPr="001D4E6E">
              <w:rPr>
                <w:rStyle w:val="Hyperlink"/>
                <w:rFonts w:eastAsia="Times New Roman"/>
              </w:rPr>
              <w:t>4.1</w:t>
            </w:r>
            <w:r w:rsidR="004328BA">
              <w:rPr>
                <w:rFonts w:cstheme="minorBidi"/>
                <w:sz w:val="22"/>
                <w:szCs w:val="22"/>
              </w:rPr>
              <w:tab/>
            </w:r>
            <w:r w:rsidR="004328BA" w:rsidRPr="001D4E6E">
              <w:rPr>
                <w:rStyle w:val="Hyperlink"/>
                <w:rFonts w:eastAsia="Times New Roman"/>
              </w:rPr>
              <w:t>Bijlage 1: Toelichting modellering van het informatiemodel</w:t>
            </w:r>
            <w:r w:rsidR="004328BA">
              <w:rPr>
                <w:webHidden/>
              </w:rPr>
              <w:tab/>
            </w:r>
            <w:r w:rsidR="004328BA">
              <w:rPr>
                <w:webHidden/>
              </w:rPr>
              <w:fldChar w:fldCharType="begin"/>
            </w:r>
            <w:r w:rsidR="004328BA">
              <w:rPr>
                <w:webHidden/>
              </w:rPr>
              <w:instrText xml:space="preserve"> PAGEREF _Toc92286687 \h </w:instrText>
            </w:r>
            <w:r w:rsidR="004328BA">
              <w:rPr>
                <w:webHidden/>
              </w:rPr>
            </w:r>
            <w:r w:rsidR="004328BA">
              <w:rPr>
                <w:webHidden/>
              </w:rPr>
              <w:fldChar w:fldCharType="separate"/>
            </w:r>
            <w:r w:rsidR="004328BA">
              <w:rPr>
                <w:webHidden/>
              </w:rPr>
              <w:t>79</w:t>
            </w:r>
            <w:r w:rsidR="004328BA">
              <w:rPr>
                <w:webHidden/>
              </w:rPr>
              <w:fldChar w:fldCharType="end"/>
            </w:r>
          </w:hyperlink>
        </w:p>
        <w:p w14:paraId="2731037E" w14:textId="654AFD8C" w:rsidR="004328BA" w:rsidRDefault="00922795">
          <w:pPr>
            <w:pStyle w:val="Inhopg2"/>
            <w:rPr>
              <w:rFonts w:cstheme="minorBidi"/>
              <w:sz w:val="22"/>
              <w:szCs w:val="22"/>
            </w:rPr>
          </w:pPr>
          <w:hyperlink w:anchor="_Toc92286688" w:history="1">
            <w:r w:rsidR="004328BA" w:rsidRPr="001D4E6E">
              <w:rPr>
                <w:rStyle w:val="Hyperlink"/>
              </w:rPr>
              <w:t>4.2</w:t>
            </w:r>
            <w:r w:rsidR="004328BA">
              <w:rPr>
                <w:rFonts w:cstheme="minorBidi"/>
                <w:sz w:val="22"/>
                <w:szCs w:val="22"/>
              </w:rPr>
              <w:tab/>
            </w:r>
            <w:r w:rsidR="004328BA" w:rsidRPr="001D4E6E">
              <w:rPr>
                <w:rStyle w:val="Hyperlink"/>
              </w:rPr>
              <w:t>Bijlage 2: Toelichting waardelijsten</w:t>
            </w:r>
            <w:r w:rsidR="004328BA">
              <w:rPr>
                <w:webHidden/>
              </w:rPr>
              <w:tab/>
            </w:r>
            <w:r w:rsidR="004328BA">
              <w:rPr>
                <w:webHidden/>
              </w:rPr>
              <w:fldChar w:fldCharType="begin"/>
            </w:r>
            <w:r w:rsidR="004328BA">
              <w:rPr>
                <w:webHidden/>
              </w:rPr>
              <w:instrText xml:space="preserve"> PAGEREF _Toc92286688 \h </w:instrText>
            </w:r>
            <w:r w:rsidR="004328BA">
              <w:rPr>
                <w:webHidden/>
              </w:rPr>
            </w:r>
            <w:r w:rsidR="004328BA">
              <w:rPr>
                <w:webHidden/>
              </w:rPr>
              <w:fldChar w:fldCharType="separate"/>
            </w:r>
            <w:r w:rsidR="004328BA">
              <w:rPr>
                <w:webHidden/>
              </w:rPr>
              <w:t>81</w:t>
            </w:r>
            <w:r w:rsidR="004328BA">
              <w:rPr>
                <w:webHidden/>
              </w:rPr>
              <w:fldChar w:fldCharType="end"/>
            </w:r>
          </w:hyperlink>
        </w:p>
        <w:p w14:paraId="1D5F9E69" w14:textId="1E5FAEB9" w:rsidR="001B58FC" w:rsidRDefault="001B58FC" w:rsidP="001B58FC">
          <w:r>
            <w:rPr>
              <w:b/>
              <w:bCs/>
            </w:rPr>
            <w:fldChar w:fldCharType="end"/>
          </w:r>
        </w:p>
      </w:sdtContent>
    </w:sdt>
    <w:p w14:paraId="3BF0E620" w14:textId="2E5AFFA1" w:rsidR="00D21FE2" w:rsidRPr="00324A98" w:rsidRDefault="00EE0F93" w:rsidP="001D3C74">
      <w:pPr>
        <w:pStyle w:val="Kop1"/>
      </w:pPr>
      <w:bookmarkStart w:id="3" w:name="_Toc92286560"/>
      <w:r w:rsidRPr="005662E9">
        <w:lastRenderedPageBreak/>
        <w:t>Inleiding</w:t>
      </w:r>
      <w:bookmarkStart w:id="4" w:name="_Hlk876967"/>
      <w:bookmarkEnd w:id="1"/>
      <w:bookmarkEnd w:id="3"/>
    </w:p>
    <w:p w14:paraId="35FF25E7" w14:textId="23B91C8A" w:rsidR="00F73703" w:rsidRPr="007A7748" w:rsidRDefault="00F73703" w:rsidP="007A7748">
      <w:pPr>
        <w:rPr>
          <w:szCs w:val="20"/>
        </w:rPr>
      </w:pPr>
      <w:r w:rsidRPr="007A7748">
        <w:rPr>
          <w:szCs w:val="20"/>
        </w:rPr>
        <w:t>Het motto van de Omgevingswet is ‘Ruimte voor ontwikkeling, waarborgen voor kwaliteit’.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185DEF5A" w14:textId="77777777" w:rsidR="00F73703" w:rsidRPr="007A7748" w:rsidRDefault="00F73703" w:rsidP="00124BAF">
      <w:pPr>
        <w:pStyle w:val="Kop2"/>
      </w:pPr>
      <w:bookmarkStart w:id="5" w:name="_Toc12431504"/>
      <w:bookmarkStart w:id="6" w:name="_Toc18565439"/>
      <w:bookmarkStart w:id="7" w:name="_Toc19018112"/>
      <w:bookmarkStart w:id="8" w:name="_Toc92286561"/>
      <w:bookmarkEnd w:id="4"/>
      <w:r w:rsidRPr="007A7748">
        <w:t>Nieuw stelsel omgevingsrecht</w:t>
      </w:r>
      <w:bookmarkEnd w:id="5"/>
      <w:bookmarkEnd w:id="6"/>
      <w:bookmarkEnd w:id="7"/>
      <w:bookmarkEnd w:id="8"/>
    </w:p>
    <w:p w14:paraId="3C3DE860" w14:textId="708A21C1" w:rsidR="00F73703" w:rsidRPr="007A7748" w:rsidRDefault="00F73703" w:rsidP="00013F32">
      <w:pPr>
        <w:rPr>
          <w:szCs w:val="20"/>
        </w:rPr>
      </w:pPr>
      <w:r w:rsidRPr="007A7748">
        <w:rPr>
          <w:szCs w:val="20"/>
        </w:rPr>
        <w:t xml:space="preserve">De Omgevingswet bundelt de wetgeving en regels voor ruimte, wonen, infrastructuur, milieu, natuur en water. Met de Omgevingswet wordt het huidige stelsel van ruimtelijke regels volledig herzien en wordt het fundament van het nieuwe stelsel voor het omgevingsrecht gelegd. </w:t>
      </w:r>
      <w:r w:rsidR="00495515">
        <w:rPr>
          <w:szCs w:val="20"/>
        </w:rPr>
        <w:t xml:space="preserve">Bij dit nieuwe stelsel hoort een digitale omgeving </w:t>
      </w:r>
      <w:r w:rsidR="00DB52E6">
        <w:rPr>
          <w:szCs w:val="20"/>
        </w:rPr>
        <w:t xml:space="preserve">waar de dienstverlening efficiënt en gedigitaliseerd kan plaatsvinden, </w:t>
      </w:r>
      <w:r w:rsidR="00B3248D">
        <w:rPr>
          <w:szCs w:val="20"/>
        </w:rPr>
        <w:t>dit wordt ook wel het Digitaal Stelsel Omgevingswet (DSO) genoemd.</w:t>
      </w:r>
    </w:p>
    <w:p w14:paraId="1F2E9EED" w14:textId="368C4934" w:rsidR="00D21FE2" w:rsidRDefault="00DE3BDF" w:rsidP="00140908">
      <w:pPr>
        <w:pStyle w:val="Normaalweb"/>
        <w:rPr>
          <w:szCs w:val="20"/>
        </w:rPr>
      </w:pPr>
      <w:r>
        <w:rPr>
          <w:szCs w:val="20"/>
        </w:rPr>
        <w:t xml:space="preserve">Dit document </w:t>
      </w:r>
      <w:r w:rsidR="00AD3E53">
        <w:rPr>
          <w:szCs w:val="20"/>
        </w:rPr>
        <w:t>duidt</w:t>
      </w:r>
      <w:r>
        <w:rPr>
          <w:szCs w:val="20"/>
        </w:rPr>
        <w:t xml:space="preserve"> de verschillende </w:t>
      </w:r>
      <w:r w:rsidR="000820BE">
        <w:rPr>
          <w:szCs w:val="20"/>
        </w:rPr>
        <w:t xml:space="preserve">onderwerpen en kenmerken die in de </w:t>
      </w:r>
      <w:r w:rsidR="00B3248D">
        <w:rPr>
          <w:szCs w:val="20"/>
        </w:rPr>
        <w:t>O</w:t>
      </w:r>
      <w:r w:rsidR="000820BE">
        <w:rPr>
          <w:szCs w:val="20"/>
        </w:rPr>
        <w:t>mgevingswet een rol spelen.</w:t>
      </w:r>
      <w:r w:rsidR="009D7D23" w:rsidRPr="00231950">
        <w:rPr>
          <w:szCs w:val="20"/>
        </w:rPr>
        <w:t xml:space="preserve"> </w:t>
      </w:r>
      <w:r w:rsidR="00104AFB">
        <w:rPr>
          <w:szCs w:val="20"/>
        </w:rPr>
        <w:t>“</w:t>
      </w:r>
      <w:r w:rsidR="00104AFB" w:rsidRPr="002C251D">
        <w:rPr>
          <w:i/>
          <w:iCs/>
          <w:szCs w:val="20"/>
        </w:rPr>
        <w:t xml:space="preserve">Een conceptueel </w:t>
      </w:r>
      <w:proofErr w:type="spellStart"/>
      <w:r w:rsidR="00104AFB" w:rsidRPr="002C251D">
        <w:rPr>
          <w:i/>
          <w:iCs/>
          <w:szCs w:val="20"/>
        </w:rPr>
        <w:t>informatiemodel</w:t>
      </w:r>
      <w:proofErr w:type="spellEnd"/>
      <w:r w:rsidR="00104AFB" w:rsidRPr="002C251D">
        <w:rPr>
          <w:i/>
          <w:iCs/>
          <w:szCs w:val="20"/>
        </w:rPr>
        <w:t xml:space="preserve"> structureert het begrippenkader en definieert het ‘wat’: welke ‘concepten’ (‘dingen’) worden onderscheiden (in de beschouwde werkelijkheid), wat betekenen zij, hoe verhouden ze zich tot elkaar en welke informatie (eigenschappen) is daarvan relevant</w:t>
      </w:r>
      <w:r w:rsidR="00104AFB" w:rsidRPr="00104AFB">
        <w:rPr>
          <w:szCs w:val="20"/>
        </w:rPr>
        <w:t>“</w:t>
      </w:r>
      <w:r w:rsidR="007F349E">
        <w:rPr>
          <w:szCs w:val="20"/>
        </w:rPr>
        <w:t xml:space="preserve"> (NORA, 2019).</w:t>
      </w:r>
      <w:r w:rsidR="002C251D">
        <w:rPr>
          <w:szCs w:val="20"/>
        </w:rPr>
        <w:t xml:space="preserve"> </w:t>
      </w:r>
      <w:r w:rsidR="00D610C7" w:rsidRPr="00231950">
        <w:rPr>
          <w:szCs w:val="20"/>
        </w:rPr>
        <w:t>Deze informatie wordt beschreven in de taal</w:t>
      </w:r>
      <w:r w:rsidR="00A81106">
        <w:rPr>
          <w:szCs w:val="20"/>
        </w:rPr>
        <w:t xml:space="preserve">, </w:t>
      </w:r>
      <w:r w:rsidR="00D610C7" w:rsidRPr="00231950">
        <w:rPr>
          <w:szCs w:val="20"/>
        </w:rPr>
        <w:t>terminologie en definities van dit domein.</w:t>
      </w:r>
      <w:r w:rsidR="001270BC">
        <w:rPr>
          <w:szCs w:val="20"/>
        </w:rPr>
        <w:t xml:space="preserve"> </w:t>
      </w:r>
      <w:r w:rsidR="00D610C7">
        <w:rPr>
          <w:szCs w:val="20"/>
        </w:rPr>
        <w:t>D</w:t>
      </w:r>
      <w:r w:rsidR="0049499B">
        <w:rPr>
          <w:szCs w:val="20"/>
        </w:rPr>
        <w:t xml:space="preserve">e informatie </w:t>
      </w:r>
      <w:r w:rsidR="00C247FB">
        <w:rPr>
          <w:szCs w:val="20"/>
        </w:rPr>
        <w:t xml:space="preserve">in het DSO </w:t>
      </w:r>
      <w:r w:rsidR="0049499B">
        <w:rPr>
          <w:szCs w:val="20"/>
        </w:rPr>
        <w:t>betreft</w:t>
      </w:r>
      <w:r w:rsidR="006C3408">
        <w:rPr>
          <w:szCs w:val="20"/>
        </w:rPr>
        <w:t xml:space="preserve"> o.a. </w:t>
      </w:r>
      <w:r w:rsidR="00D610C7">
        <w:rPr>
          <w:szCs w:val="20"/>
        </w:rPr>
        <w:t>juridische regels</w:t>
      </w:r>
      <w:r w:rsidR="00193C0E">
        <w:rPr>
          <w:szCs w:val="20"/>
        </w:rPr>
        <w:t xml:space="preserve"> over</w:t>
      </w:r>
      <w:r w:rsidR="00D610C7">
        <w:rPr>
          <w:szCs w:val="20"/>
        </w:rPr>
        <w:t xml:space="preserve"> activiteiten, functies, omgevingsnormen, omgevingswaarden, beperkingengebieden, en de gebieden waar deze </w:t>
      </w:r>
      <w:r w:rsidR="005829B6">
        <w:rPr>
          <w:szCs w:val="20"/>
        </w:rPr>
        <w:t xml:space="preserve">regels </w:t>
      </w:r>
      <w:r w:rsidR="00986BD1">
        <w:rPr>
          <w:szCs w:val="20"/>
        </w:rPr>
        <w:t>van toepassing zijn</w:t>
      </w:r>
      <w:r w:rsidR="00D610C7">
        <w:rPr>
          <w:szCs w:val="20"/>
        </w:rPr>
        <w:t xml:space="preserve">. </w:t>
      </w:r>
      <w:r w:rsidR="00CA1ACD" w:rsidRPr="00231950">
        <w:rPr>
          <w:szCs w:val="20"/>
        </w:rPr>
        <w:t xml:space="preserve">Het conceptuele </w:t>
      </w:r>
      <w:proofErr w:type="spellStart"/>
      <w:r w:rsidR="00CA1ACD" w:rsidRPr="00231950">
        <w:rPr>
          <w:szCs w:val="20"/>
        </w:rPr>
        <w:t>informatiemodel</w:t>
      </w:r>
      <w:proofErr w:type="spellEnd"/>
      <w:r w:rsidR="00E924A3">
        <w:rPr>
          <w:szCs w:val="20"/>
        </w:rPr>
        <w:t xml:space="preserve"> (CIM)</w:t>
      </w:r>
      <w:r w:rsidR="00CA1ACD" w:rsidRPr="00231950">
        <w:rPr>
          <w:szCs w:val="20"/>
        </w:rPr>
        <w:t xml:space="preserve"> in dit document b</w:t>
      </w:r>
      <w:r w:rsidR="00B04DD2" w:rsidRPr="00231950">
        <w:rPr>
          <w:szCs w:val="20"/>
        </w:rPr>
        <w:t>eschrijft d</w:t>
      </w:r>
      <w:r w:rsidR="00193C0E">
        <w:rPr>
          <w:szCs w:val="20"/>
        </w:rPr>
        <w:t>aarmee</w:t>
      </w:r>
      <w:r w:rsidR="00B04DD2" w:rsidRPr="00231950">
        <w:rPr>
          <w:szCs w:val="20"/>
        </w:rPr>
        <w:t xml:space="preserve"> </w:t>
      </w:r>
      <w:r w:rsidR="00D610C7">
        <w:rPr>
          <w:szCs w:val="20"/>
        </w:rPr>
        <w:t>dat deze</w:t>
      </w:r>
      <w:r w:rsidR="00B04DD2" w:rsidRPr="00231950">
        <w:rPr>
          <w:szCs w:val="20"/>
        </w:rPr>
        <w:t xml:space="preserve"> gegevens beschikbaar zijn vanuit het DSO.</w:t>
      </w:r>
    </w:p>
    <w:p w14:paraId="50C3CC6C" w14:textId="3EE10E02" w:rsidR="00D21FE2" w:rsidRDefault="00A1384E" w:rsidP="00140908">
      <w:pPr>
        <w:pStyle w:val="Normaalweb"/>
        <w:rPr>
          <w:szCs w:val="20"/>
        </w:rPr>
      </w:pPr>
      <w:r>
        <w:rPr>
          <w:szCs w:val="20"/>
        </w:rPr>
        <w:t xml:space="preserve">Er is een sterke relatie met </w:t>
      </w:r>
      <w:r w:rsidR="000C4301">
        <w:rPr>
          <w:szCs w:val="20"/>
        </w:rPr>
        <w:t>dit</w:t>
      </w:r>
      <w:r>
        <w:rPr>
          <w:szCs w:val="20"/>
        </w:rPr>
        <w:t xml:space="preserve"> </w:t>
      </w:r>
      <w:r w:rsidR="001D7D51">
        <w:rPr>
          <w:szCs w:val="20"/>
        </w:rPr>
        <w:t xml:space="preserve">conceptuele </w:t>
      </w:r>
      <w:proofErr w:type="spellStart"/>
      <w:r w:rsidR="001D7D51">
        <w:rPr>
          <w:szCs w:val="20"/>
        </w:rPr>
        <w:t>informatiemodel</w:t>
      </w:r>
      <w:proofErr w:type="spellEnd"/>
      <w:r w:rsidR="001D7D51">
        <w:rPr>
          <w:szCs w:val="20"/>
        </w:rPr>
        <w:t xml:space="preserve"> </w:t>
      </w:r>
      <w:proofErr w:type="spellStart"/>
      <w:r w:rsidR="001D7D51">
        <w:rPr>
          <w:szCs w:val="20"/>
        </w:rPr>
        <w:t>omgevingswet</w:t>
      </w:r>
      <w:proofErr w:type="spellEnd"/>
      <w:r w:rsidR="001D7D51">
        <w:rPr>
          <w:szCs w:val="20"/>
        </w:rPr>
        <w:t xml:space="preserve"> (CIMOW)</w:t>
      </w:r>
      <w:r>
        <w:rPr>
          <w:szCs w:val="20"/>
        </w:rPr>
        <w:t xml:space="preserve"> en het </w:t>
      </w:r>
      <w:proofErr w:type="spellStart"/>
      <w:r w:rsidR="00C12FED">
        <w:rPr>
          <w:szCs w:val="20"/>
        </w:rPr>
        <w:t>informatiemodel</w:t>
      </w:r>
      <w:proofErr w:type="spellEnd"/>
      <w:r w:rsidR="00C12FED">
        <w:rPr>
          <w:szCs w:val="20"/>
        </w:rPr>
        <w:t xml:space="preserve"> </w:t>
      </w:r>
      <w:r>
        <w:rPr>
          <w:szCs w:val="20"/>
        </w:rPr>
        <w:t>van het domein van officiële publicaties</w:t>
      </w:r>
      <w:r w:rsidR="001D7D51">
        <w:rPr>
          <w:szCs w:val="20"/>
        </w:rPr>
        <w:t xml:space="preserve"> (</w:t>
      </w:r>
      <w:r>
        <w:rPr>
          <w:szCs w:val="20"/>
        </w:rPr>
        <w:t>IMOP</w:t>
      </w:r>
      <w:r w:rsidR="001D7D51">
        <w:rPr>
          <w:szCs w:val="20"/>
        </w:rPr>
        <w:t>)</w:t>
      </w:r>
      <w:r>
        <w:rPr>
          <w:szCs w:val="20"/>
        </w:rPr>
        <w:t xml:space="preserve">. </w:t>
      </w:r>
      <w:r w:rsidR="00240179">
        <w:rPr>
          <w:szCs w:val="20"/>
        </w:rPr>
        <w:t>D</w:t>
      </w:r>
      <w:r w:rsidR="00217E94">
        <w:rPr>
          <w:szCs w:val="20"/>
        </w:rPr>
        <w:t xml:space="preserve">e tekst van een artikel of lid in een regeling </w:t>
      </w:r>
      <w:r w:rsidR="0052593B">
        <w:rPr>
          <w:szCs w:val="20"/>
        </w:rPr>
        <w:t>die tot het domein van de Omgevingswet</w:t>
      </w:r>
      <w:r w:rsidR="00240179">
        <w:rPr>
          <w:szCs w:val="20"/>
        </w:rPr>
        <w:t xml:space="preserve"> behoort gaat</w:t>
      </w:r>
      <w:r w:rsidR="0052593B">
        <w:rPr>
          <w:szCs w:val="20"/>
        </w:rPr>
        <w:t xml:space="preserve"> </w:t>
      </w:r>
      <w:r w:rsidR="008708E5">
        <w:rPr>
          <w:szCs w:val="20"/>
        </w:rPr>
        <w:t>inhoudelijk over</w:t>
      </w:r>
      <w:r w:rsidR="007351C8">
        <w:rPr>
          <w:szCs w:val="20"/>
        </w:rPr>
        <w:t xml:space="preserve"> de in de vorige alinea genoemde informatie. Deze informatie </w:t>
      </w:r>
      <w:r w:rsidR="00E65F3E">
        <w:rPr>
          <w:szCs w:val="20"/>
        </w:rPr>
        <w:t xml:space="preserve">is van belang voor het </w:t>
      </w:r>
      <w:r w:rsidR="00705D29">
        <w:rPr>
          <w:szCs w:val="20"/>
        </w:rPr>
        <w:t>DSO</w:t>
      </w:r>
      <w:r w:rsidR="008708E5">
        <w:rPr>
          <w:szCs w:val="20"/>
        </w:rPr>
        <w:t>.</w:t>
      </w:r>
    </w:p>
    <w:p w14:paraId="2A89B979" w14:textId="5AE34375" w:rsidR="00D21FE2" w:rsidRDefault="003A2718">
      <w:pPr>
        <w:pStyle w:val="Normaalweb"/>
        <w:rPr>
          <w:szCs w:val="20"/>
        </w:rPr>
      </w:pPr>
      <w:r>
        <w:rPr>
          <w:szCs w:val="20"/>
        </w:rPr>
        <w:t>D</w:t>
      </w:r>
      <w:r w:rsidR="00443832" w:rsidRPr="00231950">
        <w:rPr>
          <w:szCs w:val="20"/>
        </w:rPr>
        <w:t xml:space="preserve">it CIM bestaat uit een beschrijving van de informatie, in tekst en </w:t>
      </w:r>
      <w:proofErr w:type="spellStart"/>
      <w:r w:rsidR="001D7D51">
        <w:rPr>
          <w:szCs w:val="20"/>
        </w:rPr>
        <w:t>unified</w:t>
      </w:r>
      <w:proofErr w:type="spellEnd"/>
      <w:r w:rsidR="001D7D51">
        <w:rPr>
          <w:szCs w:val="20"/>
        </w:rPr>
        <w:t xml:space="preserve"> </w:t>
      </w:r>
      <w:proofErr w:type="spellStart"/>
      <w:r w:rsidR="001D7D51">
        <w:rPr>
          <w:szCs w:val="20"/>
        </w:rPr>
        <w:t>modeling</w:t>
      </w:r>
      <w:proofErr w:type="spellEnd"/>
      <w:r w:rsidR="001D7D51">
        <w:rPr>
          <w:szCs w:val="20"/>
        </w:rPr>
        <w:t xml:space="preserve"> </w:t>
      </w:r>
      <w:proofErr w:type="spellStart"/>
      <w:r w:rsidR="001D7D51">
        <w:rPr>
          <w:szCs w:val="20"/>
        </w:rPr>
        <w:t>language</w:t>
      </w:r>
      <w:proofErr w:type="spellEnd"/>
      <w:r w:rsidR="001D7D51">
        <w:rPr>
          <w:szCs w:val="20"/>
        </w:rPr>
        <w:t xml:space="preserve"> (</w:t>
      </w:r>
      <w:r w:rsidR="00443832" w:rsidRPr="00231950">
        <w:rPr>
          <w:szCs w:val="20"/>
        </w:rPr>
        <w:t>UML</w:t>
      </w:r>
      <w:r w:rsidR="001D7D51">
        <w:rPr>
          <w:szCs w:val="20"/>
        </w:rPr>
        <w:t>)</w:t>
      </w:r>
      <w:r w:rsidR="00443832" w:rsidRPr="00231950">
        <w:rPr>
          <w:szCs w:val="20"/>
        </w:rPr>
        <w:t xml:space="preserve"> en is object</w:t>
      </w:r>
      <w:r w:rsidR="00705D29">
        <w:rPr>
          <w:szCs w:val="20"/>
        </w:rPr>
        <w:t>-</w:t>
      </w:r>
      <w:r w:rsidR="00443832" w:rsidRPr="00231950">
        <w:rPr>
          <w:szCs w:val="20"/>
        </w:rPr>
        <w:t xml:space="preserve">georiënteerd. De beschrijving volgt hierbij een </w:t>
      </w:r>
      <w:r w:rsidR="00443832">
        <w:rPr>
          <w:szCs w:val="20"/>
        </w:rPr>
        <w:t xml:space="preserve">standaard voor het beschrijven van informatiemodellen, </w:t>
      </w:r>
      <w:r w:rsidR="00443832" w:rsidRPr="00231950">
        <w:rPr>
          <w:szCs w:val="20"/>
        </w:rPr>
        <w:t>te weten het metamodel voor informatiemodellen (MIM</w:t>
      </w:r>
      <w:r w:rsidR="00BF6341">
        <w:rPr>
          <w:rStyle w:val="Voetnootmarkering"/>
          <w:szCs w:val="20"/>
        </w:rPr>
        <w:footnoteReference w:id="2"/>
      </w:r>
      <w:r w:rsidR="00443832" w:rsidRPr="00231950">
        <w:rPr>
          <w:szCs w:val="20"/>
        </w:rPr>
        <w:t>).</w:t>
      </w:r>
    </w:p>
    <w:p w14:paraId="460B5038" w14:textId="5B9FCC73" w:rsidR="00D21FE2" w:rsidRPr="008D13DC" w:rsidRDefault="00232AD2" w:rsidP="008D13DC">
      <w:r w:rsidRPr="00231950">
        <w:t xml:space="preserve">De beschrijving </w:t>
      </w:r>
      <w:r w:rsidR="00FA2665">
        <w:t xml:space="preserve">van </w:t>
      </w:r>
      <w:r w:rsidR="00443832">
        <w:t xml:space="preserve">dit </w:t>
      </w:r>
      <w:r w:rsidR="00FA2665">
        <w:t xml:space="preserve">CIM </w:t>
      </w:r>
      <w:r w:rsidRPr="00231950">
        <w:t xml:space="preserve">bestaat uit </w:t>
      </w:r>
      <w:r w:rsidR="00297E14">
        <w:t>twee</w:t>
      </w:r>
      <w:r w:rsidRPr="00231950">
        <w:t xml:space="preserve"> delen:</w:t>
      </w:r>
    </w:p>
    <w:p w14:paraId="7F76D1CE" w14:textId="3B115D9E" w:rsidR="002D478C" w:rsidRDefault="002D478C" w:rsidP="008D13DC">
      <w:pPr>
        <w:pStyle w:val="Opsommingnummers1"/>
      </w:pPr>
      <w:r>
        <w:t>Een overzicht van de objecttypen</w:t>
      </w:r>
      <w:r w:rsidR="00DB0ACE">
        <w:t xml:space="preserve"> (Hoofdstuk 2);</w:t>
      </w:r>
    </w:p>
    <w:p w14:paraId="0EEBF723" w14:textId="0806BEAE" w:rsidR="009B41F0" w:rsidRDefault="002D478C" w:rsidP="008D13DC">
      <w:pPr>
        <w:pStyle w:val="Opsommingnummers1"/>
      </w:pPr>
      <w:r>
        <w:t>Een overzicht van de kenmerken van de objecttypen</w:t>
      </w:r>
      <w:r w:rsidR="00DB0ACE">
        <w:t xml:space="preserve"> (Hoofdstuk 3);</w:t>
      </w:r>
    </w:p>
    <w:p w14:paraId="6AB75A3B" w14:textId="1C7335AA" w:rsidR="00D21FE2" w:rsidRPr="00763119" w:rsidRDefault="00A07BB4" w:rsidP="00124BAF">
      <w:pPr>
        <w:pStyle w:val="Kop2"/>
      </w:pPr>
      <w:bookmarkStart w:id="9" w:name="_Toc92286562"/>
      <w:r w:rsidRPr="00763119">
        <w:t>Toepassingsgebied</w:t>
      </w:r>
      <w:bookmarkEnd w:id="9"/>
    </w:p>
    <w:p w14:paraId="46FCE7EA" w14:textId="170D70FD" w:rsidR="00C02A18" w:rsidRPr="009F0944" w:rsidRDefault="00C02A18">
      <w:pPr>
        <w:rPr>
          <w:szCs w:val="20"/>
        </w:rPr>
      </w:pPr>
      <w:r w:rsidRPr="4B9216E5">
        <w:rPr>
          <w:szCs w:val="20"/>
        </w:rPr>
        <w:t>Het Conceptueel Informatiemodel voor de Omgevingswet (</w:t>
      </w:r>
      <w:r w:rsidR="00EE643C">
        <w:rPr>
          <w:szCs w:val="20"/>
        </w:rPr>
        <w:t>CIMOW</w:t>
      </w:r>
      <w:r w:rsidRPr="4B9216E5">
        <w:rPr>
          <w:szCs w:val="20"/>
        </w:rPr>
        <w:t xml:space="preserve">) beschrijft het domein van de </w:t>
      </w:r>
      <w:r w:rsidR="0085690D">
        <w:rPr>
          <w:szCs w:val="20"/>
        </w:rPr>
        <w:t>Omgevingswet</w:t>
      </w:r>
      <w:r w:rsidRPr="4B9216E5">
        <w:rPr>
          <w:szCs w:val="20"/>
        </w:rPr>
        <w:t xml:space="preserve">. Dit beperkt zich tot de informatie die in dit domein wordt </w:t>
      </w:r>
      <w:r w:rsidR="180BEB3D" w:rsidRPr="4B9216E5">
        <w:rPr>
          <w:szCs w:val="20"/>
        </w:rPr>
        <w:t xml:space="preserve">vastgelegd en vastgesteld </w:t>
      </w:r>
      <w:r w:rsidRPr="4B9216E5">
        <w:rPr>
          <w:szCs w:val="20"/>
        </w:rPr>
        <w:t xml:space="preserve">en in ketens wordt uitgewisseld ten behoeve van het </w:t>
      </w:r>
      <w:r w:rsidR="00786201">
        <w:rPr>
          <w:szCs w:val="20"/>
        </w:rPr>
        <w:t>DSO.</w:t>
      </w:r>
    </w:p>
    <w:p w14:paraId="1FFE333B" w14:textId="77777777" w:rsidR="00C02A18" w:rsidRPr="00C02A18" w:rsidRDefault="00C02A18" w:rsidP="00937965">
      <w:pPr>
        <w:rPr>
          <w:szCs w:val="20"/>
        </w:rPr>
      </w:pPr>
    </w:p>
    <w:p w14:paraId="2DED7960" w14:textId="0ADE8517" w:rsidR="00D21FE2" w:rsidRDefault="00171C7A" w:rsidP="00937965">
      <w:pPr>
        <w:rPr>
          <w:szCs w:val="20"/>
        </w:rPr>
      </w:pPr>
      <w:r>
        <w:rPr>
          <w:szCs w:val="20"/>
        </w:rPr>
        <w:t xml:space="preserve">Het </w:t>
      </w:r>
      <w:r w:rsidR="00EE643C">
        <w:rPr>
          <w:szCs w:val="20"/>
        </w:rPr>
        <w:t>CIMOW</w:t>
      </w:r>
      <w:r w:rsidR="00C02A18" w:rsidRPr="00C02A18">
        <w:rPr>
          <w:szCs w:val="20"/>
        </w:rPr>
        <w:t xml:space="preserve"> beschrijft sec de informatie</w:t>
      </w:r>
      <w:r w:rsidR="00786201">
        <w:rPr>
          <w:szCs w:val="20"/>
        </w:rPr>
        <w:t>,</w:t>
      </w:r>
      <w:r w:rsidR="00C02A18" w:rsidRPr="00C02A18">
        <w:rPr>
          <w:szCs w:val="20"/>
        </w:rPr>
        <w:t xml:space="preserve"> </w:t>
      </w:r>
      <w:r w:rsidR="00786201">
        <w:rPr>
          <w:szCs w:val="20"/>
        </w:rPr>
        <w:t>h</w:t>
      </w:r>
      <w:r w:rsidR="00C02A18" w:rsidRPr="00C02A18">
        <w:rPr>
          <w:szCs w:val="20"/>
        </w:rPr>
        <w:t xml:space="preserve">oe en waar deze informatie precies gebruikt wordt is geen onderdeel van dit </w:t>
      </w:r>
      <w:proofErr w:type="spellStart"/>
      <w:r w:rsidR="00C02A18" w:rsidRPr="00C02A18">
        <w:rPr>
          <w:szCs w:val="20"/>
        </w:rPr>
        <w:t>informatiemodel</w:t>
      </w:r>
      <w:proofErr w:type="spellEnd"/>
      <w:r w:rsidR="00C02A18" w:rsidRPr="00C02A18">
        <w:rPr>
          <w:szCs w:val="20"/>
        </w:rPr>
        <w:t xml:space="preserve">. </w:t>
      </w:r>
      <w:r w:rsidR="00E92719">
        <w:rPr>
          <w:szCs w:val="20"/>
        </w:rPr>
        <w:t>D</w:t>
      </w:r>
      <w:r w:rsidR="00C02A18" w:rsidRPr="00C02A18">
        <w:rPr>
          <w:szCs w:val="20"/>
        </w:rPr>
        <w:t>e informatie zoals beschreven in dit model mag overal waar dit nuttig is gebruikt en toegepast worden. Het CIM is implementatieonafhankelijk en los van de techniek opgezet. Dit maakt het mogelijk om de informatie in verschillende ketens en in verschillende technieken met behoud van betekenis te implementeren.</w:t>
      </w:r>
    </w:p>
    <w:p w14:paraId="76002397" w14:textId="0A5618B1" w:rsidR="00C02A18" w:rsidRPr="00C02A18" w:rsidRDefault="00C02A18" w:rsidP="00937965">
      <w:pPr>
        <w:rPr>
          <w:szCs w:val="20"/>
        </w:rPr>
      </w:pPr>
    </w:p>
    <w:p w14:paraId="533A88DB" w14:textId="15A47E07" w:rsidR="00D21FE2" w:rsidRDefault="00C02A18" w:rsidP="00937965">
      <w:pPr>
        <w:rPr>
          <w:szCs w:val="20"/>
        </w:rPr>
      </w:pPr>
      <w:r>
        <w:rPr>
          <w:szCs w:val="20"/>
        </w:rPr>
        <w:t xml:space="preserve">In de context van </w:t>
      </w:r>
      <w:r w:rsidR="0085690D">
        <w:rPr>
          <w:szCs w:val="20"/>
        </w:rPr>
        <w:t>Omgevingswet</w:t>
      </w:r>
      <w:r>
        <w:rPr>
          <w:szCs w:val="20"/>
        </w:rPr>
        <w:t xml:space="preserve"> zijn</w:t>
      </w:r>
      <w:r w:rsidR="00B91AB8">
        <w:rPr>
          <w:szCs w:val="20"/>
        </w:rPr>
        <w:t>, naast het CIMOW, ook de volgende informatiedomeinen aan de orde</w:t>
      </w:r>
      <w:r w:rsidR="00D07FA4">
        <w:rPr>
          <w:szCs w:val="20"/>
        </w:rPr>
        <w:t>:</w:t>
      </w:r>
    </w:p>
    <w:p w14:paraId="31EDCEE1" w14:textId="07A114AD" w:rsidR="00D07FA4" w:rsidRPr="00C52719" w:rsidRDefault="00D07FA4" w:rsidP="00527E4D">
      <w:pPr>
        <w:pStyle w:val="Opsommingtekens1"/>
      </w:pPr>
      <w:r w:rsidRPr="00C52719">
        <w:lastRenderedPageBreak/>
        <w:t>standaard officiële overheidspublicaties (STOP)</w:t>
      </w:r>
    </w:p>
    <w:p w14:paraId="0021027B" w14:textId="2BBC79B1" w:rsidR="00DD7306" w:rsidRPr="00C52719" w:rsidRDefault="00C52719" w:rsidP="00527E4D">
      <w:pPr>
        <w:pStyle w:val="Opsommingtekens1"/>
      </w:pPr>
      <w:r>
        <w:t>standaard toepasbare regels (</w:t>
      </w:r>
      <w:r w:rsidR="00C02A18" w:rsidRPr="00C52719">
        <w:t>STTR</w:t>
      </w:r>
      <w:r w:rsidR="0004651B">
        <w:t>)</w:t>
      </w:r>
    </w:p>
    <w:p w14:paraId="33BF63B2" w14:textId="1EC81273" w:rsidR="00DD7306" w:rsidRDefault="0004651B" w:rsidP="00527E4D">
      <w:pPr>
        <w:pStyle w:val="Opsommingtekens1"/>
      </w:pPr>
      <w:r>
        <w:t>standaard aanvragen en meldingen (</w:t>
      </w:r>
      <w:r w:rsidR="00C02A18" w:rsidRPr="00C52719">
        <w:t>STAM</w:t>
      </w:r>
      <w:r>
        <w:t>)</w:t>
      </w:r>
    </w:p>
    <w:p w14:paraId="7C7888D6" w14:textId="6D95BB5A" w:rsidR="003A3E34" w:rsidRPr="00C52719" w:rsidRDefault="003A3E34" w:rsidP="00527E4D">
      <w:pPr>
        <w:pStyle w:val="Opsommingtekens1"/>
      </w:pPr>
      <w:r>
        <w:t xml:space="preserve">de </w:t>
      </w:r>
      <w:r w:rsidR="00E51AB6">
        <w:t>bestuurlijke indeling</w:t>
      </w:r>
      <w:r>
        <w:t xml:space="preserve"> (B</w:t>
      </w:r>
      <w:r w:rsidR="00E51AB6">
        <w:t>I) gerealiseerd door de ambtsgebiedenvoorziening/bestuurlijke grenzen API</w:t>
      </w:r>
    </w:p>
    <w:p w14:paraId="177DF3B9" w14:textId="77777777" w:rsidR="0004651B" w:rsidRDefault="0004651B" w:rsidP="00937965">
      <w:pPr>
        <w:rPr>
          <w:szCs w:val="20"/>
        </w:rPr>
      </w:pPr>
    </w:p>
    <w:p w14:paraId="4A117C3E" w14:textId="62838EA2" w:rsidR="00D21FE2" w:rsidRDefault="00735665" w:rsidP="00937965">
      <w:pPr>
        <w:rPr>
          <w:szCs w:val="20"/>
        </w:rPr>
      </w:pPr>
      <w:r>
        <w:rPr>
          <w:szCs w:val="20"/>
        </w:rPr>
        <w:t xml:space="preserve">Het rijk, de provincies, de gemeenten en de waterschappen </w:t>
      </w:r>
      <w:r w:rsidR="00C15E38">
        <w:rPr>
          <w:szCs w:val="20"/>
        </w:rPr>
        <w:t xml:space="preserve">zijn de partijen die gegevens </w:t>
      </w:r>
      <w:r w:rsidR="006D6C5E">
        <w:rPr>
          <w:szCs w:val="20"/>
        </w:rPr>
        <w:t>beschikbaar stellen</w:t>
      </w:r>
      <w:r w:rsidR="00C15E38">
        <w:rPr>
          <w:szCs w:val="20"/>
        </w:rPr>
        <w:t xml:space="preserve"> aan het DSO, deze partijen worden ook wel bevoegde gezagen genoemd. </w:t>
      </w:r>
      <w:r w:rsidR="00C02A18">
        <w:rPr>
          <w:szCs w:val="20"/>
        </w:rPr>
        <w:t>B</w:t>
      </w:r>
      <w:r w:rsidR="00C02A18" w:rsidRPr="00C02A18">
        <w:rPr>
          <w:szCs w:val="20"/>
        </w:rPr>
        <w:t>evoegd</w:t>
      </w:r>
      <w:r w:rsidR="00C02A18">
        <w:rPr>
          <w:szCs w:val="20"/>
        </w:rPr>
        <w:t>e</w:t>
      </w:r>
      <w:r w:rsidR="00C02A18" w:rsidRPr="00C02A18">
        <w:rPr>
          <w:szCs w:val="20"/>
        </w:rPr>
        <w:t xml:space="preserve"> gezagen </w:t>
      </w:r>
      <w:r w:rsidR="00E156FB">
        <w:rPr>
          <w:szCs w:val="20"/>
        </w:rPr>
        <w:t xml:space="preserve">en het DSO </w:t>
      </w:r>
      <w:r w:rsidR="00C02A18">
        <w:rPr>
          <w:szCs w:val="20"/>
        </w:rPr>
        <w:t xml:space="preserve">gaan </w:t>
      </w:r>
      <w:r w:rsidR="00E156FB">
        <w:rPr>
          <w:szCs w:val="20"/>
        </w:rPr>
        <w:t xml:space="preserve">bij </w:t>
      </w:r>
      <w:r w:rsidR="00C02A18">
        <w:rPr>
          <w:szCs w:val="20"/>
        </w:rPr>
        <w:t xml:space="preserve">de </w:t>
      </w:r>
      <w:r w:rsidR="0085690D">
        <w:rPr>
          <w:szCs w:val="20"/>
        </w:rPr>
        <w:t>Omgevingswet</w:t>
      </w:r>
      <w:r w:rsidR="00C02A18">
        <w:rPr>
          <w:szCs w:val="20"/>
        </w:rPr>
        <w:t xml:space="preserve"> </w:t>
      </w:r>
      <w:r w:rsidR="00C02A18" w:rsidRPr="00C02A18">
        <w:rPr>
          <w:szCs w:val="20"/>
        </w:rPr>
        <w:t xml:space="preserve">integreren op basis van </w:t>
      </w:r>
      <w:r w:rsidR="003D6BE8">
        <w:rPr>
          <w:szCs w:val="20"/>
        </w:rPr>
        <w:t xml:space="preserve">de </w:t>
      </w:r>
      <w:r w:rsidR="00C02A18" w:rsidRPr="00C02A18">
        <w:rPr>
          <w:szCs w:val="20"/>
        </w:rPr>
        <w:t xml:space="preserve">concepten </w:t>
      </w:r>
      <w:r w:rsidR="003D6BE8">
        <w:rPr>
          <w:szCs w:val="20"/>
        </w:rPr>
        <w:t>beschreven in het CIMOW.</w:t>
      </w:r>
      <w:r w:rsidR="001A503B">
        <w:rPr>
          <w:szCs w:val="20"/>
        </w:rPr>
        <w:t xml:space="preserve"> </w:t>
      </w:r>
      <w:r w:rsidR="003D6BE8">
        <w:rPr>
          <w:szCs w:val="20"/>
        </w:rPr>
        <w:t xml:space="preserve">Hiertoe speelt het </w:t>
      </w:r>
      <w:r w:rsidR="00EE643C">
        <w:rPr>
          <w:szCs w:val="20"/>
        </w:rPr>
        <w:t>CIMOW</w:t>
      </w:r>
      <w:r w:rsidR="00C02A18" w:rsidRPr="00C02A18">
        <w:rPr>
          <w:szCs w:val="20"/>
        </w:rPr>
        <w:t xml:space="preserve"> een centrale rol bij de inrichting van de informatievoorziening</w:t>
      </w:r>
      <w:r w:rsidR="001A503B">
        <w:rPr>
          <w:szCs w:val="20"/>
        </w:rPr>
        <w:t xml:space="preserve">, </w:t>
      </w:r>
      <w:r w:rsidR="00C02A18" w:rsidRPr="00C02A18">
        <w:rPr>
          <w:szCs w:val="20"/>
        </w:rPr>
        <w:t xml:space="preserve">door het </w:t>
      </w:r>
      <w:r w:rsidR="00B403E5">
        <w:rPr>
          <w:szCs w:val="20"/>
        </w:rPr>
        <w:t xml:space="preserve">bieden </w:t>
      </w:r>
      <w:r w:rsidR="00303C01">
        <w:rPr>
          <w:szCs w:val="20"/>
        </w:rPr>
        <w:t xml:space="preserve">van </w:t>
      </w:r>
      <w:r w:rsidR="001A503B">
        <w:rPr>
          <w:szCs w:val="20"/>
        </w:rPr>
        <w:t xml:space="preserve">centrale </w:t>
      </w:r>
      <w:r w:rsidR="00FC6559">
        <w:rPr>
          <w:szCs w:val="20"/>
        </w:rPr>
        <w:t>informatie</w:t>
      </w:r>
      <w:r w:rsidR="001A503B">
        <w:rPr>
          <w:szCs w:val="20"/>
        </w:rPr>
        <w:t>definities</w:t>
      </w:r>
      <w:r w:rsidR="00303C01">
        <w:rPr>
          <w:szCs w:val="20"/>
        </w:rPr>
        <w:t>.</w:t>
      </w:r>
    </w:p>
    <w:p w14:paraId="5DDB331F" w14:textId="1BD843D9" w:rsidR="003A1122" w:rsidRDefault="003A1122" w:rsidP="00E30776">
      <w:pPr>
        <w:pStyle w:val="Kop2"/>
      </w:pPr>
      <w:bookmarkStart w:id="10" w:name="_Toc92286563"/>
      <w:r>
        <w:t>S</w:t>
      </w:r>
      <w:r w:rsidRPr="003A1122">
        <w:t>cope</w:t>
      </w:r>
      <w:bookmarkEnd w:id="10"/>
    </w:p>
    <w:p w14:paraId="1F479A51" w14:textId="1E65DBE0" w:rsidR="00D21FE2" w:rsidRPr="00C02A18" w:rsidRDefault="003A1122" w:rsidP="008D13DC">
      <w:pPr>
        <w:pStyle w:val="Opsommingtekens1"/>
      </w:pPr>
      <w:r>
        <w:t>CIMOW</w:t>
      </w:r>
      <w:r w:rsidRPr="00C02A18">
        <w:t xml:space="preserve"> bevat minimaal alle </w:t>
      </w:r>
      <w:r>
        <w:t>Omgevingswet</w:t>
      </w:r>
      <w:r w:rsidR="0021090A">
        <w:t>-</w:t>
      </w:r>
      <w:r w:rsidRPr="00C02A18">
        <w:t>gerelateerde informatie die uitgewisseld wordt in de keten van plan tot publicatie</w:t>
      </w:r>
    </w:p>
    <w:p w14:paraId="3ACB98F9" w14:textId="18F7CE73" w:rsidR="00C02A18" w:rsidRPr="00C02A18" w:rsidRDefault="003A1122" w:rsidP="00937965">
      <w:pPr>
        <w:spacing w:before="240"/>
        <w:rPr>
          <w:b/>
          <w:szCs w:val="20"/>
        </w:rPr>
      </w:pPr>
      <w:r>
        <w:rPr>
          <w:b/>
          <w:szCs w:val="20"/>
        </w:rPr>
        <w:t>Buiten scope</w:t>
      </w:r>
    </w:p>
    <w:p w14:paraId="57556577" w14:textId="44B0DDE4" w:rsidR="00D21FE2" w:rsidRDefault="00EE643C" w:rsidP="008D13DC">
      <w:pPr>
        <w:pStyle w:val="Opsommingtekens1"/>
      </w:pPr>
      <w:r>
        <w:t>CIMOW</w:t>
      </w:r>
      <w:r w:rsidR="00C02A18" w:rsidRPr="00C02A18">
        <w:t xml:space="preserve"> beschrijft niet het domein van officiële overheidspublicaties (OP) zelf. Concepten zoals </w:t>
      </w:r>
      <w:r w:rsidR="00C02A18" w:rsidRPr="00C02A18">
        <w:rPr>
          <w:i/>
        </w:rPr>
        <w:t>artikel</w:t>
      </w:r>
      <w:r w:rsidR="00C02A18" w:rsidRPr="00C02A18">
        <w:t xml:space="preserve"> </w:t>
      </w:r>
      <w:r w:rsidR="00C94D94">
        <w:t xml:space="preserve">of </w:t>
      </w:r>
      <w:r w:rsidR="00C94D94">
        <w:rPr>
          <w:i/>
          <w:iCs/>
        </w:rPr>
        <w:t xml:space="preserve">lid </w:t>
      </w:r>
      <w:r w:rsidR="00C02A18" w:rsidRPr="00C02A18">
        <w:t xml:space="preserve">zijn wel relevant voor het DSO, </w:t>
      </w:r>
      <w:r w:rsidR="00C94D94">
        <w:t xml:space="preserve">maar </w:t>
      </w:r>
      <w:r w:rsidR="00C02A18" w:rsidRPr="00C02A18">
        <w:t xml:space="preserve">staan </w:t>
      </w:r>
      <w:r w:rsidR="007F655B">
        <w:t xml:space="preserve">in IMOP </w:t>
      </w:r>
      <w:r w:rsidR="00C02A18" w:rsidRPr="00C02A18">
        <w:t xml:space="preserve">gedefinieerd </w:t>
      </w:r>
      <w:r w:rsidR="007F655B">
        <w:t xml:space="preserve">en niet </w:t>
      </w:r>
      <w:r w:rsidR="00C02A18" w:rsidRPr="00C02A18">
        <w:t xml:space="preserve">in </w:t>
      </w:r>
      <w:r>
        <w:t>CIMOW</w:t>
      </w:r>
      <w:r w:rsidR="00C02A18" w:rsidRPr="00C02A18">
        <w:t>.</w:t>
      </w:r>
    </w:p>
    <w:p w14:paraId="0E5A311B" w14:textId="022257D5" w:rsidR="00E16F25" w:rsidRPr="00C02A18" w:rsidRDefault="00E16F25" w:rsidP="008D13DC">
      <w:pPr>
        <w:pStyle w:val="Opsommingtekens1"/>
      </w:pPr>
      <w:r>
        <w:t xml:space="preserve">Gegevens ten behoeve van de implementatie van </w:t>
      </w:r>
      <w:r w:rsidR="001B5C71">
        <w:t xml:space="preserve">het </w:t>
      </w:r>
      <w:proofErr w:type="spellStart"/>
      <w:r w:rsidR="001B5C71">
        <w:t>informatiemodel</w:t>
      </w:r>
      <w:proofErr w:type="spellEnd"/>
      <w:r w:rsidR="001B5C71">
        <w:t>, zoals een aanlevermanifest.</w:t>
      </w:r>
    </w:p>
    <w:p w14:paraId="18A1E91A" w14:textId="503D5289" w:rsidR="00D21FE2" w:rsidRPr="00763119" w:rsidRDefault="00630463" w:rsidP="00E16F25">
      <w:pPr>
        <w:pStyle w:val="Kop2"/>
      </w:pPr>
      <w:bookmarkStart w:id="11" w:name="_Toc92286564"/>
      <w:r w:rsidRPr="00763119">
        <w:t>Toelichting bij informatiekundig perspectief</w:t>
      </w:r>
      <w:bookmarkEnd w:id="11"/>
    </w:p>
    <w:p w14:paraId="03A88098" w14:textId="5B944263" w:rsidR="00D21FE2" w:rsidRPr="009F0944" w:rsidRDefault="0079571D">
      <w:pPr>
        <w:rPr>
          <w:rFonts w:eastAsia="Times New Roman"/>
          <w:szCs w:val="20"/>
        </w:rPr>
      </w:pPr>
      <w:r>
        <w:rPr>
          <w:rFonts w:eastAsia="Times New Roman"/>
          <w:szCs w:val="20"/>
        </w:rPr>
        <w:t xml:space="preserve">De </w:t>
      </w:r>
      <w:r w:rsidR="0085690D">
        <w:rPr>
          <w:rFonts w:eastAsia="Times New Roman"/>
          <w:szCs w:val="20"/>
        </w:rPr>
        <w:t>Omgevingswet</w:t>
      </w:r>
      <w:r w:rsidR="00630463" w:rsidRPr="79D3E40C">
        <w:rPr>
          <w:rFonts w:eastAsia="Times New Roman"/>
          <w:szCs w:val="20"/>
        </w:rPr>
        <w:t xml:space="preserve"> is een domein waarin juridische teksten</w:t>
      </w:r>
      <w:r w:rsidR="00064D5A" w:rsidRPr="79D3E40C">
        <w:rPr>
          <w:rFonts w:eastAsia="Times New Roman"/>
          <w:szCs w:val="20"/>
        </w:rPr>
        <w:t>, met juridische regels,</w:t>
      </w:r>
      <w:r w:rsidR="00630463" w:rsidRPr="79D3E40C">
        <w:rPr>
          <w:rFonts w:eastAsia="Times New Roman"/>
          <w:szCs w:val="20"/>
        </w:rPr>
        <w:t xml:space="preserve"> </w:t>
      </w:r>
      <w:r w:rsidR="00064D5A" w:rsidRPr="79D3E40C">
        <w:rPr>
          <w:rFonts w:eastAsia="Times New Roman"/>
          <w:szCs w:val="20"/>
        </w:rPr>
        <w:t xml:space="preserve">en hun werkingsgebieden </w:t>
      </w:r>
      <w:r w:rsidR="00630463" w:rsidRPr="79D3E40C">
        <w:rPr>
          <w:rFonts w:eastAsia="Times New Roman"/>
          <w:szCs w:val="20"/>
        </w:rPr>
        <w:t xml:space="preserve">centraal staan. Dit </w:t>
      </w:r>
      <w:r w:rsidR="004B7FE7">
        <w:rPr>
          <w:rFonts w:eastAsia="Times New Roman"/>
          <w:szCs w:val="20"/>
        </w:rPr>
        <w:t>CIMOW</w:t>
      </w:r>
      <w:r w:rsidR="00630463" w:rsidRPr="79D3E40C">
        <w:rPr>
          <w:rFonts w:eastAsia="Times New Roman"/>
          <w:szCs w:val="20"/>
        </w:rPr>
        <w:t xml:space="preserve"> beschouw</w:t>
      </w:r>
      <w:r w:rsidR="00497F2E">
        <w:rPr>
          <w:rFonts w:eastAsia="Times New Roman"/>
          <w:szCs w:val="20"/>
        </w:rPr>
        <w:t>t</w:t>
      </w:r>
      <w:r w:rsidR="00630463" w:rsidRPr="79D3E40C">
        <w:rPr>
          <w:rFonts w:eastAsia="Times New Roman"/>
          <w:szCs w:val="20"/>
        </w:rPr>
        <w:t xml:space="preserve"> de informatie die hierin aanwezig is </w:t>
      </w:r>
      <w:r w:rsidR="79D3E40C" w:rsidRPr="79D3E40C">
        <w:rPr>
          <w:rFonts w:eastAsia="Times New Roman"/>
          <w:szCs w:val="20"/>
        </w:rPr>
        <w:t>i</w:t>
      </w:r>
      <w:r w:rsidR="2008C140" w:rsidRPr="79D3E40C">
        <w:rPr>
          <w:rFonts w:eastAsia="Times New Roman"/>
          <w:szCs w:val="20"/>
        </w:rPr>
        <w:t xml:space="preserve">n </w:t>
      </w:r>
      <w:r w:rsidR="00630463" w:rsidRPr="79D3E40C">
        <w:rPr>
          <w:rFonts w:eastAsia="Times New Roman"/>
          <w:szCs w:val="20"/>
        </w:rPr>
        <w:t xml:space="preserve">een informatiekundig opzicht. Hiermee wordt bedoeld dat het gaat om welke informatie aanwezig is in deze tekst. </w:t>
      </w:r>
      <w:r w:rsidR="0077171B" w:rsidRPr="79D3E40C">
        <w:rPr>
          <w:rFonts w:eastAsia="Times New Roman"/>
          <w:szCs w:val="20"/>
        </w:rPr>
        <w:t>Dus niet tekstgericht, maar informatiegericht.</w:t>
      </w:r>
    </w:p>
    <w:p w14:paraId="5627981E" w14:textId="7259E8EF" w:rsidR="0095278D" w:rsidRDefault="0095278D" w:rsidP="00630463">
      <w:pPr>
        <w:rPr>
          <w:rFonts w:eastAsia="Times New Roman"/>
          <w:szCs w:val="20"/>
        </w:rPr>
      </w:pPr>
    </w:p>
    <w:p w14:paraId="5A497F67" w14:textId="61C3AA07" w:rsidR="00D21FE2" w:rsidRDefault="00630463" w:rsidP="00630463">
      <w:pPr>
        <w:rPr>
          <w:rFonts w:eastAsia="Times New Roman"/>
          <w:szCs w:val="20"/>
        </w:rPr>
      </w:pPr>
      <w:r>
        <w:rPr>
          <w:rFonts w:eastAsia="Times New Roman"/>
          <w:szCs w:val="20"/>
        </w:rPr>
        <w:t xml:space="preserve">Bijvoorbeeld, wanneer in de juridische tekst een </w:t>
      </w:r>
      <w:r w:rsidR="00213AFA">
        <w:rPr>
          <w:rFonts w:eastAsia="Times New Roman"/>
          <w:szCs w:val="20"/>
        </w:rPr>
        <w:t xml:space="preserve">juridische </w:t>
      </w:r>
      <w:r>
        <w:rPr>
          <w:rFonts w:eastAsia="Times New Roman"/>
          <w:szCs w:val="20"/>
        </w:rPr>
        <w:t xml:space="preserve">regel aanwezig is die over een </w:t>
      </w:r>
      <w:r w:rsidR="00935652">
        <w:rPr>
          <w:rFonts w:eastAsia="Times New Roman"/>
          <w:szCs w:val="20"/>
        </w:rPr>
        <w:t xml:space="preserve">functie gaat en over een aantal </w:t>
      </w:r>
      <w:r>
        <w:rPr>
          <w:rFonts w:eastAsia="Times New Roman"/>
          <w:szCs w:val="20"/>
        </w:rPr>
        <w:t>activiteit</w:t>
      </w:r>
      <w:r w:rsidR="00935652">
        <w:rPr>
          <w:rFonts w:eastAsia="Times New Roman"/>
          <w:szCs w:val="20"/>
        </w:rPr>
        <w:t>en</w:t>
      </w:r>
      <w:r>
        <w:rPr>
          <w:rFonts w:eastAsia="Times New Roman"/>
          <w:szCs w:val="20"/>
        </w:rPr>
        <w:t xml:space="preserve">, </w:t>
      </w:r>
      <w:r w:rsidR="00510E07">
        <w:rPr>
          <w:rFonts w:eastAsia="Times New Roman"/>
          <w:szCs w:val="20"/>
        </w:rPr>
        <w:t>zoals:</w:t>
      </w:r>
    </w:p>
    <w:p w14:paraId="14E15C6B" w14:textId="50A96CEE" w:rsidR="00DF20FC" w:rsidRDefault="00DF20FC" w:rsidP="00E40B6D">
      <w:pPr>
        <w:ind w:left="708"/>
        <w:rPr>
          <w:rFonts w:eastAsia="Times New Roman"/>
          <w:i/>
          <w:szCs w:val="20"/>
        </w:rPr>
      </w:pPr>
      <w:r w:rsidRPr="00DF20FC">
        <w:rPr>
          <w:rFonts w:eastAsia="Times New Roman"/>
          <w:i/>
          <w:szCs w:val="20"/>
        </w:rPr>
        <w:t xml:space="preserve">Ter plaatse van het </w:t>
      </w:r>
      <w:r w:rsidR="0094210B">
        <w:rPr>
          <w:rFonts w:eastAsia="Times New Roman"/>
          <w:i/>
          <w:szCs w:val="20"/>
        </w:rPr>
        <w:t>werkings</w:t>
      </w:r>
      <w:r w:rsidRPr="00DF20FC">
        <w:rPr>
          <w:rFonts w:eastAsia="Times New Roman"/>
          <w:i/>
          <w:szCs w:val="20"/>
        </w:rPr>
        <w:t xml:space="preserve">gebied </w:t>
      </w:r>
      <w:r w:rsidR="0094210B">
        <w:rPr>
          <w:rFonts w:eastAsia="Times New Roman"/>
          <w:i/>
          <w:szCs w:val="20"/>
        </w:rPr>
        <w:t xml:space="preserve">van </w:t>
      </w:r>
      <w:r w:rsidRPr="00DF20FC">
        <w:rPr>
          <w:rFonts w:eastAsia="Times New Roman"/>
          <w:i/>
          <w:szCs w:val="20"/>
        </w:rPr>
        <w:t>de functie ‘</w:t>
      </w:r>
      <w:r w:rsidR="0094210B">
        <w:rPr>
          <w:rFonts w:eastAsia="Times New Roman"/>
          <w:i/>
          <w:szCs w:val="20"/>
        </w:rPr>
        <w:t>C</w:t>
      </w:r>
      <w:r w:rsidRPr="00DF20FC">
        <w:rPr>
          <w:rFonts w:eastAsia="Times New Roman"/>
          <w:i/>
          <w:szCs w:val="20"/>
        </w:rPr>
        <w:t xml:space="preserve">entrumgebied’ </w:t>
      </w:r>
      <w:r w:rsidR="00B375AD">
        <w:rPr>
          <w:rFonts w:eastAsia="Times New Roman"/>
          <w:i/>
          <w:szCs w:val="20"/>
        </w:rPr>
        <w:t>is</w:t>
      </w:r>
      <w:r w:rsidRPr="00DF20FC">
        <w:rPr>
          <w:rFonts w:eastAsia="Times New Roman"/>
          <w:i/>
          <w:szCs w:val="20"/>
        </w:rPr>
        <w:t xml:space="preserve"> het verrichten van de activiteit wonen</w:t>
      </w:r>
      <w:r w:rsidR="00B375AD">
        <w:rPr>
          <w:rFonts w:eastAsia="Times New Roman"/>
          <w:i/>
          <w:szCs w:val="20"/>
        </w:rPr>
        <w:t xml:space="preserve"> toegestaan</w:t>
      </w:r>
      <w:r w:rsidRPr="00DF20FC">
        <w:rPr>
          <w:rFonts w:eastAsia="Times New Roman"/>
          <w:i/>
          <w:szCs w:val="20"/>
        </w:rPr>
        <w:t>.</w:t>
      </w:r>
    </w:p>
    <w:p w14:paraId="224150A7" w14:textId="77777777" w:rsidR="00DF20FC" w:rsidRDefault="00DF20FC" w:rsidP="00630463">
      <w:pPr>
        <w:rPr>
          <w:rFonts w:eastAsia="Times New Roman"/>
          <w:szCs w:val="20"/>
        </w:rPr>
      </w:pPr>
    </w:p>
    <w:p w14:paraId="54A78CC1" w14:textId="48456AC0" w:rsidR="003E23C1" w:rsidRDefault="00E40B6D" w:rsidP="00630463">
      <w:pPr>
        <w:rPr>
          <w:rFonts w:eastAsia="Times New Roman"/>
          <w:szCs w:val="20"/>
        </w:rPr>
      </w:pPr>
      <w:r>
        <w:rPr>
          <w:rFonts w:eastAsia="Times New Roman"/>
          <w:szCs w:val="20"/>
        </w:rPr>
        <w:t>I</w:t>
      </w:r>
      <w:r w:rsidR="00510E07">
        <w:rPr>
          <w:rFonts w:eastAsia="Times New Roman"/>
          <w:szCs w:val="20"/>
        </w:rPr>
        <w:t>n informatiekundig opzicht</w:t>
      </w:r>
      <w:r>
        <w:rPr>
          <w:rFonts w:eastAsia="Times New Roman"/>
          <w:szCs w:val="20"/>
        </w:rPr>
        <w:t xml:space="preserve"> betekent dit</w:t>
      </w:r>
      <w:r w:rsidR="00510E07">
        <w:rPr>
          <w:rFonts w:eastAsia="Times New Roman"/>
          <w:szCs w:val="20"/>
        </w:rPr>
        <w:t>:</w:t>
      </w:r>
    </w:p>
    <w:p w14:paraId="3A1BD0E7" w14:textId="2A5EB51F" w:rsidR="00D21FE2" w:rsidRDefault="001C4656" w:rsidP="008D13DC">
      <w:pPr>
        <w:pStyle w:val="Opsommingtekens1"/>
      </w:pPr>
      <w:r>
        <w:t>een juridische regel</w:t>
      </w:r>
      <w:r w:rsidR="005C33E2">
        <w:t xml:space="preserve"> – te weten de tekst van de juridische regel</w:t>
      </w:r>
    </w:p>
    <w:p w14:paraId="7CCA9858" w14:textId="582A0043" w:rsidR="009F7A73" w:rsidRDefault="009F7A73" w:rsidP="008D13DC">
      <w:pPr>
        <w:pStyle w:val="Opsommingtekens2"/>
      </w:pPr>
      <w:r>
        <w:t xml:space="preserve">een relatie naar een locatie/gebied, in de fysieke leefomgeving, </w:t>
      </w:r>
      <w:r w:rsidR="00825672">
        <w:t xml:space="preserve">waar de regel </w:t>
      </w:r>
      <w:r w:rsidR="00F00F42">
        <w:t>in</w:t>
      </w:r>
      <w:r w:rsidR="00825672">
        <w:t xml:space="preserve"> werking is</w:t>
      </w:r>
    </w:p>
    <w:p w14:paraId="2799D360" w14:textId="16136B8F" w:rsidR="009844C9" w:rsidRDefault="009844C9" w:rsidP="008D13DC">
      <w:pPr>
        <w:pStyle w:val="Opsommingtekens1"/>
      </w:pPr>
      <w:r>
        <w:t>een gebied (in de fysieke leefomgeving) met een geometrie (van het centrumgebied)</w:t>
      </w:r>
    </w:p>
    <w:p w14:paraId="1AC911E4" w14:textId="3508F425" w:rsidR="00704F86" w:rsidRDefault="006D0EA9" w:rsidP="008D13DC">
      <w:pPr>
        <w:pStyle w:val="Opsommingtekens1"/>
      </w:pPr>
      <w:r w:rsidRPr="00510E07">
        <w:t xml:space="preserve">een </w:t>
      </w:r>
      <w:r w:rsidR="00E41661">
        <w:t xml:space="preserve">gebiedsaanwijzing van het type functie </w:t>
      </w:r>
      <w:r>
        <w:t>– centrumgebied</w:t>
      </w:r>
    </w:p>
    <w:p w14:paraId="5F9E26E5" w14:textId="295617A0" w:rsidR="00704F86" w:rsidRDefault="00704F86" w:rsidP="008D13DC">
      <w:pPr>
        <w:pStyle w:val="Opsommingtekens2"/>
      </w:pPr>
      <w:r>
        <w:t xml:space="preserve">een relatie tussen de juridische regel en de </w:t>
      </w:r>
      <w:r w:rsidR="00E41661">
        <w:t>gebiedsaanwijzing</w:t>
      </w:r>
    </w:p>
    <w:p w14:paraId="762F912E" w14:textId="0E57334B" w:rsidR="00D21FE2" w:rsidRDefault="00704F86" w:rsidP="008D13DC">
      <w:pPr>
        <w:pStyle w:val="Opsommingtekens2"/>
      </w:pPr>
      <w:r>
        <w:t>een relatie naar een locatie/gebied, in de fysieke leefomgeving, waar de functie voor geldt</w:t>
      </w:r>
    </w:p>
    <w:p w14:paraId="0CD7CF03" w14:textId="42576D3B" w:rsidR="00D21FE2" w:rsidRDefault="00744EAC" w:rsidP="008D13DC">
      <w:pPr>
        <w:pStyle w:val="Opsommingtekens1"/>
      </w:pPr>
      <w:r>
        <w:t xml:space="preserve">een activiteit </w:t>
      </w:r>
      <w:r w:rsidR="008873A2">
        <w:t xml:space="preserve">– </w:t>
      </w:r>
      <w:r w:rsidR="005B275D">
        <w:t>wonen</w:t>
      </w:r>
    </w:p>
    <w:p w14:paraId="106DD588" w14:textId="2F0657FC" w:rsidR="00D21FE2" w:rsidRDefault="00704F86" w:rsidP="008D13DC">
      <w:pPr>
        <w:pStyle w:val="Opsommingtekens2"/>
      </w:pPr>
      <w:r w:rsidRPr="00727727">
        <w:t>een relatie tussen de juridische regel en de activiteit</w:t>
      </w:r>
    </w:p>
    <w:p w14:paraId="175A1853" w14:textId="216A3970" w:rsidR="00D21FE2" w:rsidRDefault="00704F86" w:rsidP="008D13DC">
      <w:pPr>
        <w:pStyle w:val="Opsommingtekens2"/>
      </w:pPr>
      <w:r>
        <w:t xml:space="preserve">een relatie naar een locatie/gebied, in de fysieke leefomgeving, waar de </w:t>
      </w:r>
      <w:r w:rsidR="005112DB">
        <w:t>activiteit</w:t>
      </w:r>
      <w:r>
        <w:t xml:space="preserve"> voor geldt</w:t>
      </w:r>
    </w:p>
    <w:p w14:paraId="217EAB51" w14:textId="032A3DD5" w:rsidR="00D21FE2" w:rsidRDefault="00D21FE2" w:rsidP="006D0EA9">
      <w:pPr>
        <w:rPr>
          <w:rFonts w:eastAsia="Times New Roman"/>
          <w:szCs w:val="20"/>
        </w:rPr>
      </w:pPr>
    </w:p>
    <w:p w14:paraId="31E28F9F" w14:textId="0692B414" w:rsidR="00D21FE2" w:rsidRDefault="00630463">
      <w:pPr>
        <w:rPr>
          <w:rFonts w:eastAsia="Times New Roman"/>
          <w:szCs w:val="20"/>
        </w:rPr>
      </w:pPr>
      <w:r>
        <w:rPr>
          <w:rFonts w:eastAsia="Times New Roman"/>
          <w:szCs w:val="20"/>
        </w:rPr>
        <w:t xml:space="preserve">Er wordt in </w:t>
      </w:r>
      <w:r w:rsidR="00702CC3">
        <w:rPr>
          <w:rFonts w:eastAsia="Times New Roman"/>
          <w:szCs w:val="20"/>
        </w:rPr>
        <w:t xml:space="preserve">het </w:t>
      </w:r>
      <w:r w:rsidR="004B7FE7">
        <w:rPr>
          <w:rFonts w:eastAsia="Times New Roman"/>
          <w:szCs w:val="20"/>
        </w:rPr>
        <w:t>CIMOW</w:t>
      </w:r>
      <w:r>
        <w:rPr>
          <w:rFonts w:eastAsia="Times New Roman"/>
          <w:szCs w:val="20"/>
        </w:rPr>
        <w:t xml:space="preserve"> een verschil gemaakt tussen de activiteit met de naam </w:t>
      </w:r>
      <w:r w:rsidR="00EC6BD0">
        <w:rPr>
          <w:rFonts w:eastAsia="Times New Roman"/>
          <w:szCs w:val="20"/>
        </w:rPr>
        <w:t>‘</w:t>
      </w:r>
      <w:r w:rsidR="009A0060">
        <w:rPr>
          <w:rFonts w:eastAsia="Times New Roman"/>
          <w:szCs w:val="20"/>
        </w:rPr>
        <w:t>wonen</w:t>
      </w:r>
      <w:r w:rsidR="00EC6BD0">
        <w:rPr>
          <w:rFonts w:eastAsia="Times New Roman"/>
          <w:szCs w:val="20"/>
        </w:rPr>
        <w:t>’</w:t>
      </w:r>
      <w:r>
        <w:rPr>
          <w:rFonts w:eastAsia="Times New Roman"/>
          <w:szCs w:val="20"/>
        </w:rPr>
        <w:t xml:space="preserve"> en het woord </w:t>
      </w:r>
      <w:r w:rsidR="009A0060">
        <w:rPr>
          <w:rFonts w:eastAsia="Times New Roman"/>
          <w:szCs w:val="20"/>
        </w:rPr>
        <w:t>‘wonen’</w:t>
      </w:r>
      <w:r>
        <w:rPr>
          <w:rFonts w:eastAsia="Times New Roman"/>
          <w:szCs w:val="20"/>
        </w:rPr>
        <w:t xml:space="preserve"> d</w:t>
      </w:r>
      <w:r w:rsidR="00702CC3">
        <w:rPr>
          <w:rFonts w:eastAsia="Times New Roman"/>
          <w:szCs w:val="20"/>
        </w:rPr>
        <w:t>at</w:t>
      </w:r>
      <w:r>
        <w:rPr>
          <w:rFonts w:eastAsia="Times New Roman"/>
          <w:szCs w:val="20"/>
        </w:rPr>
        <w:t xml:space="preserve"> voorkomt in de tekst van de </w:t>
      </w:r>
      <w:r w:rsidR="006333BF">
        <w:rPr>
          <w:rFonts w:eastAsia="Times New Roman"/>
          <w:szCs w:val="20"/>
        </w:rPr>
        <w:t xml:space="preserve">juridische </w:t>
      </w:r>
      <w:r>
        <w:rPr>
          <w:rFonts w:eastAsia="Times New Roman"/>
          <w:szCs w:val="20"/>
        </w:rPr>
        <w:t>regel.</w:t>
      </w:r>
      <w:r w:rsidR="006333BF">
        <w:rPr>
          <w:rFonts w:eastAsia="Times New Roman"/>
          <w:szCs w:val="20"/>
        </w:rPr>
        <w:t xml:space="preserve"> Zo is ook het centrumgebied uit de tekst van de juridische regel</w:t>
      </w:r>
      <w:r w:rsidR="009545DC">
        <w:rPr>
          <w:rFonts w:eastAsia="Times New Roman"/>
          <w:szCs w:val="20"/>
        </w:rPr>
        <w:t xml:space="preserve"> </w:t>
      </w:r>
      <w:r w:rsidR="002B18DD">
        <w:rPr>
          <w:rFonts w:eastAsia="Times New Roman"/>
          <w:szCs w:val="20"/>
        </w:rPr>
        <w:t xml:space="preserve">een ander object dan de </w:t>
      </w:r>
      <w:r w:rsidR="00697C74">
        <w:rPr>
          <w:rFonts w:eastAsia="Times New Roman"/>
          <w:szCs w:val="20"/>
        </w:rPr>
        <w:t xml:space="preserve">gebiedsaanwijzing van het centrumgebied. </w:t>
      </w:r>
      <w:bookmarkStart w:id="12" w:name="_Ref38297413"/>
    </w:p>
    <w:p w14:paraId="0BAAE934" w14:textId="5BAC913D" w:rsidR="0094208A" w:rsidRPr="00324A98" w:rsidRDefault="00695222" w:rsidP="00C94D94">
      <w:pPr>
        <w:pStyle w:val="Kop1"/>
        <w:divId w:val="1395470687"/>
        <w:rPr>
          <w:rFonts w:eastAsia="Times New Roman"/>
        </w:rPr>
      </w:pPr>
      <w:bookmarkStart w:id="13" w:name="_Toc92286565"/>
      <w:r w:rsidRPr="005662E9">
        <w:lastRenderedPageBreak/>
        <w:t>Overzicht</w:t>
      </w:r>
      <w:r w:rsidRPr="00324A98">
        <w:rPr>
          <w:rFonts w:eastAsia="Times New Roman"/>
        </w:rPr>
        <w:t xml:space="preserve"> </w:t>
      </w:r>
      <w:bookmarkEnd w:id="12"/>
      <w:r w:rsidR="006F00EB" w:rsidRPr="00324A98">
        <w:rPr>
          <w:rFonts w:eastAsia="Times New Roman"/>
        </w:rPr>
        <w:t>objecttype</w:t>
      </w:r>
      <w:r w:rsidR="006F00EB">
        <w:rPr>
          <w:rFonts w:eastAsia="Times New Roman"/>
        </w:rPr>
        <w:t>n</w:t>
      </w:r>
      <w:bookmarkEnd w:id="13"/>
    </w:p>
    <w:p w14:paraId="51B0D5B0" w14:textId="59A4677B" w:rsidR="00A30BF9" w:rsidRDefault="00A30BF9" w:rsidP="00DC5DE7">
      <w:pPr>
        <w:pStyle w:val="Kop2"/>
        <w:divId w:val="1395470687"/>
      </w:pPr>
      <w:bookmarkStart w:id="14" w:name="_Toc92286566"/>
      <w:r>
        <w:t>UML-</w:t>
      </w:r>
      <w:r w:rsidR="00327995">
        <w:t>verbeelding</w:t>
      </w:r>
      <w:r>
        <w:t xml:space="preserve"> CIMOW</w:t>
      </w:r>
      <w:bookmarkEnd w:id="14"/>
    </w:p>
    <w:p w14:paraId="6A428F1D" w14:textId="36507863" w:rsidR="00D21FE2" w:rsidRDefault="005F508F" w:rsidP="00FB731C">
      <w:pPr>
        <w:divId w:val="1395470687"/>
        <w:rPr>
          <w:rFonts w:eastAsia="Times New Roman"/>
          <w:szCs w:val="20"/>
        </w:rPr>
      </w:pPr>
      <w:r w:rsidRPr="00231950">
        <w:rPr>
          <w:rFonts w:eastAsia="Times New Roman"/>
          <w:szCs w:val="20"/>
        </w:rPr>
        <w:t>Onderstaand diagram</w:t>
      </w:r>
      <w:r w:rsidR="005D3628" w:rsidRPr="00231950">
        <w:rPr>
          <w:rFonts w:eastAsia="Times New Roman"/>
          <w:szCs w:val="20"/>
        </w:rPr>
        <w:t xml:space="preserve"> </w:t>
      </w:r>
      <w:r w:rsidRPr="00231950">
        <w:rPr>
          <w:rFonts w:eastAsia="Times New Roman"/>
          <w:szCs w:val="20"/>
        </w:rPr>
        <w:t xml:space="preserve">geeft een overzicht van </w:t>
      </w:r>
      <w:r w:rsidR="005D3628" w:rsidRPr="00231950">
        <w:rPr>
          <w:rFonts w:eastAsia="Times New Roman"/>
          <w:szCs w:val="20"/>
        </w:rPr>
        <w:t xml:space="preserve">alle </w:t>
      </w:r>
      <w:r w:rsidR="00C57F86">
        <w:rPr>
          <w:rFonts w:eastAsia="Times New Roman"/>
          <w:szCs w:val="20"/>
        </w:rPr>
        <w:t>CIMOW-</w:t>
      </w:r>
      <w:r w:rsidR="003527BC" w:rsidRPr="00231950">
        <w:rPr>
          <w:szCs w:val="20"/>
        </w:rPr>
        <w:t xml:space="preserve">onderwerpen, zoals een </w:t>
      </w:r>
      <w:r w:rsidR="00170D42">
        <w:rPr>
          <w:szCs w:val="20"/>
        </w:rPr>
        <w:t>A</w:t>
      </w:r>
      <w:r w:rsidR="003527BC" w:rsidRPr="00231950">
        <w:rPr>
          <w:szCs w:val="20"/>
        </w:rPr>
        <w:t xml:space="preserve">ctiviteit, een </w:t>
      </w:r>
      <w:r w:rsidR="00D37C35">
        <w:rPr>
          <w:szCs w:val="20"/>
        </w:rPr>
        <w:t xml:space="preserve">Juridische </w:t>
      </w:r>
      <w:r w:rsidR="003527BC" w:rsidRPr="00231950">
        <w:rPr>
          <w:szCs w:val="20"/>
        </w:rPr>
        <w:t>regel</w:t>
      </w:r>
      <w:r w:rsidR="00D37C35">
        <w:rPr>
          <w:szCs w:val="20"/>
        </w:rPr>
        <w:t xml:space="preserve"> of</w:t>
      </w:r>
      <w:r w:rsidR="003527BC" w:rsidRPr="00231950">
        <w:rPr>
          <w:szCs w:val="20"/>
        </w:rPr>
        <w:t xml:space="preserve"> een functie. </w:t>
      </w:r>
      <w:r w:rsidR="002A35AE">
        <w:rPr>
          <w:rFonts w:eastAsia="Times New Roman"/>
          <w:szCs w:val="20"/>
        </w:rPr>
        <w:t xml:space="preserve">Alle gelijksoortige </w:t>
      </w:r>
      <w:r w:rsidR="006F115B">
        <w:rPr>
          <w:rFonts w:eastAsia="Times New Roman"/>
          <w:szCs w:val="20"/>
        </w:rPr>
        <w:t>CIMOW-</w:t>
      </w:r>
      <w:r w:rsidR="004445FD" w:rsidRPr="00231950">
        <w:rPr>
          <w:rFonts w:eastAsia="Times New Roman"/>
          <w:szCs w:val="20"/>
        </w:rPr>
        <w:t>onderwerpen</w:t>
      </w:r>
      <w:r w:rsidR="00942D5C" w:rsidRPr="00231950">
        <w:rPr>
          <w:rFonts w:eastAsia="Times New Roman"/>
          <w:szCs w:val="20"/>
        </w:rPr>
        <w:t xml:space="preserve"> </w:t>
      </w:r>
      <w:r w:rsidR="002F283D">
        <w:rPr>
          <w:rFonts w:eastAsia="Times New Roman"/>
          <w:szCs w:val="20"/>
        </w:rPr>
        <w:t xml:space="preserve">zijn </w:t>
      </w:r>
      <w:r w:rsidR="004445FD" w:rsidRPr="00231950">
        <w:rPr>
          <w:rFonts w:eastAsia="Times New Roman"/>
          <w:szCs w:val="20"/>
        </w:rPr>
        <w:t>een objecttype</w:t>
      </w:r>
      <w:r w:rsidR="005D3628" w:rsidRPr="00231950">
        <w:rPr>
          <w:rFonts w:eastAsia="Times New Roman"/>
          <w:szCs w:val="20"/>
        </w:rPr>
        <w:t xml:space="preserve">. </w:t>
      </w:r>
      <w:r w:rsidR="00CA2636" w:rsidRPr="00231950">
        <w:rPr>
          <w:rFonts w:eastAsia="Times New Roman"/>
          <w:szCs w:val="20"/>
        </w:rPr>
        <w:t xml:space="preserve">Zo is een </w:t>
      </w:r>
      <w:r w:rsidR="00A24B7A">
        <w:rPr>
          <w:rFonts w:eastAsia="Times New Roman"/>
          <w:szCs w:val="20"/>
        </w:rPr>
        <w:t xml:space="preserve">gebiedsaanwijzing van </w:t>
      </w:r>
      <w:r w:rsidR="00D33E0E">
        <w:rPr>
          <w:rFonts w:eastAsia="Times New Roman"/>
          <w:szCs w:val="20"/>
        </w:rPr>
        <w:t xml:space="preserve">het </w:t>
      </w:r>
      <w:r w:rsidR="003E6EC3">
        <w:rPr>
          <w:rFonts w:eastAsia="Times New Roman"/>
          <w:szCs w:val="20"/>
        </w:rPr>
        <w:t>N</w:t>
      </w:r>
      <w:r w:rsidR="00D33E0E">
        <w:rPr>
          <w:rFonts w:eastAsia="Times New Roman"/>
          <w:szCs w:val="20"/>
        </w:rPr>
        <w:t xml:space="preserve">atura2000-gebied </w:t>
      </w:r>
      <w:r w:rsidR="00CA2636" w:rsidRPr="00231950">
        <w:rPr>
          <w:rFonts w:eastAsia="Times New Roman"/>
          <w:szCs w:val="20"/>
        </w:rPr>
        <w:t>‘</w:t>
      </w:r>
      <w:r w:rsidR="00EB53C7">
        <w:rPr>
          <w:rFonts w:eastAsia="Times New Roman"/>
          <w:szCs w:val="20"/>
        </w:rPr>
        <w:t>Oosterschelde</w:t>
      </w:r>
      <w:r w:rsidR="00CA2636" w:rsidRPr="00231950">
        <w:rPr>
          <w:rFonts w:eastAsia="Times New Roman"/>
          <w:szCs w:val="20"/>
        </w:rPr>
        <w:t xml:space="preserve">’ </w:t>
      </w:r>
      <w:r w:rsidR="00D44B8D" w:rsidRPr="00231950">
        <w:rPr>
          <w:rFonts w:eastAsia="Times New Roman"/>
          <w:szCs w:val="20"/>
        </w:rPr>
        <w:t xml:space="preserve">niet </w:t>
      </w:r>
      <w:r w:rsidR="009A003A" w:rsidRPr="00231950">
        <w:rPr>
          <w:rFonts w:eastAsia="Times New Roman"/>
          <w:szCs w:val="20"/>
        </w:rPr>
        <w:t xml:space="preserve">gelijk aan de </w:t>
      </w:r>
      <w:r w:rsidR="00EB53C7">
        <w:rPr>
          <w:rFonts w:eastAsia="Times New Roman"/>
          <w:szCs w:val="20"/>
        </w:rPr>
        <w:t xml:space="preserve">gebiedsaanwijzing van de functie </w:t>
      </w:r>
      <w:r w:rsidR="009A003A" w:rsidRPr="00231950">
        <w:rPr>
          <w:rFonts w:eastAsia="Times New Roman"/>
          <w:szCs w:val="20"/>
        </w:rPr>
        <w:t>‘</w:t>
      </w:r>
      <w:r w:rsidR="00EB53C7">
        <w:rPr>
          <w:rFonts w:eastAsia="Times New Roman"/>
          <w:szCs w:val="20"/>
        </w:rPr>
        <w:t>Bedrijven categorie 2</w:t>
      </w:r>
      <w:r w:rsidR="009A003A" w:rsidRPr="00231950">
        <w:rPr>
          <w:rFonts w:eastAsia="Times New Roman"/>
          <w:szCs w:val="20"/>
        </w:rPr>
        <w:t>’</w:t>
      </w:r>
      <w:r w:rsidR="00A22E23" w:rsidRPr="00231950">
        <w:rPr>
          <w:rFonts w:eastAsia="Times New Roman"/>
          <w:szCs w:val="20"/>
        </w:rPr>
        <w:t>,</w:t>
      </w:r>
      <w:r w:rsidR="00C010B3" w:rsidRPr="00231950">
        <w:rPr>
          <w:rFonts w:eastAsia="Times New Roman"/>
          <w:szCs w:val="20"/>
        </w:rPr>
        <w:t xml:space="preserve"> </w:t>
      </w:r>
      <w:r w:rsidR="00D44B8D" w:rsidRPr="00231950">
        <w:rPr>
          <w:rFonts w:eastAsia="Times New Roman"/>
          <w:szCs w:val="20"/>
        </w:rPr>
        <w:t xml:space="preserve">maar beide zijn wel een </w:t>
      </w:r>
      <w:r w:rsidR="00EB53C7">
        <w:rPr>
          <w:rFonts w:eastAsia="Times New Roman"/>
          <w:szCs w:val="20"/>
        </w:rPr>
        <w:t xml:space="preserve">gebiedsaanwijzing </w:t>
      </w:r>
      <w:r w:rsidR="00000EF7" w:rsidRPr="00231950">
        <w:rPr>
          <w:rFonts w:eastAsia="Times New Roman"/>
          <w:szCs w:val="20"/>
        </w:rPr>
        <w:t>en worden informatiekundig als gelijksoortig gezien</w:t>
      </w:r>
      <w:r w:rsidR="001C0157">
        <w:rPr>
          <w:rFonts w:eastAsia="Times New Roman"/>
          <w:szCs w:val="20"/>
        </w:rPr>
        <w:t>.</w:t>
      </w:r>
    </w:p>
    <w:p w14:paraId="28581DB3" w14:textId="16792CCC" w:rsidR="00816554" w:rsidRDefault="00816554" w:rsidP="00FB731C">
      <w:pPr>
        <w:divId w:val="1395470687"/>
        <w:rPr>
          <w:rFonts w:eastAsia="Times New Roman"/>
          <w:szCs w:val="20"/>
        </w:rPr>
      </w:pPr>
    </w:p>
    <w:p w14:paraId="4E675B6F" w14:textId="293524A1" w:rsidR="00DB0ACE" w:rsidRPr="00231950" w:rsidRDefault="00E724BB" w:rsidP="00FB731C">
      <w:pPr>
        <w:divId w:val="1395470687"/>
        <w:rPr>
          <w:rFonts w:eastAsia="Times New Roman"/>
          <w:szCs w:val="20"/>
        </w:rPr>
      </w:pPr>
      <w:r w:rsidRPr="00E724BB">
        <w:rPr>
          <w:noProof/>
        </w:rPr>
        <w:drawing>
          <wp:inline distT="0" distB="0" distL="0" distR="0" wp14:anchorId="76CAEE7B" wp14:editId="109FAB59">
            <wp:extent cx="5760085" cy="3996055"/>
            <wp:effectExtent l="0" t="0" r="0" b="444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60085" cy="3996055"/>
                    </a:xfrm>
                    <a:prstGeom prst="rect">
                      <a:avLst/>
                    </a:prstGeom>
                  </pic:spPr>
                </pic:pic>
              </a:graphicData>
            </a:graphic>
          </wp:inline>
        </w:drawing>
      </w:r>
    </w:p>
    <w:p w14:paraId="1FAE8465" w14:textId="6BB38DAE" w:rsidR="00EF0AD1" w:rsidRDefault="00EF0AD1" w:rsidP="00EF0AD1">
      <w:pPr>
        <w:pStyle w:val="Bijschrift"/>
        <w:divId w:val="1395470687"/>
        <w:rPr>
          <w:sz w:val="20"/>
          <w:szCs w:val="20"/>
        </w:rPr>
      </w:pPr>
      <w:r w:rsidRPr="00EF0AD1">
        <w:t xml:space="preserve"> </w:t>
      </w:r>
      <w:r>
        <w:t xml:space="preserve">Figuur </w:t>
      </w:r>
      <w:r>
        <w:rPr>
          <w:noProof/>
        </w:rPr>
        <w:fldChar w:fldCharType="begin"/>
      </w:r>
      <w:r>
        <w:rPr>
          <w:noProof/>
        </w:rPr>
        <w:instrText xml:space="preserve"> SEQ Figuur \* ARABIC </w:instrText>
      </w:r>
      <w:r>
        <w:rPr>
          <w:noProof/>
        </w:rPr>
        <w:fldChar w:fldCharType="separate"/>
      </w:r>
      <w:r w:rsidR="00DA1E96">
        <w:rPr>
          <w:noProof/>
        </w:rPr>
        <w:t>1</w:t>
      </w:r>
      <w:r>
        <w:rPr>
          <w:noProof/>
        </w:rPr>
        <w:fldChar w:fldCharType="end"/>
      </w:r>
      <w:r>
        <w:t>: Objecttypen uit CIMOW</w:t>
      </w:r>
    </w:p>
    <w:p w14:paraId="59E595E6" w14:textId="7D997BC3" w:rsidR="006E384E" w:rsidRDefault="006E384E">
      <w:pPr>
        <w:rPr>
          <w:iCs/>
          <w:szCs w:val="20"/>
        </w:rPr>
      </w:pPr>
      <w:r>
        <w:rPr>
          <w:iCs/>
          <w:szCs w:val="20"/>
        </w:rPr>
        <w:t>De donkerblauwe object</w:t>
      </w:r>
      <w:r w:rsidR="006C07B7">
        <w:rPr>
          <w:iCs/>
          <w:szCs w:val="20"/>
        </w:rPr>
        <w:t>typ</w:t>
      </w:r>
      <w:r>
        <w:rPr>
          <w:iCs/>
          <w:szCs w:val="20"/>
        </w:rPr>
        <w:t>en</w:t>
      </w:r>
      <w:r w:rsidR="009A4CE2">
        <w:rPr>
          <w:iCs/>
          <w:szCs w:val="20"/>
        </w:rPr>
        <w:t xml:space="preserve"> (</w:t>
      </w:r>
      <w:r w:rsidR="00A63CDE">
        <w:rPr>
          <w:iCs/>
          <w:szCs w:val="20"/>
        </w:rPr>
        <w:t>Regeltekst, Divisie</w:t>
      </w:r>
      <w:r w:rsidR="000D23C3">
        <w:rPr>
          <w:iCs/>
          <w:szCs w:val="20"/>
        </w:rPr>
        <w:t>, Divisieteks</w:t>
      </w:r>
      <w:r w:rsidR="00885403">
        <w:rPr>
          <w:iCs/>
          <w:szCs w:val="20"/>
        </w:rPr>
        <w:t>t</w:t>
      </w:r>
      <w:r w:rsidR="00A63CDE">
        <w:rPr>
          <w:iCs/>
          <w:szCs w:val="20"/>
        </w:rPr>
        <w:t xml:space="preserve">) </w:t>
      </w:r>
      <w:r>
        <w:rPr>
          <w:iCs/>
          <w:szCs w:val="20"/>
        </w:rPr>
        <w:t xml:space="preserve">zijn </w:t>
      </w:r>
      <w:proofErr w:type="spellStart"/>
      <w:r w:rsidR="0017744B">
        <w:rPr>
          <w:iCs/>
          <w:szCs w:val="20"/>
        </w:rPr>
        <w:t>domeinspecifieke</w:t>
      </w:r>
      <w:proofErr w:type="spellEnd"/>
      <w:r w:rsidR="0017744B">
        <w:rPr>
          <w:iCs/>
          <w:szCs w:val="20"/>
        </w:rPr>
        <w:t xml:space="preserve"> </w:t>
      </w:r>
      <w:r>
        <w:rPr>
          <w:iCs/>
          <w:szCs w:val="20"/>
        </w:rPr>
        <w:t xml:space="preserve">objecten die verwijzen naar </w:t>
      </w:r>
      <w:r w:rsidR="006954D1">
        <w:rPr>
          <w:iCs/>
          <w:szCs w:val="20"/>
        </w:rPr>
        <w:t>objecten uit een officiële publicatie.</w:t>
      </w:r>
      <w:r w:rsidR="00004CC8">
        <w:rPr>
          <w:iCs/>
          <w:szCs w:val="20"/>
        </w:rPr>
        <w:t xml:space="preserve"> Er zijn </w:t>
      </w:r>
      <w:r w:rsidR="001D418B">
        <w:rPr>
          <w:iCs/>
          <w:szCs w:val="20"/>
        </w:rPr>
        <w:t xml:space="preserve">ook donkerblauwe objecten </w:t>
      </w:r>
      <w:r w:rsidR="004A4E27">
        <w:rPr>
          <w:iCs/>
          <w:szCs w:val="20"/>
        </w:rPr>
        <w:t>(</w:t>
      </w:r>
      <w:r w:rsidR="00674DFD">
        <w:rPr>
          <w:iCs/>
          <w:szCs w:val="20"/>
        </w:rPr>
        <w:t xml:space="preserve">Regeling, Besluit, </w:t>
      </w:r>
      <w:proofErr w:type="spellStart"/>
      <w:r w:rsidR="00674DFD">
        <w:rPr>
          <w:iCs/>
          <w:szCs w:val="20"/>
        </w:rPr>
        <w:t>BevoegdGezag</w:t>
      </w:r>
      <w:proofErr w:type="spellEnd"/>
      <w:r w:rsidR="00674DFD">
        <w:rPr>
          <w:iCs/>
          <w:szCs w:val="20"/>
        </w:rPr>
        <w:t xml:space="preserve">, Omgevingsvergunning, </w:t>
      </w:r>
      <w:proofErr w:type="spellStart"/>
      <w:r w:rsidR="00674DFD">
        <w:rPr>
          <w:iCs/>
          <w:szCs w:val="20"/>
        </w:rPr>
        <w:t>DocumentComponent</w:t>
      </w:r>
      <w:proofErr w:type="spellEnd"/>
      <w:r w:rsidR="00674DFD">
        <w:rPr>
          <w:iCs/>
          <w:szCs w:val="20"/>
        </w:rPr>
        <w:t xml:space="preserve">) </w:t>
      </w:r>
      <w:r w:rsidR="004A4E27">
        <w:rPr>
          <w:iCs/>
          <w:szCs w:val="20"/>
        </w:rPr>
        <w:t xml:space="preserve">waar niet naar verwezen wordt vanuit OW-objecten, maar die puur bestaan vanuit </w:t>
      </w:r>
      <w:r w:rsidR="00CA5771">
        <w:rPr>
          <w:iCs/>
          <w:szCs w:val="20"/>
        </w:rPr>
        <w:t>een officiële publicatie</w:t>
      </w:r>
      <w:r w:rsidR="004A4E27">
        <w:rPr>
          <w:iCs/>
          <w:szCs w:val="20"/>
        </w:rPr>
        <w:t>.</w:t>
      </w:r>
      <w:r w:rsidR="001D418B">
        <w:rPr>
          <w:iCs/>
          <w:szCs w:val="20"/>
        </w:rPr>
        <w:t xml:space="preserve"> </w:t>
      </w:r>
      <w:r w:rsidR="0017744B">
        <w:rPr>
          <w:iCs/>
          <w:szCs w:val="20"/>
        </w:rPr>
        <w:t xml:space="preserve">De lichtblauwe </w:t>
      </w:r>
      <w:r w:rsidR="006C07B7">
        <w:rPr>
          <w:iCs/>
          <w:szCs w:val="20"/>
        </w:rPr>
        <w:t xml:space="preserve">objecttypen </w:t>
      </w:r>
      <w:r w:rsidR="004F1A61">
        <w:rPr>
          <w:iCs/>
          <w:szCs w:val="20"/>
        </w:rPr>
        <w:t>(</w:t>
      </w:r>
      <w:r w:rsidR="00CF6FBC">
        <w:rPr>
          <w:iCs/>
          <w:szCs w:val="20"/>
        </w:rPr>
        <w:t>J</w:t>
      </w:r>
      <w:r w:rsidR="004F1A61">
        <w:rPr>
          <w:iCs/>
          <w:szCs w:val="20"/>
        </w:rPr>
        <w:t xml:space="preserve">uridische regel, </w:t>
      </w:r>
      <w:r w:rsidR="00CF6FBC">
        <w:rPr>
          <w:iCs/>
          <w:szCs w:val="20"/>
        </w:rPr>
        <w:t xml:space="preserve">Hoofdlijn, Tekstdeel) </w:t>
      </w:r>
      <w:r w:rsidR="0017744B">
        <w:rPr>
          <w:iCs/>
          <w:szCs w:val="20"/>
        </w:rPr>
        <w:t xml:space="preserve">zijn </w:t>
      </w:r>
      <w:r w:rsidR="00D05352">
        <w:rPr>
          <w:iCs/>
          <w:szCs w:val="20"/>
        </w:rPr>
        <w:t>object</w:t>
      </w:r>
      <w:r w:rsidR="006C07B7">
        <w:rPr>
          <w:iCs/>
          <w:szCs w:val="20"/>
        </w:rPr>
        <w:t>typ</w:t>
      </w:r>
      <w:r w:rsidR="00D05352">
        <w:rPr>
          <w:iCs/>
          <w:szCs w:val="20"/>
        </w:rPr>
        <w:t xml:space="preserve">en die te maken hebben met </w:t>
      </w:r>
      <w:r w:rsidR="00885403">
        <w:rPr>
          <w:iCs/>
          <w:szCs w:val="20"/>
        </w:rPr>
        <w:t xml:space="preserve">OW-annotaties van </w:t>
      </w:r>
      <w:r w:rsidR="00D05352">
        <w:rPr>
          <w:iCs/>
          <w:szCs w:val="20"/>
        </w:rPr>
        <w:t xml:space="preserve">de regeling van de </w:t>
      </w:r>
      <w:r w:rsidR="00D57176">
        <w:rPr>
          <w:iCs/>
          <w:szCs w:val="20"/>
        </w:rPr>
        <w:t xml:space="preserve">officiële publicatie. De groene </w:t>
      </w:r>
      <w:r w:rsidR="006C07B7">
        <w:rPr>
          <w:iCs/>
          <w:szCs w:val="20"/>
        </w:rPr>
        <w:t xml:space="preserve">objecttypen </w:t>
      </w:r>
      <w:r w:rsidR="00CF6FBC">
        <w:rPr>
          <w:iCs/>
          <w:szCs w:val="20"/>
        </w:rPr>
        <w:t xml:space="preserve">(Norm, Omgevingswaarde, Omgevingsnorm, Gebiedsaanwijzing, Activiteit en Normwaarde) </w:t>
      </w:r>
      <w:r w:rsidR="00D57176">
        <w:rPr>
          <w:iCs/>
          <w:szCs w:val="20"/>
        </w:rPr>
        <w:t xml:space="preserve">zijn objecten vanuit de regeling die op de kaart </w:t>
      </w:r>
      <w:r w:rsidR="006D5456">
        <w:rPr>
          <w:iCs/>
          <w:szCs w:val="20"/>
        </w:rPr>
        <w:t xml:space="preserve">zichtbaar </w:t>
      </w:r>
      <w:r w:rsidR="0072536A">
        <w:rPr>
          <w:iCs/>
          <w:szCs w:val="20"/>
        </w:rPr>
        <w:t xml:space="preserve">zijn. </w:t>
      </w:r>
      <w:r w:rsidR="00316ACA">
        <w:rPr>
          <w:iCs/>
          <w:szCs w:val="20"/>
        </w:rPr>
        <w:t xml:space="preserve">De lichtrode </w:t>
      </w:r>
      <w:r w:rsidR="006C07B7">
        <w:rPr>
          <w:iCs/>
          <w:szCs w:val="20"/>
        </w:rPr>
        <w:t xml:space="preserve">objecttypen </w:t>
      </w:r>
      <w:r w:rsidR="00001D7E">
        <w:rPr>
          <w:iCs/>
          <w:szCs w:val="20"/>
        </w:rPr>
        <w:t xml:space="preserve">zijn </w:t>
      </w:r>
      <w:r w:rsidR="006C07B7">
        <w:rPr>
          <w:iCs/>
          <w:szCs w:val="20"/>
        </w:rPr>
        <w:t xml:space="preserve">objecttypen </w:t>
      </w:r>
      <w:r w:rsidR="00001D7E">
        <w:rPr>
          <w:iCs/>
          <w:szCs w:val="20"/>
        </w:rPr>
        <w:t>die informatie bevatten</w:t>
      </w:r>
      <w:r w:rsidR="00316ACA">
        <w:rPr>
          <w:iCs/>
          <w:szCs w:val="20"/>
        </w:rPr>
        <w:t xml:space="preserve"> over </w:t>
      </w:r>
      <w:r w:rsidR="003C6AC1">
        <w:rPr>
          <w:iCs/>
          <w:szCs w:val="20"/>
        </w:rPr>
        <w:t xml:space="preserve">de </w:t>
      </w:r>
      <w:r w:rsidR="00075D17">
        <w:rPr>
          <w:iCs/>
          <w:szCs w:val="20"/>
        </w:rPr>
        <w:t xml:space="preserve">geografische positie </w:t>
      </w:r>
      <w:r w:rsidR="00E84AAA">
        <w:rPr>
          <w:iCs/>
          <w:szCs w:val="20"/>
        </w:rPr>
        <w:t xml:space="preserve">van andere </w:t>
      </w:r>
      <w:r w:rsidR="00CA169B">
        <w:rPr>
          <w:iCs/>
          <w:szCs w:val="20"/>
        </w:rPr>
        <w:t>objecten</w:t>
      </w:r>
      <w:r w:rsidR="00E90C53">
        <w:rPr>
          <w:iCs/>
          <w:szCs w:val="20"/>
        </w:rPr>
        <w:t>.</w:t>
      </w:r>
      <w:r w:rsidR="00732B17">
        <w:rPr>
          <w:iCs/>
          <w:szCs w:val="20"/>
        </w:rPr>
        <w:t xml:space="preserve"> De gele </w:t>
      </w:r>
      <w:r w:rsidR="006C07B7">
        <w:rPr>
          <w:iCs/>
          <w:szCs w:val="20"/>
        </w:rPr>
        <w:t xml:space="preserve">objecttypen </w:t>
      </w:r>
      <w:r w:rsidR="00732B17">
        <w:rPr>
          <w:iCs/>
          <w:szCs w:val="20"/>
        </w:rPr>
        <w:t xml:space="preserve">(Kaart, </w:t>
      </w:r>
      <w:proofErr w:type="spellStart"/>
      <w:r w:rsidR="00732B17">
        <w:rPr>
          <w:iCs/>
          <w:szCs w:val="20"/>
        </w:rPr>
        <w:t>Kaartlaag</w:t>
      </w:r>
      <w:proofErr w:type="spellEnd"/>
      <w:r w:rsidR="00732B17">
        <w:rPr>
          <w:iCs/>
          <w:szCs w:val="20"/>
        </w:rPr>
        <w:t xml:space="preserve">) zijn </w:t>
      </w:r>
      <w:r w:rsidR="006C07B7">
        <w:rPr>
          <w:iCs/>
          <w:szCs w:val="20"/>
        </w:rPr>
        <w:t xml:space="preserve">objecttypen </w:t>
      </w:r>
      <w:r w:rsidR="00732B17">
        <w:rPr>
          <w:iCs/>
          <w:szCs w:val="20"/>
        </w:rPr>
        <w:t xml:space="preserve">die specifiek dienen voor het </w:t>
      </w:r>
      <w:r w:rsidR="00F82A3B">
        <w:rPr>
          <w:iCs/>
          <w:szCs w:val="20"/>
        </w:rPr>
        <w:t xml:space="preserve">benoemen </w:t>
      </w:r>
      <w:r w:rsidR="00732B17">
        <w:rPr>
          <w:iCs/>
          <w:szCs w:val="20"/>
        </w:rPr>
        <w:t xml:space="preserve">van </w:t>
      </w:r>
      <w:r w:rsidR="00F82A3B">
        <w:rPr>
          <w:iCs/>
          <w:szCs w:val="20"/>
        </w:rPr>
        <w:t>kaarten.</w:t>
      </w:r>
    </w:p>
    <w:p w14:paraId="2D4A4897" w14:textId="559E5FC2" w:rsidR="00B11F9D" w:rsidRDefault="00B11F9D">
      <w:pPr>
        <w:rPr>
          <w:iCs/>
          <w:szCs w:val="20"/>
        </w:rPr>
      </w:pPr>
    </w:p>
    <w:p w14:paraId="2378BB9B" w14:textId="48272E07" w:rsidR="00D21FE2" w:rsidRDefault="00B11F9D">
      <w:pPr>
        <w:rPr>
          <w:rFonts w:eastAsia="Times New Roman"/>
          <w:szCs w:val="20"/>
        </w:rPr>
      </w:pPr>
      <w:r>
        <w:rPr>
          <w:iCs/>
          <w:szCs w:val="20"/>
        </w:rPr>
        <w:t xml:space="preserve">Als een object een grijze rand heeft dan betekent dit dat het geen zelfstandig </w:t>
      </w:r>
      <w:r w:rsidR="006C07B7">
        <w:rPr>
          <w:iCs/>
          <w:szCs w:val="20"/>
        </w:rPr>
        <w:t xml:space="preserve">objecttype </w:t>
      </w:r>
      <w:r>
        <w:rPr>
          <w:iCs/>
          <w:szCs w:val="20"/>
        </w:rPr>
        <w:t xml:space="preserve">is, maar een abstract </w:t>
      </w:r>
      <w:r w:rsidR="00A779AE">
        <w:rPr>
          <w:iCs/>
          <w:szCs w:val="20"/>
        </w:rPr>
        <w:t>objecttype</w:t>
      </w:r>
      <w:r>
        <w:rPr>
          <w:iCs/>
          <w:szCs w:val="20"/>
        </w:rPr>
        <w:t xml:space="preserve">. </w:t>
      </w:r>
      <w:r w:rsidR="00A779AE">
        <w:rPr>
          <w:iCs/>
          <w:szCs w:val="20"/>
        </w:rPr>
        <w:t>Over a</w:t>
      </w:r>
      <w:r>
        <w:rPr>
          <w:iCs/>
          <w:szCs w:val="20"/>
        </w:rPr>
        <w:t>bstracte object</w:t>
      </w:r>
      <w:r w:rsidR="00A779AE">
        <w:rPr>
          <w:iCs/>
          <w:szCs w:val="20"/>
        </w:rPr>
        <w:t>typ</w:t>
      </w:r>
      <w:r>
        <w:rPr>
          <w:iCs/>
          <w:szCs w:val="20"/>
        </w:rPr>
        <w:t xml:space="preserve">en </w:t>
      </w:r>
      <w:r w:rsidR="00FD4C9D">
        <w:rPr>
          <w:iCs/>
          <w:szCs w:val="20"/>
        </w:rPr>
        <w:t>worden wel gegevens vastgelegd, maar zijn niet bij dat specifieke object</w:t>
      </w:r>
      <w:r w:rsidR="00A779AE">
        <w:rPr>
          <w:iCs/>
          <w:szCs w:val="20"/>
        </w:rPr>
        <w:t>type</w:t>
      </w:r>
      <w:r w:rsidR="00FD4C9D">
        <w:rPr>
          <w:iCs/>
          <w:szCs w:val="20"/>
        </w:rPr>
        <w:t xml:space="preserve"> terug te vinden</w:t>
      </w:r>
      <w:r w:rsidR="00247C61">
        <w:rPr>
          <w:iCs/>
          <w:szCs w:val="20"/>
        </w:rPr>
        <w:t xml:space="preserve"> (zo worden er wel gegevens vastgelegd over Norm, maar deze zullen altijd terug te vinden zijn bij ofwel de omgevingsnorm of de omgevingswaarde).</w:t>
      </w:r>
      <w:r w:rsidR="003E6E08">
        <w:rPr>
          <w:iCs/>
          <w:szCs w:val="20"/>
        </w:rPr>
        <w:t xml:space="preserve"> </w:t>
      </w:r>
      <w:r w:rsidR="00985340">
        <w:rPr>
          <w:rFonts w:eastAsia="Times New Roman"/>
          <w:szCs w:val="20"/>
        </w:rPr>
        <w:t>Uit de afbeelding is niet terug te zien dat een Omgevingsnorm één of meerdere normwaarden bevat, maar dit is wel terug te zien bij de kenmerken van Omgevingsnorm.</w:t>
      </w:r>
    </w:p>
    <w:p w14:paraId="2CA2ADE3" w14:textId="69C1EE9E" w:rsidR="003E6E08" w:rsidRDefault="003E6E08">
      <w:pPr>
        <w:rPr>
          <w:rFonts w:eastAsia="Times New Roman"/>
          <w:szCs w:val="20"/>
        </w:rPr>
      </w:pPr>
    </w:p>
    <w:p w14:paraId="6FD2CE8C" w14:textId="221DA7FF" w:rsidR="00D21FE2" w:rsidRDefault="00B947D9">
      <w:pPr>
        <w:rPr>
          <w:rFonts w:eastAsia="Times New Roman"/>
          <w:szCs w:val="20"/>
        </w:rPr>
      </w:pPr>
      <w:r>
        <w:rPr>
          <w:rFonts w:eastAsia="Times New Roman"/>
          <w:szCs w:val="20"/>
        </w:rPr>
        <w:t xml:space="preserve">Er is onderscheid te maken tussen artikel-gestructureerde objecten, namelijk: </w:t>
      </w:r>
      <w:r w:rsidR="00290532">
        <w:rPr>
          <w:rFonts w:eastAsia="Times New Roman"/>
          <w:szCs w:val="20"/>
        </w:rPr>
        <w:t>Juridische regel en Regeltekst</w:t>
      </w:r>
      <w:r w:rsidR="00B53F6B">
        <w:rPr>
          <w:rFonts w:eastAsia="Times New Roman"/>
          <w:szCs w:val="20"/>
        </w:rPr>
        <w:t xml:space="preserve">, en </w:t>
      </w:r>
      <w:r w:rsidR="009A1C77">
        <w:rPr>
          <w:rFonts w:eastAsia="Times New Roman"/>
          <w:szCs w:val="20"/>
        </w:rPr>
        <w:t>vrijetekststructuur-objecten, namelijk: Divisie en Tekstdeel.</w:t>
      </w:r>
    </w:p>
    <w:p w14:paraId="39A4E700" w14:textId="054AB1AC" w:rsidR="002F328B" w:rsidRPr="002F328B" w:rsidRDefault="00612F20" w:rsidP="00E30776">
      <w:pPr>
        <w:pStyle w:val="Kop3"/>
      </w:pPr>
      <w:bookmarkStart w:id="15" w:name="_Toc92286567"/>
      <w:r>
        <w:lastRenderedPageBreak/>
        <w:t>T</w:t>
      </w:r>
      <w:r w:rsidR="00EF6128">
        <w:t xml:space="preserve">oelichting </w:t>
      </w:r>
      <w:r>
        <w:t>op artikel</w:t>
      </w:r>
      <w:r w:rsidR="002E4212">
        <w:t>-</w:t>
      </w:r>
      <w:r>
        <w:t>gestructureerde objecten</w:t>
      </w:r>
      <w:bookmarkEnd w:id="15"/>
    </w:p>
    <w:p w14:paraId="5CB06F2F" w14:textId="5AA9A89A" w:rsidR="00D21FE2" w:rsidRDefault="00352763">
      <w:pPr>
        <w:rPr>
          <w:iCs/>
          <w:szCs w:val="20"/>
        </w:rPr>
      </w:pPr>
      <w:r>
        <w:rPr>
          <w:iCs/>
          <w:szCs w:val="20"/>
        </w:rPr>
        <w:t>Artikel-gestructureerde object</w:t>
      </w:r>
      <w:r w:rsidR="00A94B20">
        <w:rPr>
          <w:iCs/>
          <w:szCs w:val="20"/>
        </w:rPr>
        <w:t>typ</w:t>
      </w:r>
      <w:r>
        <w:rPr>
          <w:iCs/>
          <w:szCs w:val="20"/>
        </w:rPr>
        <w:t xml:space="preserve">en komen voor bij omgevingsdocumenten die </w:t>
      </w:r>
      <w:r w:rsidR="000A599C">
        <w:rPr>
          <w:iCs/>
          <w:szCs w:val="20"/>
        </w:rPr>
        <w:t xml:space="preserve">regels bevatten, dit zijn bijvoorbeeld: een omgevingsplan, een omgevingsverordening, een algemene maatregel van bestuur (AMvB), een ministeriële regeling (MR) of een </w:t>
      </w:r>
      <w:proofErr w:type="spellStart"/>
      <w:r w:rsidR="000A599C">
        <w:rPr>
          <w:iCs/>
          <w:szCs w:val="20"/>
        </w:rPr>
        <w:t>waterschapsverordening</w:t>
      </w:r>
      <w:proofErr w:type="spellEnd"/>
      <w:r w:rsidR="000A599C">
        <w:rPr>
          <w:iCs/>
          <w:szCs w:val="20"/>
        </w:rPr>
        <w:t>.</w:t>
      </w:r>
    </w:p>
    <w:p w14:paraId="76841A75" w14:textId="77A64B2B" w:rsidR="000A599C" w:rsidRDefault="000A599C">
      <w:pPr>
        <w:rPr>
          <w:iCs/>
          <w:szCs w:val="20"/>
        </w:rPr>
      </w:pPr>
    </w:p>
    <w:p w14:paraId="2785BA9C" w14:textId="39B5FFFA" w:rsidR="00D21FE2" w:rsidRDefault="00461B00">
      <w:pPr>
        <w:rPr>
          <w:iCs/>
          <w:szCs w:val="20"/>
        </w:rPr>
      </w:pPr>
      <w:r>
        <w:rPr>
          <w:iCs/>
          <w:szCs w:val="20"/>
        </w:rPr>
        <w:t>Een r</w:t>
      </w:r>
      <w:r w:rsidR="00F33BA6" w:rsidRPr="003A031C">
        <w:rPr>
          <w:iCs/>
          <w:szCs w:val="20"/>
        </w:rPr>
        <w:t xml:space="preserve">egeltekst </w:t>
      </w:r>
      <w:r>
        <w:rPr>
          <w:iCs/>
          <w:szCs w:val="20"/>
        </w:rPr>
        <w:t xml:space="preserve">is een artikel of een lid, en </w:t>
      </w:r>
      <w:r w:rsidR="00F33BA6" w:rsidRPr="003A031C">
        <w:rPr>
          <w:iCs/>
          <w:szCs w:val="20"/>
        </w:rPr>
        <w:t xml:space="preserve">bevat </w:t>
      </w:r>
      <w:r w:rsidR="00352763">
        <w:rPr>
          <w:iCs/>
          <w:szCs w:val="20"/>
        </w:rPr>
        <w:t xml:space="preserve">één </w:t>
      </w:r>
      <w:r w:rsidR="005E04AF">
        <w:rPr>
          <w:iCs/>
          <w:szCs w:val="20"/>
        </w:rPr>
        <w:t xml:space="preserve">of meer </w:t>
      </w:r>
      <w:r w:rsidR="00F33BA6" w:rsidRPr="003A031C">
        <w:rPr>
          <w:iCs/>
          <w:szCs w:val="20"/>
        </w:rPr>
        <w:t xml:space="preserve">Juridische regels. </w:t>
      </w:r>
      <w:r>
        <w:rPr>
          <w:iCs/>
          <w:szCs w:val="20"/>
        </w:rPr>
        <w:t xml:space="preserve">De </w:t>
      </w:r>
      <w:r w:rsidR="00F33BA6" w:rsidRPr="003A031C">
        <w:rPr>
          <w:iCs/>
          <w:szCs w:val="20"/>
        </w:rPr>
        <w:t>regels beschrijven bepaalde objecttypes, zoals een activiteit of een omgevingswaarde</w:t>
      </w:r>
      <w:r w:rsidR="00807994">
        <w:rPr>
          <w:iCs/>
          <w:szCs w:val="20"/>
        </w:rPr>
        <w:t xml:space="preserve">. Juridische regels </w:t>
      </w:r>
      <w:r w:rsidR="00F33BA6" w:rsidRPr="003A031C">
        <w:rPr>
          <w:iCs/>
          <w:szCs w:val="20"/>
        </w:rPr>
        <w:t xml:space="preserve">beschrijven </w:t>
      </w:r>
      <w:r w:rsidR="009040F0">
        <w:rPr>
          <w:iCs/>
          <w:szCs w:val="20"/>
        </w:rPr>
        <w:t xml:space="preserve">echter </w:t>
      </w:r>
      <w:r w:rsidR="00F33BA6" w:rsidRPr="003A031C">
        <w:rPr>
          <w:iCs/>
          <w:szCs w:val="20"/>
        </w:rPr>
        <w:t>bijvoorbeeld geen Hoofdlijn. Er loopt dan ook geen relatiesoort tussen een Juridische Regel en een Hoofdlijn.</w:t>
      </w:r>
    </w:p>
    <w:p w14:paraId="01281098" w14:textId="5054CB89" w:rsidR="00606C19" w:rsidRDefault="00606C19">
      <w:pPr>
        <w:rPr>
          <w:iCs/>
          <w:szCs w:val="20"/>
        </w:rPr>
      </w:pPr>
    </w:p>
    <w:p w14:paraId="208B3724" w14:textId="513662A4" w:rsidR="004C549F" w:rsidRDefault="00F33BA6">
      <w:pPr>
        <w:rPr>
          <w:iCs/>
          <w:szCs w:val="20"/>
        </w:rPr>
      </w:pPr>
      <w:r w:rsidRPr="003A031C">
        <w:rPr>
          <w:iCs/>
          <w:szCs w:val="20"/>
        </w:rPr>
        <w:t xml:space="preserve">Door </w:t>
      </w:r>
      <w:r w:rsidR="00606C19">
        <w:rPr>
          <w:iCs/>
          <w:szCs w:val="20"/>
        </w:rPr>
        <w:t xml:space="preserve">in het diagram op de vorige pagina </w:t>
      </w:r>
      <w:r w:rsidRPr="003A031C">
        <w:rPr>
          <w:iCs/>
          <w:szCs w:val="20"/>
        </w:rPr>
        <w:t xml:space="preserve">naar de relaties van de Juridische regels te kijken is goed te zien welke objecttypes wel of niet in de context van </w:t>
      </w:r>
      <w:r w:rsidR="00BE5215">
        <w:rPr>
          <w:iCs/>
          <w:szCs w:val="20"/>
        </w:rPr>
        <w:t xml:space="preserve">de </w:t>
      </w:r>
      <w:r w:rsidR="006C2C9F">
        <w:rPr>
          <w:iCs/>
          <w:szCs w:val="20"/>
        </w:rPr>
        <w:t xml:space="preserve">regels </w:t>
      </w:r>
      <w:r w:rsidRPr="003A031C">
        <w:rPr>
          <w:iCs/>
          <w:szCs w:val="20"/>
        </w:rPr>
        <w:t xml:space="preserve">kunnen voorkomen. </w:t>
      </w:r>
      <w:r w:rsidR="00192AF9">
        <w:rPr>
          <w:iCs/>
          <w:szCs w:val="20"/>
        </w:rPr>
        <w:t>Zo</w:t>
      </w:r>
      <w:r w:rsidR="009C4A45">
        <w:rPr>
          <w:iCs/>
          <w:szCs w:val="20"/>
        </w:rPr>
        <w:t xml:space="preserve"> heeft een juridische regel drie verschijningsvormen, namelijk</w:t>
      </w:r>
      <w:r w:rsidR="009D40EA">
        <w:rPr>
          <w:iCs/>
          <w:szCs w:val="20"/>
        </w:rPr>
        <w:t>:</w:t>
      </w:r>
    </w:p>
    <w:p w14:paraId="74B543D2" w14:textId="448CCCBD" w:rsidR="009D40EA" w:rsidRDefault="009D40EA" w:rsidP="008D13DC">
      <w:pPr>
        <w:pStyle w:val="Opsommingtekens1"/>
      </w:pPr>
      <w:r>
        <w:t>Regel voor iedereen – te kiezen in het geval dat de juridische regel voor iedereen geldt</w:t>
      </w:r>
      <w:r w:rsidR="00E6029F">
        <w:t>;</w:t>
      </w:r>
    </w:p>
    <w:p w14:paraId="41F6D117" w14:textId="2A8ED4F7" w:rsidR="009D40EA" w:rsidRDefault="009D40EA" w:rsidP="008D13DC">
      <w:pPr>
        <w:pStyle w:val="Opsommingtekens1"/>
      </w:pPr>
      <w:r>
        <w:t>Instructieregel – te kiezen in het geval het een regel is bedoeld voor een ander bevoegd gezag</w:t>
      </w:r>
      <w:r w:rsidR="00E6029F">
        <w:t>;</w:t>
      </w:r>
    </w:p>
    <w:p w14:paraId="22621331" w14:textId="4253F946" w:rsidR="00A65E8D" w:rsidRPr="009D40EA" w:rsidRDefault="00C15E38" w:rsidP="008D13DC">
      <w:pPr>
        <w:pStyle w:val="Opsommingtekens1"/>
      </w:pPr>
      <w:r>
        <w:t>Omgevingswaarderegel – te kiezen in het geval een regel be</w:t>
      </w:r>
      <w:r w:rsidR="00261CF5">
        <w:t>doeld is voor intern gebruik bij het bevoegd gezag</w:t>
      </w:r>
      <w:r w:rsidR="00E6029F">
        <w:t>;</w:t>
      </w:r>
    </w:p>
    <w:p w14:paraId="600935CB" w14:textId="402EC311" w:rsidR="004C549F" w:rsidRDefault="004C549F">
      <w:pPr>
        <w:rPr>
          <w:iCs/>
          <w:szCs w:val="20"/>
        </w:rPr>
      </w:pPr>
    </w:p>
    <w:p w14:paraId="178D0ADA" w14:textId="1629E01B" w:rsidR="00D21FE2" w:rsidRDefault="005839F2">
      <w:pPr>
        <w:rPr>
          <w:iCs/>
          <w:szCs w:val="20"/>
        </w:rPr>
      </w:pPr>
      <w:r>
        <w:rPr>
          <w:iCs/>
          <w:szCs w:val="20"/>
        </w:rPr>
        <w:t xml:space="preserve">Een regel voor iedereen kan een gebied aanwijzen (gebiedsaanwijzing) een activiteit </w:t>
      </w:r>
      <w:r w:rsidR="0030598B">
        <w:rPr>
          <w:iCs/>
          <w:szCs w:val="20"/>
        </w:rPr>
        <w:t xml:space="preserve">duiden </w:t>
      </w:r>
      <w:r>
        <w:rPr>
          <w:iCs/>
          <w:szCs w:val="20"/>
        </w:rPr>
        <w:t xml:space="preserve">(activiteitaanduiding) of een omgevingsnorm </w:t>
      </w:r>
      <w:r w:rsidR="00C262E7">
        <w:rPr>
          <w:iCs/>
          <w:szCs w:val="20"/>
        </w:rPr>
        <w:t xml:space="preserve">(omgevingsnormaanduiding) </w:t>
      </w:r>
      <w:r w:rsidR="00821444">
        <w:rPr>
          <w:iCs/>
          <w:szCs w:val="20"/>
        </w:rPr>
        <w:t>beschrijven</w:t>
      </w:r>
      <w:r w:rsidR="00C262E7">
        <w:rPr>
          <w:iCs/>
          <w:szCs w:val="20"/>
        </w:rPr>
        <w:t>.</w:t>
      </w:r>
    </w:p>
    <w:p w14:paraId="5CFE41BC" w14:textId="18E61880" w:rsidR="005839F2" w:rsidRDefault="00C7468B">
      <w:pPr>
        <w:rPr>
          <w:iCs/>
          <w:szCs w:val="20"/>
        </w:rPr>
      </w:pPr>
      <w:r>
        <w:rPr>
          <w:iCs/>
          <w:szCs w:val="20"/>
        </w:rPr>
        <w:t xml:space="preserve">Een instructieregel kan een gebied aanwijzen of een omgevingsnorm </w:t>
      </w:r>
      <w:r w:rsidR="00B22F73">
        <w:rPr>
          <w:iCs/>
          <w:szCs w:val="20"/>
        </w:rPr>
        <w:t>beschrijven</w:t>
      </w:r>
      <w:r>
        <w:rPr>
          <w:iCs/>
          <w:szCs w:val="20"/>
        </w:rPr>
        <w:t>.</w:t>
      </w:r>
    </w:p>
    <w:p w14:paraId="762A6090" w14:textId="4493979C" w:rsidR="00C7468B" w:rsidRDefault="00C7468B">
      <w:pPr>
        <w:rPr>
          <w:iCs/>
          <w:szCs w:val="20"/>
        </w:rPr>
      </w:pPr>
      <w:r>
        <w:rPr>
          <w:iCs/>
          <w:szCs w:val="20"/>
        </w:rPr>
        <w:t xml:space="preserve">Een omgevingswaarderegel kan een omgevingswaarde </w:t>
      </w:r>
      <w:r w:rsidR="005D59A5">
        <w:rPr>
          <w:iCs/>
          <w:szCs w:val="20"/>
        </w:rPr>
        <w:t>duiden</w:t>
      </w:r>
      <w:r w:rsidR="002465E8">
        <w:rPr>
          <w:iCs/>
          <w:szCs w:val="20"/>
        </w:rPr>
        <w:t xml:space="preserve"> en een gebied aanwijzen</w:t>
      </w:r>
      <w:r w:rsidR="005D59A5">
        <w:rPr>
          <w:iCs/>
          <w:szCs w:val="20"/>
        </w:rPr>
        <w:t>.</w:t>
      </w:r>
    </w:p>
    <w:p w14:paraId="6E5D5610" w14:textId="2BC4A5E0" w:rsidR="002E4212" w:rsidRDefault="002E4212" w:rsidP="00C94D94">
      <w:pPr>
        <w:pStyle w:val="Kop3"/>
      </w:pPr>
      <w:bookmarkStart w:id="16" w:name="_Toc92286568"/>
      <w:r>
        <w:t xml:space="preserve">Toelichting op </w:t>
      </w:r>
      <w:r w:rsidR="00867CAE">
        <w:t>vrijetekststructuur-objecten</w:t>
      </w:r>
      <w:bookmarkEnd w:id="16"/>
    </w:p>
    <w:p w14:paraId="45AB9676" w14:textId="5F872DD2" w:rsidR="00D21FE2" w:rsidRDefault="00E34048">
      <w:pPr>
        <w:rPr>
          <w:iCs/>
          <w:szCs w:val="20"/>
        </w:rPr>
      </w:pPr>
      <w:r>
        <w:rPr>
          <w:iCs/>
          <w:szCs w:val="20"/>
        </w:rPr>
        <w:t xml:space="preserve">Een tekstdeel duidt een specifiek deel vanuit de tekst waar informatie over vastgelegd dient te worden. </w:t>
      </w:r>
      <w:r w:rsidR="00E11556">
        <w:rPr>
          <w:iCs/>
          <w:szCs w:val="20"/>
        </w:rPr>
        <w:t xml:space="preserve">Deze komt alleen voor indien </w:t>
      </w:r>
      <w:r w:rsidR="00E002E1">
        <w:rPr>
          <w:iCs/>
          <w:szCs w:val="20"/>
        </w:rPr>
        <w:t xml:space="preserve">het omgevingsdocument dat aangeleverd wordt </w:t>
      </w:r>
      <w:r w:rsidR="00CE749C">
        <w:rPr>
          <w:iCs/>
          <w:szCs w:val="20"/>
        </w:rPr>
        <w:t xml:space="preserve">niet artikel-gestructureerd is. </w:t>
      </w:r>
      <w:r w:rsidR="00D44F42">
        <w:rPr>
          <w:iCs/>
          <w:szCs w:val="20"/>
        </w:rPr>
        <w:t xml:space="preserve">Hiertoe mag dit omgevingsdocument ook geen juridische regels bevatten. </w:t>
      </w:r>
      <w:r w:rsidR="00CE749C">
        <w:rPr>
          <w:iCs/>
          <w:szCs w:val="20"/>
        </w:rPr>
        <w:t>Dit gebeurt bij bijvoorbeeld een omgevingsvisie, een projectbesluit</w:t>
      </w:r>
      <w:r w:rsidR="001E2270">
        <w:rPr>
          <w:iCs/>
          <w:szCs w:val="20"/>
        </w:rPr>
        <w:t>, een instructie, een reactieve interventie</w:t>
      </w:r>
      <w:r w:rsidR="00CE749C">
        <w:rPr>
          <w:iCs/>
          <w:szCs w:val="20"/>
        </w:rPr>
        <w:t xml:space="preserve"> of een </w:t>
      </w:r>
      <w:r w:rsidR="001B5547">
        <w:rPr>
          <w:iCs/>
          <w:szCs w:val="20"/>
        </w:rPr>
        <w:t>programma.</w:t>
      </w:r>
    </w:p>
    <w:p w14:paraId="51F892DC" w14:textId="62B8007C" w:rsidR="00E34048" w:rsidRDefault="00E34048">
      <w:pPr>
        <w:rPr>
          <w:iCs/>
          <w:szCs w:val="20"/>
        </w:rPr>
      </w:pPr>
    </w:p>
    <w:p w14:paraId="463EC7EA" w14:textId="5FF5AC1A" w:rsidR="00D21FE2" w:rsidRDefault="00C35CCB">
      <w:pPr>
        <w:rPr>
          <w:iCs/>
          <w:szCs w:val="20"/>
        </w:rPr>
      </w:pPr>
      <w:r>
        <w:rPr>
          <w:iCs/>
          <w:szCs w:val="20"/>
        </w:rPr>
        <w:t xml:space="preserve">Het tekstdeel is analoog aan de juridische regel in de zin dat deze verwijst naar een bepaald deel </w:t>
      </w:r>
      <w:r w:rsidR="001F0A9F">
        <w:rPr>
          <w:iCs/>
          <w:szCs w:val="20"/>
        </w:rPr>
        <w:t xml:space="preserve">van het omgevingsdocument en hier specifieke objecten aan te koppelen zijn. </w:t>
      </w:r>
      <w:r w:rsidR="001561CE">
        <w:rPr>
          <w:iCs/>
          <w:szCs w:val="20"/>
        </w:rPr>
        <w:t xml:space="preserve">In het tekstdeel staat de specifieke tekst zelf niet, want deze volgt uit </w:t>
      </w:r>
      <w:r w:rsidR="0022514D">
        <w:rPr>
          <w:iCs/>
          <w:szCs w:val="20"/>
        </w:rPr>
        <w:t>de OP-standaard en wordt niet meegeleverd bij de OW-standaard.</w:t>
      </w:r>
    </w:p>
    <w:p w14:paraId="33412730" w14:textId="71884548" w:rsidR="005B466F" w:rsidRDefault="005B466F">
      <w:pPr>
        <w:rPr>
          <w:iCs/>
          <w:szCs w:val="20"/>
        </w:rPr>
      </w:pPr>
    </w:p>
    <w:p w14:paraId="733FE1DE" w14:textId="711F30C4" w:rsidR="00D21FE2" w:rsidRDefault="00725CEE">
      <w:pPr>
        <w:rPr>
          <w:iCs/>
          <w:szCs w:val="20"/>
        </w:rPr>
      </w:pPr>
      <w:r w:rsidRPr="00725CEE">
        <w:rPr>
          <w:iCs/>
          <w:noProof/>
          <w:szCs w:val="20"/>
        </w:rPr>
        <mc:AlternateContent>
          <mc:Choice Requires="wps">
            <w:drawing>
              <wp:anchor distT="45720" distB="45720" distL="114300" distR="114300" simplePos="0" relativeHeight="251658241" behindDoc="0" locked="0" layoutInCell="1" allowOverlap="1" wp14:anchorId="0A47E019" wp14:editId="5C93853F">
                <wp:simplePos x="0" y="0"/>
                <wp:positionH relativeFrom="margin">
                  <wp:align>right</wp:align>
                </wp:positionH>
                <wp:positionV relativeFrom="paragraph">
                  <wp:posOffset>13970</wp:posOffset>
                </wp:positionV>
                <wp:extent cx="2360930" cy="1404620"/>
                <wp:effectExtent l="0" t="0" r="19685" b="19685"/>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6B5E3F" w14:textId="2C8FEBEC" w:rsidR="00C1445D" w:rsidRDefault="00C1445D" w:rsidP="00725CEE">
                            <w:pPr>
                              <w:autoSpaceDE w:val="0"/>
                              <w:autoSpaceDN w:val="0"/>
                              <w:adjustRightInd w:val="0"/>
                              <w:rPr>
                                <w:rFonts w:ascii="FuturaStd-Bold" w:eastAsia="Times New Roman" w:hAnsi="FuturaStd-Bold" w:cs="FuturaStd-Bold"/>
                                <w:b/>
                                <w:bCs/>
                                <w:sz w:val="16"/>
                                <w:szCs w:val="16"/>
                              </w:rPr>
                            </w:pPr>
                            <w:r>
                              <w:rPr>
                                <w:rFonts w:ascii="FuturaStd-Bold" w:eastAsia="Times New Roman" w:hAnsi="FuturaStd-Bold" w:cs="FuturaStd-Bold"/>
                                <w:b/>
                                <w:bCs/>
                                <w:sz w:val="16"/>
                                <w:szCs w:val="16"/>
                              </w:rPr>
                              <w:t>PERSPECTIEVEN</w:t>
                            </w:r>
                          </w:p>
                          <w:p w14:paraId="5B0B688F"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De inhoudelijke kern van dit document bestaat</w:t>
                            </w:r>
                          </w:p>
                          <w:p w14:paraId="5FB70F56"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uit vijf perspectieven:</w:t>
                            </w:r>
                          </w:p>
                          <w:p w14:paraId="0CD44AD6"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Compacte stad</w:t>
                            </w:r>
                          </w:p>
                          <w:p w14:paraId="47479922"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Gezonde stad</w:t>
                            </w:r>
                          </w:p>
                          <w:p w14:paraId="20CA7955"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Inclusieve stad</w:t>
                            </w:r>
                          </w:p>
                          <w:p w14:paraId="129D6C67"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Circulaire stad</w:t>
                            </w:r>
                          </w:p>
                          <w:p w14:paraId="3C545993"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Productieve stad</w:t>
                            </w:r>
                          </w:p>
                          <w:p w14:paraId="345AC4F0" w14:textId="740D9289" w:rsidR="00D21FE2"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Deze perspectieven geven richting aan de</w:t>
                            </w:r>
                          </w:p>
                          <w:p w14:paraId="2E75C170" w14:textId="194204CE"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ambities van Rotterdam voor de fysieke</w:t>
                            </w:r>
                          </w:p>
                          <w:p w14:paraId="768ABFAC"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leefomgeving en zorgen daarmee voor</w:t>
                            </w:r>
                          </w:p>
                          <w:p w14:paraId="43E82F75"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samenhang. Hiermee bieden de perspectieven</w:t>
                            </w:r>
                          </w:p>
                          <w:p w14:paraId="3D716CA7"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een ‘kompas’ voor keuzes en plannen voor de</w:t>
                            </w:r>
                          </w:p>
                          <w:p w14:paraId="436211A4" w14:textId="77777777" w:rsidR="00C1445D" w:rsidRDefault="00C1445D" w:rsidP="00725CEE">
                            <w:pPr>
                              <w:rPr>
                                <w:iCs/>
                                <w:szCs w:val="20"/>
                              </w:rPr>
                            </w:pPr>
                            <w:r>
                              <w:rPr>
                                <w:rFonts w:ascii="FuturaStd-Book" w:eastAsia="Times New Roman" w:hAnsi="FuturaStd-Book" w:cs="FuturaStd-Book"/>
                                <w:sz w:val="16"/>
                                <w:szCs w:val="16"/>
                              </w:rPr>
                              <w:t>fysieke leefomgeving.</w:t>
                            </w:r>
                          </w:p>
                          <w:p w14:paraId="606CC791" w14:textId="5D0BE653" w:rsidR="00C1445D" w:rsidRDefault="00C1445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47E019" id="_x0000_t202" coordsize="21600,21600" o:spt="202" path="m,l,21600r21600,l21600,xe">
                <v:stroke joinstyle="miter"/>
                <v:path gradientshapeok="t" o:connecttype="rect"/>
              </v:shapetype>
              <v:shape id="Tekstvak 2" o:spid="_x0000_s1026" type="#_x0000_t202" style="position:absolute;margin-left:134.7pt;margin-top:1.1pt;width:185.9pt;height:110.6pt;z-index:251658241;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">
                <v:textbox style="mso-fit-shape-to-text:t">
                  <w:txbxContent>
                    <w:p w14:paraId="3D6B5E3F" w14:textId="2C8FEBEC" w:rsidR="00C1445D" w:rsidRDefault="00C1445D" w:rsidP="00725CEE">
                      <w:pPr>
                        <w:autoSpaceDE w:val="0"/>
                        <w:autoSpaceDN w:val="0"/>
                        <w:adjustRightInd w:val="0"/>
                        <w:rPr>
                          <w:rFonts w:ascii="FuturaStd-Bold" w:eastAsia="Times New Roman" w:hAnsi="FuturaStd-Bold" w:cs="FuturaStd-Bold"/>
                          <w:b/>
                          <w:bCs/>
                          <w:sz w:val="16"/>
                          <w:szCs w:val="16"/>
                        </w:rPr>
                      </w:pPr>
                      <w:r>
                        <w:rPr>
                          <w:rFonts w:ascii="FuturaStd-Bold" w:eastAsia="Times New Roman" w:hAnsi="FuturaStd-Bold" w:cs="FuturaStd-Bold"/>
                          <w:b/>
                          <w:bCs/>
                          <w:sz w:val="16"/>
                          <w:szCs w:val="16"/>
                        </w:rPr>
                        <w:t>PERSPECTIEVEN</w:t>
                      </w:r>
                    </w:p>
                    <w:p w14:paraId="5B0B688F"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De inhoudelijke kern van dit document bestaat</w:t>
                      </w:r>
                    </w:p>
                    <w:p w14:paraId="5FB70F56"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uit vijf perspectieven:</w:t>
                      </w:r>
                    </w:p>
                    <w:p w14:paraId="0CD44AD6"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Compacte stad</w:t>
                      </w:r>
                    </w:p>
                    <w:p w14:paraId="47479922"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Gezonde stad</w:t>
                      </w:r>
                    </w:p>
                    <w:p w14:paraId="20CA7955"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Inclusieve stad</w:t>
                      </w:r>
                    </w:p>
                    <w:p w14:paraId="129D6C67"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Circulaire stad</w:t>
                      </w:r>
                    </w:p>
                    <w:p w14:paraId="3C545993"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 Productieve stad</w:t>
                      </w:r>
                    </w:p>
                    <w:p w14:paraId="345AC4F0" w14:textId="740D9289" w:rsidR="00D21FE2"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Deze perspectieven geven richting aan de</w:t>
                      </w:r>
                    </w:p>
                    <w:p w14:paraId="2E75C170" w14:textId="194204CE"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ambities van Rotterdam voor de fysieke</w:t>
                      </w:r>
                    </w:p>
                    <w:p w14:paraId="768ABFAC"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leefomgeving en zorgen daarmee voor</w:t>
                      </w:r>
                    </w:p>
                    <w:p w14:paraId="43E82F75"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samenhang. Hiermee bieden de perspectieven</w:t>
                      </w:r>
                    </w:p>
                    <w:p w14:paraId="3D716CA7" w14:textId="77777777" w:rsidR="00C1445D" w:rsidRDefault="00C1445D" w:rsidP="00725CEE">
                      <w:pPr>
                        <w:autoSpaceDE w:val="0"/>
                        <w:autoSpaceDN w:val="0"/>
                        <w:adjustRightInd w:val="0"/>
                        <w:rPr>
                          <w:rFonts w:ascii="FuturaStd-Book" w:eastAsia="Times New Roman" w:hAnsi="FuturaStd-Book" w:cs="FuturaStd-Book"/>
                          <w:sz w:val="16"/>
                          <w:szCs w:val="16"/>
                        </w:rPr>
                      </w:pPr>
                      <w:r>
                        <w:rPr>
                          <w:rFonts w:ascii="FuturaStd-Book" w:eastAsia="Times New Roman" w:hAnsi="FuturaStd-Book" w:cs="FuturaStd-Book"/>
                          <w:sz w:val="16"/>
                          <w:szCs w:val="16"/>
                        </w:rPr>
                        <w:t>een ‘kompas’ voor keuzes en plannen voor de</w:t>
                      </w:r>
                    </w:p>
                    <w:p w14:paraId="436211A4" w14:textId="77777777" w:rsidR="00C1445D" w:rsidRDefault="00C1445D" w:rsidP="00725CEE">
                      <w:pPr>
                        <w:rPr>
                          <w:iCs/>
                          <w:szCs w:val="20"/>
                        </w:rPr>
                      </w:pPr>
                      <w:r>
                        <w:rPr>
                          <w:rFonts w:ascii="FuturaStd-Book" w:eastAsia="Times New Roman" w:hAnsi="FuturaStd-Book" w:cs="FuturaStd-Book"/>
                          <w:sz w:val="16"/>
                          <w:szCs w:val="16"/>
                        </w:rPr>
                        <w:t>fysieke leefomgeving.</w:t>
                      </w:r>
                    </w:p>
                    <w:p w14:paraId="606CC791" w14:textId="5D0BE653" w:rsidR="00C1445D" w:rsidRDefault="00C1445D"/>
                  </w:txbxContent>
                </v:textbox>
                <w10:wrap type="square" anchorx="margin"/>
              </v:shape>
            </w:pict>
          </mc:Fallback>
        </mc:AlternateContent>
      </w:r>
      <w:r w:rsidR="005B466F">
        <w:rPr>
          <w:iCs/>
          <w:szCs w:val="20"/>
        </w:rPr>
        <w:t xml:space="preserve">Aan een tekstdeel zijn een of meerdere hoofdlijnen te koppelen, </w:t>
      </w:r>
      <w:r>
        <w:rPr>
          <w:iCs/>
          <w:szCs w:val="20"/>
        </w:rPr>
        <w:t>zo volgt bijvoorbeeld uit de tekst aan de rechterzijde</w:t>
      </w:r>
      <w:r w:rsidR="00E80CAE">
        <w:rPr>
          <w:iCs/>
          <w:szCs w:val="20"/>
        </w:rPr>
        <w:t xml:space="preserve"> dat er vijf perspectieven zijn, in dit geval zou</w:t>
      </w:r>
      <w:r w:rsidR="00C104DC">
        <w:rPr>
          <w:iCs/>
          <w:szCs w:val="20"/>
        </w:rPr>
        <w:t xml:space="preserve"> </w:t>
      </w:r>
      <w:r w:rsidR="00D6387B">
        <w:rPr>
          <w:iCs/>
          <w:szCs w:val="20"/>
        </w:rPr>
        <w:t xml:space="preserve">het soort hoofdlijn een </w:t>
      </w:r>
      <w:r w:rsidR="00E11449">
        <w:rPr>
          <w:iCs/>
          <w:szCs w:val="20"/>
        </w:rPr>
        <w:t>‘</w:t>
      </w:r>
      <w:r w:rsidR="00D6387B">
        <w:rPr>
          <w:iCs/>
          <w:szCs w:val="20"/>
        </w:rPr>
        <w:t>perspectief</w:t>
      </w:r>
      <w:r w:rsidR="00E11449">
        <w:rPr>
          <w:iCs/>
          <w:szCs w:val="20"/>
        </w:rPr>
        <w:t>’</w:t>
      </w:r>
      <w:r w:rsidR="00D6387B">
        <w:rPr>
          <w:iCs/>
          <w:szCs w:val="20"/>
        </w:rPr>
        <w:t xml:space="preserve"> zijn </w:t>
      </w:r>
      <w:r w:rsidR="00E11449">
        <w:rPr>
          <w:iCs/>
          <w:szCs w:val="20"/>
        </w:rPr>
        <w:t xml:space="preserve">en de naam van de hoofdlijn </w:t>
      </w:r>
      <w:r w:rsidR="001E3F82">
        <w:rPr>
          <w:iCs/>
          <w:szCs w:val="20"/>
        </w:rPr>
        <w:t>‘Compacte stad’ of ‘Gezonde stad’.</w:t>
      </w:r>
    </w:p>
    <w:p w14:paraId="4030C81C" w14:textId="6A2993E1" w:rsidR="004E125E" w:rsidRDefault="004E125E">
      <w:pPr>
        <w:rPr>
          <w:rFonts w:eastAsia="Times New Roman"/>
          <w:b/>
          <w:bCs/>
          <w:color w:val="003359"/>
          <w:szCs w:val="20"/>
        </w:rPr>
      </w:pPr>
      <w:r>
        <w:rPr>
          <w:rFonts w:eastAsia="Times New Roman"/>
          <w:szCs w:val="20"/>
        </w:rPr>
        <w:br w:type="page"/>
      </w:r>
    </w:p>
    <w:p w14:paraId="7499808E" w14:textId="77777777" w:rsidR="006F6270" w:rsidRPr="00231950" w:rsidRDefault="006F6270" w:rsidP="00124BAF">
      <w:pPr>
        <w:pStyle w:val="Kop2"/>
        <w:rPr>
          <w:rFonts w:eastAsia="Times New Roman"/>
        </w:rPr>
      </w:pPr>
      <w:bookmarkStart w:id="17" w:name="_Ref37969112"/>
      <w:bookmarkStart w:id="18" w:name="_Ref37969114"/>
      <w:bookmarkStart w:id="19" w:name="_Toc92286569"/>
      <w:r w:rsidRPr="00231950">
        <w:rPr>
          <w:rFonts w:eastAsia="Times New Roman"/>
        </w:rPr>
        <w:lastRenderedPageBreak/>
        <w:t xml:space="preserve">Objecttype </w:t>
      </w:r>
      <w:r>
        <w:rPr>
          <w:rFonts w:eastAsia="Times New Roman"/>
        </w:rPr>
        <w:t>Regeltekst</w:t>
      </w:r>
      <w:bookmarkEnd w:id="17"/>
      <w:bookmarkEnd w:id="18"/>
      <w:bookmarkEnd w:id="19"/>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F6270" w:rsidRPr="00231950" w14:paraId="44F7B229" w14:textId="77777777" w:rsidTr="00B64EFA">
        <w:tc>
          <w:tcPr>
            <w:tcW w:w="1500" w:type="pct"/>
            <w:tcBorders>
              <w:top w:val="nil"/>
              <w:left w:val="nil"/>
              <w:bottom w:val="nil"/>
              <w:right w:val="nil"/>
            </w:tcBorders>
            <w:hideMark/>
          </w:tcPr>
          <w:p w14:paraId="3FE5C94A" w14:textId="77777777" w:rsidR="006F6270" w:rsidRPr="00231950" w:rsidRDefault="006F6270" w:rsidP="005A25D6">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D67DF8A" w14:textId="77777777" w:rsidR="006F6270" w:rsidRPr="00231950" w:rsidRDefault="006F6270" w:rsidP="005A25D6">
            <w:pPr>
              <w:rPr>
                <w:rFonts w:eastAsia="Times New Roman"/>
                <w:szCs w:val="20"/>
              </w:rPr>
            </w:pPr>
            <w:r>
              <w:rPr>
                <w:rFonts w:eastAsia="Times New Roman"/>
                <w:szCs w:val="20"/>
              </w:rPr>
              <w:t>Regeltekst</w:t>
            </w:r>
          </w:p>
        </w:tc>
      </w:tr>
      <w:tr w:rsidR="006F6270" w:rsidRPr="00231950" w14:paraId="64452871" w14:textId="77777777" w:rsidTr="00B64EFA">
        <w:tc>
          <w:tcPr>
            <w:tcW w:w="1500" w:type="pct"/>
            <w:tcBorders>
              <w:top w:val="nil"/>
              <w:left w:val="nil"/>
              <w:bottom w:val="nil"/>
              <w:right w:val="nil"/>
            </w:tcBorders>
            <w:hideMark/>
          </w:tcPr>
          <w:p w14:paraId="6D7AA0A4" w14:textId="77777777" w:rsidR="006F6270" w:rsidRPr="00231950" w:rsidRDefault="006F6270" w:rsidP="005A25D6">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47193F0" w14:textId="53FFE646" w:rsidR="006F6270" w:rsidRPr="00E61F75" w:rsidRDefault="00E61F75" w:rsidP="00E61F75">
            <w:pPr>
              <w:rPr>
                <w:rFonts w:eastAsia="Times New Roman" w:cstheme="minorHAnsi"/>
                <w:b/>
                <w:bCs/>
                <w:szCs w:val="20"/>
              </w:rPr>
            </w:pPr>
            <w:r>
              <w:t xml:space="preserve">Regeltekst is de kleinste zelfstandige eenheid van </w:t>
            </w:r>
            <w:r w:rsidR="007526FA" w:rsidRPr="007526FA">
              <w:t xml:space="preserve">(een of meer) </w:t>
            </w:r>
            <w:r>
              <w:t xml:space="preserve">bij elkaar horende Juridische regels in </w:t>
            </w:r>
            <w:r w:rsidR="007526FA" w:rsidRPr="007526FA">
              <w:t>het Lichaam van de Regeling van omgevingsdocumenten</w:t>
            </w:r>
            <w:r>
              <w:t xml:space="preserve"> met </w:t>
            </w:r>
            <w:r w:rsidR="007526FA" w:rsidRPr="007526FA">
              <w:t>Artikelstructuur, te weten</w:t>
            </w:r>
            <w:r>
              <w:t xml:space="preserve"> een artikel of </w:t>
            </w:r>
            <w:r w:rsidR="007526FA" w:rsidRPr="007526FA">
              <w:t xml:space="preserve">een </w:t>
            </w:r>
            <w:r>
              <w:t>lid.</w:t>
            </w:r>
          </w:p>
        </w:tc>
      </w:tr>
      <w:tr w:rsidR="006F6270" w:rsidRPr="00231950" w14:paraId="2346FEFB" w14:textId="77777777" w:rsidTr="00B64EFA">
        <w:tc>
          <w:tcPr>
            <w:tcW w:w="1500" w:type="pct"/>
            <w:tcBorders>
              <w:top w:val="nil"/>
              <w:left w:val="nil"/>
              <w:bottom w:val="nil"/>
              <w:right w:val="nil"/>
            </w:tcBorders>
          </w:tcPr>
          <w:p w14:paraId="4C2D511D" w14:textId="77777777" w:rsidR="006F6270" w:rsidRPr="00231950" w:rsidRDefault="006F6270" w:rsidP="005A25D6">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4AD16B75" w14:textId="7941A75C" w:rsidR="00D21FE2" w:rsidRDefault="006F6270" w:rsidP="005A25D6">
            <w:pPr>
              <w:pStyle w:val="Tekstzonderopmaak"/>
              <w:rPr>
                <w:rFonts w:asciiTheme="minorHAnsi" w:hAnsiTheme="minorHAnsi"/>
                <w:sz w:val="20"/>
                <w:szCs w:val="20"/>
              </w:rPr>
            </w:pPr>
            <w:r w:rsidRPr="00C81E43">
              <w:rPr>
                <w:rFonts w:asciiTheme="minorHAnsi" w:hAnsiTheme="minorHAnsi"/>
                <w:sz w:val="20"/>
                <w:szCs w:val="20"/>
              </w:rPr>
              <w:t xml:space="preserve">In het domein </w:t>
            </w:r>
            <w:r>
              <w:rPr>
                <w:rFonts w:asciiTheme="minorHAnsi" w:hAnsiTheme="minorHAnsi"/>
                <w:sz w:val="20"/>
                <w:szCs w:val="20"/>
              </w:rPr>
              <w:t>O</w:t>
            </w:r>
            <w:r w:rsidRPr="00C81E43">
              <w:rPr>
                <w:rFonts w:asciiTheme="minorHAnsi" w:hAnsiTheme="minorHAnsi"/>
                <w:sz w:val="20"/>
                <w:szCs w:val="20"/>
              </w:rPr>
              <w:t xml:space="preserve">mgevingswet worden juridische regels </w:t>
            </w:r>
            <w:r>
              <w:rPr>
                <w:rFonts w:asciiTheme="minorHAnsi" w:hAnsiTheme="minorHAnsi"/>
                <w:sz w:val="20"/>
                <w:szCs w:val="20"/>
              </w:rPr>
              <w:t>vastgelegd</w:t>
            </w:r>
            <w:r w:rsidRPr="00C81E43">
              <w:rPr>
                <w:rFonts w:asciiTheme="minorHAnsi" w:hAnsiTheme="minorHAnsi"/>
                <w:sz w:val="20"/>
                <w:szCs w:val="20"/>
              </w:rPr>
              <w:t xml:space="preserve"> door middel van juridische tekst. </w:t>
            </w:r>
            <w:r w:rsidR="00BA6984" w:rsidRPr="00C81E43">
              <w:rPr>
                <w:rFonts w:asciiTheme="minorHAnsi" w:hAnsiTheme="minorHAnsi"/>
                <w:sz w:val="20"/>
                <w:szCs w:val="20"/>
              </w:rPr>
              <w:t xml:space="preserve">Dit afgebakende stuk tekst met bij elkaar behorende regels </w:t>
            </w:r>
            <w:r w:rsidR="00905E8E">
              <w:rPr>
                <w:rFonts w:asciiTheme="minorHAnsi" w:hAnsiTheme="minorHAnsi"/>
                <w:sz w:val="20"/>
                <w:szCs w:val="20"/>
              </w:rPr>
              <w:t>heet</w:t>
            </w:r>
            <w:r w:rsidR="00BA6984">
              <w:rPr>
                <w:rFonts w:asciiTheme="minorHAnsi" w:hAnsiTheme="minorHAnsi"/>
                <w:sz w:val="20"/>
                <w:szCs w:val="20"/>
              </w:rPr>
              <w:t xml:space="preserve"> Regeltekst</w:t>
            </w:r>
            <w:r w:rsidR="00BA6984" w:rsidRPr="00C81E43">
              <w:rPr>
                <w:rFonts w:asciiTheme="minorHAnsi" w:hAnsiTheme="minorHAnsi"/>
                <w:sz w:val="20"/>
                <w:szCs w:val="20"/>
              </w:rPr>
              <w:t xml:space="preserve">. </w:t>
            </w:r>
            <w:r w:rsidR="006A0D1A">
              <w:rPr>
                <w:rFonts w:asciiTheme="minorHAnsi" w:hAnsiTheme="minorHAnsi"/>
                <w:sz w:val="20"/>
                <w:szCs w:val="20"/>
              </w:rPr>
              <w:t>D</w:t>
            </w:r>
            <w:r w:rsidR="00DE0856">
              <w:rPr>
                <w:rFonts w:asciiTheme="minorHAnsi" w:hAnsiTheme="minorHAnsi"/>
                <w:sz w:val="20"/>
                <w:szCs w:val="20"/>
              </w:rPr>
              <w:t xml:space="preserve">e afbakening is </w:t>
            </w:r>
            <w:r w:rsidR="00132082">
              <w:rPr>
                <w:rFonts w:asciiTheme="minorHAnsi" w:hAnsiTheme="minorHAnsi"/>
                <w:sz w:val="20"/>
                <w:szCs w:val="20"/>
              </w:rPr>
              <w:t xml:space="preserve">bij de </w:t>
            </w:r>
            <w:r w:rsidR="000B62FF">
              <w:rPr>
                <w:rFonts w:asciiTheme="minorHAnsi" w:hAnsiTheme="minorHAnsi"/>
                <w:sz w:val="20"/>
                <w:szCs w:val="20"/>
              </w:rPr>
              <w:t>O</w:t>
            </w:r>
            <w:r w:rsidR="00132082">
              <w:rPr>
                <w:rFonts w:asciiTheme="minorHAnsi" w:hAnsiTheme="minorHAnsi"/>
                <w:sz w:val="20"/>
                <w:szCs w:val="20"/>
              </w:rPr>
              <w:t xml:space="preserve">mgevingswet altijd </w:t>
            </w:r>
            <w:r w:rsidR="00DE0856">
              <w:rPr>
                <w:rFonts w:asciiTheme="minorHAnsi" w:hAnsiTheme="minorHAnsi"/>
                <w:sz w:val="20"/>
                <w:szCs w:val="20"/>
              </w:rPr>
              <w:t xml:space="preserve">een </w:t>
            </w:r>
            <w:r w:rsidRPr="00C81E43">
              <w:rPr>
                <w:rFonts w:asciiTheme="minorHAnsi" w:hAnsiTheme="minorHAnsi"/>
                <w:sz w:val="20"/>
                <w:szCs w:val="20"/>
              </w:rPr>
              <w:t xml:space="preserve">artikel of </w:t>
            </w:r>
            <w:r w:rsidR="005A1576">
              <w:rPr>
                <w:rFonts w:asciiTheme="minorHAnsi" w:hAnsiTheme="minorHAnsi"/>
                <w:sz w:val="20"/>
                <w:szCs w:val="20"/>
              </w:rPr>
              <w:t>een l</w:t>
            </w:r>
            <w:r w:rsidRPr="00C81E43">
              <w:rPr>
                <w:rFonts w:asciiTheme="minorHAnsi" w:hAnsiTheme="minorHAnsi"/>
                <w:sz w:val="20"/>
                <w:szCs w:val="20"/>
              </w:rPr>
              <w:t>id.</w:t>
            </w:r>
            <w:r>
              <w:rPr>
                <w:rFonts w:asciiTheme="minorHAnsi" w:hAnsiTheme="minorHAnsi"/>
                <w:sz w:val="20"/>
                <w:szCs w:val="20"/>
              </w:rPr>
              <w:t xml:space="preserve"> </w:t>
            </w:r>
            <w:r w:rsidR="00FF0649">
              <w:rPr>
                <w:rFonts w:asciiTheme="minorHAnsi" w:hAnsiTheme="minorHAnsi"/>
                <w:sz w:val="20"/>
                <w:szCs w:val="20"/>
              </w:rPr>
              <w:t xml:space="preserve">De regeltekst </w:t>
            </w:r>
            <w:r w:rsidR="00905E8E">
              <w:rPr>
                <w:rFonts w:asciiTheme="minorHAnsi" w:hAnsiTheme="minorHAnsi"/>
                <w:sz w:val="20"/>
                <w:szCs w:val="20"/>
              </w:rPr>
              <w:t xml:space="preserve">bevat </w:t>
            </w:r>
            <w:r w:rsidR="00FF0649">
              <w:rPr>
                <w:rFonts w:asciiTheme="minorHAnsi" w:hAnsiTheme="minorHAnsi"/>
                <w:sz w:val="20"/>
                <w:szCs w:val="20"/>
              </w:rPr>
              <w:t xml:space="preserve">de </w:t>
            </w:r>
            <w:r w:rsidR="00FF0649" w:rsidRPr="008B134E">
              <w:rPr>
                <w:rFonts w:asciiTheme="minorHAnsi" w:hAnsiTheme="minorHAnsi"/>
                <w:b/>
                <w:bCs/>
                <w:sz w:val="20"/>
                <w:szCs w:val="20"/>
              </w:rPr>
              <w:t>inhoud</w:t>
            </w:r>
            <w:r w:rsidR="00FF0649">
              <w:rPr>
                <w:rFonts w:asciiTheme="minorHAnsi" w:hAnsiTheme="minorHAnsi"/>
                <w:sz w:val="20"/>
                <w:szCs w:val="20"/>
              </w:rPr>
              <w:t xml:space="preserve"> van een artikel of lid.</w:t>
            </w:r>
            <w:r w:rsidR="008042A7">
              <w:rPr>
                <w:rFonts w:asciiTheme="minorHAnsi" w:hAnsiTheme="minorHAnsi"/>
                <w:sz w:val="20"/>
                <w:szCs w:val="20"/>
              </w:rPr>
              <w:t xml:space="preserve"> De</w:t>
            </w:r>
            <w:r w:rsidR="00407CEA">
              <w:rPr>
                <w:rFonts w:asciiTheme="minorHAnsi" w:hAnsiTheme="minorHAnsi"/>
                <w:sz w:val="20"/>
                <w:szCs w:val="20"/>
              </w:rPr>
              <w:t>ze</w:t>
            </w:r>
            <w:r w:rsidR="008042A7">
              <w:rPr>
                <w:rFonts w:asciiTheme="minorHAnsi" w:hAnsiTheme="minorHAnsi"/>
                <w:sz w:val="20"/>
                <w:szCs w:val="20"/>
              </w:rPr>
              <w:t xml:space="preserve"> inhoud is breder dan de tekst</w:t>
            </w:r>
            <w:r w:rsidR="00322D81">
              <w:rPr>
                <w:rFonts w:asciiTheme="minorHAnsi" w:hAnsiTheme="minorHAnsi"/>
                <w:sz w:val="20"/>
                <w:szCs w:val="20"/>
              </w:rPr>
              <w:t>, daarom heeft een Regeltekst ook meer kenmerken dan alleen</w:t>
            </w:r>
            <w:r w:rsidR="00696897">
              <w:rPr>
                <w:rFonts w:asciiTheme="minorHAnsi" w:hAnsiTheme="minorHAnsi"/>
                <w:sz w:val="20"/>
                <w:szCs w:val="20"/>
              </w:rPr>
              <w:t xml:space="preserve"> tekst.</w:t>
            </w:r>
          </w:p>
          <w:p w14:paraId="3310A190" w14:textId="5F144B4F" w:rsidR="006F6270" w:rsidRDefault="006F6270" w:rsidP="005A25D6">
            <w:pPr>
              <w:pStyle w:val="Tekstzonderopmaak"/>
              <w:rPr>
                <w:rFonts w:asciiTheme="minorHAnsi" w:hAnsiTheme="minorHAnsi"/>
                <w:iCs/>
                <w:sz w:val="20"/>
                <w:szCs w:val="20"/>
              </w:rPr>
            </w:pPr>
          </w:p>
          <w:p w14:paraId="6EB7F39E" w14:textId="66BE6E07" w:rsidR="00D21FE2" w:rsidRDefault="006F6270" w:rsidP="005A25D6">
            <w:pPr>
              <w:rPr>
                <w:rFonts w:eastAsia="Times New Roman"/>
                <w:szCs w:val="20"/>
              </w:rPr>
            </w:pPr>
            <w:r>
              <w:rPr>
                <w:iCs/>
                <w:szCs w:val="20"/>
              </w:rPr>
              <w:t>I</w:t>
            </w:r>
            <w:r w:rsidRPr="00231950">
              <w:rPr>
                <w:iCs/>
                <w:szCs w:val="20"/>
              </w:rPr>
              <w:t>n spreektaa</w:t>
            </w:r>
            <w:r w:rsidR="00244BF4">
              <w:rPr>
                <w:iCs/>
                <w:szCs w:val="20"/>
              </w:rPr>
              <w:t>l:</w:t>
            </w:r>
            <w:r w:rsidRPr="00231950">
              <w:rPr>
                <w:iCs/>
                <w:szCs w:val="20"/>
              </w:rPr>
              <w:t xml:space="preserve"> een groep van bij elkaar behorende regels </w:t>
            </w:r>
            <w:r w:rsidR="00975CFC">
              <w:rPr>
                <w:iCs/>
                <w:szCs w:val="20"/>
              </w:rPr>
              <w:t>heeft</w:t>
            </w:r>
            <w:r w:rsidR="00975CFC" w:rsidRPr="00231950">
              <w:rPr>
                <w:iCs/>
                <w:szCs w:val="20"/>
              </w:rPr>
              <w:t xml:space="preserve"> </w:t>
            </w:r>
            <w:r w:rsidRPr="00231950">
              <w:rPr>
                <w:iCs/>
                <w:szCs w:val="20"/>
              </w:rPr>
              <w:t>een werkingsgebied. Informatiekundig</w:t>
            </w:r>
            <w:r w:rsidR="00244BF4">
              <w:rPr>
                <w:iCs/>
                <w:szCs w:val="20"/>
              </w:rPr>
              <w:t>:</w:t>
            </w:r>
            <w:r w:rsidRPr="00231950">
              <w:rPr>
                <w:iCs/>
                <w:szCs w:val="20"/>
              </w:rPr>
              <w:t xml:space="preserve"> een </w:t>
            </w:r>
            <w:r>
              <w:rPr>
                <w:iCs/>
                <w:szCs w:val="20"/>
              </w:rPr>
              <w:t>Regeltekst</w:t>
            </w:r>
            <w:r w:rsidRPr="00231950">
              <w:rPr>
                <w:iCs/>
                <w:szCs w:val="20"/>
              </w:rPr>
              <w:t xml:space="preserve"> </w:t>
            </w:r>
            <w:r w:rsidR="00797BAE">
              <w:rPr>
                <w:iCs/>
                <w:szCs w:val="20"/>
              </w:rPr>
              <w:t>(artikel</w:t>
            </w:r>
            <w:r w:rsidR="009719C3">
              <w:rPr>
                <w:iCs/>
                <w:szCs w:val="20"/>
              </w:rPr>
              <w:t xml:space="preserve"> of lid</w:t>
            </w:r>
            <w:r w:rsidR="00797BAE">
              <w:rPr>
                <w:iCs/>
                <w:szCs w:val="20"/>
              </w:rPr>
              <w:t xml:space="preserve">) </w:t>
            </w:r>
            <w:r w:rsidRPr="00231950">
              <w:rPr>
                <w:iCs/>
                <w:szCs w:val="20"/>
              </w:rPr>
              <w:t xml:space="preserve">heeft een kenmerk ‘werkingsgebied’, </w:t>
            </w:r>
            <w:r>
              <w:rPr>
                <w:iCs/>
                <w:szCs w:val="20"/>
              </w:rPr>
              <w:t xml:space="preserve">en dit kenmerk is een verwijzing naar </w:t>
            </w:r>
            <w:r w:rsidRPr="00231950">
              <w:rPr>
                <w:iCs/>
                <w:szCs w:val="20"/>
              </w:rPr>
              <w:t xml:space="preserve">een </w:t>
            </w:r>
            <w:r>
              <w:rPr>
                <w:iCs/>
                <w:szCs w:val="20"/>
              </w:rPr>
              <w:t xml:space="preserve">(of meer) </w:t>
            </w:r>
            <w:r w:rsidRPr="00231950">
              <w:rPr>
                <w:iCs/>
                <w:szCs w:val="20"/>
              </w:rPr>
              <w:t>Locatie</w:t>
            </w:r>
            <w:r>
              <w:rPr>
                <w:iCs/>
                <w:szCs w:val="20"/>
              </w:rPr>
              <w:t>(s)</w:t>
            </w:r>
            <w:r w:rsidRPr="00231950">
              <w:rPr>
                <w:iCs/>
                <w:szCs w:val="20"/>
              </w:rPr>
              <w:t xml:space="preserve">. </w:t>
            </w:r>
            <w:r>
              <w:rPr>
                <w:rFonts w:eastAsia="Times New Roman"/>
                <w:szCs w:val="20"/>
              </w:rPr>
              <w:t>De regels die in de Regeltekst zijn opgenomen hebben werkingskracht in het werkingsgebied van de regeltekst.</w:t>
            </w:r>
          </w:p>
          <w:p w14:paraId="34E3ED31" w14:textId="2209D608" w:rsidR="006F6270" w:rsidRDefault="006F6270" w:rsidP="005A25D6">
            <w:pPr>
              <w:rPr>
                <w:iCs/>
                <w:szCs w:val="20"/>
              </w:rPr>
            </w:pPr>
          </w:p>
          <w:p w14:paraId="2F19C7D2" w14:textId="328FFB41" w:rsidR="00D21FE2" w:rsidRDefault="006F6270" w:rsidP="005A25D6">
            <w:pPr>
              <w:rPr>
                <w:rFonts w:eastAsia="Times New Roman"/>
                <w:szCs w:val="20"/>
              </w:rPr>
            </w:pPr>
            <w:r w:rsidRPr="00231950">
              <w:rPr>
                <w:rFonts w:eastAsia="Times New Roman"/>
                <w:szCs w:val="20"/>
              </w:rPr>
              <w:t xml:space="preserve">Het is mogelijk om te verwijzen naar een </w:t>
            </w:r>
            <w:r>
              <w:rPr>
                <w:rFonts w:eastAsia="Times New Roman"/>
                <w:szCs w:val="20"/>
              </w:rPr>
              <w:t>Regeltekst</w:t>
            </w:r>
            <w:r w:rsidRPr="00231950">
              <w:rPr>
                <w:rFonts w:eastAsia="Times New Roman"/>
                <w:szCs w:val="20"/>
              </w:rPr>
              <w:t xml:space="preserve">. Daarom heeft een </w:t>
            </w:r>
            <w:r>
              <w:rPr>
                <w:rFonts w:eastAsia="Times New Roman"/>
                <w:szCs w:val="20"/>
              </w:rPr>
              <w:t>Regeltekst e</w:t>
            </w:r>
            <w:r w:rsidRPr="00231950">
              <w:rPr>
                <w:rFonts w:eastAsia="Times New Roman"/>
                <w:szCs w:val="20"/>
              </w:rPr>
              <w:t>en identificatie.</w:t>
            </w:r>
          </w:p>
          <w:p w14:paraId="421B650D" w14:textId="0B1388E7" w:rsidR="002723AC" w:rsidRDefault="002723AC" w:rsidP="005A25D6">
            <w:pPr>
              <w:rPr>
                <w:rFonts w:eastAsia="Times New Roman"/>
                <w:szCs w:val="20"/>
              </w:rPr>
            </w:pPr>
          </w:p>
          <w:p w14:paraId="5E8CB802" w14:textId="58A6B7FD" w:rsidR="00D21FE2" w:rsidRDefault="006F6270" w:rsidP="00162805">
            <w:pPr>
              <w:rPr>
                <w:iCs/>
                <w:szCs w:val="20"/>
              </w:rPr>
            </w:pPr>
            <w:r>
              <w:rPr>
                <w:rFonts w:eastAsia="Times New Roman"/>
                <w:szCs w:val="20"/>
              </w:rPr>
              <w:t>De regeltekst vind</w:t>
            </w:r>
            <w:r w:rsidR="008217CD">
              <w:rPr>
                <w:rFonts w:eastAsia="Times New Roman"/>
                <w:szCs w:val="20"/>
              </w:rPr>
              <w:t>t</w:t>
            </w:r>
            <w:r>
              <w:rPr>
                <w:rFonts w:eastAsia="Times New Roman"/>
                <w:szCs w:val="20"/>
              </w:rPr>
              <w:t xml:space="preserve"> zijn oorsprong in het OP</w:t>
            </w:r>
            <w:r w:rsidR="00F4336B">
              <w:rPr>
                <w:rFonts w:eastAsia="Times New Roman"/>
                <w:szCs w:val="20"/>
              </w:rPr>
              <w:t>-</w:t>
            </w:r>
            <w:r>
              <w:rPr>
                <w:rFonts w:eastAsia="Times New Roman"/>
                <w:szCs w:val="20"/>
              </w:rPr>
              <w:t xml:space="preserve">domein. De regeltekst in dit </w:t>
            </w:r>
            <w:proofErr w:type="spellStart"/>
            <w:r>
              <w:rPr>
                <w:rFonts w:eastAsia="Times New Roman"/>
                <w:szCs w:val="20"/>
              </w:rPr>
              <w:t>informatiemodel</w:t>
            </w:r>
            <w:proofErr w:type="spellEnd"/>
            <w:r>
              <w:rPr>
                <w:rFonts w:eastAsia="Times New Roman"/>
                <w:szCs w:val="20"/>
              </w:rPr>
              <w:t xml:space="preserve"> beschouw</w:t>
            </w:r>
            <w:r w:rsidR="00F4336B">
              <w:rPr>
                <w:rFonts w:eastAsia="Times New Roman"/>
                <w:szCs w:val="20"/>
              </w:rPr>
              <w:t>t</w:t>
            </w:r>
            <w:r>
              <w:rPr>
                <w:rFonts w:eastAsia="Times New Roman"/>
                <w:szCs w:val="20"/>
              </w:rPr>
              <w:t xml:space="preserve"> het Artikel en het Lid uit het </w:t>
            </w:r>
            <w:r w:rsidR="000D1DAD">
              <w:rPr>
                <w:rFonts w:eastAsia="Times New Roman"/>
                <w:szCs w:val="20"/>
              </w:rPr>
              <w:t>OP-domein</w:t>
            </w:r>
            <w:r>
              <w:rPr>
                <w:rFonts w:eastAsia="Times New Roman"/>
                <w:szCs w:val="20"/>
              </w:rPr>
              <w:t xml:space="preserve">, vanuit het perspectief van het </w:t>
            </w:r>
            <w:r w:rsidR="00E3081A">
              <w:rPr>
                <w:rFonts w:eastAsia="Times New Roman"/>
                <w:szCs w:val="20"/>
              </w:rPr>
              <w:t>OW-domein</w:t>
            </w:r>
            <w:r w:rsidR="004439EA">
              <w:rPr>
                <w:rFonts w:eastAsia="Times New Roman"/>
                <w:szCs w:val="20"/>
              </w:rPr>
              <w:t xml:space="preserve"> (</w:t>
            </w:r>
            <w:r>
              <w:rPr>
                <w:rFonts w:eastAsia="Times New Roman"/>
                <w:szCs w:val="20"/>
              </w:rPr>
              <w:t>en is in deze een «view»</w:t>
            </w:r>
            <w:r>
              <w:rPr>
                <w:rStyle w:val="Voetnootmarkering"/>
                <w:rFonts w:eastAsia="Times New Roman"/>
                <w:szCs w:val="20"/>
              </w:rPr>
              <w:footnoteReference w:id="3"/>
            </w:r>
            <w:r>
              <w:rPr>
                <w:rFonts w:eastAsia="Times New Roman"/>
                <w:szCs w:val="20"/>
              </w:rPr>
              <w:t xml:space="preserve"> op het </w:t>
            </w:r>
            <w:r w:rsidR="000D1DAD">
              <w:rPr>
                <w:rFonts w:eastAsia="Times New Roman"/>
                <w:szCs w:val="20"/>
              </w:rPr>
              <w:t>OP-domein</w:t>
            </w:r>
            <w:r w:rsidR="004439EA">
              <w:rPr>
                <w:rFonts w:eastAsia="Times New Roman"/>
                <w:szCs w:val="20"/>
              </w:rPr>
              <w:t>)</w:t>
            </w:r>
            <w:r>
              <w:rPr>
                <w:rFonts w:eastAsia="Times New Roman"/>
                <w:szCs w:val="20"/>
              </w:rPr>
              <w:t xml:space="preserve">. Oftewel, de informatie van het Artikel of Lid uit het </w:t>
            </w:r>
            <w:r w:rsidR="000D1DAD">
              <w:rPr>
                <w:rFonts w:eastAsia="Times New Roman"/>
                <w:szCs w:val="20"/>
              </w:rPr>
              <w:t>OP-domein</w:t>
            </w:r>
            <w:r>
              <w:rPr>
                <w:rFonts w:eastAsia="Times New Roman"/>
                <w:szCs w:val="20"/>
              </w:rPr>
              <w:t xml:space="preserve">, </w:t>
            </w:r>
            <w:r w:rsidR="00A13384">
              <w:rPr>
                <w:rFonts w:eastAsia="Times New Roman"/>
                <w:szCs w:val="20"/>
              </w:rPr>
              <w:t xml:space="preserve">beperkt tot </w:t>
            </w:r>
            <w:r w:rsidR="004439EA">
              <w:rPr>
                <w:rFonts w:eastAsia="Times New Roman"/>
                <w:szCs w:val="20"/>
              </w:rPr>
              <w:t xml:space="preserve">de </w:t>
            </w:r>
            <w:r>
              <w:rPr>
                <w:rFonts w:eastAsia="Times New Roman"/>
                <w:szCs w:val="20"/>
              </w:rPr>
              <w:t xml:space="preserve">kenmerken voor zover deze voor het </w:t>
            </w:r>
            <w:r w:rsidR="00E3081A">
              <w:rPr>
                <w:rFonts w:eastAsia="Times New Roman"/>
                <w:szCs w:val="20"/>
              </w:rPr>
              <w:t>OW-domein</w:t>
            </w:r>
            <w:r>
              <w:rPr>
                <w:rFonts w:eastAsia="Times New Roman"/>
                <w:szCs w:val="20"/>
              </w:rPr>
              <w:t xml:space="preserve"> relevant zijn, en indien nodig aangevuld met </w:t>
            </w:r>
            <w:r w:rsidR="00E3081A">
              <w:rPr>
                <w:rFonts w:eastAsia="Times New Roman"/>
                <w:szCs w:val="20"/>
              </w:rPr>
              <w:t>OW-specifieke</w:t>
            </w:r>
            <w:r>
              <w:rPr>
                <w:rFonts w:eastAsia="Times New Roman"/>
                <w:szCs w:val="20"/>
              </w:rPr>
              <w:t xml:space="preserve"> kenmerken.</w:t>
            </w:r>
          </w:p>
          <w:p w14:paraId="4ED3829F" w14:textId="577C17E4" w:rsidR="001317FF" w:rsidRPr="00231950" w:rsidRDefault="001317FF">
            <w:pPr>
              <w:rPr>
                <w:iCs/>
                <w:szCs w:val="20"/>
              </w:rPr>
            </w:pPr>
          </w:p>
        </w:tc>
      </w:tr>
      <w:tr w:rsidR="006F6270" w:rsidRPr="00231950" w14:paraId="2154CF5B" w14:textId="77777777" w:rsidTr="00B64EFA">
        <w:tc>
          <w:tcPr>
            <w:tcW w:w="1500" w:type="pct"/>
            <w:tcBorders>
              <w:top w:val="nil"/>
              <w:left w:val="nil"/>
              <w:bottom w:val="nil"/>
              <w:right w:val="nil"/>
            </w:tcBorders>
          </w:tcPr>
          <w:p w14:paraId="75B0A844" w14:textId="77777777" w:rsidR="006F6270" w:rsidRPr="00231950" w:rsidRDefault="006F6270" w:rsidP="005A25D6">
            <w:pPr>
              <w:rPr>
                <w:rFonts w:eastAsia="Times New Roman"/>
                <w:b/>
                <w:bCs/>
                <w:szCs w:val="20"/>
              </w:rPr>
            </w:pPr>
            <w:proofErr w:type="spellStart"/>
            <w:r>
              <w:rPr>
                <w:rFonts w:eastAsia="Times New Roman"/>
                <w:b/>
                <w:bCs/>
                <w:szCs w:val="20"/>
              </w:rPr>
              <w:t>Constraint</w:t>
            </w:r>
            <w:proofErr w:type="spellEnd"/>
            <w:r>
              <w:rPr>
                <w:rFonts w:eastAsia="Times New Roman"/>
                <w:b/>
                <w:bCs/>
                <w:szCs w:val="20"/>
              </w:rPr>
              <w:t>(s)</w:t>
            </w:r>
          </w:p>
        </w:tc>
        <w:tc>
          <w:tcPr>
            <w:tcW w:w="3500" w:type="pct"/>
            <w:tcBorders>
              <w:top w:val="nil"/>
              <w:left w:val="nil"/>
              <w:bottom w:val="nil"/>
              <w:right w:val="nil"/>
            </w:tcBorders>
          </w:tcPr>
          <w:p w14:paraId="62F7D4F2" w14:textId="0EED5AC7" w:rsidR="00D21FE2" w:rsidRPr="00D22147" w:rsidRDefault="00D35195" w:rsidP="00D35195">
            <w:pPr>
              <w:rPr>
                <w:rFonts w:eastAsia="Times New Roman"/>
                <w:b/>
                <w:szCs w:val="20"/>
              </w:rPr>
            </w:pPr>
            <w:r w:rsidRPr="00D22147">
              <w:rPr>
                <w:rFonts w:eastAsia="Times New Roman"/>
                <w:b/>
                <w:szCs w:val="20"/>
              </w:rPr>
              <w:t xml:space="preserve">{ </w:t>
            </w:r>
            <w:r>
              <w:rPr>
                <w:rFonts w:eastAsia="Times New Roman"/>
                <w:b/>
                <w:szCs w:val="20"/>
              </w:rPr>
              <w:t xml:space="preserve">1 type Juridische regel per Regeltekst </w:t>
            </w:r>
            <w:r w:rsidRPr="00D22147">
              <w:rPr>
                <w:rFonts w:eastAsia="Times New Roman"/>
                <w:b/>
                <w:szCs w:val="20"/>
              </w:rPr>
              <w:t>}</w:t>
            </w:r>
          </w:p>
          <w:p w14:paraId="1E0C7BCD" w14:textId="58B1335C" w:rsidR="00D35195" w:rsidRDefault="00D35195" w:rsidP="00D35195">
            <w:pPr>
              <w:autoSpaceDE w:val="0"/>
              <w:autoSpaceDN w:val="0"/>
              <w:adjustRightInd w:val="0"/>
              <w:spacing w:after="1"/>
              <w:rPr>
                <w:rFonts w:ascii="Calibri" w:eastAsia="Times New Roman" w:hAnsi="Calibri" w:cs="Calibri"/>
                <w:b/>
                <w:bCs/>
                <w:szCs w:val="20"/>
              </w:rPr>
            </w:pPr>
            <w:r>
              <w:rPr>
                <w:rFonts w:eastAsia="Times New Roman"/>
                <w:iCs/>
                <w:szCs w:val="20"/>
              </w:rPr>
              <w:t>Een afspraak voor bevoegd gezagen aangaande het schrijven van regelteksten. Het effect ervan op de informatie is dat alle regels in een regeltekst altijd van dezelfde soort zijn. Ofwel een Regel voor iedereen, ofwel een Omgevingswaarde regel ofwel een Instructieregel.</w:t>
            </w:r>
            <w:r w:rsidR="004B07B9">
              <w:rPr>
                <w:rFonts w:eastAsia="Times New Roman"/>
                <w:iCs/>
                <w:szCs w:val="20"/>
              </w:rPr>
              <w:t xml:space="preserve"> Het is verplicht een juridische regel mee te leveren bij een Regeltekst.</w:t>
            </w:r>
          </w:p>
          <w:p w14:paraId="021B0F6F" w14:textId="77777777" w:rsidR="00D35195" w:rsidRDefault="00D35195" w:rsidP="005A25D6">
            <w:pPr>
              <w:autoSpaceDE w:val="0"/>
              <w:autoSpaceDN w:val="0"/>
              <w:adjustRightInd w:val="0"/>
              <w:spacing w:after="1"/>
              <w:rPr>
                <w:rFonts w:ascii="Calibri" w:eastAsia="Times New Roman" w:hAnsi="Calibri" w:cs="Calibri"/>
                <w:b/>
                <w:bCs/>
                <w:szCs w:val="20"/>
              </w:rPr>
            </w:pPr>
          </w:p>
          <w:p w14:paraId="4F3C308E" w14:textId="1E770B68" w:rsidR="00D35195" w:rsidRDefault="00D35195" w:rsidP="005A25D6">
            <w:pPr>
              <w:pStyle w:val="Tekstzonderopmaak"/>
              <w:rPr>
                <w:rFonts w:asciiTheme="minorHAnsi" w:eastAsia="Times New Roman" w:hAnsiTheme="minorHAnsi"/>
                <w:iCs/>
                <w:sz w:val="20"/>
                <w:szCs w:val="20"/>
              </w:rPr>
            </w:pPr>
            <w:r>
              <w:rPr>
                <w:rFonts w:asciiTheme="minorHAnsi" w:eastAsia="Times New Roman" w:hAnsiTheme="minorHAnsi"/>
                <w:iCs/>
                <w:sz w:val="20"/>
                <w:szCs w:val="20"/>
              </w:rPr>
              <w:t xml:space="preserve">{ </w:t>
            </w:r>
            <w:r w:rsidRPr="00D35195">
              <w:rPr>
                <w:rFonts w:asciiTheme="minorHAnsi" w:eastAsia="Times New Roman" w:hAnsiTheme="minorHAnsi"/>
                <w:b/>
                <w:bCs/>
                <w:iCs/>
                <w:sz w:val="20"/>
                <w:szCs w:val="20"/>
              </w:rPr>
              <w:t>indien gebruik gemaakt wordt van Leden, niet verwijzen naar Artikel</w:t>
            </w:r>
            <w:r>
              <w:rPr>
                <w:rFonts w:asciiTheme="minorHAnsi" w:eastAsia="Times New Roman" w:hAnsiTheme="minorHAnsi"/>
                <w:iCs/>
                <w:sz w:val="20"/>
                <w:szCs w:val="20"/>
              </w:rPr>
              <w:t xml:space="preserve"> }</w:t>
            </w:r>
          </w:p>
          <w:p w14:paraId="1534B01C" w14:textId="64686664" w:rsidR="006F6270" w:rsidRPr="00C81E43" w:rsidRDefault="00D35195" w:rsidP="005A25D6">
            <w:pPr>
              <w:pStyle w:val="Tekstzonderopmaak"/>
              <w:rPr>
                <w:rFonts w:asciiTheme="minorHAnsi" w:hAnsiTheme="minorHAnsi"/>
                <w:sz w:val="20"/>
                <w:szCs w:val="20"/>
              </w:rPr>
            </w:pPr>
            <w:r>
              <w:rPr>
                <w:rFonts w:asciiTheme="minorHAnsi" w:eastAsia="Times New Roman" w:hAnsiTheme="minorHAnsi"/>
                <w:iCs/>
                <w:sz w:val="20"/>
                <w:szCs w:val="20"/>
              </w:rPr>
              <w:t xml:space="preserve">Indien er een Regeltekst is van een bepaald Lid, dan mag er niet verwezen worden naar de Regeltekst van het Artikel dat hetzelfde Lid bevat. Er dient een keuze gemaakt te worden voor ofwel </w:t>
            </w:r>
            <w:r w:rsidR="0077589E">
              <w:rPr>
                <w:rFonts w:asciiTheme="minorHAnsi" w:eastAsia="Times New Roman" w:hAnsiTheme="minorHAnsi"/>
                <w:iCs/>
                <w:sz w:val="20"/>
                <w:szCs w:val="20"/>
              </w:rPr>
              <w:t>het annoteren op Lid</w:t>
            </w:r>
            <w:r w:rsidR="007D7F55">
              <w:rPr>
                <w:rFonts w:asciiTheme="minorHAnsi" w:eastAsia="Times New Roman" w:hAnsiTheme="minorHAnsi"/>
                <w:iCs/>
                <w:sz w:val="20"/>
                <w:szCs w:val="20"/>
              </w:rPr>
              <w:t>-</w:t>
            </w:r>
            <w:r w:rsidR="0077589E">
              <w:rPr>
                <w:rFonts w:asciiTheme="minorHAnsi" w:eastAsia="Times New Roman" w:hAnsiTheme="minorHAnsi"/>
                <w:iCs/>
                <w:sz w:val="20"/>
                <w:szCs w:val="20"/>
              </w:rPr>
              <w:t xml:space="preserve">niveau of op Artikelniveau. </w:t>
            </w:r>
            <w:r w:rsidR="00315337">
              <w:rPr>
                <w:rFonts w:asciiTheme="minorHAnsi" w:eastAsia="Times New Roman" w:hAnsiTheme="minorHAnsi"/>
                <w:iCs/>
                <w:sz w:val="20"/>
                <w:szCs w:val="20"/>
              </w:rPr>
              <w:t xml:space="preserve">Het bevoegd gezag </w:t>
            </w:r>
            <w:r w:rsidR="00B81920">
              <w:rPr>
                <w:rFonts w:asciiTheme="minorHAnsi" w:eastAsia="Times New Roman" w:hAnsiTheme="minorHAnsi"/>
                <w:iCs/>
                <w:sz w:val="20"/>
                <w:szCs w:val="20"/>
              </w:rPr>
              <w:t>is verplicht</w:t>
            </w:r>
            <w:r w:rsidR="00315337">
              <w:rPr>
                <w:rFonts w:asciiTheme="minorHAnsi" w:eastAsia="Times New Roman" w:hAnsiTheme="minorHAnsi"/>
                <w:iCs/>
                <w:sz w:val="20"/>
                <w:szCs w:val="20"/>
              </w:rPr>
              <w:t xml:space="preserve"> op Lid te annoteren als er Leden worden aangeleverd</w:t>
            </w:r>
            <w:r w:rsidR="00D7564E">
              <w:rPr>
                <w:rFonts w:asciiTheme="minorHAnsi" w:eastAsia="Times New Roman" w:hAnsiTheme="minorHAnsi"/>
                <w:iCs/>
                <w:sz w:val="20"/>
                <w:szCs w:val="20"/>
              </w:rPr>
              <w:t>.</w:t>
            </w:r>
          </w:p>
        </w:tc>
      </w:tr>
      <w:tr w:rsidR="006F6270" w:rsidRPr="00231950" w14:paraId="0E86C6D0" w14:textId="77777777" w:rsidTr="00B64EFA">
        <w:tc>
          <w:tcPr>
            <w:tcW w:w="1500" w:type="pct"/>
            <w:tcBorders>
              <w:top w:val="nil"/>
              <w:left w:val="nil"/>
              <w:bottom w:val="nil"/>
              <w:right w:val="nil"/>
            </w:tcBorders>
          </w:tcPr>
          <w:p w14:paraId="4DA39DD7" w14:textId="77777777" w:rsidR="006F6270" w:rsidRDefault="006F6270" w:rsidP="005A25D6">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18EB1B66" w14:textId="5115D31B" w:rsidR="006F6270" w:rsidRDefault="000D1DAD" w:rsidP="005A25D6">
            <w:pPr>
              <w:autoSpaceDE w:val="0"/>
              <w:autoSpaceDN w:val="0"/>
              <w:adjustRightInd w:val="0"/>
              <w:spacing w:after="1"/>
              <w:rPr>
                <w:rFonts w:ascii="Calibri" w:eastAsia="Times New Roman" w:hAnsi="Calibri" w:cs="Calibri"/>
                <w:szCs w:val="20"/>
              </w:rPr>
            </w:pPr>
            <w:r>
              <w:rPr>
                <w:rFonts w:ascii="Calibri" w:eastAsia="Times New Roman" w:hAnsi="Calibri" w:cs="Calibri"/>
                <w:szCs w:val="20"/>
              </w:rPr>
              <w:t>O</w:t>
            </w:r>
            <w:r w:rsidR="006D4296">
              <w:rPr>
                <w:rFonts w:ascii="Calibri" w:eastAsia="Times New Roman" w:hAnsi="Calibri" w:cs="Calibri"/>
                <w:szCs w:val="20"/>
              </w:rPr>
              <w:t>W</w:t>
            </w:r>
          </w:p>
        </w:tc>
      </w:tr>
    </w:tbl>
    <w:p w14:paraId="5088D7F8" w14:textId="718A7082" w:rsidR="00A010A6" w:rsidRPr="00231950" w:rsidRDefault="00A010A6" w:rsidP="00C104DC">
      <w:pPr>
        <w:pStyle w:val="Kop2"/>
        <w:pageBreakBefore/>
      </w:pPr>
      <w:bookmarkStart w:id="20" w:name="_Ref39495288"/>
      <w:bookmarkStart w:id="21" w:name="_Toc92286570"/>
      <w:r w:rsidRPr="00231950">
        <w:rPr>
          <w:rFonts w:eastAsia="Times New Roman"/>
        </w:rPr>
        <w:lastRenderedPageBreak/>
        <w:t>Objecttype Juridische regel</w:t>
      </w:r>
      <w:bookmarkEnd w:id="20"/>
      <w:bookmarkEnd w:id="21"/>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010A6" w:rsidRPr="00231950" w14:paraId="62AC0CF8" w14:textId="77777777" w:rsidTr="00B64EFA">
        <w:trPr>
          <w:divId w:val="236093006"/>
        </w:trPr>
        <w:tc>
          <w:tcPr>
            <w:tcW w:w="1500" w:type="pct"/>
            <w:tcBorders>
              <w:top w:val="nil"/>
              <w:left w:val="nil"/>
              <w:bottom w:val="nil"/>
              <w:right w:val="nil"/>
            </w:tcBorders>
            <w:hideMark/>
          </w:tcPr>
          <w:p w14:paraId="2CD22D05" w14:textId="77777777" w:rsidR="00A010A6" w:rsidRPr="00231950" w:rsidRDefault="00A010A6" w:rsidP="00E15827">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615F030" w14:textId="77777777" w:rsidR="00A010A6" w:rsidRPr="00231950" w:rsidRDefault="00A010A6" w:rsidP="00E15827">
            <w:pPr>
              <w:rPr>
                <w:rFonts w:eastAsia="Times New Roman"/>
                <w:szCs w:val="20"/>
              </w:rPr>
            </w:pPr>
            <w:r w:rsidRPr="00231950">
              <w:rPr>
                <w:rFonts w:eastAsia="Times New Roman"/>
                <w:szCs w:val="20"/>
              </w:rPr>
              <w:t>Juridische regel</w:t>
            </w:r>
          </w:p>
        </w:tc>
      </w:tr>
      <w:tr w:rsidR="00A010A6" w:rsidRPr="00231950" w14:paraId="0B253EC1" w14:textId="77777777" w:rsidTr="00B64EFA">
        <w:trPr>
          <w:divId w:val="236093006"/>
        </w:trPr>
        <w:tc>
          <w:tcPr>
            <w:tcW w:w="1500" w:type="pct"/>
            <w:tcBorders>
              <w:top w:val="nil"/>
              <w:left w:val="nil"/>
              <w:bottom w:val="nil"/>
              <w:right w:val="nil"/>
            </w:tcBorders>
            <w:hideMark/>
          </w:tcPr>
          <w:p w14:paraId="7D7A7463" w14:textId="77777777" w:rsidR="00A010A6" w:rsidRPr="00231950" w:rsidRDefault="00A010A6" w:rsidP="00E15827">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DCFE230" w14:textId="3FC553ED" w:rsidR="00A010A6" w:rsidRPr="00231950" w:rsidRDefault="00E176F6" w:rsidP="000470AA">
            <w:pPr>
              <w:rPr>
                <w:rFonts w:eastAsia="Times New Roman"/>
                <w:szCs w:val="20"/>
              </w:rPr>
            </w:pPr>
            <w:r>
              <w:t>De beschrijving van een regel met juridische werkingskracht.</w:t>
            </w:r>
          </w:p>
        </w:tc>
      </w:tr>
      <w:tr w:rsidR="00C80D4F" w:rsidRPr="00231950" w14:paraId="7B3277ED" w14:textId="77777777" w:rsidTr="00B64EFA">
        <w:trPr>
          <w:divId w:val="236093006"/>
        </w:trPr>
        <w:tc>
          <w:tcPr>
            <w:tcW w:w="1500" w:type="pct"/>
            <w:tcBorders>
              <w:top w:val="nil"/>
              <w:left w:val="nil"/>
              <w:bottom w:val="nil"/>
              <w:right w:val="nil"/>
            </w:tcBorders>
          </w:tcPr>
          <w:p w14:paraId="2EE53A7F" w14:textId="77777777" w:rsidR="00C80D4F" w:rsidRPr="00231950" w:rsidRDefault="00C80D4F" w:rsidP="00E15827">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3CB380E" w14:textId="42C02D0E" w:rsidR="00D21FE2" w:rsidRDefault="00D46B9D" w:rsidP="00D46B9D">
            <w:pPr>
              <w:rPr>
                <w:rFonts w:eastAsia="Times New Roman"/>
                <w:szCs w:val="20"/>
              </w:rPr>
            </w:pPr>
            <w:r>
              <w:rPr>
                <w:rFonts w:eastAsia="Times New Roman"/>
                <w:szCs w:val="20"/>
              </w:rPr>
              <w:t xml:space="preserve">Met </w:t>
            </w:r>
            <w:r w:rsidR="00C7660B">
              <w:rPr>
                <w:rFonts w:eastAsia="Times New Roman"/>
                <w:szCs w:val="20"/>
              </w:rPr>
              <w:t xml:space="preserve">een juridische </w:t>
            </w:r>
            <w:r>
              <w:rPr>
                <w:rFonts w:eastAsia="Times New Roman"/>
                <w:szCs w:val="20"/>
              </w:rPr>
              <w:t>regel wordt niet (alleen) de tekst van de regel bedoeld, maar regel</w:t>
            </w:r>
            <w:r w:rsidR="00A44AB1">
              <w:rPr>
                <w:rFonts w:eastAsia="Times New Roman"/>
                <w:szCs w:val="20"/>
              </w:rPr>
              <w:t xml:space="preserve"> als geheel</w:t>
            </w:r>
            <w:r>
              <w:rPr>
                <w:rFonts w:eastAsia="Times New Roman"/>
                <w:szCs w:val="20"/>
              </w:rPr>
              <w:t xml:space="preserve">. Deze bestaat o.a. uit tekst, </w:t>
            </w:r>
            <w:r w:rsidR="00A8558A">
              <w:rPr>
                <w:rFonts w:eastAsia="Times New Roman"/>
                <w:szCs w:val="20"/>
              </w:rPr>
              <w:t xml:space="preserve">wat hét centrale deel is van een </w:t>
            </w:r>
            <w:r w:rsidR="001361FE">
              <w:rPr>
                <w:rFonts w:eastAsia="Times New Roman"/>
                <w:szCs w:val="20"/>
              </w:rPr>
              <w:t xml:space="preserve">juridische </w:t>
            </w:r>
            <w:r w:rsidR="00A8558A">
              <w:rPr>
                <w:rFonts w:eastAsia="Times New Roman"/>
                <w:szCs w:val="20"/>
              </w:rPr>
              <w:t>r</w:t>
            </w:r>
            <w:r w:rsidR="001361FE">
              <w:rPr>
                <w:rFonts w:eastAsia="Times New Roman"/>
                <w:szCs w:val="20"/>
              </w:rPr>
              <w:t>e</w:t>
            </w:r>
            <w:r w:rsidR="00A8558A">
              <w:rPr>
                <w:rFonts w:eastAsia="Times New Roman"/>
                <w:szCs w:val="20"/>
              </w:rPr>
              <w:t xml:space="preserve">gel, </w:t>
            </w:r>
            <w:r>
              <w:rPr>
                <w:rFonts w:eastAsia="Times New Roman"/>
                <w:szCs w:val="20"/>
              </w:rPr>
              <w:t xml:space="preserve">maar </w:t>
            </w:r>
            <w:r w:rsidR="00222F36">
              <w:rPr>
                <w:rFonts w:eastAsia="Times New Roman"/>
                <w:szCs w:val="20"/>
              </w:rPr>
              <w:t xml:space="preserve">de juridische regel </w:t>
            </w:r>
            <w:r>
              <w:rPr>
                <w:rFonts w:eastAsia="Times New Roman"/>
                <w:szCs w:val="20"/>
              </w:rPr>
              <w:t xml:space="preserve">heeft ook andere kenmerken, zoals </w:t>
            </w:r>
            <w:r w:rsidR="004E4FD9">
              <w:rPr>
                <w:rFonts w:eastAsia="Times New Roman"/>
                <w:szCs w:val="20"/>
              </w:rPr>
              <w:t xml:space="preserve">bijvoorbeeld een </w:t>
            </w:r>
            <w:r w:rsidR="003314B6">
              <w:rPr>
                <w:rFonts w:eastAsia="Times New Roman"/>
                <w:szCs w:val="20"/>
              </w:rPr>
              <w:t>idealisatie</w:t>
            </w:r>
            <w:r w:rsidR="0000354F">
              <w:rPr>
                <w:rFonts w:eastAsia="Times New Roman"/>
                <w:szCs w:val="20"/>
              </w:rPr>
              <w:t xml:space="preserve"> </w:t>
            </w:r>
            <w:r w:rsidR="00AE05DC">
              <w:rPr>
                <w:rFonts w:eastAsia="Times New Roman"/>
                <w:szCs w:val="20"/>
              </w:rPr>
              <w:t xml:space="preserve">en een </w:t>
            </w:r>
            <w:r w:rsidR="004E4FD9">
              <w:rPr>
                <w:rFonts w:eastAsia="Times New Roman"/>
                <w:szCs w:val="20"/>
              </w:rPr>
              <w:t>locatieaanduiding</w:t>
            </w:r>
            <w:r w:rsidR="00AE05DC">
              <w:rPr>
                <w:rFonts w:eastAsia="Times New Roman"/>
                <w:szCs w:val="20"/>
              </w:rPr>
              <w:t xml:space="preserve">. Deze worden </w:t>
            </w:r>
            <w:r>
              <w:rPr>
                <w:rFonts w:eastAsia="Times New Roman"/>
                <w:szCs w:val="20"/>
              </w:rPr>
              <w:t>beschreven in het volgende hoofdstuk.</w:t>
            </w:r>
          </w:p>
          <w:p w14:paraId="566DEE8F" w14:textId="76323B90" w:rsidR="00CD1870" w:rsidRDefault="00CD1870" w:rsidP="00D46B9D">
            <w:pPr>
              <w:rPr>
                <w:rFonts w:eastAsia="Times New Roman"/>
                <w:szCs w:val="20"/>
              </w:rPr>
            </w:pPr>
          </w:p>
          <w:p w14:paraId="0722D6D3" w14:textId="618D44BB" w:rsidR="00D21FE2" w:rsidRDefault="00E42A8F" w:rsidP="00E42A8F">
            <w:pPr>
              <w:rPr>
                <w:rFonts w:eastAsia="Times New Roman"/>
                <w:szCs w:val="20"/>
              </w:rPr>
            </w:pPr>
            <w:r>
              <w:rPr>
                <w:rFonts w:eastAsia="Times New Roman"/>
                <w:szCs w:val="20"/>
              </w:rPr>
              <w:t xml:space="preserve">Regels gelden voor </w:t>
            </w:r>
            <w:r w:rsidRPr="00231950">
              <w:rPr>
                <w:rFonts w:eastAsia="Times New Roman"/>
                <w:szCs w:val="20"/>
              </w:rPr>
              <w:t xml:space="preserve">een </w:t>
            </w:r>
            <w:r>
              <w:rPr>
                <w:rFonts w:eastAsia="Times New Roman"/>
                <w:szCs w:val="20"/>
              </w:rPr>
              <w:t xml:space="preserve">bepaalde specifieke </w:t>
            </w:r>
            <w:r w:rsidRPr="00231950">
              <w:rPr>
                <w:rFonts w:eastAsia="Times New Roman"/>
                <w:szCs w:val="20"/>
              </w:rPr>
              <w:t>locatie</w:t>
            </w:r>
            <w:r w:rsidR="004A4CFE">
              <w:rPr>
                <w:rFonts w:eastAsia="Times New Roman"/>
                <w:szCs w:val="20"/>
              </w:rPr>
              <w:t>(s)</w:t>
            </w:r>
            <w:r>
              <w:rPr>
                <w:rFonts w:eastAsia="Times New Roman"/>
                <w:szCs w:val="20"/>
              </w:rPr>
              <w:t xml:space="preserve"> in de fysieke leefomgeving, of voor een heel grondgebied een bevoegd gezag</w:t>
            </w:r>
            <w:r w:rsidR="003A71C4">
              <w:rPr>
                <w:rFonts w:eastAsia="Times New Roman"/>
                <w:szCs w:val="20"/>
              </w:rPr>
              <w:t xml:space="preserve">. De regels verwijzen naar deze locaties, </w:t>
            </w:r>
            <w:r w:rsidR="002E73CB">
              <w:rPr>
                <w:rFonts w:eastAsia="Times New Roman"/>
                <w:szCs w:val="20"/>
              </w:rPr>
              <w:t xml:space="preserve">deze verwijzing </w:t>
            </w:r>
            <w:r w:rsidR="00F83C53">
              <w:rPr>
                <w:rFonts w:eastAsia="Times New Roman"/>
                <w:szCs w:val="20"/>
              </w:rPr>
              <w:t xml:space="preserve">heet: </w:t>
            </w:r>
            <w:r w:rsidR="002E73CB" w:rsidRPr="002E73CB">
              <w:rPr>
                <w:rFonts w:eastAsia="Times New Roman"/>
                <w:b/>
                <w:bCs/>
                <w:szCs w:val="20"/>
              </w:rPr>
              <w:t>locatieaanduiding</w:t>
            </w:r>
            <w:r w:rsidR="002E73CB">
              <w:rPr>
                <w:rFonts w:eastAsia="Times New Roman"/>
                <w:szCs w:val="20"/>
              </w:rPr>
              <w:t xml:space="preserve">. </w:t>
            </w:r>
            <w:r w:rsidR="007F095A">
              <w:rPr>
                <w:rFonts w:eastAsia="Times New Roman"/>
                <w:szCs w:val="20"/>
              </w:rPr>
              <w:t xml:space="preserve">De locatie van een </w:t>
            </w:r>
            <w:r w:rsidR="00121BC7">
              <w:rPr>
                <w:rFonts w:eastAsia="Times New Roman"/>
                <w:szCs w:val="20"/>
              </w:rPr>
              <w:t xml:space="preserve">juridische </w:t>
            </w:r>
            <w:r w:rsidR="007F095A">
              <w:rPr>
                <w:rFonts w:eastAsia="Times New Roman"/>
                <w:szCs w:val="20"/>
              </w:rPr>
              <w:t xml:space="preserve">regel kan afwijken van </w:t>
            </w:r>
            <w:r w:rsidR="00121BC7">
              <w:rPr>
                <w:rFonts w:eastAsia="Times New Roman"/>
                <w:szCs w:val="20"/>
              </w:rPr>
              <w:t xml:space="preserve">de activiteit, norm of gebiedsaanwijzing die gedaan wordt. In dat geval wordt daarmee gezegd: deze regel geldt voor deze locatie, en heeft nog een informatieobject </w:t>
            </w:r>
            <w:r w:rsidR="006E54FB">
              <w:rPr>
                <w:rFonts w:eastAsia="Times New Roman"/>
                <w:szCs w:val="20"/>
              </w:rPr>
              <w:t>dat een andere locatie heeft. Bijvoorbeeld: “</w:t>
            </w:r>
            <w:r w:rsidR="00280BF4">
              <w:rPr>
                <w:rFonts w:eastAsia="Times New Roman"/>
                <w:szCs w:val="20"/>
              </w:rPr>
              <w:t xml:space="preserve">In de buitenzone van het stiltegebied geldt de norm conform de GIO ‘buitenzone’ en in de </w:t>
            </w:r>
            <w:proofErr w:type="spellStart"/>
            <w:r w:rsidR="00280BF4">
              <w:rPr>
                <w:rFonts w:eastAsia="Times New Roman"/>
                <w:szCs w:val="20"/>
              </w:rPr>
              <w:t>binnenzone</w:t>
            </w:r>
            <w:proofErr w:type="spellEnd"/>
            <w:r w:rsidR="00280BF4">
              <w:rPr>
                <w:rFonts w:eastAsia="Times New Roman"/>
                <w:szCs w:val="20"/>
              </w:rPr>
              <w:t xml:space="preserve"> geldt de norm conform de GIO ‘</w:t>
            </w:r>
            <w:proofErr w:type="spellStart"/>
            <w:r w:rsidR="00280BF4">
              <w:rPr>
                <w:rFonts w:eastAsia="Times New Roman"/>
                <w:szCs w:val="20"/>
              </w:rPr>
              <w:t>binnenzone</w:t>
            </w:r>
            <w:proofErr w:type="spellEnd"/>
            <w:r w:rsidR="00280BF4">
              <w:rPr>
                <w:rFonts w:eastAsia="Times New Roman"/>
                <w:szCs w:val="20"/>
              </w:rPr>
              <w:t>’.” In dit geval zijn er twee normen die gesteld worden</w:t>
            </w:r>
            <w:r w:rsidR="009D725F">
              <w:rPr>
                <w:rFonts w:eastAsia="Times New Roman"/>
                <w:szCs w:val="20"/>
              </w:rPr>
              <w:t xml:space="preserve"> met andere locaties </w:t>
            </w:r>
            <w:r w:rsidR="004D2197">
              <w:rPr>
                <w:rFonts w:eastAsia="Times New Roman"/>
                <w:szCs w:val="20"/>
              </w:rPr>
              <w:t xml:space="preserve">(buitenzone en </w:t>
            </w:r>
            <w:proofErr w:type="spellStart"/>
            <w:r w:rsidR="004D2197">
              <w:rPr>
                <w:rFonts w:eastAsia="Times New Roman"/>
                <w:szCs w:val="20"/>
              </w:rPr>
              <w:t>binnenzone</w:t>
            </w:r>
            <w:proofErr w:type="spellEnd"/>
            <w:r w:rsidR="004D2197">
              <w:rPr>
                <w:rFonts w:eastAsia="Times New Roman"/>
                <w:szCs w:val="20"/>
              </w:rPr>
              <w:t xml:space="preserve">) </w:t>
            </w:r>
            <w:r w:rsidR="009D725F">
              <w:rPr>
                <w:rFonts w:eastAsia="Times New Roman"/>
                <w:szCs w:val="20"/>
              </w:rPr>
              <w:t>dan de juridische regel</w:t>
            </w:r>
            <w:r w:rsidR="004D2197">
              <w:rPr>
                <w:rFonts w:eastAsia="Times New Roman"/>
                <w:szCs w:val="20"/>
              </w:rPr>
              <w:t xml:space="preserve"> (stiltegebied)</w:t>
            </w:r>
            <w:r w:rsidR="009D725F">
              <w:rPr>
                <w:rFonts w:eastAsia="Times New Roman"/>
                <w:szCs w:val="20"/>
              </w:rPr>
              <w:t>. Tevens kan een bevoegd gezag er voor kiezen om de juridische regel voor het gehele grondgebied geldig te laten zijn.</w:t>
            </w:r>
            <w:r w:rsidR="00EB0BD5">
              <w:rPr>
                <w:rFonts w:eastAsia="Times New Roman"/>
                <w:szCs w:val="20"/>
              </w:rPr>
              <w:t xml:space="preserve"> De locatieaanduiding van een juridische regel bepaalt</w:t>
            </w:r>
            <w:r w:rsidR="00362970">
              <w:rPr>
                <w:rFonts w:eastAsia="Times New Roman"/>
                <w:szCs w:val="20"/>
              </w:rPr>
              <w:t xml:space="preserve"> waar een regel werking heeft (werkingsgebied) en </w:t>
            </w:r>
            <w:r w:rsidR="00461AC6">
              <w:rPr>
                <w:rFonts w:eastAsia="Times New Roman"/>
                <w:szCs w:val="20"/>
              </w:rPr>
              <w:t>wanneer een regel relevant is (c.q. een raadpleger een bepaalde regel te zien krijgt in het DSO-LV).</w:t>
            </w:r>
          </w:p>
          <w:p w14:paraId="1146E3BB" w14:textId="5E9801F7" w:rsidR="00E42A8F" w:rsidRDefault="00E42A8F" w:rsidP="00D46B9D">
            <w:pPr>
              <w:rPr>
                <w:rFonts w:eastAsia="Times New Roman"/>
                <w:szCs w:val="20"/>
              </w:rPr>
            </w:pPr>
          </w:p>
          <w:p w14:paraId="50D7BFE6" w14:textId="0392A130" w:rsidR="00D21FE2" w:rsidRDefault="00E171E0" w:rsidP="00E171E0">
            <w:pPr>
              <w:rPr>
                <w:rFonts w:eastAsia="Times New Roman"/>
                <w:szCs w:val="20"/>
              </w:rPr>
            </w:pPr>
            <w:r>
              <w:rPr>
                <w:rFonts w:eastAsia="Times New Roman"/>
                <w:szCs w:val="20"/>
              </w:rPr>
              <w:t xml:space="preserve">Ad. veelal. Er zijn ook regels </w:t>
            </w:r>
            <w:r w:rsidRPr="004A5518">
              <w:rPr>
                <w:rFonts w:eastAsia="Times New Roman"/>
                <w:i/>
                <w:szCs w:val="20"/>
              </w:rPr>
              <w:t>zonder</w:t>
            </w:r>
            <w:r>
              <w:rPr>
                <w:rFonts w:eastAsia="Times New Roman"/>
                <w:szCs w:val="20"/>
              </w:rPr>
              <w:t xml:space="preserve"> een relatie</w:t>
            </w:r>
            <w:r w:rsidR="004214EE">
              <w:rPr>
                <w:rFonts w:eastAsia="Times New Roman"/>
                <w:szCs w:val="20"/>
              </w:rPr>
              <w:t xml:space="preserve"> naar een informatiekundige activiteit, norm, of </w:t>
            </w:r>
            <w:r w:rsidR="00121BC7">
              <w:rPr>
                <w:rFonts w:eastAsia="Times New Roman"/>
                <w:szCs w:val="20"/>
              </w:rPr>
              <w:t>gebiedsaanwijzing</w:t>
            </w:r>
            <w:r w:rsidR="004214EE">
              <w:rPr>
                <w:rFonts w:eastAsia="Times New Roman"/>
                <w:szCs w:val="20"/>
              </w:rPr>
              <w:t xml:space="preserve">. </w:t>
            </w:r>
            <w:r>
              <w:rPr>
                <w:rFonts w:eastAsia="Times New Roman"/>
                <w:szCs w:val="20"/>
              </w:rPr>
              <w:t xml:space="preserve">Dit is bijvoorbeeld </w:t>
            </w:r>
            <w:r w:rsidR="00C755F3">
              <w:rPr>
                <w:rFonts w:eastAsia="Times New Roman"/>
                <w:szCs w:val="20"/>
              </w:rPr>
              <w:t xml:space="preserve">zo </w:t>
            </w:r>
            <w:r>
              <w:rPr>
                <w:rFonts w:eastAsia="Times New Roman"/>
                <w:szCs w:val="20"/>
              </w:rPr>
              <w:t xml:space="preserve">bij </w:t>
            </w:r>
            <w:r w:rsidR="00CD2F4C">
              <w:rPr>
                <w:rFonts w:eastAsia="Times New Roman"/>
                <w:szCs w:val="20"/>
              </w:rPr>
              <w:t>begripsbepalingen</w:t>
            </w:r>
            <w:r w:rsidR="00554C71">
              <w:rPr>
                <w:rFonts w:eastAsia="Times New Roman"/>
                <w:szCs w:val="20"/>
              </w:rPr>
              <w:t xml:space="preserve">, maar kan ook voorkomen </w:t>
            </w:r>
            <w:r w:rsidR="00CD2F4C">
              <w:rPr>
                <w:rFonts w:eastAsia="Times New Roman"/>
                <w:szCs w:val="20"/>
              </w:rPr>
              <w:t xml:space="preserve">bij </w:t>
            </w:r>
            <w:r>
              <w:rPr>
                <w:rFonts w:eastAsia="Times New Roman"/>
                <w:szCs w:val="20"/>
              </w:rPr>
              <w:t>normstellende regels</w:t>
            </w:r>
            <w:r w:rsidR="00533C06">
              <w:rPr>
                <w:rFonts w:eastAsia="Times New Roman"/>
                <w:szCs w:val="20"/>
              </w:rPr>
              <w:t>.</w:t>
            </w:r>
          </w:p>
          <w:p w14:paraId="51D6D716" w14:textId="2B3E6D74" w:rsidR="00D21FE2" w:rsidRDefault="00CD2F4C" w:rsidP="008D13DC">
            <w:pPr>
              <w:pStyle w:val="Opsommingtekens1"/>
            </w:pPr>
            <w:r w:rsidRPr="005623F9">
              <w:t xml:space="preserve">Een begripsbepaling geeft aan wat er onder een bepaald begrip </w:t>
            </w:r>
            <w:r w:rsidR="002721D6" w:rsidRPr="005623F9">
              <w:t xml:space="preserve">of term </w:t>
            </w:r>
            <w:r w:rsidRPr="005623F9">
              <w:t xml:space="preserve">wordt verstaan. Zo’n begripsbepaling staat op zichzelf, maar wordt wel gezien als een juridische regel. </w:t>
            </w:r>
            <w:r w:rsidR="005111B6" w:rsidRPr="005623F9">
              <w:t>Deze beschrijft echter niet een activiteit, en/of norm en/of functie en en/of beperkingengebied</w:t>
            </w:r>
            <w:r w:rsidR="00923FCD" w:rsidRPr="005623F9">
              <w:t xml:space="preserve"> en heeft hier dan ook geen relatie naar toe</w:t>
            </w:r>
            <w:r w:rsidR="005111B6" w:rsidRPr="005623F9">
              <w:t>.</w:t>
            </w:r>
          </w:p>
          <w:p w14:paraId="6D3334E2" w14:textId="14F9CBC4" w:rsidR="00D21FE2" w:rsidRPr="005623F9" w:rsidRDefault="00222DFF" w:rsidP="008D13DC">
            <w:pPr>
              <w:pStyle w:val="Opsommingtekens1"/>
            </w:pPr>
            <w:r w:rsidRPr="005623F9">
              <w:t>E</w:t>
            </w:r>
            <w:r w:rsidR="00533C06" w:rsidRPr="005623F9">
              <w:t xml:space="preserve">en normstellende regel kan </w:t>
            </w:r>
            <w:r w:rsidR="00A31DC8" w:rsidRPr="005623F9">
              <w:t xml:space="preserve">het in </w:t>
            </w:r>
            <w:r w:rsidR="007A6CB1" w:rsidRPr="005623F9">
              <w:t xml:space="preserve">de </w:t>
            </w:r>
            <w:r w:rsidR="00533C06" w:rsidRPr="005623F9">
              <w:t xml:space="preserve">juridische </w:t>
            </w:r>
            <w:r w:rsidR="007A6CB1" w:rsidRPr="005623F9">
              <w:t>tekst wel over bijvoorbeeld een activite</w:t>
            </w:r>
            <w:r w:rsidR="00E8172C" w:rsidRPr="005623F9">
              <w:t xml:space="preserve">it </w:t>
            </w:r>
            <w:r w:rsidR="003A1D0A" w:rsidRPr="005623F9">
              <w:t>hebben</w:t>
            </w:r>
            <w:r w:rsidR="007A6CB1" w:rsidRPr="005623F9">
              <w:t>, maar</w:t>
            </w:r>
            <w:r w:rsidR="003A1D0A" w:rsidRPr="005623F9">
              <w:t xml:space="preserve"> het daarbij laten</w:t>
            </w:r>
            <w:r w:rsidR="00680592" w:rsidRPr="005623F9">
              <w:t xml:space="preserve"> </w:t>
            </w:r>
            <w:r w:rsidR="008B1E5F" w:rsidRPr="005623F9">
              <w:t xml:space="preserve">door </w:t>
            </w:r>
            <w:r w:rsidR="00680592" w:rsidRPr="005623F9">
              <w:t xml:space="preserve">de activiteit </w:t>
            </w:r>
            <w:r w:rsidR="007628E9" w:rsidRPr="005623F9">
              <w:t xml:space="preserve">informatiekundig </w:t>
            </w:r>
            <w:r w:rsidR="00680592" w:rsidRPr="005623F9">
              <w:t xml:space="preserve">niet </w:t>
            </w:r>
            <w:r w:rsidR="008B1E5F" w:rsidRPr="005623F9">
              <w:t>(</w:t>
            </w:r>
            <w:r w:rsidR="00680592" w:rsidRPr="005623F9">
              <w:t>expliciet</w:t>
            </w:r>
            <w:r w:rsidR="008B1E5F" w:rsidRPr="005623F9">
              <w:t>)</w:t>
            </w:r>
            <w:r w:rsidR="00680592" w:rsidRPr="005623F9">
              <w:t xml:space="preserve"> aan</w:t>
            </w:r>
            <w:r w:rsidR="008B1E5F" w:rsidRPr="005623F9">
              <w:t xml:space="preserve"> te </w:t>
            </w:r>
            <w:r w:rsidR="00680592" w:rsidRPr="005623F9">
              <w:t>geven</w:t>
            </w:r>
            <w:r w:rsidR="003A1D0A" w:rsidRPr="005623F9">
              <w:t xml:space="preserve">. Er is dan </w:t>
            </w:r>
            <w:r w:rsidR="007A6CB1" w:rsidRPr="005623F9">
              <w:t xml:space="preserve">geen informatiekundig activiteit gecreëerd </w:t>
            </w:r>
            <w:r w:rsidR="003A1D0A" w:rsidRPr="005623F9">
              <w:t>en daar kan dan natuurlijk ook niet naar verwezen worden</w:t>
            </w:r>
            <w:r w:rsidR="0081647A" w:rsidRPr="005623F9">
              <w:t xml:space="preserve"> via een relatie</w:t>
            </w:r>
            <w:r w:rsidR="00023460" w:rsidRPr="005623F9">
              <w:t xml:space="preserve">. </w:t>
            </w:r>
            <w:r w:rsidR="00E929B4" w:rsidRPr="005623F9">
              <w:t xml:space="preserve">Informatiekundig is er dan </w:t>
            </w:r>
            <w:r w:rsidR="00E929B4" w:rsidRPr="005623F9">
              <w:rPr>
                <w:u w:val="single"/>
              </w:rPr>
              <w:t>alleen</w:t>
            </w:r>
            <w:r w:rsidR="00E929B4" w:rsidRPr="005623F9">
              <w:t xml:space="preserve"> sprake van een juridische regel</w:t>
            </w:r>
            <w:r w:rsidR="00EB0AE3" w:rsidRPr="005623F9">
              <w:t xml:space="preserve">. </w:t>
            </w:r>
            <w:r w:rsidR="007B409A" w:rsidRPr="005623F9">
              <w:t xml:space="preserve">Een voorbeeld van </w:t>
            </w:r>
            <w:r w:rsidR="00554C71">
              <w:t>zo’n</w:t>
            </w:r>
            <w:r w:rsidR="00587F5A">
              <w:t xml:space="preserve"> </w:t>
            </w:r>
            <w:r w:rsidR="00F10A5A" w:rsidRPr="005623F9">
              <w:t xml:space="preserve">normstellende regel </w:t>
            </w:r>
            <w:r w:rsidR="00856A50">
              <w:t xml:space="preserve">zonder een expliciete verwijzing naar informatiekundige </w:t>
            </w:r>
            <w:r w:rsidR="00A777AE">
              <w:t>activiteit</w:t>
            </w:r>
            <w:r w:rsidR="00856A50">
              <w:t xml:space="preserve"> </w:t>
            </w:r>
            <w:r w:rsidR="00F10A5A" w:rsidRPr="005623F9">
              <w:t>is</w:t>
            </w:r>
            <w:r w:rsidR="007B409A" w:rsidRPr="005623F9">
              <w:t xml:space="preserve">: </w:t>
            </w:r>
            <w:r w:rsidR="00001AC7" w:rsidRPr="005623F9">
              <w:t>“E</w:t>
            </w:r>
            <w:r w:rsidR="007B409A" w:rsidRPr="005623F9">
              <w:t>r geldt een algemeen rookverbod in de openbare ruimtes binnen het centrumgebied van Groningen</w:t>
            </w:r>
            <w:r w:rsidR="00001AC7" w:rsidRPr="005623F9">
              <w:t>”</w:t>
            </w:r>
            <w:r w:rsidR="007909D0" w:rsidRPr="005623F9">
              <w:t>.</w:t>
            </w:r>
          </w:p>
          <w:p w14:paraId="7B9F5574" w14:textId="6080C633" w:rsidR="004214EE" w:rsidRDefault="004214EE" w:rsidP="00E171E0">
            <w:pPr>
              <w:rPr>
                <w:rFonts w:eastAsia="Times New Roman"/>
                <w:szCs w:val="20"/>
              </w:rPr>
            </w:pPr>
          </w:p>
          <w:p w14:paraId="545861C4" w14:textId="4E0AE2C3" w:rsidR="00D21FE2" w:rsidRDefault="00E171E0" w:rsidP="002D4170">
            <w:pPr>
              <w:rPr>
                <w:rFonts w:eastAsia="Times New Roman"/>
                <w:szCs w:val="20"/>
              </w:rPr>
            </w:pPr>
            <w:r>
              <w:rPr>
                <w:rFonts w:eastAsia="Times New Roman"/>
                <w:szCs w:val="20"/>
              </w:rPr>
              <w:t xml:space="preserve">Een juridische regel wordt altijd opgesteld in de context van andere juridische regels. Deze context is altijd van belang bij het juridisch interpreteren van de regel(s). </w:t>
            </w:r>
            <w:r w:rsidR="004B29C7">
              <w:rPr>
                <w:rFonts w:eastAsia="Times New Roman"/>
                <w:szCs w:val="20"/>
              </w:rPr>
              <w:t>Lees daarom altijd ook het artikel.</w:t>
            </w:r>
          </w:p>
          <w:p w14:paraId="6DA5581E" w14:textId="5DAB8DB8" w:rsidR="00A715FF" w:rsidRPr="00231950" w:rsidRDefault="006F750F" w:rsidP="002D4170">
            <w:pPr>
              <w:rPr>
                <w:rFonts w:eastAsia="Times New Roman"/>
                <w:szCs w:val="20"/>
              </w:rPr>
            </w:pPr>
            <w:r>
              <w:rPr>
                <w:rFonts w:eastAsia="Times New Roman"/>
                <w:szCs w:val="20"/>
              </w:rPr>
              <w:t xml:space="preserve"> </w:t>
            </w:r>
          </w:p>
        </w:tc>
      </w:tr>
      <w:tr w:rsidR="00A77528" w:rsidRPr="00231950" w14:paraId="5D57467C" w14:textId="77777777" w:rsidTr="00B64EFA">
        <w:trPr>
          <w:divId w:val="236093006"/>
        </w:trPr>
        <w:tc>
          <w:tcPr>
            <w:tcW w:w="1500" w:type="pct"/>
            <w:tcBorders>
              <w:top w:val="nil"/>
              <w:left w:val="nil"/>
              <w:bottom w:val="nil"/>
              <w:right w:val="nil"/>
            </w:tcBorders>
          </w:tcPr>
          <w:p w14:paraId="6F2A66AA" w14:textId="2EA4E753" w:rsidR="00A77528" w:rsidRPr="00231950" w:rsidRDefault="00A77528" w:rsidP="00E15827">
            <w:pPr>
              <w:rPr>
                <w:rFonts w:eastAsia="Times New Roman"/>
                <w:b/>
                <w:bCs/>
                <w:szCs w:val="20"/>
              </w:rPr>
            </w:pPr>
            <w:r>
              <w:rPr>
                <w:rFonts w:eastAsia="Times New Roman"/>
                <w:b/>
                <w:bCs/>
                <w:szCs w:val="20"/>
              </w:rPr>
              <w:t>Abstract</w:t>
            </w:r>
          </w:p>
        </w:tc>
        <w:tc>
          <w:tcPr>
            <w:tcW w:w="3500" w:type="pct"/>
            <w:tcBorders>
              <w:top w:val="nil"/>
              <w:left w:val="nil"/>
              <w:bottom w:val="nil"/>
              <w:right w:val="nil"/>
            </w:tcBorders>
          </w:tcPr>
          <w:p w14:paraId="4B61CE7F" w14:textId="77777777" w:rsidR="00A77528" w:rsidRDefault="00A77528" w:rsidP="00D46B9D">
            <w:pPr>
              <w:rPr>
                <w:rFonts w:eastAsia="Times New Roman"/>
                <w:b/>
                <w:bCs/>
                <w:szCs w:val="20"/>
              </w:rPr>
            </w:pPr>
            <w:r w:rsidRPr="003A031C">
              <w:rPr>
                <w:rFonts w:eastAsia="Times New Roman"/>
                <w:b/>
                <w:bCs/>
                <w:szCs w:val="20"/>
              </w:rPr>
              <w:t>Ja</w:t>
            </w:r>
          </w:p>
          <w:p w14:paraId="48B18565" w14:textId="08B8713D" w:rsidR="00A77528" w:rsidRPr="003A031C" w:rsidRDefault="00A77528" w:rsidP="00A77528">
            <w:pPr>
              <w:rPr>
                <w:rFonts w:eastAsia="Times New Roman"/>
                <w:b/>
                <w:bCs/>
                <w:szCs w:val="20"/>
              </w:rPr>
            </w:pPr>
            <w:r>
              <w:rPr>
                <w:szCs w:val="20"/>
              </w:rPr>
              <w:t xml:space="preserve">Dit betekent dat dit modelelement niet op zichzelf bestaat, maar dat het altijd een van de volgende drie typen regels betreft: </w:t>
            </w:r>
            <w:r>
              <w:rPr>
                <w:rFonts w:eastAsia="Times New Roman"/>
                <w:szCs w:val="20"/>
              </w:rPr>
              <w:t xml:space="preserve">Regels voor iedereen, Instructieregel en Omgevingswaarderegel. </w:t>
            </w:r>
          </w:p>
        </w:tc>
      </w:tr>
    </w:tbl>
    <w:p w14:paraId="0A155DAE" w14:textId="18EA0546" w:rsidR="00F66854" w:rsidRDefault="00F66854" w:rsidP="00124BAF">
      <w:pPr>
        <w:pStyle w:val="Kop2"/>
        <w:divId w:val="236093006"/>
        <w:rPr>
          <w:rFonts w:eastAsia="Times New Roman"/>
        </w:rPr>
      </w:pPr>
      <w:bookmarkStart w:id="22" w:name="_Objecttype_Regeltekst"/>
      <w:bookmarkStart w:id="23" w:name="_Toc92286571"/>
      <w:bookmarkEnd w:id="22"/>
      <w:r>
        <w:rPr>
          <w:rFonts w:eastAsia="Times New Roman"/>
        </w:rPr>
        <w:lastRenderedPageBreak/>
        <w:t>Objecttype Regel voor iedereen</w:t>
      </w:r>
      <w:bookmarkEnd w:id="23"/>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66854" w:rsidRPr="00231950" w14:paraId="6F07D6E2" w14:textId="77777777" w:rsidTr="00B64EFA">
        <w:trPr>
          <w:divId w:val="236093006"/>
        </w:trPr>
        <w:tc>
          <w:tcPr>
            <w:tcW w:w="1500" w:type="pct"/>
            <w:tcBorders>
              <w:top w:val="nil"/>
              <w:left w:val="nil"/>
              <w:bottom w:val="nil"/>
              <w:right w:val="nil"/>
            </w:tcBorders>
            <w:hideMark/>
          </w:tcPr>
          <w:p w14:paraId="45D5AE08" w14:textId="77777777" w:rsidR="00F66854" w:rsidRPr="00231950" w:rsidRDefault="00F66854"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1824E6F" w14:textId="0243136E" w:rsidR="00F66854" w:rsidRPr="00231950" w:rsidRDefault="00F66854" w:rsidP="005B5839">
            <w:pPr>
              <w:rPr>
                <w:rFonts w:eastAsia="Times New Roman"/>
                <w:szCs w:val="20"/>
              </w:rPr>
            </w:pPr>
            <w:r>
              <w:rPr>
                <w:rFonts w:eastAsia="Times New Roman"/>
                <w:szCs w:val="20"/>
              </w:rPr>
              <w:t>Regel voor iedereen</w:t>
            </w:r>
          </w:p>
        </w:tc>
      </w:tr>
      <w:tr w:rsidR="00F66854" w:rsidRPr="00231950" w14:paraId="1DEDC311" w14:textId="77777777" w:rsidTr="00B64EFA">
        <w:trPr>
          <w:divId w:val="236093006"/>
        </w:trPr>
        <w:tc>
          <w:tcPr>
            <w:tcW w:w="1500" w:type="pct"/>
            <w:tcBorders>
              <w:top w:val="nil"/>
              <w:left w:val="nil"/>
              <w:bottom w:val="nil"/>
              <w:right w:val="nil"/>
            </w:tcBorders>
            <w:hideMark/>
          </w:tcPr>
          <w:p w14:paraId="1ACB7EC9" w14:textId="77777777" w:rsidR="00F66854" w:rsidRPr="00231950" w:rsidRDefault="00F66854"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BCBA10A" w14:textId="5604E8A2" w:rsidR="00F66854" w:rsidRPr="00231950" w:rsidRDefault="0067585A" w:rsidP="005B5839">
            <w:pPr>
              <w:rPr>
                <w:rFonts w:eastAsia="Times New Roman"/>
                <w:szCs w:val="20"/>
              </w:rPr>
            </w:pPr>
            <w:r w:rsidRPr="0067585A">
              <w:rPr>
                <w:rFonts w:eastAsia="Times New Roman"/>
                <w:szCs w:val="20"/>
              </w:rPr>
              <w:t xml:space="preserve">Een Juridische regel die voor eenieder </w:t>
            </w:r>
            <w:r w:rsidR="004C6C65">
              <w:rPr>
                <w:rFonts w:eastAsia="Times New Roman"/>
                <w:szCs w:val="20"/>
              </w:rPr>
              <w:t>werking heef</w:t>
            </w:r>
            <w:r w:rsidRPr="0067585A">
              <w:rPr>
                <w:rFonts w:eastAsia="Times New Roman"/>
                <w:szCs w:val="20"/>
              </w:rPr>
              <w:t>t.</w:t>
            </w:r>
          </w:p>
        </w:tc>
      </w:tr>
      <w:tr w:rsidR="00F66854" w:rsidRPr="00231950" w14:paraId="1660530F" w14:textId="77777777" w:rsidTr="00B64EFA">
        <w:trPr>
          <w:divId w:val="236093006"/>
        </w:trPr>
        <w:tc>
          <w:tcPr>
            <w:tcW w:w="1500" w:type="pct"/>
            <w:tcBorders>
              <w:top w:val="nil"/>
              <w:left w:val="nil"/>
              <w:bottom w:val="nil"/>
              <w:right w:val="nil"/>
            </w:tcBorders>
          </w:tcPr>
          <w:p w14:paraId="45613320" w14:textId="77777777" w:rsidR="00F66854" w:rsidRPr="00231950" w:rsidRDefault="00F66854" w:rsidP="005B5839">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7E8A2FFF" w14:textId="55676137" w:rsidR="00F66854" w:rsidRPr="00231950" w:rsidRDefault="00947116" w:rsidP="005B5839">
            <w:pPr>
              <w:rPr>
                <w:rFonts w:eastAsia="Times New Roman"/>
                <w:szCs w:val="20"/>
              </w:rPr>
            </w:pPr>
            <w:r>
              <w:rPr>
                <w:rFonts w:eastAsia="Times New Roman"/>
                <w:szCs w:val="20"/>
              </w:rPr>
              <w:t>Het betreft hier een algemeen geldende regel met directe werking voor eenieder. Anders gezegd, d</w:t>
            </w:r>
            <w:r w:rsidR="00817DF1">
              <w:rPr>
                <w:rFonts w:eastAsia="Times New Roman"/>
                <w:szCs w:val="20"/>
              </w:rPr>
              <w:t xml:space="preserve">eze regels gelden voor </w:t>
            </w:r>
            <w:r w:rsidR="008609BC">
              <w:rPr>
                <w:rFonts w:eastAsia="Times New Roman"/>
                <w:szCs w:val="20"/>
              </w:rPr>
              <w:t xml:space="preserve">eenieder in </w:t>
            </w:r>
            <w:r w:rsidR="00817DF1">
              <w:rPr>
                <w:rFonts w:eastAsia="Times New Roman"/>
                <w:szCs w:val="20"/>
              </w:rPr>
              <w:t xml:space="preserve">Nederland, </w:t>
            </w:r>
            <w:r w:rsidR="00364DC0">
              <w:rPr>
                <w:rFonts w:eastAsia="Times New Roman"/>
                <w:szCs w:val="20"/>
              </w:rPr>
              <w:t>inclusief voor de b</w:t>
            </w:r>
            <w:r w:rsidR="00817DF1">
              <w:rPr>
                <w:rFonts w:eastAsia="Times New Roman"/>
                <w:szCs w:val="20"/>
              </w:rPr>
              <w:t>evoegde gezagen</w:t>
            </w:r>
            <w:r w:rsidR="00364DC0">
              <w:rPr>
                <w:rFonts w:eastAsia="Times New Roman"/>
                <w:szCs w:val="20"/>
              </w:rPr>
              <w:t xml:space="preserve"> zelf</w:t>
            </w:r>
            <w:r w:rsidR="00817DF1">
              <w:rPr>
                <w:rFonts w:eastAsia="Times New Roman"/>
                <w:szCs w:val="20"/>
              </w:rPr>
              <w:t xml:space="preserve">. </w:t>
            </w:r>
          </w:p>
        </w:tc>
      </w:tr>
    </w:tbl>
    <w:p w14:paraId="1280E55A" w14:textId="3B20438F" w:rsidR="00BD2513" w:rsidRDefault="00BD2513" w:rsidP="00124BAF">
      <w:pPr>
        <w:pStyle w:val="Kop2"/>
        <w:divId w:val="236093006"/>
        <w:rPr>
          <w:rFonts w:eastAsia="Times New Roman"/>
        </w:rPr>
      </w:pPr>
      <w:bookmarkStart w:id="24" w:name="_Toc92286572"/>
      <w:r>
        <w:rPr>
          <w:rFonts w:eastAsia="Times New Roman"/>
        </w:rPr>
        <w:t>Objecttype Instructieregel</w:t>
      </w:r>
      <w:bookmarkEnd w:id="24"/>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D2513" w:rsidRPr="00231950" w14:paraId="5AA004AA" w14:textId="77777777" w:rsidTr="00B64EFA">
        <w:trPr>
          <w:divId w:val="236093006"/>
        </w:trPr>
        <w:tc>
          <w:tcPr>
            <w:tcW w:w="1500" w:type="pct"/>
            <w:tcBorders>
              <w:top w:val="nil"/>
              <w:left w:val="nil"/>
              <w:bottom w:val="nil"/>
              <w:right w:val="nil"/>
            </w:tcBorders>
            <w:hideMark/>
          </w:tcPr>
          <w:p w14:paraId="60637905" w14:textId="77777777" w:rsidR="00BD2513" w:rsidRPr="00231950" w:rsidRDefault="00BD2513"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32697F2" w14:textId="2B5820C1" w:rsidR="00BD2513" w:rsidRPr="00231950" w:rsidRDefault="00BD2513" w:rsidP="005B5839">
            <w:pPr>
              <w:rPr>
                <w:rFonts w:eastAsia="Times New Roman"/>
                <w:szCs w:val="20"/>
              </w:rPr>
            </w:pPr>
            <w:r>
              <w:rPr>
                <w:rFonts w:eastAsia="Times New Roman"/>
                <w:szCs w:val="20"/>
              </w:rPr>
              <w:t>Instructieregel</w:t>
            </w:r>
          </w:p>
        </w:tc>
      </w:tr>
      <w:tr w:rsidR="00BD2513" w:rsidRPr="00231950" w14:paraId="351CAF9C" w14:textId="77777777" w:rsidTr="00B64EFA">
        <w:trPr>
          <w:divId w:val="236093006"/>
        </w:trPr>
        <w:tc>
          <w:tcPr>
            <w:tcW w:w="1500" w:type="pct"/>
            <w:tcBorders>
              <w:top w:val="nil"/>
              <w:left w:val="nil"/>
              <w:bottom w:val="nil"/>
              <w:right w:val="nil"/>
            </w:tcBorders>
            <w:hideMark/>
          </w:tcPr>
          <w:p w14:paraId="47DFE139" w14:textId="77777777" w:rsidR="00BD2513" w:rsidRPr="00231950" w:rsidRDefault="00BD2513"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2D01E06" w14:textId="6EFC3A06" w:rsidR="00BD2513" w:rsidRPr="00231950" w:rsidRDefault="00BD2513" w:rsidP="005B5839">
            <w:pPr>
              <w:rPr>
                <w:rFonts w:eastAsia="Times New Roman"/>
                <w:szCs w:val="20"/>
              </w:rPr>
            </w:pPr>
            <w:r w:rsidRPr="001C37A9">
              <w:rPr>
                <w:rFonts w:eastAsia="Times New Roman"/>
                <w:szCs w:val="20"/>
              </w:rPr>
              <w:t>De beschrijving van een</w:t>
            </w:r>
            <w:r>
              <w:rPr>
                <w:rFonts w:eastAsia="Times New Roman"/>
                <w:szCs w:val="20"/>
              </w:rPr>
              <w:t xml:space="preserve"> juridische</w:t>
            </w:r>
            <w:r w:rsidRPr="001C37A9">
              <w:rPr>
                <w:rFonts w:eastAsia="Times New Roman"/>
                <w:szCs w:val="20"/>
              </w:rPr>
              <w:t xml:space="preserve"> regel </w:t>
            </w:r>
            <w:r w:rsidR="00320021">
              <w:rPr>
                <w:rFonts w:eastAsia="Times New Roman"/>
                <w:szCs w:val="20"/>
              </w:rPr>
              <w:t>met</w:t>
            </w:r>
            <w:r>
              <w:rPr>
                <w:rFonts w:eastAsia="Times New Roman"/>
                <w:szCs w:val="20"/>
              </w:rPr>
              <w:t xml:space="preserve"> een instructie </w:t>
            </w:r>
            <w:r w:rsidR="00320021">
              <w:rPr>
                <w:rFonts w:eastAsia="Times New Roman"/>
                <w:szCs w:val="20"/>
              </w:rPr>
              <w:t xml:space="preserve">die betrekking heeft op een </w:t>
            </w:r>
            <w:r>
              <w:rPr>
                <w:rFonts w:eastAsia="Times New Roman"/>
                <w:szCs w:val="20"/>
              </w:rPr>
              <w:t xml:space="preserve">extern omgevingsdocument of </w:t>
            </w:r>
            <w:r w:rsidR="00C610B1">
              <w:rPr>
                <w:rFonts w:eastAsia="Times New Roman"/>
                <w:szCs w:val="20"/>
              </w:rPr>
              <w:t>een orgaan</w:t>
            </w:r>
            <w:r w:rsidRPr="001C37A9">
              <w:rPr>
                <w:rFonts w:eastAsia="Times New Roman"/>
                <w:szCs w:val="20"/>
              </w:rPr>
              <w:t>.</w:t>
            </w:r>
          </w:p>
        </w:tc>
      </w:tr>
      <w:tr w:rsidR="00BD2513" w:rsidRPr="00231950" w14:paraId="5EF08D20" w14:textId="77777777" w:rsidTr="00B64EFA">
        <w:trPr>
          <w:divId w:val="236093006"/>
        </w:trPr>
        <w:tc>
          <w:tcPr>
            <w:tcW w:w="1500" w:type="pct"/>
            <w:tcBorders>
              <w:top w:val="nil"/>
              <w:left w:val="nil"/>
              <w:bottom w:val="nil"/>
              <w:right w:val="nil"/>
            </w:tcBorders>
          </w:tcPr>
          <w:p w14:paraId="2889CF03" w14:textId="77777777" w:rsidR="00BD2513" w:rsidRPr="00231950" w:rsidRDefault="00BD2513" w:rsidP="005B5839">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337F349" w14:textId="12AA3466" w:rsidR="00D21FE2" w:rsidRDefault="00BD2513" w:rsidP="005B5839">
            <w:pPr>
              <w:rPr>
                <w:rFonts w:eastAsia="Times New Roman"/>
                <w:szCs w:val="20"/>
              </w:rPr>
            </w:pPr>
            <w:r>
              <w:rPr>
                <w:rFonts w:eastAsia="Times New Roman"/>
                <w:szCs w:val="20"/>
              </w:rPr>
              <w:t>Het betreft hier juridische regel die instructie geeft aan andere overheden, gericht op externe omgevingsdocumenten</w:t>
            </w:r>
            <w:r w:rsidR="007023AC">
              <w:rPr>
                <w:rFonts w:eastAsia="Times New Roman"/>
                <w:szCs w:val="20"/>
              </w:rPr>
              <w:t>, of een taakuitoefening.</w:t>
            </w:r>
          </w:p>
          <w:p w14:paraId="61CB3BE2" w14:textId="647CE79F" w:rsidR="007023AC" w:rsidRDefault="007023AC" w:rsidP="005B5839">
            <w:pPr>
              <w:rPr>
                <w:rFonts w:eastAsia="Times New Roman"/>
                <w:szCs w:val="20"/>
              </w:rPr>
            </w:pPr>
          </w:p>
          <w:p w14:paraId="73537EBD" w14:textId="26A8F390" w:rsidR="00D21FE2" w:rsidRDefault="007023AC" w:rsidP="005B5839">
            <w:pPr>
              <w:rPr>
                <w:rFonts w:eastAsia="Times New Roman"/>
                <w:szCs w:val="20"/>
              </w:rPr>
            </w:pPr>
            <w:r>
              <w:rPr>
                <w:rFonts w:eastAsia="Times New Roman"/>
                <w:szCs w:val="20"/>
              </w:rPr>
              <w:t xml:space="preserve">Een ander omgevingsdocument is </w:t>
            </w:r>
            <w:r w:rsidR="00BD2513">
              <w:rPr>
                <w:rFonts w:eastAsia="Times New Roman"/>
                <w:szCs w:val="20"/>
              </w:rPr>
              <w:t xml:space="preserve">bijvoorbeeld </w:t>
            </w:r>
            <w:r>
              <w:rPr>
                <w:rFonts w:eastAsia="Times New Roman"/>
                <w:szCs w:val="20"/>
              </w:rPr>
              <w:t xml:space="preserve">een </w:t>
            </w:r>
            <w:r w:rsidR="00BD2513">
              <w:rPr>
                <w:rFonts w:eastAsia="Times New Roman"/>
                <w:szCs w:val="20"/>
              </w:rPr>
              <w:t xml:space="preserve">Omgevingsplan, Omgevingsverordening en </w:t>
            </w:r>
            <w:proofErr w:type="spellStart"/>
            <w:r w:rsidR="00BD2513">
              <w:rPr>
                <w:rFonts w:eastAsia="Times New Roman"/>
                <w:szCs w:val="20"/>
              </w:rPr>
              <w:t>Waterschapsverordening</w:t>
            </w:r>
            <w:proofErr w:type="spellEnd"/>
            <w:r>
              <w:rPr>
                <w:rFonts w:eastAsia="Times New Roman"/>
                <w:szCs w:val="20"/>
              </w:rPr>
              <w:t>.</w:t>
            </w:r>
          </w:p>
          <w:p w14:paraId="25741118" w14:textId="653213C4" w:rsidR="007023AC" w:rsidRDefault="007023AC" w:rsidP="005B5839">
            <w:pPr>
              <w:rPr>
                <w:rFonts w:eastAsia="Times New Roman"/>
                <w:szCs w:val="20"/>
              </w:rPr>
            </w:pPr>
          </w:p>
          <w:p w14:paraId="6FB8BDBA" w14:textId="5E401A01" w:rsidR="00BD2513" w:rsidRDefault="007023AC" w:rsidP="005B5839">
            <w:pPr>
              <w:rPr>
                <w:rFonts w:eastAsia="Times New Roman"/>
                <w:szCs w:val="20"/>
              </w:rPr>
            </w:pPr>
            <w:r>
              <w:rPr>
                <w:rFonts w:eastAsia="Times New Roman"/>
                <w:szCs w:val="20"/>
              </w:rPr>
              <w:t>E</w:t>
            </w:r>
            <w:r w:rsidR="00BD2513">
              <w:rPr>
                <w:rFonts w:eastAsia="Times New Roman"/>
                <w:szCs w:val="20"/>
              </w:rPr>
              <w:t>en taakuitoefening</w:t>
            </w:r>
            <w:r w:rsidR="00416213">
              <w:rPr>
                <w:rFonts w:eastAsia="Times New Roman"/>
                <w:szCs w:val="20"/>
              </w:rPr>
              <w:t xml:space="preserve"> </w:t>
            </w:r>
            <w:r>
              <w:rPr>
                <w:rFonts w:eastAsia="Times New Roman"/>
                <w:szCs w:val="20"/>
              </w:rPr>
              <w:t xml:space="preserve">is </w:t>
            </w:r>
            <w:r w:rsidR="00416213">
              <w:rPr>
                <w:rFonts w:eastAsia="Times New Roman"/>
                <w:szCs w:val="20"/>
              </w:rPr>
              <w:t>voor bijvoorbeeld een gemeentebestuur of een</w:t>
            </w:r>
            <w:r w:rsidR="00587F5A">
              <w:rPr>
                <w:rFonts w:eastAsia="Times New Roman"/>
                <w:szCs w:val="20"/>
              </w:rPr>
              <w:t xml:space="preserve"> </w:t>
            </w:r>
            <w:r w:rsidR="00416213">
              <w:rPr>
                <w:rFonts w:eastAsia="Times New Roman"/>
                <w:szCs w:val="20"/>
              </w:rPr>
              <w:t>wildbeheereenheid</w:t>
            </w:r>
            <w:r w:rsidR="00BD2513">
              <w:rPr>
                <w:rFonts w:eastAsia="Times New Roman"/>
                <w:szCs w:val="20"/>
              </w:rPr>
              <w:t>.</w:t>
            </w:r>
          </w:p>
          <w:p w14:paraId="7359D557" w14:textId="77777777" w:rsidR="00B6712B" w:rsidRDefault="00B6712B" w:rsidP="005B5839">
            <w:pPr>
              <w:rPr>
                <w:rFonts w:eastAsia="Times New Roman"/>
                <w:szCs w:val="20"/>
              </w:rPr>
            </w:pPr>
          </w:p>
          <w:p w14:paraId="31E2A569" w14:textId="00A1891E" w:rsidR="00B6712B" w:rsidRPr="00231950" w:rsidRDefault="00B6712B" w:rsidP="005B5839">
            <w:pPr>
              <w:rPr>
                <w:rFonts w:eastAsia="Times New Roman"/>
                <w:szCs w:val="20"/>
              </w:rPr>
            </w:pPr>
            <w:r>
              <w:rPr>
                <w:rFonts w:eastAsia="Times New Roman"/>
                <w:szCs w:val="20"/>
              </w:rPr>
              <w:t xml:space="preserve">Een instructieregel </w:t>
            </w:r>
            <w:r w:rsidR="009301CA">
              <w:rPr>
                <w:rFonts w:eastAsia="Times New Roman"/>
                <w:szCs w:val="20"/>
              </w:rPr>
              <w:t>is alleen gericht op</w:t>
            </w:r>
            <w:r w:rsidR="00C90404">
              <w:rPr>
                <w:rFonts w:eastAsia="Times New Roman"/>
                <w:szCs w:val="20"/>
              </w:rPr>
              <w:t xml:space="preserve"> </w:t>
            </w:r>
            <w:r w:rsidR="00A74EE0">
              <w:rPr>
                <w:rFonts w:eastAsia="Times New Roman"/>
                <w:szCs w:val="20"/>
              </w:rPr>
              <w:t xml:space="preserve">een </w:t>
            </w:r>
            <w:r>
              <w:rPr>
                <w:rFonts w:eastAsia="Times New Roman"/>
                <w:szCs w:val="20"/>
              </w:rPr>
              <w:t>Omgevingsnorm</w:t>
            </w:r>
            <w:r w:rsidR="00A74EE0">
              <w:rPr>
                <w:rFonts w:eastAsia="Times New Roman"/>
                <w:szCs w:val="20"/>
              </w:rPr>
              <w:t xml:space="preserve"> of een </w:t>
            </w:r>
            <w:r>
              <w:rPr>
                <w:rFonts w:eastAsia="Times New Roman"/>
                <w:szCs w:val="20"/>
              </w:rPr>
              <w:t>Gebied</w:t>
            </w:r>
            <w:r w:rsidR="000A505D">
              <w:rPr>
                <w:rFonts w:eastAsia="Times New Roman"/>
                <w:szCs w:val="20"/>
              </w:rPr>
              <w:t>s</w:t>
            </w:r>
            <w:r>
              <w:rPr>
                <w:rFonts w:eastAsia="Times New Roman"/>
                <w:szCs w:val="20"/>
              </w:rPr>
              <w:t>aanduiding</w:t>
            </w:r>
            <w:r w:rsidR="00073EEC">
              <w:rPr>
                <w:rFonts w:eastAsia="Times New Roman"/>
                <w:szCs w:val="20"/>
              </w:rPr>
              <w:t xml:space="preserve">, </w:t>
            </w:r>
            <w:r w:rsidR="0015093F">
              <w:rPr>
                <w:rFonts w:eastAsia="Times New Roman"/>
                <w:szCs w:val="20"/>
              </w:rPr>
              <w:t xml:space="preserve">zoals een </w:t>
            </w:r>
            <w:r w:rsidR="00073EEC">
              <w:rPr>
                <w:rFonts w:eastAsia="Times New Roman"/>
                <w:szCs w:val="20"/>
              </w:rPr>
              <w:t>Funct</w:t>
            </w:r>
            <w:r w:rsidR="00AD722B">
              <w:rPr>
                <w:rFonts w:eastAsia="Times New Roman"/>
                <w:szCs w:val="20"/>
              </w:rPr>
              <w:t>i</w:t>
            </w:r>
            <w:r w:rsidR="00073EEC">
              <w:rPr>
                <w:rFonts w:eastAsia="Times New Roman"/>
                <w:szCs w:val="20"/>
              </w:rPr>
              <w:t>e of een Beperkingengebied</w:t>
            </w:r>
            <w:r w:rsidR="00A72623">
              <w:rPr>
                <w:rFonts w:eastAsia="Times New Roman"/>
                <w:szCs w:val="20"/>
              </w:rPr>
              <w:t xml:space="preserve"> (en eventueel meerdere). </w:t>
            </w:r>
          </w:p>
        </w:tc>
      </w:tr>
    </w:tbl>
    <w:p w14:paraId="51336AA1" w14:textId="49E124BE" w:rsidR="00BD2513" w:rsidRDefault="00BD2513" w:rsidP="00124BAF">
      <w:pPr>
        <w:pStyle w:val="Kop2"/>
        <w:divId w:val="236093006"/>
        <w:rPr>
          <w:rFonts w:eastAsia="Times New Roman"/>
        </w:rPr>
      </w:pPr>
      <w:bookmarkStart w:id="25" w:name="_Toc92286573"/>
      <w:r>
        <w:rPr>
          <w:rFonts w:eastAsia="Times New Roman"/>
        </w:rPr>
        <w:t>Objecttype Omgevingswaarderegel</w:t>
      </w:r>
      <w:bookmarkEnd w:id="25"/>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D2513" w:rsidRPr="00231950" w14:paraId="7BF15CB4" w14:textId="77777777" w:rsidTr="00B64EFA">
        <w:trPr>
          <w:divId w:val="236093006"/>
        </w:trPr>
        <w:tc>
          <w:tcPr>
            <w:tcW w:w="1500" w:type="pct"/>
            <w:tcBorders>
              <w:top w:val="nil"/>
              <w:left w:val="nil"/>
              <w:bottom w:val="nil"/>
              <w:right w:val="nil"/>
            </w:tcBorders>
            <w:hideMark/>
          </w:tcPr>
          <w:p w14:paraId="425867C6" w14:textId="77777777" w:rsidR="00BD2513" w:rsidRPr="00231950" w:rsidRDefault="00BD2513"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5491E454" w14:textId="5EEDE7A9" w:rsidR="00BD2513" w:rsidRPr="00231950" w:rsidRDefault="00BD2513" w:rsidP="005B5839">
            <w:pPr>
              <w:rPr>
                <w:rFonts w:eastAsia="Times New Roman"/>
                <w:szCs w:val="20"/>
              </w:rPr>
            </w:pPr>
            <w:r>
              <w:rPr>
                <w:rFonts w:eastAsia="Times New Roman"/>
                <w:szCs w:val="20"/>
              </w:rPr>
              <w:t>Omgevingswaarderegel</w:t>
            </w:r>
          </w:p>
        </w:tc>
      </w:tr>
      <w:tr w:rsidR="00BD2513" w:rsidRPr="00231950" w14:paraId="0A305B3A" w14:textId="77777777" w:rsidTr="00B64EFA">
        <w:trPr>
          <w:divId w:val="236093006"/>
        </w:trPr>
        <w:tc>
          <w:tcPr>
            <w:tcW w:w="1500" w:type="pct"/>
            <w:tcBorders>
              <w:top w:val="nil"/>
              <w:left w:val="nil"/>
              <w:bottom w:val="nil"/>
              <w:right w:val="nil"/>
            </w:tcBorders>
            <w:hideMark/>
          </w:tcPr>
          <w:p w14:paraId="757E5EB2" w14:textId="77777777" w:rsidR="00BD2513" w:rsidRPr="00231950" w:rsidRDefault="00BD2513"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C03D5DE" w14:textId="526BDC1A" w:rsidR="00BD2513" w:rsidRPr="00231950" w:rsidRDefault="00BD2513" w:rsidP="005B5839">
            <w:pPr>
              <w:rPr>
                <w:rFonts w:eastAsia="Times New Roman"/>
                <w:szCs w:val="20"/>
              </w:rPr>
            </w:pPr>
            <w:r w:rsidRPr="001C37A9">
              <w:rPr>
                <w:rFonts w:eastAsia="Times New Roman"/>
                <w:szCs w:val="20"/>
              </w:rPr>
              <w:t>De beschrijving van een</w:t>
            </w:r>
            <w:r>
              <w:rPr>
                <w:rFonts w:eastAsia="Times New Roman"/>
                <w:szCs w:val="20"/>
              </w:rPr>
              <w:t xml:space="preserve"> juridische</w:t>
            </w:r>
            <w:r w:rsidRPr="001C37A9">
              <w:rPr>
                <w:rFonts w:eastAsia="Times New Roman"/>
                <w:szCs w:val="20"/>
              </w:rPr>
              <w:t xml:space="preserve"> regel </w:t>
            </w:r>
            <w:r w:rsidR="003E2BD3">
              <w:rPr>
                <w:rFonts w:eastAsia="Times New Roman"/>
                <w:szCs w:val="20"/>
              </w:rPr>
              <w:t>gericht op een gestelde omgevingswaarde</w:t>
            </w:r>
            <w:r w:rsidRPr="001C37A9">
              <w:rPr>
                <w:rFonts w:eastAsia="Times New Roman"/>
                <w:szCs w:val="20"/>
              </w:rPr>
              <w:t>.</w:t>
            </w:r>
          </w:p>
        </w:tc>
      </w:tr>
      <w:tr w:rsidR="00BD2513" w:rsidRPr="00231950" w14:paraId="07C01E40" w14:textId="77777777" w:rsidTr="00B64EFA">
        <w:trPr>
          <w:divId w:val="236093006"/>
        </w:trPr>
        <w:tc>
          <w:tcPr>
            <w:tcW w:w="1500" w:type="pct"/>
            <w:tcBorders>
              <w:top w:val="nil"/>
              <w:left w:val="nil"/>
              <w:bottom w:val="nil"/>
              <w:right w:val="nil"/>
            </w:tcBorders>
          </w:tcPr>
          <w:p w14:paraId="7C286EAC" w14:textId="77777777" w:rsidR="00BD2513" w:rsidRPr="00231950" w:rsidRDefault="00BD2513" w:rsidP="005B5839">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5381FA65" w14:textId="2E8DD5E1" w:rsidR="00D625C5" w:rsidRDefault="00BD2513" w:rsidP="006B143B">
            <w:pPr>
              <w:rPr>
                <w:rFonts w:eastAsia="Times New Roman"/>
                <w:szCs w:val="20"/>
              </w:rPr>
            </w:pPr>
            <w:r>
              <w:rPr>
                <w:rFonts w:eastAsia="Times New Roman"/>
                <w:szCs w:val="20"/>
              </w:rPr>
              <w:t xml:space="preserve">Het betreft hier een </w:t>
            </w:r>
            <w:r w:rsidR="003E2BD3">
              <w:rPr>
                <w:rFonts w:eastAsia="Times New Roman"/>
                <w:szCs w:val="20"/>
              </w:rPr>
              <w:t>juridische</w:t>
            </w:r>
            <w:r>
              <w:rPr>
                <w:rFonts w:eastAsia="Times New Roman"/>
                <w:szCs w:val="20"/>
              </w:rPr>
              <w:t xml:space="preserve"> regel </w:t>
            </w:r>
            <w:r w:rsidR="006601DF">
              <w:rPr>
                <w:rFonts w:eastAsia="Times New Roman"/>
                <w:szCs w:val="20"/>
              </w:rPr>
              <w:t>die verplichtingen oplegt aan het bevoegd gezag dat deze regel opstelt</w:t>
            </w:r>
            <w:r>
              <w:rPr>
                <w:rFonts w:eastAsia="Times New Roman"/>
                <w:szCs w:val="20"/>
              </w:rPr>
              <w:t>.</w:t>
            </w:r>
          </w:p>
          <w:p w14:paraId="2729B554" w14:textId="25B1BE4A" w:rsidR="00D625C5" w:rsidRDefault="00D625C5" w:rsidP="005B5839">
            <w:pPr>
              <w:tabs>
                <w:tab w:val="left" w:pos="960"/>
              </w:tabs>
              <w:rPr>
                <w:rFonts w:eastAsia="Times New Roman"/>
                <w:szCs w:val="20"/>
              </w:rPr>
            </w:pPr>
          </w:p>
          <w:p w14:paraId="3A2710E6" w14:textId="69E6E8F1" w:rsidR="00BD2513" w:rsidRPr="00231950" w:rsidRDefault="00D625C5" w:rsidP="006B143B">
            <w:pPr>
              <w:rPr>
                <w:rFonts w:eastAsia="Times New Roman"/>
                <w:szCs w:val="20"/>
              </w:rPr>
            </w:pPr>
            <w:r>
              <w:rPr>
                <w:rFonts w:eastAsia="Times New Roman"/>
                <w:szCs w:val="20"/>
              </w:rPr>
              <w:t xml:space="preserve">Een omgevingswaarderegel is alleen gericht op </w:t>
            </w:r>
            <w:r w:rsidR="008D4950">
              <w:rPr>
                <w:rFonts w:eastAsia="Times New Roman"/>
                <w:szCs w:val="20"/>
              </w:rPr>
              <w:t xml:space="preserve">een </w:t>
            </w:r>
            <w:r>
              <w:rPr>
                <w:rFonts w:eastAsia="Times New Roman"/>
                <w:szCs w:val="20"/>
              </w:rPr>
              <w:t>Omgevings</w:t>
            </w:r>
            <w:r w:rsidR="008D4950">
              <w:rPr>
                <w:rFonts w:eastAsia="Times New Roman"/>
                <w:szCs w:val="20"/>
              </w:rPr>
              <w:t>waarde (</w:t>
            </w:r>
            <w:r>
              <w:rPr>
                <w:rFonts w:eastAsia="Times New Roman"/>
                <w:szCs w:val="20"/>
              </w:rPr>
              <w:t>eventueel meerdere).</w:t>
            </w:r>
          </w:p>
        </w:tc>
      </w:tr>
    </w:tbl>
    <w:p w14:paraId="7161E87B" w14:textId="6E20C3AA" w:rsidR="00A010A6" w:rsidRPr="00231950" w:rsidRDefault="00A010A6" w:rsidP="00124BAF">
      <w:pPr>
        <w:pStyle w:val="Kop2"/>
        <w:divId w:val="236093006"/>
        <w:rPr>
          <w:rFonts w:eastAsia="Times New Roman"/>
        </w:rPr>
      </w:pPr>
      <w:bookmarkStart w:id="26" w:name="_Ref37969102"/>
      <w:bookmarkStart w:id="27" w:name="_Toc92286574"/>
      <w:r w:rsidRPr="00231950">
        <w:rPr>
          <w:rFonts w:eastAsia="Times New Roman"/>
        </w:rPr>
        <w:t>Objecttype Activiteit</w:t>
      </w:r>
      <w:bookmarkEnd w:id="26"/>
      <w:bookmarkEnd w:id="27"/>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010A6" w:rsidRPr="00231950" w14:paraId="31E9105A" w14:textId="77777777" w:rsidTr="00B64EFA">
        <w:trPr>
          <w:divId w:val="236093006"/>
        </w:trPr>
        <w:tc>
          <w:tcPr>
            <w:tcW w:w="1500" w:type="pct"/>
            <w:tcBorders>
              <w:top w:val="nil"/>
              <w:left w:val="nil"/>
              <w:bottom w:val="nil"/>
              <w:right w:val="nil"/>
            </w:tcBorders>
            <w:hideMark/>
          </w:tcPr>
          <w:p w14:paraId="5420B3E3" w14:textId="77777777" w:rsidR="00A010A6" w:rsidRPr="00231950" w:rsidRDefault="00A010A6" w:rsidP="00E15827">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5A1F963" w14:textId="77777777" w:rsidR="00A010A6" w:rsidRPr="00231950" w:rsidRDefault="00A010A6" w:rsidP="00E15827">
            <w:pPr>
              <w:rPr>
                <w:rFonts w:eastAsia="Times New Roman"/>
                <w:szCs w:val="20"/>
              </w:rPr>
            </w:pPr>
            <w:r w:rsidRPr="00231950">
              <w:rPr>
                <w:rFonts w:eastAsia="Times New Roman"/>
                <w:szCs w:val="20"/>
              </w:rPr>
              <w:t>Activiteit</w:t>
            </w:r>
          </w:p>
        </w:tc>
      </w:tr>
      <w:tr w:rsidR="00A010A6" w:rsidRPr="00231950" w14:paraId="6DE45C44" w14:textId="77777777" w:rsidTr="00B64EFA">
        <w:trPr>
          <w:divId w:val="236093006"/>
        </w:trPr>
        <w:tc>
          <w:tcPr>
            <w:tcW w:w="1500" w:type="pct"/>
            <w:tcBorders>
              <w:top w:val="nil"/>
              <w:left w:val="nil"/>
              <w:bottom w:val="nil"/>
              <w:right w:val="nil"/>
            </w:tcBorders>
            <w:hideMark/>
          </w:tcPr>
          <w:p w14:paraId="552507D0" w14:textId="77777777" w:rsidR="00A010A6" w:rsidRPr="00231950" w:rsidRDefault="00A010A6" w:rsidP="00E15827">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8A99C78" w14:textId="71483D68" w:rsidR="00A010A6" w:rsidRPr="00231950" w:rsidRDefault="002B51F2" w:rsidP="002C3784">
            <w:pPr>
              <w:rPr>
                <w:rFonts w:eastAsia="Times New Roman"/>
                <w:szCs w:val="20"/>
              </w:rPr>
            </w:pPr>
            <w:r>
              <w:rPr>
                <w:rFonts w:eastAsia="Times New Roman"/>
                <w:szCs w:val="20"/>
              </w:rPr>
              <w:t>Een</w:t>
            </w:r>
            <w:r w:rsidR="00D62AFC" w:rsidRPr="00F578EB">
              <w:rPr>
                <w:rFonts w:eastAsia="Times New Roman"/>
                <w:szCs w:val="20"/>
              </w:rPr>
              <w:t xml:space="preserve"> activiteit </w:t>
            </w:r>
            <w:r>
              <w:rPr>
                <w:rFonts w:eastAsia="Times New Roman"/>
                <w:szCs w:val="20"/>
              </w:rPr>
              <w:t>is ieder</w:t>
            </w:r>
            <w:r w:rsidR="00D62AFC" w:rsidRPr="00F578EB">
              <w:rPr>
                <w:rFonts w:eastAsia="Times New Roman"/>
                <w:szCs w:val="20"/>
              </w:rPr>
              <w:t xml:space="preserve"> menselijk handelen </w:t>
            </w:r>
            <w:r w:rsidR="008A7C3D">
              <w:rPr>
                <w:rFonts w:eastAsia="Times New Roman"/>
                <w:szCs w:val="20"/>
              </w:rPr>
              <w:t xml:space="preserve">(of nalaten) </w:t>
            </w:r>
            <w:r w:rsidR="00D62AFC" w:rsidRPr="00F578EB">
              <w:rPr>
                <w:rFonts w:eastAsia="Times New Roman"/>
                <w:szCs w:val="20"/>
              </w:rPr>
              <w:t>waarbij, of waardoor een verandering of effect in de fysieke leefomgeving wordt of kan worden bewerkstelligd.</w:t>
            </w:r>
          </w:p>
        </w:tc>
      </w:tr>
      <w:tr w:rsidR="00C80D4F" w:rsidRPr="00231950" w14:paraId="59B7FB21" w14:textId="77777777" w:rsidTr="00B64EFA">
        <w:trPr>
          <w:divId w:val="236093006"/>
        </w:trPr>
        <w:tc>
          <w:tcPr>
            <w:tcW w:w="1500" w:type="pct"/>
            <w:tcBorders>
              <w:top w:val="nil"/>
              <w:left w:val="nil"/>
              <w:bottom w:val="nil"/>
              <w:right w:val="nil"/>
            </w:tcBorders>
          </w:tcPr>
          <w:p w14:paraId="6CB49124" w14:textId="77777777" w:rsidR="00C80D4F" w:rsidRPr="00231950" w:rsidRDefault="00C80D4F" w:rsidP="00E15827">
            <w:pPr>
              <w:rPr>
                <w:rFonts w:eastAsia="Times New Roman"/>
                <w:b/>
                <w:bCs/>
                <w:szCs w:val="20"/>
              </w:rPr>
            </w:pPr>
            <w:r w:rsidRPr="00231950">
              <w:rPr>
                <w:rFonts w:eastAsia="Times New Roman"/>
                <w:b/>
                <w:bCs/>
                <w:szCs w:val="20"/>
              </w:rPr>
              <w:t xml:space="preserve">Toelichting </w:t>
            </w:r>
          </w:p>
        </w:tc>
        <w:tc>
          <w:tcPr>
            <w:tcW w:w="3500" w:type="pct"/>
            <w:tcBorders>
              <w:top w:val="nil"/>
              <w:left w:val="nil"/>
              <w:bottom w:val="nil"/>
              <w:right w:val="nil"/>
            </w:tcBorders>
          </w:tcPr>
          <w:p w14:paraId="68EEA13C" w14:textId="3A94B23B" w:rsidR="00D21FE2" w:rsidRPr="00410569" w:rsidRDefault="00246B64" w:rsidP="00916BB4">
            <w:pPr>
              <w:rPr>
                <w:rFonts w:eastAsia="Times New Roman"/>
                <w:szCs w:val="20"/>
              </w:rPr>
            </w:pPr>
            <w:r w:rsidRPr="00410569">
              <w:rPr>
                <w:rFonts w:eastAsia="Times New Roman"/>
                <w:szCs w:val="20"/>
              </w:rPr>
              <w:t xml:space="preserve">Bijvoorbeeld: </w:t>
            </w:r>
            <w:r w:rsidR="005803F8" w:rsidRPr="00410569">
              <w:rPr>
                <w:rFonts w:eastAsia="Times New Roman"/>
                <w:szCs w:val="20"/>
              </w:rPr>
              <w:t xml:space="preserve">het </w:t>
            </w:r>
            <w:r w:rsidR="003E6895" w:rsidRPr="00410569">
              <w:rPr>
                <w:rFonts w:eastAsia="Times New Roman"/>
                <w:szCs w:val="20"/>
              </w:rPr>
              <w:t>lozen van afvalwater</w:t>
            </w:r>
            <w:r w:rsidR="00A34352" w:rsidRPr="00410569">
              <w:rPr>
                <w:color w:val="000000"/>
                <w:szCs w:val="20"/>
              </w:rPr>
              <w:t xml:space="preserve">, </w:t>
            </w:r>
            <w:r w:rsidR="00FB6E1D" w:rsidRPr="00410569">
              <w:rPr>
                <w:color w:val="000000"/>
                <w:szCs w:val="20"/>
              </w:rPr>
              <w:t xml:space="preserve">het </w:t>
            </w:r>
            <w:r w:rsidR="00FD2E99" w:rsidRPr="00410569">
              <w:rPr>
                <w:color w:val="000000"/>
                <w:szCs w:val="20"/>
              </w:rPr>
              <w:t xml:space="preserve">bouwen van hoogbouw, </w:t>
            </w:r>
            <w:r w:rsidR="00410569" w:rsidRPr="00410569">
              <w:rPr>
                <w:color w:val="000000"/>
                <w:szCs w:val="20"/>
              </w:rPr>
              <w:t xml:space="preserve">het </w:t>
            </w:r>
            <w:r w:rsidR="00C90121" w:rsidRPr="00410569">
              <w:rPr>
                <w:rFonts w:eastAsia="Times New Roman"/>
                <w:szCs w:val="20"/>
              </w:rPr>
              <w:t xml:space="preserve">exploiteren </w:t>
            </w:r>
            <w:r w:rsidR="001D09DA" w:rsidRPr="00410569">
              <w:rPr>
                <w:rFonts w:eastAsia="Times New Roman"/>
                <w:szCs w:val="20"/>
              </w:rPr>
              <w:t xml:space="preserve">van een </w:t>
            </w:r>
            <w:r w:rsidR="00C90121" w:rsidRPr="00410569">
              <w:rPr>
                <w:rFonts w:eastAsia="Times New Roman"/>
                <w:szCs w:val="20"/>
              </w:rPr>
              <w:t>jachthaven.</w:t>
            </w:r>
          </w:p>
          <w:p w14:paraId="387C9AD5" w14:textId="25AC5756" w:rsidR="00821225" w:rsidRDefault="00821225" w:rsidP="00916BB4">
            <w:pPr>
              <w:rPr>
                <w:rFonts w:eastAsia="Times New Roman"/>
                <w:szCs w:val="20"/>
              </w:rPr>
            </w:pPr>
          </w:p>
          <w:p w14:paraId="65BB339D" w14:textId="77C642D1" w:rsidR="000D4773" w:rsidRPr="00231950" w:rsidRDefault="00547D34" w:rsidP="009B5A73">
            <w:pPr>
              <w:rPr>
                <w:rFonts w:eastAsia="Times New Roman"/>
                <w:szCs w:val="20"/>
              </w:rPr>
            </w:pPr>
            <w:r>
              <w:rPr>
                <w:rFonts w:eastAsia="Times New Roman"/>
                <w:szCs w:val="20"/>
              </w:rPr>
              <w:t>Het objecttype activiteit is een</w:t>
            </w:r>
            <w:r w:rsidRPr="00231950">
              <w:rPr>
                <w:rFonts w:eastAsia="Times New Roman"/>
                <w:szCs w:val="20"/>
              </w:rPr>
              <w:t xml:space="preserve"> typering van alle activiteiten die bijvoorbeeld een initiatiefnemer kan uitvoeren in de leefomgeving. </w:t>
            </w:r>
            <w:r w:rsidR="00916BB4" w:rsidRPr="00231950">
              <w:rPr>
                <w:rFonts w:eastAsia="Times New Roman"/>
                <w:szCs w:val="20"/>
              </w:rPr>
              <w:t xml:space="preserve">Er wordt </w:t>
            </w:r>
            <w:r w:rsidR="0069400B">
              <w:rPr>
                <w:rFonts w:eastAsia="Times New Roman"/>
                <w:szCs w:val="20"/>
              </w:rPr>
              <w:t>g</w:t>
            </w:r>
            <w:r w:rsidR="00916BB4" w:rsidRPr="00231950">
              <w:rPr>
                <w:rFonts w:eastAsia="Times New Roman"/>
                <w:szCs w:val="20"/>
              </w:rPr>
              <w:t xml:space="preserve">een </w:t>
            </w:r>
            <w:r w:rsidR="006A7EB8">
              <w:rPr>
                <w:rFonts w:eastAsia="Times New Roman"/>
                <w:szCs w:val="20"/>
              </w:rPr>
              <w:lastRenderedPageBreak/>
              <w:t xml:space="preserve">specifieke </w:t>
            </w:r>
            <w:r w:rsidR="00916BB4" w:rsidRPr="00231950">
              <w:rPr>
                <w:rFonts w:eastAsia="Times New Roman"/>
                <w:szCs w:val="20"/>
              </w:rPr>
              <w:t xml:space="preserve">activiteit bedoeld die een </w:t>
            </w:r>
            <w:r w:rsidR="003C1A9E">
              <w:rPr>
                <w:rFonts w:eastAsia="Times New Roman"/>
                <w:szCs w:val="20"/>
              </w:rPr>
              <w:t xml:space="preserve">specifieke </w:t>
            </w:r>
            <w:r w:rsidR="00916BB4" w:rsidRPr="00231950">
              <w:rPr>
                <w:rFonts w:eastAsia="Times New Roman"/>
                <w:szCs w:val="20"/>
              </w:rPr>
              <w:t xml:space="preserve">initiatiefnemer </w:t>
            </w:r>
            <w:r w:rsidR="00916BB4">
              <w:rPr>
                <w:rFonts w:eastAsia="Times New Roman"/>
                <w:szCs w:val="20"/>
              </w:rPr>
              <w:t>voornemens</w:t>
            </w:r>
            <w:r w:rsidR="00916BB4" w:rsidRPr="00231950">
              <w:rPr>
                <w:rFonts w:eastAsia="Times New Roman"/>
                <w:szCs w:val="20"/>
              </w:rPr>
              <w:t xml:space="preserve"> is om uit te voeren, maar het type activiteit waarover regels opgesteld zijn. </w:t>
            </w:r>
          </w:p>
        </w:tc>
      </w:tr>
      <w:tr w:rsidR="00876AC6" w:rsidRPr="00231950" w14:paraId="36607879" w14:textId="77777777" w:rsidTr="00B64EFA">
        <w:trPr>
          <w:divId w:val="236093006"/>
        </w:trPr>
        <w:tc>
          <w:tcPr>
            <w:tcW w:w="1500" w:type="pct"/>
            <w:tcBorders>
              <w:top w:val="nil"/>
              <w:left w:val="nil"/>
              <w:bottom w:val="nil"/>
              <w:right w:val="nil"/>
            </w:tcBorders>
          </w:tcPr>
          <w:p w14:paraId="396B666B" w14:textId="202B1A98" w:rsidR="00876AC6" w:rsidRPr="00231950" w:rsidRDefault="00876AC6" w:rsidP="00E15827">
            <w:pPr>
              <w:rPr>
                <w:rFonts w:eastAsia="Times New Roman"/>
                <w:b/>
                <w:bCs/>
                <w:szCs w:val="20"/>
              </w:rPr>
            </w:pPr>
            <w:r>
              <w:rPr>
                <w:rFonts w:eastAsia="Times New Roman"/>
                <w:b/>
                <w:bCs/>
                <w:szCs w:val="20"/>
              </w:rPr>
              <w:lastRenderedPageBreak/>
              <w:t>Juridische bron</w:t>
            </w:r>
          </w:p>
        </w:tc>
        <w:tc>
          <w:tcPr>
            <w:tcW w:w="3500" w:type="pct"/>
            <w:tcBorders>
              <w:top w:val="nil"/>
              <w:left w:val="nil"/>
              <w:bottom w:val="nil"/>
              <w:right w:val="nil"/>
            </w:tcBorders>
          </w:tcPr>
          <w:p w14:paraId="6844E70B" w14:textId="79331F75" w:rsidR="00876AC6" w:rsidRPr="00410569" w:rsidRDefault="00876AC6" w:rsidP="00916BB4">
            <w:pPr>
              <w:rPr>
                <w:rFonts w:eastAsia="Times New Roman"/>
                <w:szCs w:val="20"/>
              </w:rPr>
            </w:pPr>
            <w:r>
              <w:rPr>
                <w:rFonts w:eastAsia="Times New Roman"/>
                <w:szCs w:val="20"/>
              </w:rPr>
              <w:t xml:space="preserve">De juridische bron van een activiteit is </w:t>
            </w:r>
            <w:r w:rsidR="00A42378">
              <w:rPr>
                <w:rFonts w:eastAsia="Times New Roman"/>
                <w:szCs w:val="20"/>
              </w:rPr>
              <w:t>altijd de regeling waar de</w:t>
            </w:r>
            <w:r w:rsidR="00E91D97">
              <w:rPr>
                <w:rFonts w:eastAsia="Times New Roman"/>
                <w:szCs w:val="20"/>
              </w:rPr>
              <w:t xml:space="preserve"> definitie van de Activiteit </w:t>
            </w:r>
            <w:r w:rsidR="00A42378">
              <w:rPr>
                <w:rFonts w:eastAsia="Times New Roman"/>
                <w:szCs w:val="20"/>
              </w:rPr>
              <w:t xml:space="preserve">in is benoemd. </w:t>
            </w:r>
          </w:p>
        </w:tc>
      </w:tr>
    </w:tbl>
    <w:p w14:paraId="7D05BA75" w14:textId="6E701E3A" w:rsidR="00C115A7" w:rsidRPr="00231950" w:rsidRDefault="00C115A7" w:rsidP="00124BAF">
      <w:pPr>
        <w:pStyle w:val="Kop2"/>
        <w:divId w:val="236093006"/>
        <w:rPr>
          <w:rFonts w:eastAsia="Times New Roman"/>
        </w:rPr>
      </w:pPr>
      <w:bookmarkStart w:id="28" w:name="_Toc92286575"/>
      <w:r w:rsidRPr="00231950">
        <w:rPr>
          <w:rFonts w:eastAsia="Times New Roman"/>
        </w:rPr>
        <w:t>Objecttype Omgevingswaarde</w:t>
      </w:r>
      <w:bookmarkEnd w:id="28"/>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115A7" w:rsidRPr="00231950" w14:paraId="05E8838C" w14:textId="77777777" w:rsidTr="00B64EFA">
        <w:trPr>
          <w:divId w:val="236093006"/>
        </w:trPr>
        <w:tc>
          <w:tcPr>
            <w:tcW w:w="1500" w:type="pct"/>
            <w:tcBorders>
              <w:top w:val="nil"/>
              <w:left w:val="nil"/>
              <w:bottom w:val="nil"/>
              <w:right w:val="nil"/>
            </w:tcBorders>
            <w:hideMark/>
          </w:tcPr>
          <w:p w14:paraId="5FCF16CF" w14:textId="77777777" w:rsidR="00C115A7" w:rsidRPr="00231950" w:rsidRDefault="00C115A7" w:rsidP="00E15827">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6AAEA3A" w14:textId="77777777" w:rsidR="00C115A7" w:rsidRPr="00231950" w:rsidRDefault="00C115A7" w:rsidP="00E15827">
            <w:pPr>
              <w:rPr>
                <w:rFonts w:eastAsia="Times New Roman"/>
                <w:szCs w:val="20"/>
              </w:rPr>
            </w:pPr>
            <w:r w:rsidRPr="00231950">
              <w:rPr>
                <w:rFonts w:eastAsia="Times New Roman"/>
                <w:szCs w:val="20"/>
              </w:rPr>
              <w:t>Omgevingswaarde</w:t>
            </w:r>
          </w:p>
        </w:tc>
      </w:tr>
      <w:tr w:rsidR="00C115A7" w:rsidRPr="00231950" w14:paraId="30F7EEDF" w14:textId="77777777" w:rsidTr="00B64EFA">
        <w:trPr>
          <w:divId w:val="236093006"/>
        </w:trPr>
        <w:tc>
          <w:tcPr>
            <w:tcW w:w="1500" w:type="pct"/>
            <w:tcBorders>
              <w:top w:val="nil"/>
              <w:left w:val="nil"/>
              <w:bottom w:val="nil"/>
              <w:right w:val="nil"/>
            </w:tcBorders>
            <w:hideMark/>
          </w:tcPr>
          <w:p w14:paraId="440B487B" w14:textId="77777777" w:rsidR="00C115A7" w:rsidRPr="00231950" w:rsidRDefault="00C115A7" w:rsidP="00E15827">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595DACF" w14:textId="1EE5FE0A" w:rsidR="00FC2CAD" w:rsidRPr="00E43824" w:rsidRDefault="002B51F2" w:rsidP="001D2571">
            <w:pPr>
              <w:rPr>
                <w:rFonts w:eastAsia="Times New Roman" w:cstheme="minorHAnsi"/>
                <w:szCs w:val="20"/>
              </w:rPr>
            </w:pPr>
            <w:r>
              <w:rPr>
                <w:rFonts w:cstheme="minorHAnsi"/>
                <w:szCs w:val="20"/>
              </w:rPr>
              <w:t>E</w:t>
            </w:r>
            <w:r w:rsidR="00E43824" w:rsidRPr="00E43824">
              <w:rPr>
                <w:rFonts w:cstheme="minorHAnsi"/>
                <w:szCs w:val="20"/>
              </w:rPr>
              <w:t>en norm die voor (een onderdeel van) de fysieke leefomgeving de gewenste staat of kwaliteit, de toelaatbare belasting door activiteiten en/of de toelaatbare concentratie of depositie van stoffen als beleidsdoel vastlegt.</w:t>
            </w:r>
          </w:p>
        </w:tc>
      </w:tr>
      <w:tr w:rsidR="00943C52" w:rsidRPr="00231950" w14:paraId="51BB69AE" w14:textId="77777777" w:rsidTr="00B64EFA">
        <w:trPr>
          <w:divId w:val="236093006"/>
        </w:trPr>
        <w:tc>
          <w:tcPr>
            <w:tcW w:w="1500" w:type="pct"/>
            <w:tcBorders>
              <w:top w:val="nil"/>
              <w:left w:val="nil"/>
              <w:bottom w:val="nil"/>
              <w:right w:val="nil"/>
            </w:tcBorders>
          </w:tcPr>
          <w:p w14:paraId="186D21CE" w14:textId="1DD2125A" w:rsidR="00943C52" w:rsidRPr="00231950" w:rsidRDefault="00943C52" w:rsidP="00E15827">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271E2A47" w14:textId="5006ED79" w:rsidR="001348EE" w:rsidRDefault="00DA60BF" w:rsidP="001348EE">
            <w:pPr>
              <w:rPr>
                <w:rFonts w:eastAsia="Times New Roman"/>
                <w:szCs w:val="20"/>
              </w:rPr>
            </w:pPr>
            <w:r w:rsidRPr="00DA60BF">
              <w:rPr>
                <w:rFonts w:eastAsia="Times New Roman"/>
                <w:szCs w:val="20"/>
              </w:rPr>
              <w:t xml:space="preserve">Bijvoorbeeld: streefwaarden </w:t>
            </w:r>
            <w:r>
              <w:rPr>
                <w:rFonts w:eastAsia="Times New Roman"/>
                <w:szCs w:val="20"/>
              </w:rPr>
              <w:t xml:space="preserve">of maximaal toelaatbare waarden voor </w:t>
            </w:r>
            <w:r w:rsidRPr="009F576D">
              <w:rPr>
                <w:rFonts w:eastAsia="Times New Roman"/>
                <w:szCs w:val="20"/>
              </w:rPr>
              <w:t>luchtkwaliteit, kwaliteit van oppervlaktewater, grondwater of zwemwater.</w:t>
            </w:r>
            <w:r w:rsidR="001348EE" w:rsidRPr="6EE287A3">
              <w:rPr>
                <w:rFonts w:eastAsia="Times New Roman"/>
                <w:szCs w:val="20"/>
              </w:rPr>
              <w:t xml:space="preserve"> Alle omgevingswaarden hebben als herkomst </w:t>
            </w:r>
            <w:r w:rsidR="00A019F6">
              <w:rPr>
                <w:rFonts w:eastAsia="Times New Roman"/>
                <w:szCs w:val="20"/>
              </w:rPr>
              <w:t>omgevingsdocumenten</w:t>
            </w:r>
            <w:r w:rsidR="001348EE" w:rsidRPr="6EE287A3">
              <w:rPr>
                <w:rFonts w:eastAsia="Times New Roman"/>
                <w:szCs w:val="20"/>
              </w:rPr>
              <w:t>.</w:t>
            </w:r>
          </w:p>
          <w:p w14:paraId="1485267B" w14:textId="3E94E1D7" w:rsidR="00DA60BF" w:rsidRDefault="00DA60BF" w:rsidP="00ED2F31">
            <w:pPr>
              <w:rPr>
                <w:rFonts w:eastAsia="Times New Roman"/>
                <w:szCs w:val="20"/>
              </w:rPr>
            </w:pPr>
          </w:p>
          <w:p w14:paraId="5491460E" w14:textId="75864FE1" w:rsidR="00D21FE2" w:rsidRDefault="006C16D4" w:rsidP="00ED2F31">
            <w:pPr>
              <w:rPr>
                <w:rFonts w:eastAsia="Times New Roman"/>
                <w:szCs w:val="20"/>
              </w:rPr>
            </w:pPr>
            <w:r w:rsidRPr="00231950">
              <w:rPr>
                <w:rFonts w:eastAsia="Times New Roman"/>
                <w:szCs w:val="20"/>
              </w:rPr>
              <w:t xml:space="preserve">Omgevingswaarden worden uitgedrukt in meetbare of berekenbare eenheden of anderszins in objectieve termen. Een omgevingswaarde is bindend voor de overheid die de omgevingswaarde heeft vastgesteld en heeft geen rechtstreekse werking voor anderen. Omgevingswaarden zijn een concretisering van de maatschappelijke doelen die met de </w:t>
            </w:r>
            <w:r w:rsidR="0085690D">
              <w:rPr>
                <w:rFonts w:eastAsia="Times New Roman"/>
                <w:szCs w:val="20"/>
              </w:rPr>
              <w:t>Omgevingswet</w:t>
            </w:r>
            <w:r w:rsidRPr="00231950">
              <w:rPr>
                <w:rFonts w:eastAsia="Times New Roman"/>
                <w:szCs w:val="20"/>
              </w:rPr>
              <w:t xml:space="preserve"> worden nagestreefd. Zij hebben betrekking op de hoedanigheid en eigenschappen van de fysieke leefomgeving (de staat, kwaliteit of inrichting van de omgeving). Omgevingswaarden dienen als referentiekader bij de inzet van instrumenten en bevoegdheden van de overheid.</w:t>
            </w:r>
          </w:p>
          <w:p w14:paraId="2C7B8EB4" w14:textId="64396C89" w:rsidR="006C16D4" w:rsidRDefault="006C16D4" w:rsidP="00ED2F31">
            <w:pPr>
              <w:rPr>
                <w:rFonts w:eastAsia="Times New Roman"/>
                <w:szCs w:val="20"/>
              </w:rPr>
            </w:pPr>
          </w:p>
          <w:p w14:paraId="2DB69D40" w14:textId="4C3A4878" w:rsidR="00925D27" w:rsidRPr="009F0944" w:rsidRDefault="00925D27">
            <w:pPr>
              <w:rPr>
                <w:rFonts w:eastAsia="Times New Roman"/>
                <w:szCs w:val="20"/>
              </w:rPr>
            </w:pPr>
            <w:r>
              <w:rPr>
                <w:szCs w:val="20"/>
              </w:rPr>
              <w:t xml:space="preserve">De Omgevingswaarde is niet de regel zelf. De regel beschrijft wat er juridisch geldt voor dit object. </w:t>
            </w:r>
            <w:r w:rsidRPr="00231950">
              <w:rPr>
                <w:szCs w:val="20"/>
              </w:rPr>
              <w:t xml:space="preserve">De juridische tekst </w:t>
            </w:r>
            <w:r>
              <w:rPr>
                <w:szCs w:val="20"/>
              </w:rPr>
              <w:t xml:space="preserve">waarin dit object genoemd is, </w:t>
            </w:r>
            <w:r w:rsidRPr="00231950">
              <w:rPr>
                <w:szCs w:val="20"/>
              </w:rPr>
              <w:t>is te vinden in de juridische regel, en niet in dit object.</w:t>
            </w:r>
          </w:p>
        </w:tc>
      </w:tr>
    </w:tbl>
    <w:p w14:paraId="3293B947" w14:textId="6F437355" w:rsidR="00C115A7" w:rsidRPr="00231950" w:rsidRDefault="00C115A7" w:rsidP="00124BAF">
      <w:pPr>
        <w:pStyle w:val="Kop2"/>
        <w:divId w:val="236093006"/>
        <w:rPr>
          <w:rFonts w:eastAsia="Times New Roman"/>
        </w:rPr>
      </w:pPr>
      <w:bookmarkStart w:id="29" w:name="_Toc92286576"/>
      <w:r w:rsidRPr="00231950">
        <w:rPr>
          <w:rFonts w:eastAsia="Times New Roman"/>
        </w:rPr>
        <w:t>Objecttype Omgevingsnorm</w:t>
      </w:r>
      <w:bookmarkEnd w:id="29"/>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115A7" w:rsidRPr="00231950" w14:paraId="31759D9A" w14:textId="77777777" w:rsidTr="00B64EFA">
        <w:trPr>
          <w:divId w:val="236093006"/>
        </w:trPr>
        <w:tc>
          <w:tcPr>
            <w:tcW w:w="1500" w:type="pct"/>
            <w:tcBorders>
              <w:top w:val="nil"/>
              <w:left w:val="nil"/>
              <w:bottom w:val="nil"/>
              <w:right w:val="nil"/>
            </w:tcBorders>
            <w:hideMark/>
          </w:tcPr>
          <w:p w14:paraId="6837B195" w14:textId="77777777" w:rsidR="00C115A7" w:rsidRPr="00231950" w:rsidRDefault="00C115A7" w:rsidP="00E15827">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BA48456" w14:textId="77777777" w:rsidR="00C115A7" w:rsidRPr="00231950" w:rsidRDefault="00C115A7" w:rsidP="00E15827">
            <w:pPr>
              <w:rPr>
                <w:rFonts w:eastAsia="Times New Roman"/>
                <w:szCs w:val="20"/>
              </w:rPr>
            </w:pPr>
            <w:r w:rsidRPr="00231950">
              <w:rPr>
                <w:rFonts w:eastAsia="Times New Roman"/>
                <w:szCs w:val="20"/>
              </w:rPr>
              <w:t>Omgevingsnorm</w:t>
            </w:r>
          </w:p>
        </w:tc>
      </w:tr>
      <w:tr w:rsidR="00C115A7" w:rsidRPr="00231950" w14:paraId="569FA44A" w14:textId="77777777" w:rsidTr="00B64EFA">
        <w:trPr>
          <w:divId w:val="236093006"/>
        </w:trPr>
        <w:tc>
          <w:tcPr>
            <w:tcW w:w="1500" w:type="pct"/>
            <w:tcBorders>
              <w:top w:val="nil"/>
              <w:left w:val="nil"/>
              <w:bottom w:val="nil"/>
              <w:right w:val="nil"/>
            </w:tcBorders>
            <w:hideMark/>
          </w:tcPr>
          <w:p w14:paraId="082BE5EE" w14:textId="77777777" w:rsidR="00C115A7" w:rsidRPr="00231950" w:rsidRDefault="00C115A7" w:rsidP="00E15827">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7208BCB" w14:textId="50BD235A" w:rsidR="00C115A7" w:rsidRPr="006141AF" w:rsidRDefault="00464FE9" w:rsidP="00AC2920">
            <w:pPr>
              <w:rPr>
                <w:rFonts w:eastAsia="Times New Roman" w:cstheme="minorHAnsi"/>
                <w:szCs w:val="20"/>
              </w:rPr>
            </w:pPr>
            <w:r>
              <w:rPr>
                <w:rFonts w:cstheme="minorHAnsi"/>
                <w:szCs w:val="20"/>
              </w:rPr>
              <w:t>Een</w:t>
            </w:r>
            <w:r w:rsidR="006141AF" w:rsidRPr="006141AF">
              <w:rPr>
                <w:rFonts w:cstheme="minorHAnsi"/>
                <w:szCs w:val="20"/>
              </w:rPr>
              <w:t xml:space="preserve"> norm over de fysieke leefomgeving die in een kwantitatieve of kwalitatieve waarde wordt uitgedrukt en geen omgevingswaarde is.</w:t>
            </w:r>
          </w:p>
        </w:tc>
      </w:tr>
      <w:tr w:rsidR="00874207" w:rsidRPr="00231950" w14:paraId="5EF2D9F2" w14:textId="77777777" w:rsidTr="00B64EFA">
        <w:trPr>
          <w:divId w:val="236093006"/>
        </w:trPr>
        <w:tc>
          <w:tcPr>
            <w:tcW w:w="1500" w:type="pct"/>
            <w:tcBorders>
              <w:top w:val="nil"/>
              <w:left w:val="nil"/>
              <w:bottom w:val="nil"/>
              <w:right w:val="nil"/>
            </w:tcBorders>
          </w:tcPr>
          <w:p w14:paraId="4323FB85" w14:textId="259FFBBF" w:rsidR="00874207" w:rsidRPr="00231950" w:rsidRDefault="00874207" w:rsidP="00E15827">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029F0D9E" w14:textId="529E3A1E" w:rsidR="00DA60BF" w:rsidRPr="00DA60BF" w:rsidRDefault="00DA60BF" w:rsidP="00DA60BF">
            <w:pPr>
              <w:rPr>
                <w:rFonts w:eastAsia="Times New Roman"/>
                <w:szCs w:val="20"/>
              </w:rPr>
            </w:pPr>
            <w:r w:rsidRPr="00DA60BF">
              <w:rPr>
                <w:rFonts w:eastAsia="Times New Roman"/>
                <w:szCs w:val="20"/>
              </w:rPr>
              <w:t xml:space="preserve">Bijvoorbeeld: </w:t>
            </w:r>
            <w:r w:rsidRPr="00DA60BF">
              <w:rPr>
                <w:szCs w:val="20"/>
              </w:rPr>
              <w:t>maximum bouwhoogte, maximum aantal parkeerplaatsen, maximum geluidbelasting, maximum aantal bezoekers</w:t>
            </w:r>
          </w:p>
          <w:p w14:paraId="2FB6B80E" w14:textId="77777777" w:rsidR="00874207" w:rsidRDefault="009C6509" w:rsidP="00DA60BF">
            <w:pPr>
              <w:rPr>
                <w:rFonts w:eastAsia="Times New Roman"/>
                <w:szCs w:val="20"/>
              </w:rPr>
            </w:pPr>
            <w:r w:rsidRPr="00DA60BF">
              <w:rPr>
                <w:rFonts w:eastAsia="Times New Roman"/>
                <w:szCs w:val="20"/>
              </w:rPr>
              <w:t xml:space="preserve">Alle </w:t>
            </w:r>
            <w:r w:rsidR="00DA60BF" w:rsidRPr="00DA60BF">
              <w:rPr>
                <w:rFonts w:eastAsia="Times New Roman"/>
                <w:szCs w:val="20"/>
              </w:rPr>
              <w:t>omgevingsnormen</w:t>
            </w:r>
            <w:r w:rsidR="00DA60BF">
              <w:rPr>
                <w:rFonts w:eastAsia="Times New Roman"/>
                <w:szCs w:val="20"/>
              </w:rPr>
              <w:t xml:space="preserve"> </w:t>
            </w:r>
            <w:r>
              <w:rPr>
                <w:rFonts w:eastAsia="Times New Roman"/>
                <w:szCs w:val="20"/>
              </w:rPr>
              <w:t>hebben als herkomst omgevingsdocumenten.</w:t>
            </w:r>
          </w:p>
          <w:p w14:paraId="48E4B9C8" w14:textId="77777777" w:rsidR="008906AF" w:rsidRDefault="008906AF" w:rsidP="00DA60BF">
            <w:pPr>
              <w:rPr>
                <w:rFonts w:eastAsia="Times New Roman"/>
                <w:szCs w:val="20"/>
              </w:rPr>
            </w:pPr>
          </w:p>
          <w:p w14:paraId="5674EE9D" w14:textId="13F25000" w:rsidR="008906AF" w:rsidRPr="00231950" w:rsidRDefault="008906AF" w:rsidP="00DA60BF">
            <w:pPr>
              <w:rPr>
                <w:rFonts w:eastAsia="Times New Roman"/>
                <w:szCs w:val="20"/>
              </w:rPr>
            </w:pPr>
            <w:r>
              <w:rPr>
                <w:szCs w:val="20"/>
              </w:rPr>
              <w:t xml:space="preserve">De Omgevingsnorm is niet de regel zelf. De regel beschrijft wat er juridisch geldt voor dit object. </w:t>
            </w:r>
            <w:r w:rsidRPr="00231950">
              <w:rPr>
                <w:szCs w:val="20"/>
              </w:rPr>
              <w:t xml:space="preserve">De juridische tekst </w:t>
            </w:r>
            <w:r>
              <w:rPr>
                <w:szCs w:val="20"/>
              </w:rPr>
              <w:t xml:space="preserve">waarin dit object genoemd is, </w:t>
            </w:r>
            <w:r w:rsidRPr="00231950">
              <w:rPr>
                <w:szCs w:val="20"/>
              </w:rPr>
              <w:t>is te vinden in de juridische regel, en niet in dit object.</w:t>
            </w:r>
          </w:p>
        </w:tc>
      </w:tr>
    </w:tbl>
    <w:p w14:paraId="76774363" w14:textId="77777777" w:rsidR="00F9635F" w:rsidRPr="00231950" w:rsidRDefault="00F9635F" w:rsidP="00124BAF">
      <w:pPr>
        <w:pStyle w:val="Kop2"/>
        <w:divId w:val="236093006"/>
        <w:rPr>
          <w:rFonts w:eastAsia="Times New Roman"/>
        </w:rPr>
      </w:pPr>
      <w:bookmarkStart w:id="30" w:name="_Toc92286577"/>
      <w:r w:rsidRPr="00231950">
        <w:rPr>
          <w:rFonts w:eastAsia="Times New Roman"/>
        </w:rPr>
        <w:t>Objecttype Norm</w:t>
      </w:r>
      <w:bookmarkEnd w:id="30"/>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9635F" w:rsidRPr="00231950" w14:paraId="41DC6AB0" w14:textId="77777777" w:rsidTr="00B64EFA">
        <w:trPr>
          <w:divId w:val="236093006"/>
        </w:trPr>
        <w:tc>
          <w:tcPr>
            <w:tcW w:w="1500" w:type="pct"/>
            <w:tcBorders>
              <w:top w:val="nil"/>
              <w:left w:val="nil"/>
              <w:bottom w:val="nil"/>
              <w:right w:val="nil"/>
            </w:tcBorders>
            <w:hideMark/>
          </w:tcPr>
          <w:p w14:paraId="58612214" w14:textId="77777777" w:rsidR="00F9635F" w:rsidRPr="00231950" w:rsidRDefault="00F9635F" w:rsidP="005A25D6">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1652F83" w14:textId="77777777" w:rsidR="00F9635F" w:rsidRPr="00231950" w:rsidRDefault="00F9635F" w:rsidP="005A25D6">
            <w:pPr>
              <w:rPr>
                <w:rFonts w:eastAsia="Times New Roman"/>
                <w:szCs w:val="20"/>
              </w:rPr>
            </w:pPr>
            <w:r w:rsidRPr="00231950">
              <w:rPr>
                <w:rFonts w:eastAsia="Times New Roman"/>
                <w:szCs w:val="20"/>
              </w:rPr>
              <w:t>Norm</w:t>
            </w:r>
          </w:p>
        </w:tc>
      </w:tr>
      <w:tr w:rsidR="00F9635F" w:rsidRPr="00231950" w14:paraId="563A8307" w14:textId="77777777" w:rsidTr="00B64EFA">
        <w:trPr>
          <w:divId w:val="236093006"/>
        </w:trPr>
        <w:tc>
          <w:tcPr>
            <w:tcW w:w="1500" w:type="pct"/>
            <w:tcBorders>
              <w:top w:val="nil"/>
              <w:left w:val="nil"/>
              <w:bottom w:val="nil"/>
              <w:right w:val="nil"/>
            </w:tcBorders>
            <w:hideMark/>
          </w:tcPr>
          <w:p w14:paraId="3FF5C152" w14:textId="77777777" w:rsidR="00F9635F" w:rsidRPr="00231950" w:rsidRDefault="00F9635F" w:rsidP="005A25D6">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2064965" w14:textId="4D62AB2E" w:rsidR="00F9635F" w:rsidRPr="00231950" w:rsidRDefault="007B5F96" w:rsidP="005A25D6">
            <w:pPr>
              <w:rPr>
                <w:rFonts w:eastAsia="Times New Roman"/>
                <w:szCs w:val="20"/>
              </w:rPr>
            </w:pPr>
            <w:r>
              <w:rPr>
                <w:rFonts w:eastAsia="Times New Roman"/>
                <w:szCs w:val="20"/>
              </w:rPr>
              <w:t>E</w:t>
            </w:r>
            <w:r w:rsidR="00F9635F">
              <w:rPr>
                <w:rFonts w:eastAsia="Times New Roman"/>
                <w:szCs w:val="20"/>
              </w:rPr>
              <w:t xml:space="preserve">en </w:t>
            </w:r>
            <w:r w:rsidR="00F9635F" w:rsidRPr="00231950">
              <w:rPr>
                <w:rFonts w:eastAsia="Times New Roman"/>
                <w:szCs w:val="20"/>
              </w:rPr>
              <w:t>omgevin</w:t>
            </w:r>
            <w:r w:rsidR="00F9635F">
              <w:rPr>
                <w:rFonts w:eastAsia="Times New Roman"/>
                <w:szCs w:val="20"/>
              </w:rPr>
              <w:t xml:space="preserve">gswaarde of een omgevingsnorm, met een normatief karakter, die beschreven worden middels normwaarden. </w:t>
            </w:r>
          </w:p>
        </w:tc>
      </w:tr>
      <w:tr w:rsidR="00F9635F" w:rsidRPr="00231950" w14:paraId="519C4D97" w14:textId="77777777" w:rsidTr="00B64EFA">
        <w:trPr>
          <w:divId w:val="236093006"/>
        </w:trPr>
        <w:tc>
          <w:tcPr>
            <w:tcW w:w="1500" w:type="pct"/>
            <w:tcBorders>
              <w:top w:val="nil"/>
              <w:left w:val="nil"/>
              <w:bottom w:val="nil"/>
              <w:right w:val="nil"/>
            </w:tcBorders>
          </w:tcPr>
          <w:p w14:paraId="1DC18D7E" w14:textId="77777777" w:rsidR="00F9635F" w:rsidRPr="00231950" w:rsidRDefault="00F9635F" w:rsidP="005A25D6">
            <w:pPr>
              <w:rPr>
                <w:rFonts w:eastAsia="Times New Roman"/>
                <w:b/>
                <w:bCs/>
                <w:szCs w:val="20"/>
              </w:rPr>
            </w:pPr>
            <w:r>
              <w:rPr>
                <w:rFonts w:eastAsia="Times New Roman"/>
                <w:b/>
                <w:bCs/>
                <w:szCs w:val="20"/>
              </w:rPr>
              <w:lastRenderedPageBreak/>
              <w:t>Toelichting</w:t>
            </w:r>
          </w:p>
        </w:tc>
        <w:tc>
          <w:tcPr>
            <w:tcW w:w="3500" w:type="pct"/>
            <w:tcBorders>
              <w:top w:val="nil"/>
              <w:left w:val="nil"/>
              <w:bottom w:val="nil"/>
              <w:right w:val="nil"/>
            </w:tcBorders>
          </w:tcPr>
          <w:p w14:paraId="58AE3161" w14:textId="3CB371C2" w:rsidR="00D21FE2" w:rsidRDefault="00F9635F" w:rsidP="005A25D6">
            <w:pPr>
              <w:rPr>
                <w:rFonts w:eastAsia="Times New Roman"/>
                <w:szCs w:val="20"/>
              </w:rPr>
            </w:pPr>
            <w:r>
              <w:rPr>
                <w:rFonts w:eastAsia="Times New Roman"/>
                <w:szCs w:val="20"/>
              </w:rPr>
              <w:t>Een norm kan bestaan uit meerdere normwaarden, die dan veelal</w:t>
            </w:r>
            <w:r w:rsidR="00587F5A">
              <w:rPr>
                <w:rFonts w:eastAsia="Times New Roman"/>
                <w:szCs w:val="20"/>
              </w:rPr>
              <w:t xml:space="preserve"> </w:t>
            </w:r>
            <w:r>
              <w:rPr>
                <w:rFonts w:eastAsia="Times New Roman"/>
                <w:szCs w:val="20"/>
              </w:rPr>
              <w:t>afzonderlijk gelden voor aparte gebieden. Bijvoorbeeld: de norm maximum</w:t>
            </w:r>
            <w:r w:rsidR="00587F5A">
              <w:rPr>
                <w:rFonts w:eastAsia="Times New Roman"/>
                <w:szCs w:val="20"/>
              </w:rPr>
              <w:t xml:space="preserve"> </w:t>
            </w:r>
            <w:r>
              <w:rPr>
                <w:rFonts w:eastAsia="Times New Roman"/>
                <w:szCs w:val="20"/>
              </w:rPr>
              <w:t>bouwhoogte bestaat uit twee normwaarden:</w:t>
            </w:r>
          </w:p>
          <w:p w14:paraId="1F924750" w14:textId="2DA93EEA" w:rsidR="00F9635F" w:rsidRDefault="00F9635F" w:rsidP="008D13DC">
            <w:pPr>
              <w:pStyle w:val="Opsommingtekens1"/>
            </w:pPr>
            <w:r>
              <w:t xml:space="preserve">maximum </w:t>
            </w:r>
            <w:r w:rsidRPr="00894916">
              <w:t xml:space="preserve">bouwhoogte 10 meter geldt voor </w:t>
            </w:r>
            <w:r>
              <w:t>een aantal locaties;</w:t>
            </w:r>
          </w:p>
          <w:p w14:paraId="06B32E17" w14:textId="4B20059A" w:rsidR="00D21FE2" w:rsidRDefault="00F9635F" w:rsidP="008D13DC">
            <w:pPr>
              <w:pStyle w:val="Opsommingtekens1"/>
            </w:pPr>
            <w:r>
              <w:t xml:space="preserve">maximum </w:t>
            </w:r>
            <w:r w:rsidRPr="00894916">
              <w:t xml:space="preserve">bouwhoogte 12 meter geldt voor </w:t>
            </w:r>
            <w:r>
              <w:t xml:space="preserve">een aantal andere </w:t>
            </w:r>
            <w:r w:rsidRPr="00894916">
              <w:t>locaties.</w:t>
            </w:r>
          </w:p>
          <w:p w14:paraId="6312FA0A" w14:textId="22FBE6FF" w:rsidR="00F9635F" w:rsidRDefault="00F9635F" w:rsidP="005A25D6">
            <w:pPr>
              <w:rPr>
                <w:rFonts w:eastAsia="Times New Roman"/>
                <w:szCs w:val="20"/>
              </w:rPr>
            </w:pPr>
          </w:p>
          <w:p w14:paraId="3E22D493" w14:textId="2683D4E4" w:rsidR="00D21FE2" w:rsidRDefault="00F9635F" w:rsidP="005A25D6">
            <w:pPr>
              <w:rPr>
                <w:rFonts w:eastAsia="Times New Roman"/>
                <w:szCs w:val="20"/>
              </w:rPr>
            </w:pPr>
            <w:r>
              <w:rPr>
                <w:rFonts w:eastAsia="Times New Roman"/>
                <w:szCs w:val="20"/>
              </w:rPr>
              <w:t>Een juridische regel geeft de norm als geheel werkingskracht (niet de individuele normwaarden).</w:t>
            </w:r>
          </w:p>
          <w:p w14:paraId="63EF4806" w14:textId="5941D641" w:rsidR="00F9635F" w:rsidRDefault="00F9635F" w:rsidP="005A25D6">
            <w:pPr>
              <w:rPr>
                <w:rFonts w:ascii="Calibri" w:hAnsi="Calibri"/>
                <w:szCs w:val="20"/>
              </w:rPr>
            </w:pPr>
          </w:p>
          <w:p w14:paraId="6DAAEEE9" w14:textId="548AA29B" w:rsidR="00F9635F" w:rsidRPr="00894916" w:rsidRDefault="00F9635F" w:rsidP="005A25D6">
            <w:pPr>
              <w:rPr>
                <w:rFonts w:eastAsia="Times New Roman"/>
                <w:szCs w:val="20"/>
              </w:rPr>
            </w:pPr>
            <w:r>
              <w:rPr>
                <w:rFonts w:ascii="Calibri" w:hAnsi="Calibri"/>
                <w:szCs w:val="20"/>
              </w:rPr>
              <w:t xml:space="preserve">De </w:t>
            </w:r>
            <w:r w:rsidR="0085690D">
              <w:rPr>
                <w:rFonts w:ascii="Calibri" w:hAnsi="Calibri"/>
                <w:szCs w:val="20"/>
              </w:rPr>
              <w:t>Omgevingswet</w:t>
            </w:r>
            <w:r>
              <w:rPr>
                <w:rFonts w:ascii="Calibri" w:hAnsi="Calibri"/>
                <w:szCs w:val="20"/>
              </w:rPr>
              <w:t xml:space="preserve"> kent ook </w:t>
            </w:r>
            <w:r w:rsidRPr="00303FE4">
              <w:rPr>
                <w:rFonts w:ascii="Calibri" w:hAnsi="Calibri"/>
                <w:szCs w:val="20"/>
              </w:rPr>
              <w:t>normstellende regel</w:t>
            </w:r>
            <w:r>
              <w:rPr>
                <w:rFonts w:ascii="Calibri" w:hAnsi="Calibri"/>
                <w:szCs w:val="20"/>
              </w:rPr>
              <w:t>s in bredere zin, welke niet als een omgevingswaarde of omgevingsnorm zijn opgenomen, maar enkel als een juridische regel met een omschrijving in tekst.</w:t>
            </w:r>
          </w:p>
        </w:tc>
      </w:tr>
      <w:tr w:rsidR="00F9635F" w:rsidRPr="00231950" w14:paraId="25AFF7A9" w14:textId="77777777" w:rsidTr="00B64EFA">
        <w:trPr>
          <w:divId w:val="236093006"/>
        </w:trPr>
        <w:tc>
          <w:tcPr>
            <w:tcW w:w="1500" w:type="pct"/>
            <w:tcBorders>
              <w:top w:val="nil"/>
              <w:left w:val="nil"/>
              <w:bottom w:val="nil"/>
              <w:right w:val="nil"/>
            </w:tcBorders>
          </w:tcPr>
          <w:p w14:paraId="745977E3" w14:textId="77777777" w:rsidR="00F9635F" w:rsidRDefault="00F9635F" w:rsidP="005A25D6">
            <w:pPr>
              <w:rPr>
                <w:rFonts w:eastAsia="Times New Roman"/>
                <w:b/>
                <w:bCs/>
                <w:szCs w:val="20"/>
              </w:rPr>
            </w:pPr>
            <w:r>
              <w:rPr>
                <w:rFonts w:eastAsia="Times New Roman"/>
                <w:b/>
                <w:bCs/>
                <w:szCs w:val="20"/>
              </w:rPr>
              <w:t>Abstract</w:t>
            </w:r>
          </w:p>
        </w:tc>
        <w:tc>
          <w:tcPr>
            <w:tcW w:w="3500" w:type="pct"/>
            <w:tcBorders>
              <w:top w:val="nil"/>
              <w:left w:val="nil"/>
              <w:bottom w:val="nil"/>
              <w:right w:val="nil"/>
            </w:tcBorders>
          </w:tcPr>
          <w:p w14:paraId="6B742683" w14:textId="2A8AF08B" w:rsidR="00D21FE2" w:rsidRDefault="00F9635F" w:rsidP="005A25D6">
            <w:pPr>
              <w:rPr>
                <w:szCs w:val="20"/>
              </w:rPr>
            </w:pPr>
            <w:r w:rsidRPr="000318A3">
              <w:rPr>
                <w:b/>
                <w:bCs/>
                <w:szCs w:val="20"/>
              </w:rPr>
              <w:t>Ja</w:t>
            </w:r>
            <w:r>
              <w:rPr>
                <w:szCs w:val="20"/>
              </w:rPr>
              <w:t>.</w:t>
            </w:r>
          </w:p>
          <w:p w14:paraId="27593E18" w14:textId="61F6721D" w:rsidR="00F9635F" w:rsidRDefault="00F9635F" w:rsidP="005A25D6">
            <w:pPr>
              <w:rPr>
                <w:rFonts w:eastAsia="Times New Roman"/>
                <w:szCs w:val="20"/>
              </w:rPr>
            </w:pPr>
            <w:r>
              <w:rPr>
                <w:szCs w:val="20"/>
              </w:rPr>
              <w:t>Dit betekent dat dit modelelement niet op zichzelf bestaat, maar dat het altijd een Omgevingswaarde of een Omgevingsnorm betreft.</w:t>
            </w:r>
          </w:p>
        </w:tc>
      </w:tr>
    </w:tbl>
    <w:p w14:paraId="28BA5097" w14:textId="77777777" w:rsidR="00F9635F" w:rsidRPr="00231950" w:rsidRDefault="00F9635F" w:rsidP="00124BAF">
      <w:pPr>
        <w:pStyle w:val="Kop2"/>
        <w:divId w:val="236093006"/>
        <w:rPr>
          <w:rFonts w:eastAsia="Times New Roman"/>
        </w:rPr>
      </w:pPr>
      <w:bookmarkStart w:id="31" w:name="_Toc92286578"/>
      <w:r w:rsidRPr="00231950">
        <w:rPr>
          <w:rFonts w:eastAsia="Times New Roman"/>
        </w:rPr>
        <w:t>Objecttype Functie</w:t>
      </w:r>
      <w:bookmarkEnd w:id="31"/>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9635F" w:rsidRPr="00231950" w14:paraId="554A844D" w14:textId="77777777" w:rsidTr="00B64EFA">
        <w:trPr>
          <w:divId w:val="236093006"/>
        </w:trPr>
        <w:tc>
          <w:tcPr>
            <w:tcW w:w="1500" w:type="pct"/>
            <w:tcBorders>
              <w:top w:val="nil"/>
              <w:left w:val="nil"/>
              <w:bottom w:val="nil"/>
              <w:right w:val="nil"/>
            </w:tcBorders>
            <w:hideMark/>
          </w:tcPr>
          <w:p w14:paraId="0EB26A07" w14:textId="77777777" w:rsidR="00F9635F" w:rsidRPr="00231950" w:rsidRDefault="00F9635F" w:rsidP="005A25D6">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D9A58B8" w14:textId="77777777" w:rsidR="00F9635F" w:rsidRPr="00231950" w:rsidRDefault="00F9635F" w:rsidP="005A25D6">
            <w:pPr>
              <w:rPr>
                <w:rFonts w:eastAsia="Times New Roman"/>
                <w:szCs w:val="20"/>
              </w:rPr>
            </w:pPr>
            <w:r w:rsidRPr="00231950">
              <w:rPr>
                <w:rFonts w:eastAsia="Times New Roman"/>
                <w:szCs w:val="20"/>
              </w:rPr>
              <w:t>Functie</w:t>
            </w:r>
          </w:p>
        </w:tc>
      </w:tr>
      <w:tr w:rsidR="00F9635F" w:rsidRPr="00231950" w14:paraId="2D998A7A" w14:textId="77777777" w:rsidTr="00B64EFA">
        <w:trPr>
          <w:divId w:val="236093006"/>
        </w:trPr>
        <w:tc>
          <w:tcPr>
            <w:tcW w:w="1500" w:type="pct"/>
            <w:tcBorders>
              <w:top w:val="nil"/>
              <w:left w:val="nil"/>
              <w:bottom w:val="nil"/>
              <w:right w:val="nil"/>
            </w:tcBorders>
            <w:hideMark/>
          </w:tcPr>
          <w:p w14:paraId="26C268BF" w14:textId="77777777" w:rsidR="00F9635F" w:rsidRPr="00231950" w:rsidRDefault="00F9635F" w:rsidP="005A25D6">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B393B03" w14:textId="45188819" w:rsidR="00F9635F" w:rsidRPr="006E0C17" w:rsidRDefault="007B5F96" w:rsidP="005A25D6">
            <w:pPr>
              <w:rPr>
                <w:rFonts w:eastAsia="Times New Roman" w:cstheme="minorHAnsi"/>
                <w:szCs w:val="20"/>
              </w:rPr>
            </w:pPr>
            <w:r>
              <w:t>Het gebruiksdoel of de bijzondere eigenschap die een onderdeel van de fysieke leefomgeving op een bepaalde locatie heeft.</w:t>
            </w:r>
          </w:p>
        </w:tc>
      </w:tr>
      <w:tr w:rsidR="00F9635F" w:rsidRPr="00231950" w14:paraId="1FC21034" w14:textId="77777777" w:rsidTr="00B64EFA">
        <w:trPr>
          <w:divId w:val="236093006"/>
        </w:trPr>
        <w:tc>
          <w:tcPr>
            <w:tcW w:w="1500" w:type="pct"/>
            <w:tcBorders>
              <w:top w:val="nil"/>
              <w:left w:val="nil"/>
              <w:bottom w:val="nil"/>
              <w:right w:val="nil"/>
            </w:tcBorders>
          </w:tcPr>
          <w:p w14:paraId="7662407C" w14:textId="77777777" w:rsidR="00F9635F" w:rsidRPr="00231950" w:rsidRDefault="00F9635F" w:rsidP="005A25D6">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7C72F558" w14:textId="2F3AC370" w:rsidR="00D21FE2" w:rsidRDefault="00F9635F" w:rsidP="005A25D6">
            <w:pPr>
              <w:rPr>
                <w:szCs w:val="20"/>
              </w:rPr>
            </w:pPr>
            <w:r>
              <w:rPr>
                <w:szCs w:val="20"/>
              </w:rPr>
              <w:t>Voorbeeld: centrumgebied, bedrijventerrein.</w:t>
            </w:r>
          </w:p>
          <w:p w14:paraId="7AED6009" w14:textId="7C686957" w:rsidR="00D21FE2" w:rsidRDefault="00D21FE2" w:rsidP="005A25D6">
            <w:pPr>
              <w:rPr>
                <w:szCs w:val="20"/>
              </w:rPr>
            </w:pPr>
          </w:p>
          <w:p w14:paraId="35CCD246" w14:textId="4C9E1DA6" w:rsidR="00D21FE2" w:rsidRDefault="00F9635F" w:rsidP="005A25D6">
            <w:pPr>
              <w:rPr>
                <w:szCs w:val="20"/>
              </w:rPr>
            </w:pPr>
            <w:r>
              <w:rPr>
                <w:szCs w:val="20"/>
              </w:rPr>
              <w:t>In spreektaal: een gebied heeft een functie.</w:t>
            </w:r>
          </w:p>
          <w:p w14:paraId="4BFA941C" w14:textId="68E44AA2" w:rsidR="00D21FE2" w:rsidRDefault="00F9635F" w:rsidP="005A25D6">
            <w:pPr>
              <w:rPr>
                <w:szCs w:val="20"/>
              </w:rPr>
            </w:pPr>
            <w:r>
              <w:rPr>
                <w:szCs w:val="20"/>
              </w:rPr>
              <w:t>Informatiekundig</w:t>
            </w:r>
            <w:r w:rsidR="006C7AF0">
              <w:rPr>
                <w:szCs w:val="20"/>
              </w:rPr>
              <w:t>:</w:t>
            </w:r>
            <w:r>
              <w:rPr>
                <w:szCs w:val="20"/>
              </w:rPr>
              <w:t xml:space="preserve"> een functie is een zelfstandig informatieobject</w:t>
            </w:r>
            <w:r w:rsidR="007F2F1D">
              <w:rPr>
                <w:szCs w:val="20"/>
              </w:rPr>
              <w:t xml:space="preserve"> dat via een verwijzing </w:t>
            </w:r>
            <w:r>
              <w:rPr>
                <w:szCs w:val="20"/>
              </w:rPr>
              <w:t>een gebied aanwijst.</w:t>
            </w:r>
          </w:p>
          <w:p w14:paraId="6B17A3FA" w14:textId="6710DAE0" w:rsidR="00F9635F" w:rsidRDefault="00F9635F" w:rsidP="005A25D6">
            <w:pPr>
              <w:rPr>
                <w:szCs w:val="20"/>
              </w:rPr>
            </w:pPr>
          </w:p>
          <w:p w14:paraId="04FAACC1" w14:textId="77777777" w:rsidR="00F9635F" w:rsidRPr="00231950" w:rsidRDefault="00F9635F" w:rsidP="005A25D6">
            <w:pPr>
              <w:rPr>
                <w:rFonts w:eastAsia="Times New Roman"/>
                <w:szCs w:val="20"/>
              </w:rPr>
            </w:pPr>
            <w:r>
              <w:rPr>
                <w:szCs w:val="20"/>
              </w:rPr>
              <w:t>De</w:t>
            </w:r>
            <w:r w:rsidRPr="00231950">
              <w:rPr>
                <w:szCs w:val="20"/>
              </w:rPr>
              <w:t xml:space="preserve"> </w:t>
            </w:r>
            <w:r>
              <w:rPr>
                <w:szCs w:val="20"/>
              </w:rPr>
              <w:t>functie</w:t>
            </w:r>
            <w:r w:rsidRPr="00231950">
              <w:rPr>
                <w:szCs w:val="20"/>
              </w:rPr>
              <w:t xml:space="preserve"> </w:t>
            </w:r>
            <w:r>
              <w:rPr>
                <w:szCs w:val="20"/>
              </w:rPr>
              <w:t xml:space="preserve">is niet de regel zelf. De regel beschrijft wat er juridisch geldt voor dit object. </w:t>
            </w:r>
            <w:r w:rsidRPr="00231950">
              <w:rPr>
                <w:szCs w:val="20"/>
              </w:rPr>
              <w:t xml:space="preserve">De juridische tekst </w:t>
            </w:r>
            <w:r>
              <w:rPr>
                <w:szCs w:val="20"/>
              </w:rPr>
              <w:t xml:space="preserve">waarin dit object genoemd is, </w:t>
            </w:r>
            <w:r w:rsidRPr="00231950">
              <w:rPr>
                <w:szCs w:val="20"/>
              </w:rPr>
              <w:t>is te vinden in de juridische regel, en niet in dit object.</w:t>
            </w:r>
          </w:p>
        </w:tc>
      </w:tr>
      <w:tr w:rsidR="008801E9" w:rsidRPr="00231950" w14:paraId="28F2BDBE" w14:textId="77777777" w:rsidTr="00B64EFA">
        <w:trPr>
          <w:divId w:val="236093006"/>
        </w:trPr>
        <w:tc>
          <w:tcPr>
            <w:tcW w:w="1500" w:type="pct"/>
            <w:tcBorders>
              <w:top w:val="nil"/>
              <w:left w:val="nil"/>
              <w:bottom w:val="nil"/>
              <w:right w:val="nil"/>
            </w:tcBorders>
          </w:tcPr>
          <w:p w14:paraId="1532DAF5" w14:textId="2E3315C3" w:rsidR="008801E9" w:rsidRPr="00231950" w:rsidRDefault="008801E9" w:rsidP="005A25D6">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5B06A4F2" w14:textId="151538A6" w:rsidR="008801E9" w:rsidRDefault="00502403" w:rsidP="005A25D6">
            <w:pPr>
              <w:rPr>
                <w:szCs w:val="20"/>
              </w:rPr>
            </w:pPr>
            <w:r>
              <w:rPr>
                <w:szCs w:val="20"/>
              </w:rPr>
              <w:t>Functies</w:t>
            </w:r>
          </w:p>
        </w:tc>
      </w:tr>
    </w:tbl>
    <w:p w14:paraId="4CBB3AF0" w14:textId="21C024BD" w:rsidR="00F9635F" w:rsidRPr="00231950" w:rsidRDefault="00F9635F" w:rsidP="00124BAF">
      <w:pPr>
        <w:pStyle w:val="Kop2"/>
        <w:divId w:val="236093006"/>
        <w:rPr>
          <w:rFonts w:eastAsia="Times New Roman"/>
        </w:rPr>
      </w:pPr>
      <w:bookmarkStart w:id="32" w:name="_Toc92286579"/>
      <w:r w:rsidRPr="00231950">
        <w:rPr>
          <w:rFonts w:eastAsia="Times New Roman"/>
        </w:rPr>
        <w:t>Objecttype Beperkingengebied</w:t>
      </w:r>
      <w:bookmarkEnd w:id="32"/>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9635F" w:rsidRPr="00231950" w14:paraId="6BE31A28" w14:textId="77777777" w:rsidTr="00B64EFA">
        <w:trPr>
          <w:divId w:val="236093006"/>
        </w:trPr>
        <w:tc>
          <w:tcPr>
            <w:tcW w:w="1500" w:type="pct"/>
            <w:tcBorders>
              <w:top w:val="nil"/>
              <w:left w:val="nil"/>
              <w:bottom w:val="nil"/>
              <w:right w:val="nil"/>
            </w:tcBorders>
            <w:hideMark/>
          </w:tcPr>
          <w:p w14:paraId="45D0D577" w14:textId="77777777" w:rsidR="00F9635F" w:rsidRPr="00231950" w:rsidRDefault="00F9635F" w:rsidP="005A25D6">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79A0C9F" w14:textId="77777777" w:rsidR="00F9635F" w:rsidRPr="00231950" w:rsidRDefault="00F9635F" w:rsidP="005A25D6">
            <w:pPr>
              <w:rPr>
                <w:rFonts w:eastAsia="Times New Roman"/>
                <w:szCs w:val="20"/>
              </w:rPr>
            </w:pPr>
            <w:r w:rsidRPr="00231950">
              <w:rPr>
                <w:rFonts w:eastAsia="Times New Roman"/>
                <w:szCs w:val="20"/>
              </w:rPr>
              <w:t xml:space="preserve">Beperkingengebied </w:t>
            </w:r>
          </w:p>
        </w:tc>
      </w:tr>
      <w:tr w:rsidR="00F9635F" w:rsidRPr="00231950" w14:paraId="4BEED84B" w14:textId="77777777" w:rsidTr="00B64EFA">
        <w:trPr>
          <w:divId w:val="236093006"/>
        </w:trPr>
        <w:tc>
          <w:tcPr>
            <w:tcW w:w="1500" w:type="pct"/>
            <w:tcBorders>
              <w:top w:val="nil"/>
              <w:left w:val="nil"/>
              <w:bottom w:val="nil"/>
              <w:right w:val="nil"/>
            </w:tcBorders>
            <w:hideMark/>
          </w:tcPr>
          <w:p w14:paraId="026F6E0A" w14:textId="77777777" w:rsidR="00F9635F" w:rsidRPr="00231950" w:rsidRDefault="00F9635F" w:rsidP="005A25D6">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00E14F5A" w14:textId="54671EA2" w:rsidR="00FA2659" w:rsidRPr="00FA2659" w:rsidRDefault="007B5F96" w:rsidP="00FA2659">
            <w:pPr>
              <w:rPr>
                <w:szCs w:val="20"/>
              </w:rPr>
            </w:pPr>
            <w:r>
              <w:rPr>
                <w:szCs w:val="20"/>
              </w:rPr>
              <w:t>Een</w:t>
            </w:r>
            <w:r w:rsidR="00FA2659" w:rsidRPr="00FA2659">
              <w:rPr>
                <w:szCs w:val="20"/>
              </w:rPr>
              <w:t xml:space="preserve"> bij of krachtens de wet aangewezen gebied waar, vanwege de aanwezigheid van een werk of object, regels gelden over activiteiten die gevolgen hebben of kunnen hebben voor dat werk of object.</w:t>
            </w:r>
          </w:p>
          <w:p w14:paraId="07DD32B4" w14:textId="7AD96414" w:rsidR="00F9635F" w:rsidRPr="00231950" w:rsidRDefault="00F9635F" w:rsidP="005A25D6">
            <w:pPr>
              <w:rPr>
                <w:rFonts w:eastAsia="Times New Roman"/>
                <w:szCs w:val="20"/>
              </w:rPr>
            </w:pPr>
          </w:p>
        </w:tc>
      </w:tr>
      <w:tr w:rsidR="00F9635F" w:rsidRPr="00231950" w14:paraId="2127BC5D" w14:textId="77777777" w:rsidTr="00B64EFA">
        <w:trPr>
          <w:divId w:val="236093006"/>
        </w:trPr>
        <w:tc>
          <w:tcPr>
            <w:tcW w:w="1500" w:type="pct"/>
            <w:tcBorders>
              <w:top w:val="nil"/>
              <w:left w:val="nil"/>
              <w:bottom w:val="nil"/>
              <w:right w:val="nil"/>
            </w:tcBorders>
          </w:tcPr>
          <w:p w14:paraId="24EC88DC" w14:textId="77777777" w:rsidR="00F9635F" w:rsidRPr="00231950" w:rsidRDefault="00F9635F" w:rsidP="005A25D6">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3B952A8" w14:textId="1910272F" w:rsidR="00D21FE2" w:rsidRDefault="00F9635F" w:rsidP="005A25D6">
            <w:pPr>
              <w:rPr>
                <w:rFonts w:cstheme="minorHAnsi"/>
                <w:szCs w:val="20"/>
              </w:rPr>
            </w:pPr>
            <w:r>
              <w:rPr>
                <w:szCs w:val="20"/>
              </w:rPr>
              <w:t>Voorbe</w:t>
            </w:r>
            <w:r w:rsidRPr="00B55417">
              <w:rPr>
                <w:rFonts w:cstheme="minorHAnsi"/>
                <w:szCs w:val="20"/>
              </w:rPr>
              <w:t xml:space="preserve">eld: </w:t>
            </w:r>
            <w:r>
              <w:rPr>
                <w:rFonts w:cstheme="minorHAnsi"/>
                <w:szCs w:val="20"/>
              </w:rPr>
              <w:t>een luchthaven, een spoorweg of een snelweg, een waterstaatswerk.</w:t>
            </w:r>
          </w:p>
          <w:p w14:paraId="59FFED08" w14:textId="47A4A137" w:rsidR="00F9635F" w:rsidRDefault="00F9635F" w:rsidP="005A25D6">
            <w:pPr>
              <w:rPr>
                <w:rFonts w:cstheme="minorHAnsi"/>
                <w:szCs w:val="20"/>
              </w:rPr>
            </w:pPr>
          </w:p>
          <w:p w14:paraId="4A354477" w14:textId="77777777" w:rsidR="00F9635F" w:rsidRDefault="00F9635F" w:rsidP="005A25D6">
            <w:pPr>
              <w:rPr>
                <w:rFonts w:cstheme="minorHAnsi"/>
                <w:szCs w:val="20"/>
              </w:rPr>
            </w:pPr>
            <w:r>
              <w:rPr>
                <w:rFonts w:cstheme="minorHAnsi"/>
                <w:szCs w:val="20"/>
              </w:rPr>
              <w:t>Op de weg geldt bijvoorbeeld een snelheidsbeperking of een inhaalverbod. De regels hieromtrent zijn vaak landelijk vastgesteld, maar de gebieden waarvoor deze regels gelden worden lokaal aangewezen.</w:t>
            </w:r>
          </w:p>
          <w:p w14:paraId="78906D08" w14:textId="77777777" w:rsidR="00F9635F" w:rsidRDefault="00F9635F" w:rsidP="005A25D6">
            <w:pPr>
              <w:rPr>
                <w:szCs w:val="20"/>
              </w:rPr>
            </w:pPr>
          </w:p>
          <w:p w14:paraId="69B57F13" w14:textId="1BBBF2FE" w:rsidR="00D21FE2" w:rsidRDefault="00F9635F" w:rsidP="005A25D6">
            <w:pPr>
              <w:rPr>
                <w:szCs w:val="20"/>
              </w:rPr>
            </w:pPr>
            <w:r>
              <w:rPr>
                <w:szCs w:val="20"/>
              </w:rPr>
              <w:t>In spreektaal: een gebied is een beperkingengebied.</w:t>
            </w:r>
          </w:p>
          <w:p w14:paraId="25A82518" w14:textId="1465C79A" w:rsidR="00D21FE2" w:rsidRDefault="00F9635F" w:rsidP="005A25D6">
            <w:pPr>
              <w:rPr>
                <w:szCs w:val="20"/>
              </w:rPr>
            </w:pPr>
            <w:r>
              <w:rPr>
                <w:szCs w:val="20"/>
              </w:rPr>
              <w:t>Informatiekundig</w:t>
            </w:r>
            <w:r w:rsidR="00E34CAB">
              <w:rPr>
                <w:szCs w:val="20"/>
              </w:rPr>
              <w:t>:</w:t>
            </w:r>
            <w:r>
              <w:rPr>
                <w:szCs w:val="20"/>
              </w:rPr>
              <w:t xml:space="preserve"> een beperkingengebied is een zelfstandig informatieobject, welke een gebied aanwijst, via een verwijzing ernaartoe.</w:t>
            </w:r>
          </w:p>
          <w:p w14:paraId="2759A38B" w14:textId="3EA3D399" w:rsidR="00F9635F" w:rsidRPr="00231950" w:rsidRDefault="00F9635F" w:rsidP="005A25D6">
            <w:pPr>
              <w:rPr>
                <w:szCs w:val="20"/>
              </w:rPr>
            </w:pPr>
          </w:p>
          <w:p w14:paraId="34E3C5CB" w14:textId="12CF87EB" w:rsidR="00502403" w:rsidRPr="00231950" w:rsidRDefault="00F9635F" w:rsidP="005A25D6">
            <w:pPr>
              <w:rPr>
                <w:szCs w:val="20"/>
              </w:rPr>
            </w:pPr>
            <w:r w:rsidRPr="00231950">
              <w:rPr>
                <w:szCs w:val="20"/>
              </w:rPr>
              <w:lastRenderedPageBreak/>
              <w:t xml:space="preserve">Het beperkingengebied </w:t>
            </w:r>
            <w:r>
              <w:rPr>
                <w:szCs w:val="20"/>
              </w:rPr>
              <w:t xml:space="preserve">is niet de regel zelf. De regel beschrijft wat er juridisch geldt voor dit object. </w:t>
            </w:r>
            <w:r w:rsidRPr="00231950">
              <w:rPr>
                <w:szCs w:val="20"/>
              </w:rPr>
              <w:t xml:space="preserve">De juridische tekst </w:t>
            </w:r>
            <w:r>
              <w:rPr>
                <w:szCs w:val="20"/>
              </w:rPr>
              <w:t xml:space="preserve">waarin dit object genoemd is, </w:t>
            </w:r>
            <w:r w:rsidRPr="00231950">
              <w:rPr>
                <w:szCs w:val="20"/>
              </w:rPr>
              <w:t>is te vinden in de juridische regel, en niet in dit object.</w:t>
            </w:r>
          </w:p>
        </w:tc>
      </w:tr>
      <w:tr w:rsidR="00502403" w:rsidRPr="00231950" w14:paraId="62C6DDF4" w14:textId="77777777" w:rsidTr="00B64EFA">
        <w:trPr>
          <w:divId w:val="236093006"/>
        </w:trPr>
        <w:tc>
          <w:tcPr>
            <w:tcW w:w="1500" w:type="pct"/>
            <w:tcBorders>
              <w:top w:val="nil"/>
              <w:left w:val="nil"/>
              <w:bottom w:val="nil"/>
              <w:right w:val="nil"/>
            </w:tcBorders>
          </w:tcPr>
          <w:p w14:paraId="63DC2B00" w14:textId="1500E854" w:rsidR="00502403" w:rsidRPr="00231950" w:rsidRDefault="00502403" w:rsidP="005A25D6">
            <w:pPr>
              <w:rPr>
                <w:rFonts w:eastAsia="Times New Roman"/>
                <w:b/>
                <w:bCs/>
                <w:szCs w:val="20"/>
              </w:rPr>
            </w:pPr>
            <w:r>
              <w:rPr>
                <w:rFonts w:eastAsia="Times New Roman"/>
                <w:b/>
                <w:bCs/>
                <w:szCs w:val="20"/>
              </w:rPr>
              <w:lastRenderedPageBreak/>
              <w:t>Label</w:t>
            </w:r>
          </w:p>
        </w:tc>
        <w:tc>
          <w:tcPr>
            <w:tcW w:w="3500" w:type="pct"/>
            <w:tcBorders>
              <w:top w:val="nil"/>
              <w:left w:val="nil"/>
              <w:bottom w:val="nil"/>
              <w:right w:val="nil"/>
            </w:tcBorders>
          </w:tcPr>
          <w:p w14:paraId="106A8D99" w14:textId="0867D1DD" w:rsidR="00502403" w:rsidRDefault="00502403" w:rsidP="005A25D6">
            <w:pPr>
              <w:rPr>
                <w:szCs w:val="20"/>
              </w:rPr>
            </w:pPr>
            <w:r>
              <w:rPr>
                <w:szCs w:val="20"/>
              </w:rPr>
              <w:t>Beperkingengebieden</w:t>
            </w:r>
          </w:p>
        </w:tc>
      </w:tr>
    </w:tbl>
    <w:p w14:paraId="3299302E" w14:textId="51186506" w:rsidR="00F9635F" w:rsidRPr="00231950" w:rsidRDefault="00F9635F" w:rsidP="00124BAF">
      <w:pPr>
        <w:pStyle w:val="Kop2"/>
        <w:divId w:val="236093006"/>
        <w:rPr>
          <w:rFonts w:eastAsia="Times New Roman"/>
        </w:rPr>
      </w:pPr>
      <w:bookmarkStart w:id="33" w:name="_Ref39495360"/>
      <w:bookmarkStart w:id="34" w:name="_Toc92286580"/>
      <w:r w:rsidRPr="00D568D2">
        <w:rPr>
          <w:rFonts w:eastAsia="Times New Roman"/>
        </w:rPr>
        <w:t>Objecttype Gebiedsaanwijzing</w:t>
      </w:r>
      <w:bookmarkEnd w:id="33"/>
      <w:bookmarkEnd w:id="34"/>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9635F" w:rsidRPr="00231950" w14:paraId="56C034EC" w14:textId="77777777" w:rsidTr="00B64EFA">
        <w:trPr>
          <w:divId w:val="236093006"/>
        </w:trPr>
        <w:tc>
          <w:tcPr>
            <w:tcW w:w="1500" w:type="pct"/>
            <w:tcBorders>
              <w:top w:val="nil"/>
              <w:left w:val="nil"/>
              <w:bottom w:val="nil"/>
              <w:right w:val="nil"/>
            </w:tcBorders>
            <w:hideMark/>
          </w:tcPr>
          <w:p w14:paraId="39DA2A34" w14:textId="77777777" w:rsidR="00F9635F" w:rsidRPr="00231950" w:rsidRDefault="00F9635F" w:rsidP="005A25D6">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191F066" w14:textId="77777777" w:rsidR="00F9635F" w:rsidRPr="00320CAC" w:rsidRDefault="00F9635F" w:rsidP="005A25D6">
            <w:pPr>
              <w:rPr>
                <w:rFonts w:eastAsia="Times New Roman" w:cstheme="minorHAnsi"/>
                <w:szCs w:val="20"/>
              </w:rPr>
            </w:pPr>
            <w:r w:rsidRPr="00320CAC">
              <w:rPr>
                <w:rFonts w:eastAsia="Times New Roman" w:cstheme="minorHAnsi"/>
                <w:szCs w:val="20"/>
              </w:rPr>
              <w:t>Gebiedsaanwijzing</w:t>
            </w:r>
          </w:p>
        </w:tc>
      </w:tr>
      <w:tr w:rsidR="00F9635F" w:rsidRPr="00231950" w14:paraId="31EB3D2E" w14:textId="77777777" w:rsidTr="00B64EFA">
        <w:trPr>
          <w:divId w:val="236093006"/>
        </w:trPr>
        <w:tc>
          <w:tcPr>
            <w:tcW w:w="1500" w:type="pct"/>
            <w:tcBorders>
              <w:top w:val="nil"/>
              <w:left w:val="nil"/>
              <w:bottom w:val="nil"/>
              <w:right w:val="nil"/>
            </w:tcBorders>
            <w:hideMark/>
          </w:tcPr>
          <w:p w14:paraId="26BB2099" w14:textId="77777777" w:rsidR="00F9635F" w:rsidRPr="00231950" w:rsidRDefault="00F9635F" w:rsidP="005A25D6">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73DE4ADF" w14:textId="1296282F" w:rsidR="00F9635F" w:rsidRPr="00320CAC" w:rsidRDefault="008A4EBF" w:rsidP="0002734C">
            <w:pPr>
              <w:rPr>
                <w:rFonts w:eastAsia="Times New Roman" w:cstheme="minorHAnsi"/>
                <w:szCs w:val="20"/>
              </w:rPr>
            </w:pPr>
            <w:r>
              <w:t>Een door regels of beleid aangewezen gebied.</w:t>
            </w:r>
          </w:p>
        </w:tc>
      </w:tr>
      <w:tr w:rsidR="00F9635F" w:rsidRPr="00231950" w14:paraId="546DBE50" w14:textId="77777777" w:rsidTr="00B64EFA">
        <w:trPr>
          <w:divId w:val="236093006"/>
        </w:trPr>
        <w:tc>
          <w:tcPr>
            <w:tcW w:w="1500" w:type="pct"/>
            <w:tcBorders>
              <w:top w:val="nil"/>
              <w:left w:val="nil"/>
              <w:bottom w:val="nil"/>
              <w:right w:val="nil"/>
            </w:tcBorders>
          </w:tcPr>
          <w:p w14:paraId="2896E468" w14:textId="77777777" w:rsidR="00F9635F" w:rsidRPr="00231950" w:rsidRDefault="00F9635F" w:rsidP="005A25D6">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523C6DD9" w14:textId="1FA723CF" w:rsidR="00D21FE2" w:rsidRDefault="00F9635F" w:rsidP="005A25D6">
            <w:pPr>
              <w:rPr>
                <w:rFonts w:cstheme="minorHAnsi"/>
                <w:szCs w:val="20"/>
              </w:rPr>
            </w:pPr>
            <w:r w:rsidRPr="00320CAC">
              <w:rPr>
                <w:rFonts w:cstheme="minorHAnsi"/>
                <w:szCs w:val="20"/>
              </w:rPr>
              <w:t>Voorbeeld: bebouwde kom.</w:t>
            </w:r>
          </w:p>
          <w:p w14:paraId="2F0B3291" w14:textId="734EF951" w:rsidR="00E43246" w:rsidRPr="00320CAC" w:rsidRDefault="00E43246" w:rsidP="005A25D6">
            <w:pPr>
              <w:rPr>
                <w:rFonts w:cstheme="minorHAnsi"/>
                <w:szCs w:val="20"/>
              </w:rPr>
            </w:pPr>
          </w:p>
          <w:p w14:paraId="70B7C0D6" w14:textId="16C6A4C7" w:rsidR="00F9635F" w:rsidRPr="00320CAC" w:rsidRDefault="00F9635F" w:rsidP="005A25D6">
            <w:pPr>
              <w:rPr>
                <w:rFonts w:eastAsia="Times New Roman" w:cstheme="minorHAnsi"/>
                <w:szCs w:val="20"/>
              </w:rPr>
            </w:pPr>
            <w:r w:rsidRPr="00320CAC">
              <w:rPr>
                <w:rFonts w:cstheme="minorHAnsi"/>
                <w:szCs w:val="20"/>
              </w:rPr>
              <w:t>In spreektaal: dit gebied is aangewezen als bebouwde kom en dit is de functie van dit gebied. Informatiekundig</w:t>
            </w:r>
            <w:r w:rsidR="00E34CAB">
              <w:rPr>
                <w:rFonts w:cstheme="minorHAnsi"/>
                <w:szCs w:val="20"/>
              </w:rPr>
              <w:t>:</w:t>
            </w:r>
            <w:r w:rsidRPr="00320CAC">
              <w:rPr>
                <w:rFonts w:cstheme="minorHAnsi"/>
                <w:szCs w:val="20"/>
              </w:rPr>
              <w:t xml:space="preserve"> een aangewezen gebied met de naam bebouwde kom heeft een locatieaanduiding naar een locatie/gebied. Deze locatieaanduiding is een verwijzing, omdat dezelfde locatie ook in de context van een andere aangewezen gebied, of in de context van andere regels, aangewezen of aangeduid kan worden. </w:t>
            </w:r>
          </w:p>
        </w:tc>
      </w:tr>
      <w:tr w:rsidR="00F9635F" w:rsidRPr="00231950" w14:paraId="38F9BA18" w14:textId="77777777" w:rsidTr="00B64EFA">
        <w:trPr>
          <w:divId w:val="236093006"/>
        </w:trPr>
        <w:tc>
          <w:tcPr>
            <w:tcW w:w="1500" w:type="pct"/>
            <w:tcBorders>
              <w:top w:val="nil"/>
              <w:left w:val="nil"/>
              <w:bottom w:val="nil"/>
              <w:right w:val="nil"/>
            </w:tcBorders>
          </w:tcPr>
          <w:p w14:paraId="112AE48C" w14:textId="77777777" w:rsidR="00F9635F" w:rsidRPr="00231950" w:rsidRDefault="00F9635F" w:rsidP="005A25D6">
            <w:pPr>
              <w:rPr>
                <w:rFonts w:eastAsia="Times New Roman"/>
                <w:b/>
                <w:bCs/>
                <w:szCs w:val="20"/>
              </w:rPr>
            </w:pPr>
            <w:r>
              <w:rPr>
                <w:rFonts w:eastAsia="Times New Roman"/>
                <w:b/>
                <w:bCs/>
                <w:szCs w:val="20"/>
              </w:rPr>
              <w:t>Abstract</w:t>
            </w:r>
          </w:p>
        </w:tc>
        <w:tc>
          <w:tcPr>
            <w:tcW w:w="3500" w:type="pct"/>
            <w:tcBorders>
              <w:top w:val="nil"/>
              <w:left w:val="nil"/>
              <w:bottom w:val="nil"/>
              <w:right w:val="nil"/>
            </w:tcBorders>
          </w:tcPr>
          <w:p w14:paraId="06C5383E" w14:textId="6A156CE6" w:rsidR="00D21FE2" w:rsidRDefault="00F9635F" w:rsidP="005A25D6">
            <w:pPr>
              <w:rPr>
                <w:rFonts w:cstheme="minorHAnsi"/>
                <w:szCs w:val="20"/>
              </w:rPr>
            </w:pPr>
            <w:r w:rsidRPr="00320CAC">
              <w:rPr>
                <w:rFonts w:cstheme="minorHAnsi"/>
                <w:b/>
                <w:bCs/>
                <w:szCs w:val="20"/>
              </w:rPr>
              <w:t>Ja</w:t>
            </w:r>
            <w:r w:rsidRPr="00320CAC">
              <w:rPr>
                <w:rFonts w:cstheme="minorHAnsi"/>
                <w:szCs w:val="20"/>
              </w:rPr>
              <w:t>.</w:t>
            </w:r>
          </w:p>
          <w:p w14:paraId="358E8E66" w14:textId="570B4F2E" w:rsidR="00F9635F" w:rsidRPr="00320CAC" w:rsidRDefault="00F9635F" w:rsidP="005A25D6">
            <w:pPr>
              <w:rPr>
                <w:rFonts w:cstheme="minorHAnsi"/>
                <w:szCs w:val="20"/>
              </w:rPr>
            </w:pPr>
            <w:r w:rsidRPr="00320CAC">
              <w:rPr>
                <w:rFonts w:cstheme="minorHAnsi"/>
                <w:szCs w:val="20"/>
              </w:rPr>
              <w:t xml:space="preserve">Dit betekent dat dit modelelement niet op zichzelf bestaat, maar dat het altijd een </w:t>
            </w:r>
            <w:r w:rsidR="007F1B86">
              <w:rPr>
                <w:rFonts w:cstheme="minorHAnsi"/>
                <w:szCs w:val="20"/>
              </w:rPr>
              <w:t>specifiek type Gebiedsaanwijzing betreft</w:t>
            </w:r>
            <w:r w:rsidRPr="00320CAC">
              <w:rPr>
                <w:rFonts w:cstheme="minorHAnsi"/>
                <w:szCs w:val="20"/>
              </w:rPr>
              <w:t>.</w:t>
            </w:r>
            <w:r w:rsidR="003E427D" w:rsidRPr="00320CAC">
              <w:rPr>
                <w:rFonts w:cstheme="minorHAnsi"/>
                <w:szCs w:val="20"/>
              </w:rPr>
              <w:t xml:space="preserve"> </w:t>
            </w:r>
          </w:p>
        </w:tc>
      </w:tr>
    </w:tbl>
    <w:p w14:paraId="27159040" w14:textId="77777777" w:rsidR="006C4279" w:rsidRDefault="006C4279" w:rsidP="006C4279">
      <w:pPr>
        <w:pStyle w:val="Kop2"/>
        <w:divId w:val="236093006"/>
        <w:rPr>
          <w:rFonts w:eastAsia="Times New Roman"/>
        </w:rPr>
      </w:pPr>
      <w:bookmarkStart w:id="35" w:name="_Toc92286581"/>
      <w:bookmarkStart w:id="36" w:name="_Ref38297477"/>
      <w:r>
        <w:rPr>
          <w:rFonts w:eastAsia="Times New Roman"/>
        </w:rPr>
        <w:t>Objecttype Bodem</w:t>
      </w:r>
      <w:bookmarkEnd w:id="35"/>
    </w:p>
    <w:tbl>
      <w:tblPr>
        <w:tblW w:w="5000" w:type="pct"/>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C4279" w:rsidRPr="00320CAC" w14:paraId="06192658" w14:textId="77777777" w:rsidTr="00B64EFA">
        <w:trPr>
          <w:divId w:val="236093006"/>
          <w:trHeight w:val="80"/>
        </w:trPr>
        <w:tc>
          <w:tcPr>
            <w:tcW w:w="1500" w:type="pct"/>
            <w:tcBorders>
              <w:top w:val="nil"/>
              <w:left w:val="nil"/>
              <w:bottom w:val="nil"/>
              <w:right w:val="nil"/>
            </w:tcBorders>
            <w:hideMark/>
          </w:tcPr>
          <w:p w14:paraId="55438812" w14:textId="77777777" w:rsidR="006C4279" w:rsidRPr="00231950" w:rsidRDefault="006C4279" w:rsidP="008425E4">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AC8029E" w14:textId="77777777" w:rsidR="006C4279" w:rsidRPr="00320CAC" w:rsidRDefault="006C4279" w:rsidP="008425E4">
            <w:pPr>
              <w:rPr>
                <w:rFonts w:eastAsia="Times New Roman" w:cstheme="minorHAnsi"/>
                <w:szCs w:val="20"/>
              </w:rPr>
            </w:pPr>
            <w:r>
              <w:rPr>
                <w:rFonts w:eastAsia="Times New Roman" w:cstheme="minorHAnsi"/>
                <w:szCs w:val="20"/>
              </w:rPr>
              <w:t>Bodem</w:t>
            </w:r>
          </w:p>
        </w:tc>
      </w:tr>
      <w:tr w:rsidR="006C4279" w:rsidRPr="00320CAC" w14:paraId="30E5B100" w14:textId="77777777" w:rsidTr="00B64EFA">
        <w:trPr>
          <w:divId w:val="236093006"/>
          <w:trHeight w:val="247"/>
        </w:trPr>
        <w:tc>
          <w:tcPr>
            <w:tcW w:w="1500" w:type="pct"/>
            <w:tcBorders>
              <w:top w:val="nil"/>
              <w:left w:val="nil"/>
              <w:bottom w:val="nil"/>
              <w:right w:val="nil"/>
            </w:tcBorders>
            <w:hideMark/>
          </w:tcPr>
          <w:p w14:paraId="0DE0A143" w14:textId="77777777" w:rsidR="006C4279" w:rsidRPr="00231950" w:rsidRDefault="006C4279" w:rsidP="008425E4">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7D975004" w14:textId="77777777" w:rsidR="006C4279" w:rsidRPr="00320CAC" w:rsidRDefault="006C4279" w:rsidP="008425E4">
            <w:pPr>
              <w:rPr>
                <w:rFonts w:eastAsia="Times New Roman" w:cstheme="minorHAnsi"/>
                <w:szCs w:val="20"/>
              </w:rPr>
            </w:pPr>
            <w:r>
              <w:rPr>
                <w:rFonts w:eastAsia="Times New Roman" w:cstheme="minorHAnsi"/>
                <w:szCs w:val="20"/>
              </w:rPr>
              <w:t xml:space="preserve">Een aangewezen gebied </w:t>
            </w:r>
            <w:r w:rsidRPr="004740CE">
              <w:rPr>
                <w:rFonts w:eastAsia="Times New Roman" w:cstheme="minorHAnsi"/>
                <w:szCs w:val="20"/>
              </w:rPr>
              <w:t>gericht op de bescherming van de bodemkwaliteit.</w:t>
            </w:r>
          </w:p>
        </w:tc>
      </w:tr>
      <w:tr w:rsidR="006C4279" w:rsidRPr="00320CAC" w14:paraId="1E29E9A5" w14:textId="77777777" w:rsidTr="00B64EFA">
        <w:trPr>
          <w:divId w:val="236093006"/>
          <w:trHeight w:val="409"/>
        </w:trPr>
        <w:tc>
          <w:tcPr>
            <w:tcW w:w="1500" w:type="pct"/>
            <w:tcBorders>
              <w:top w:val="nil"/>
              <w:left w:val="nil"/>
              <w:bottom w:val="nil"/>
              <w:right w:val="nil"/>
            </w:tcBorders>
          </w:tcPr>
          <w:p w14:paraId="76C4171A" w14:textId="77777777" w:rsidR="006C4279" w:rsidRPr="00231950" w:rsidRDefault="006C4279" w:rsidP="008425E4">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5BB732EF" w14:textId="77777777" w:rsidR="006C4279" w:rsidRPr="00320CAC" w:rsidRDefault="006C4279" w:rsidP="008425E4">
            <w:pPr>
              <w:rPr>
                <w:rFonts w:eastAsia="Times New Roman" w:cstheme="minorHAnsi"/>
                <w:szCs w:val="20"/>
              </w:rPr>
            </w:pPr>
            <w:r>
              <w:rPr>
                <w:rFonts w:cstheme="minorHAnsi"/>
                <w:szCs w:val="20"/>
              </w:rPr>
              <w:t>Voorbeelden zijn te vinden in de stelselcatalogus aangezien de verschillende groepen die gekozen kunnen worden onder Bodem bijgehouden worden in de Stelselcatalogus.</w:t>
            </w:r>
          </w:p>
        </w:tc>
      </w:tr>
      <w:tr w:rsidR="006C4279" w14:paraId="76B8EBB1" w14:textId="77777777" w:rsidTr="00B64EFA">
        <w:trPr>
          <w:divId w:val="236093006"/>
          <w:trHeight w:val="409"/>
        </w:trPr>
        <w:tc>
          <w:tcPr>
            <w:tcW w:w="1500" w:type="pct"/>
            <w:tcBorders>
              <w:top w:val="nil"/>
              <w:left w:val="nil"/>
              <w:bottom w:val="nil"/>
              <w:right w:val="nil"/>
            </w:tcBorders>
          </w:tcPr>
          <w:p w14:paraId="48F52B38" w14:textId="77777777" w:rsidR="006C4279" w:rsidRPr="00231950" w:rsidRDefault="006C4279" w:rsidP="008425E4">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0087D9BE" w14:textId="1FE2B720" w:rsidR="006C4279" w:rsidRDefault="001365DC" w:rsidP="008425E4">
            <w:pPr>
              <w:rPr>
                <w:rFonts w:cstheme="minorHAnsi"/>
                <w:szCs w:val="20"/>
              </w:rPr>
            </w:pPr>
            <w:r>
              <w:rPr>
                <w:rFonts w:cstheme="minorHAnsi"/>
                <w:szCs w:val="20"/>
              </w:rPr>
              <w:t>Bodem</w:t>
            </w:r>
            <w:r w:rsidR="006C4279">
              <w:rPr>
                <w:rFonts w:cstheme="minorHAnsi"/>
                <w:szCs w:val="20"/>
              </w:rPr>
              <w:t>gebiedsaanwijzingen</w:t>
            </w:r>
          </w:p>
        </w:tc>
      </w:tr>
    </w:tbl>
    <w:p w14:paraId="4389BEA6" w14:textId="4DD8F8BA" w:rsidR="002D233E" w:rsidRDefault="0020784B" w:rsidP="00124BAF">
      <w:pPr>
        <w:pStyle w:val="Kop2"/>
        <w:divId w:val="236093006"/>
        <w:rPr>
          <w:rFonts w:eastAsia="Times New Roman"/>
        </w:rPr>
      </w:pPr>
      <w:bookmarkStart w:id="37" w:name="_Toc92286582"/>
      <w:r>
        <w:rPr>
          <w:rFonts w:eastAsia="Times New Roman"/>
        </w:rPr>
        <w:t xml:space="preserve">Objecttype </w:t>
      </w:r>
      <w:bookmarkEnd w:id="36"/>
      <w:r w:rsidR="001365DC">
        <w:rPr>
          <w:rFonts w:eastAsia="Times New Roman"/>
        </w:rPr>
        <w:t>Bouw</w:t>
      </w:r>
      <w:bookmarkEnd w:id="37"/>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2626F" w:rsidRPr="00320CAC" w14:paraId="1C2FF179" w14:textId="77777777" w:rsidTr="00B64EFA">
        <w:trPr>
          <w:divId w:val="236093006"/>
          <w:trHeight w:val="80"/>
          <w:tblCellSpacing w:w="0" w:type="dxa"/>
        </w:trPr>
        <w:tc>
          <w:tcPr>
            <w:tcW w:w="1500" w:type="pct"/>
            <w:tcBorders>
              <w:top w:val="nil"/>
              <w:left w:val="nil"/>
              <w:bottom w:val="nil"/>
              <w:right w:val="nil"/>
            </w:tcBorders>
            <w:hideMark/>
          </w:tcPr>
          <w:p w14:paraId="62DE1C22" w14:textId="77777777" w:rsidR="00F2626F" w:rsidRPr="00231950" w:rsidRDefault="00F2626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DEA2F92" w14:textId="5FE8ED9E" w:rsidR="00F2626F" w:rsidRPr="00320CAC" w:rsidRDefault="001365DC" w:rsidP="00684FCF">
            <w:pPr>
              <w:rPr>
                <w:rFonts w:eastAsia="Times New Roman" w:cstheme="minorHAnsi"/>
                <w:szCs w:val="20"/>
              </w:rPr>
            </w:pPr>
            <w:r>
              <w:rPr>
                <w:rFonts w:eastAsia="Times New Roman" w:cstheme="minorHAnsi"/>
                <w:szCs w:val="20"/>
              </w:rPr>
              <w:t>Bouw</w:t>
            </w:r>
          </w:p>
        </w:tc>
      </w:tr>
      <w:tr w:rsidR="00F2626F" w:rsidRPr="00320CAC" w14:paraId="738CAD3D" w14:textId="77777777" w:rsidTr="00B64EFA">
        <w:trPr>
          <w:divId w:val="236093006"/>
          <w:trHeight w:val="247"/>
          <w:tblCellSpacing w:w="0" w:type="dxa"/>
        </w:trPr>
        <w:tc>
          <w:tcPr>
            <w:tcW w:w="1500" w:type="pct"/>
            <w:tcBorders>
              <w:top w:val="nil"/>
              <w:left w:val="nil"/>
              <w:bottom w:val="nil"/>
              <w:right w:val="nil"/>
            </w:tcBorders>
            <w:hideMark/>
          </w:tcPr>
          <w:p w14:paraId="764F6521" w14:textId="77777777" w:rsidR="00F2626F" w:rsidRPr="00231950" w:rsidRDefault="00F2626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5EE78957" w14:textId="6B5F4D1D" w:rsidR="00F2626F" w:rsidRPr="00320CAC" w:rsidRDefault="001365DC" w:rsidP="001365DC">
            <w:pPr>
              <w:rPr>
                <w:rFonts w:eastAsia="Times New Roman" w:cstheme="minorHAnsi"/>
                <w:szCs w:val="20"/>
              </w:rPr>
            </w:pPr>
            <w:r>
              <w:t xml:space="preserve">Een aangewezen gebied gericht op het reguleren van de </w:t>
            </w:r>
            <w:r w:rsidRPr="00B42B96">
              <w:t>situering van bouwwerken.</w:t>
            </w:r>
          </w:p>
        </w:tc>
      </w:tr>
      <w:tr w:rsidR="00F2626F" w:rsidRPr="00320CAC" w14:paraId="20336301" w14:textId="77777777" w:rsidTr="00B64EFA">
        <w:trPr>
          <w:divId w:val="236093006"/>
          <w:trHeight w:val="409"/>
          <w:tblCellSpacing w:w="0" w:type="dxa"/>
        </w:trPr>
        <w:tc>
          <w:tcPr>
            <w:tcW w:w="1500" w:type="pct"/>
            <w:tcBorders>
              <w:top w:val="nil"/>
              <w:left w:val="nil"/>
              <w:bottom w:val="nil"/>
              <w:right w:val="nil"/>
            </w:tcBorders>
          </w:tcPr>
          <w:p w14:paraId="76DEE6CE" w14:textId="77777777" w:rsidR="00F2626F" w:rsidRPr="00231950" w:rsidRDefault="00F2626F"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09F53D0A" w14:textId="2810AFBD" w:rsidR="00F2626F" w:rsidRPr="00320CAC" w:rsidRDefault="00CC7E5A" w:rsidP="00CF5087">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1365DC">
              <w:rPr>
                <w:rFonts w:cstheme="minorHAnsi"/>
                <w:szCs w:val="20"/>
              </w:rPr>
              <w:t>Bouw</w:t>
            </w:r>
            <w:r w:rsidR="006A4E98">
              <w:rPr>
                <w:rFonts w:cstheme="minorHAnsi"/>
                <w:szCs w:val="20"/>
              </w:rPr>
              <w:t xml:space="preserve"> </w:t>
            </w:r>
            <w:r w:rsidR="00CF5087">
              <w:rPr>
                <w:rFonts w:cstheme="minorHAnsi"/>
                <w:szCs w:val="20"/>
              </w:rPr>
              <w:t>bijgehouden worden in de Stelselcatalogus.</w:t>
            </w:r>
          </w:p>
        </w:tc>
      </w:tr>
      <w:tr w:rsidR="007B757E" w:rsidRPr="00320CAC" w14:paraId="43495425" w14:textId="77777777" w:rsidTr="00B64EFA">
        <w:trPr>
          <w:divId w:val="236093006"/>
          <w:trHeight w:val="409"/>
          <w:tblCellSpacing w:w="0" w:type="dxa"/>
        </w:trPr>
        <w:tc>
          <w:tcPr>
            <w:tcW w:w="1500" w:type="pct"/>
            <w:tcBorders>
              <w:top w:val="nil"/>
              <w:left w:val="nil"/>
              <w:bottom w:val="nil"/>
              <w:right w:val="nil"/>
            </w:tcBorders>
          </w:tcPr>
          <w:p w14:paraId="3112AABF" w14:textId="7A7C1BC1" w:rsidR="007B757E" w:rsidRPr="00231950" w:rsidRDefault="007B757E"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342D274C" w14:textId="243533CB" w:rsidR="007B757E" w:rsidRDefault="007B757E" w:rsidP="00CF5087">
            <w:pPr>
              <w:rPr>
                <w:rFonts w:cstheme="minorHAnsi"/>
                <w:szCs w:val="20"/>
              </w:rPr>
            </w:pPr>
            <w:r>
              <w:rPr>
                <w:rFonts w:cstheme="minorHAnsi"/>
                <w:szCs w:val="20"/>
              </w:rPr>
              <w:t>Bo</w:t>
            </w:r>
            <w:r w:rsidR="006A4E98">
              <w:rPr>
                <w:rFonts w:cstheme="minorHAnsi"/>
                <w:szCs w:val="20"/>
              </w:rPr>
              <w:t>uw</w:t>
            </w:r>
            <w:r>
              <w:rPr>
                <w:rFonts w:cstheme="minorHAnsi"/>
                <w:szCs w:val="20"/>
              </w:rPr>
              <w:t>gebiedsaanwijzingen</w:t>
            </w:r>
          </w:p>
        </w:tc>
      </w:tr>
    </w:tbl>
    <w:p w14:paraId="534560C2" w14:textId="6BBB855B" w:rsidR="0020784B" w:rsidRDefault="0020784B" w:rsidP="00124BAF">
      <w:pPr>
        <w:pStyle w:val="Kop2"/>
        <w:divId w:val="236093006"/>
        <w:rPr>
          <w:rFonts w:eastAsia="Times New Roman"/>
        </w:rPr>
      </w:pPr>
      <w:bookmarkStart w:id="38" w:name="_Toc92286583"/>
      <w:r>
        <w:rPr>
          <w:rFonts w:eastAsia="Times New Roman"/>
        </w:rPr>
        <w:t>Objecttype Defensie</w:t>
      </w:r>
      <w:bookmarkEnd w:id="38"/>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F5087" w:rsidRPr="00320CAC" w14:paraId="1DFDA8C6" w14:textId="77777777" w:rsidTr="00B64EFA">
        <w:trPr>
          <w:divId w:val="236093006"/>
          <w:trHeight w:val="100"/>
          <w:tblCellSpacing w:w="0" w:type="dxa"/>
        </w:trPr>
        <w:tc>
          <w:tcPr>
            <w:tcW w:w="1500" w:type="pct"/>
            <w:tcBorders>
              <w:top w:val="nil"/>
              <w:left w:val="nil"/>
              <w:bottom w:val="nil"/>
              <w:right w:val="nil"/>
            </w:tcBorders>
            <w:hideMark/>
          </w:tcPr>
          <w:p w14:paraId="25663982" w14:textId="77777777" w:rsidR="00CF5087" w:rsidRPr="00231950" w:rsidRDefault="00CF5087"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5DB904E5" w14:textId="0792DE39" w:rsidR="00CF5087" w:rsidRPr="00320CAC" w:rsidRDefault="0097251F" w:rsidP="00684FCF">
            <w:pPr>
              <w:rPr>
                <w:rFonts w:eastAsia="Times New Roman" w:cstheme="minorHAnsi"/>
                <w:szCs w:val="20"/>
              </w:rPr>
            </w:pPr>
            <w:r>
              <w:rPr>
                <w:rFonts w:eastAsia="Times New Roman" w:cstheme="minorHAnsi"/>
                <w:szCs w:val="20"/>
              </w:rPr>
              <w:t>Defensie</w:t>
            </w:r>
          </w:p>
        </w:tc>
      </w:tr>
      <w:tr w:rsidR="00CF5087" w:rsidRPr="00320CAC" w14:paraId="2A0CBA5A" w14:textId="77777777" w:rsidTr="00B64EFA">
        <w:trPr>
          <w:divId w:val="236093006"/>
          <w:trHeight w:val="309"/>
          <w:tblCellSpacing w:w="0" w:type="dxa"/>
        </w:trPr>
        <w:tc>
          <w:tcPr>
            <w:tcW w:w="1500" w:type="pct"/>
            <w:tcBorders>
              <w:top w:val="nil"/>
              <w:left w:val="nil"/>
              <w:bottom w:val="nil"/>
              <w:right w:val="nil"/>
            </w:tcBorders>
            <w:hideMark/>
          </w:tcPr>
          <w:p w14:paraId="274076C4" w14:textId="77777777" w:rsidR="00CF5087" w:rsidRPr="00231950" w:rsidRDefault="00CF5087"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30B8511E" w14:textId="7C5F7CC7" w:rsidR="00CF5087" w:rsidRPr="00320CAC" w:rsidRDefault="00870E03" w:rsidP="006C7AF0">
            <w:pPr>
              <w:rPr>
                <w:rFonts w:eastAsia="Times New Roman" w:cstheme="minorHAnsi"/>
                <w:szCs w:val="20"/>
              </w:rPr>
            </w:pPr>
            <w:r>
              <w:rPr>
                <w:rFonts w:eastAsia="Times New Roman" w:cstheme="minorHAnsi"/>
                <w:szCs w:val="20"/>
              </w:rPr>
              <w:t>Een aangewezen gebied</w:t>
            </w:r>
            <w:r w:rsidR="003E743D" w:rsidRPr="003E743D">
              <w:rPr>
                <w:rFonts w:eastAsia="Times New Roman" w:cstheme="minorHAnsi"/>
                <w:szCs w:val="20"/>
              </w:rPr>
              <w:t xml:space="preserve"> gericht op de effecten, de bescherming en het tegengaan van verstoring van militaire gebieden en objecten.</w:t>
            </w:r>
          </w:p>
        </w:tc>
      </w:tr>
      <w:tr w:rsidR="00CF5087" w:rsidRPr="00320CAC" w14:paraId="0460217A" w14:textId="77777777" w:rsidTr="00B64EFA">
        <w:trPr>
          <w:divId w:val="236093006"/>
          <w:trHeight w:val="511"/>
          <w:tblCellSpacing w:w="0" w:type="dxa"/>
        </w:trPr>
        <w:tc>
          <w:tcPr>
            <w:tcW w:w="1500" w:type="pct"/>
            <w:tcBorders>
              <w:top w:val="nil"/>
              <w:left w:val="nil"/>
              <w:bottom w:val="nil"/>
              <w:right w:val="nil"/>
            </w:tcBorders>
          </w:tcPr>
          <w:p w14:paraId="4555C8FD" w14:textId="77777777" w:rsidR="00CF5087" w:rsidRPr="00231950" w:rsidRDefault="00CF5087" w:rsidP="00684FCF">
            <w:pPr>
              <w:rPr>
                <w:rFonts w:eastAsia="Times New Roman"/>
                <w:b/>
                <w:bCs/>
                <w:szCs w:val="20"/>
              </w:rPr>
            </w:pPr>
            <w:r w:rsidRPr="00231950">
              <w:rPr>
                <w:rFonts w:eastAsia="Times New Roman"/>
                <w:b/>
                <w:bCs/>
                <w:szCs w:val="20"/>
              </w:rPr>
              <w:lastRenderedPageBreak/>
              <w:t>Toelichting</w:t>
            </w:r>
          </w:p>
        </w:tc>
        <w:tc>
          <w:tcPr>
            <w:tcW w:w="3500" w:type="pct"/>
            <w:tcBorders>
              <w:top w:val="nil"/>
              <w:left w:val="nil"/>
              <w:bottom w:val="nil"/>
              <w:right w:val="nil"/>
            </w:tcBorders>
          </w:tcPr>
          <w:p w14:paraId="070C77E4" w14:textId="7892CBA4" w:rsidR="00CF5087" w:rsidRPr="00320CAC" w:rsidRDefault="00CF5087"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97251F">
              <w:rPr>
                <w:rFonts w:cstheme="minorHAnsi"/>
                <w:szCs w:val="20"/>
              </w:rPr>
              <w:t>Defensie</w:t>
            </w:r>
            <w:r>
              <w:rPr>
                <w:rFonts w:cstheme="minorHAnsi"/>
                <w:szCs w:val="20"/>
              </w:rPr>
              <w:t xml:space="preserve"> bijgehouden worden in de Stelselcatalogus.</w:t>
            </w:r>
          </w:p>
        </w:tc>
      </w:tr>
      <w:tr w:rsidR="009F511D" w:rsidRPr="00320CAC" w14:paraId="2CA39AA1" w14:textId="77777777" w:rsidTr="00B64EFA">
        <w:trPr>
          <w:divId w:val="236093006"/>
          <w:trHeight w:val="511"/>
          <w:tblCellSpacing w:w="0" w:type="dxa"/>
        </w:trPr>
        <w:tc>
          <w:tcPr>
            <w:tcW w:w="1500" w:type="pct"/>
            <w:tcBorders>
              <w:top w:val="nil"/>
              <w:left w:val="nil"/>
              <w:bottom w:val="nil"/>
              <w:right w:val="nil"/>
            </w:tcBorders>
          </w:tcPr>
          <w:p w14:paraId="7DB46F5D" w14:textId="3CC7DCEE" w:rsidR="009F511D" w:rsidRPr="00231950" w:rsidRDefault="009F511D"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0E214012" w14:textId="03B41EFF" w:rsidR="009F511D" w:rsidRDefault="009F511D" w:rsidP="00684FCF">
            <w:pPr>
              <w:rPr>
                <w:rFonts w:cstheme="minorHAnsi"/>
                <w:szCs w:val="20"/>
              </w:rPr>
            </w:pPr>
            <w:r>
              <w:rPr>
                <w:rFonts w:cstheme="minorHAnsi"/>
                <w:szCs w:val="20"/>
              </w:rPr>
              <w:t>Defensiegebiedsaanwijzingen</w:t>
            </w:r>
          </w:p>
        </w:tc>
      </w:tr>
    </w:tbl>
    <w:p w14:paraId="20DF317E" w14:textId="449AECB1" w:rsidR="0020784B" w:rsidRDefault="000A75F5" w:rsidP="00124BAF">
      <w:pPr>
        <w:pStyle w:val="Kop2"/>
        <w:divId w:val="236093006"/>
        <w:rPr>
          <w:rFonts w:eastAsia="Times New Roman"/>
        </w:rPr>
      </w:pPr>
      <w:bookmarkStart w:id="39" w:name="_Toc92286584"/>
      <w:r>
        <w:rPr>
          <w:rFonts w:eastAsia="Times New Roman"/>
        </w:rPr>
        <w:t>Objecttype Energievoorziening</w:t>
      </w:r>
      <w:bookmarkEnd w:id="39"/>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97251F" w:rsidRPr="00320CAC" w14:paraId="236733AE" w14:textId="77777777" w:rsidTr="00B64EFA">
        <w:trPr>
          <w:divId w:val="236093006"/>
          <w:trHeight w:val="63"/>
          <w:tblCellSpacing w:w="0" w:type="dxa"/>
        </w:trPr>
        <w:tc>
          <w:tcPr>
            <w:tcW w:w="1500" w:type="pct"/>
            <w:tcBorders>
              <w:top w:val="nil"/>
              <w:left w:val="nil"/>
              <w:bottom w:val="nil"/>
              <w:right w:val="nil"/>
            </w:tcBorders>
            <w:hideMark/>
          </w:tcPr>
          <w:p w14:paraId="2403714B" w14:textId="77777777" w:rsidR="0097251F" w:rsidRPr="00231950" w:rsidRDefault="0097251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31E1061" w14:textId="4C46A7CE" w:rsidR="0097251F" w:rsidRPr="00320CAC" w:rsidRDefault="0097251F" w:rsidP="00684FCF">
            <w:pPr>
              <w:rPr>
                <w:rFonts w:eastAsia="Times New Roman" w:cstheme="minorHAnsi"/>
                <w:szCs w:val="20"/>
              </w:rPr>
            </w:pPr>
            <w:r>
              <w:rPr>
                <w:rFonts w:eastAsia="Times New Roman" w:cstheme="minorHAnsi"/>
                <w:szCs w:val="20"/>
              </w:rPr>
              <w:t>Energievoorziening</w:t>
            </w:r>
          </w:p>
        </w:tc>
      </w:tr>
      <w:tr w:rsidR="0097251F" w:rsidRPr="00320CAC" w14:paraId="4AF75C9D" w14:textId="77777777" w:rsidTr="00B64EFA">
        <w:trPr>
          <w:divId w:val="236093006"/>
          <w:trHeight w:val="194"/>
          <w:tblCellSpacing w:w="0" w:type="dxa"/>
        </w:trPr>
        <w:tc>
          <w:tcPr>
            <w:tcW w:w="1500" w:type="pct"/>
            <w:tcBorders>
              <w:top w:val="nil"/>
              <w:left w:val="nil"/>
              <w:bottom w:val="nil"/>
              <w:right w:val="nil"/>
            </w:tcBorders>
            <w:hideMark/>
          </w:tcPr>
          <w:p w14:paraId="493656E7" w14:textId="77777777" w:rsidR="0097251F" w:rsidRPr="00231950" w:rsidRDefault="0097251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0CB95821" w14:textId="49D60D72" w:rsidR="00807A30" w:rsidRPr="00807A30" w:rsidRDefault="009C52E9" w:rsidP="00807A30">
            <w:pPr>
              <w:rPr>
                <w:rFonts w:eastAsia="Times New Roman" w:cstheme="minorHAnsi"/>
                <w:szCs w:val="20"/>
              </w:rPr>
            </w:pPr>
            <w:r>
              <w:rPr>
                <w:rFonts w:eastAsia="Times New Roman" w:cstheme="minorHAnsi"/>
                <w:szCs w:val="20"/>
              </w:rPr>
              <w:t>Een aangewezen gebied</w:t>
            </w:r>
            <w:r w:rsidR="00807A30" w:rsidRPr="00807A30">
              <w:rPr>
                <w:rFonts w:eastAsia="Times New Roman" w:cstheme="minorHAnsi"/>
                <w:szCs w:val="20"/>
              </w:rPr>
              <w:t xml:space="preserve"> gericht op de bescherming en bevordering van de energievoorziening.</w:t>
            </w:r>
          </w:p>
          <w:p w14:paraId="44B0BAB4" w14:textId="7F6CD1CB" w:rsidR="0097251F" w:rsidRPr="00320CAC" w:rsidRDefault="0097251F" w:rsidP="009C397B">
            <w:pPr>
              <w:rPr>
                <w:rFonts w:eastAsia="Times New Roman" w:cstheme="minorHAnsi"/>
                <w:szCs w:val="20"/>
              </w:rPr>
            </w:pPr>
          </w:p>
        </w:tc>
      </w:tr>
      <w:tr w:rsidR="0097251F" w:rsidRPr="00320CAC" w14:paraId="4C71466F" w14:textId="77777777" w:rsidTr="00B64EFA">
        <w:trPr>
          <w:divId w:val="236093006"/>
          <w:trHeight w:val="322"/>
          <w:tblCellSpacing w:w="0" w:type="dxa"/>
        </w:trPr>
        <w:tc>
          <w:tcPr>
            <w:tcW w:w="1500" w:type="pct"/>
            <w:tcBorders>
              <w:top w:val="nil"/>
              <w:left w:val="nil"/>
              <w:bottom w:val="nil"/>
              <w:right w:val="nil"/>
            </w:tcBorders>
          </w:tcPr>
          <w:p w14:paraId="0EA8C8FB" w14:textId="77777777" w:rsidR="0097251F" w:rsidRPr="00231950" w:rsidRDefault="0097251F"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7C3305C5" w14:textId="2EA46896" w:rsidR="0097251F" w:rsidRPr="00320CAC" w:rsidRDefault="0097251F"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9C397B">
              <w:rPr>
                <w:rFonts w:cstheme="minorHAnsi"/>
                <w:szCs w:val="20"/>
              </w:rPr>
              <w:t>Energievoorziening</w:t>
            </w:r>
            <w:r>
              <w:rPr>
                <w:rFonts w:cstheme="minorHAnsi"/>
                <w:szCs w:val="20"/>
              </w:rPr>
              <w:t xml:space="preserve"> bijgehouden worden in de Stelselcatalogus.</w:t>
            </w:r>
          </w:p>
        </w:tc>
      </w:tr>
      <w:tr w:rsidR="009F511D" w:rsidRPr="00320CAC" w14:paraId="0E979AD2" w14:textId="77777777" w:rsidTr="00B64EFA">
        <w:trPr>
          <w:divId w:val="236093006"/>
          <w:trHeight w:val="322"/>
          <w:tblCellSpacing w:w="0" w:type="dxa"/>
        </w:trPr>
        <w:tc>
          <w:tcPr>
            <w:tcW w:w="1500" w:type="pct"/>
            <w:tcBorders>
              <w:top w:val="nil"/>
              <w:left w:val="nil"/>
              <w:bottom w:val="nil"/>
              <w:right w:val="nil"/>
            </w:tcBorders>
          </w:tcPr>
          <w:p w14:paraId="07A13840" w14:textId="68266006" w:rsidR="009F511D" w:rsidRPr="00231950" w:rsidRDefault="009F511D"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4EF7AC3E" w14:textId="0B43A7BA" w:rsidR="009F511D" w:rsidRDefault="009F511D" w:rsidP="00684FCF">
            <w:pPr>
              <w:rPr>
                <w:rFonts w:cstheme="minorHAnsi"/>
                <w:szCs w:val="20"/>
              </w:rPr>
            </w:pPr>
            <w:proofErr w:type="spellStart"/>
            <w:r>
              <w:rPr>
                <w:rFonts w:cstheme="minorHAnsi"/>
                <w:szCs w:val="20"/>
              </w:rPr>
              <w:t>Energievoorzieninggebiedsaanwijzingen</w:t>
            </w:r>
            <w:proofErr w:type="spellEnd"/>
          </w:p>
        </w:tc>
      </w:tr>
    </w:tbl>
    <w:p w14:paraId="0F52E1B6" w14:textId="5CA98A45" w:rsidR="000A75F5" w:rsidRDefault="000A75F5" w:rsidP="00124BAF">
      <w:pPr>
        <w:pStyle w:val="Kop2"/>
        <w:divId w:val="236093006"/>
        <w:rPr>
          <w:rFonts w:eastAsia="Times New Roman"/>
        </w:rPr>
      </w:pPr>
      <w:bookmarkStart w:id="40" w:name="_Toc92286585"/>
      <w:r>
        <w:rPr>
          <w:rFonts w:eastAsia="Times New Roman"/>
        </w:rPr>
        <w:t>Objecttype Erfgoed</w:t>
      </w:r>
      <w:bookmarkEnd w:id="40"/>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2821D6" w:rsidRPr="00320CAC" w14:paraId="0231ABD7" w14:textId="77777777" w:rsidTr="00B64EFA">
        <w:trPr>
          <w:divId w:val="236093006"/>
          <w:trHeight w:val="56"/>
          <w:tblCellSpacing w:w="0" w:type="dxa"/>
        </w:trPr>
        <w:tc>
          <w:tcPr>
            <w:tcW w:w="1500" w:type="pct"/>
            <w:tcBorders>
              <w:top w:val="nil"/>
              <w:left w:val="nil"/>
              <w:bottom w:val="nil"/>
              <w:right w:val="nil"/>
            </w:tcBorders>
            <w:hideMark/>
          </w:tcPr>
          <w:p w14:paraId="65B55717" w14:textId="77777777" w:rsidR="002821D6" w:rsidRPr="00231950" w:rsidRDefault="002821D6"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8DAEFE2" w14:textId="14D0BAFE" w:rsidR="002821D6" w:rsidRPr="00320CAC" w:rsidRDefault="009C52E9" w:rsidP="00807A30">
            <w:pPr>
              <w:rPr>
                <w:rFonts w:eastAsia="Times New Roman" w:cstheme="minorHAnsi"/>
                <w:szCs w:val="20"/>
              </w:rPr>
            </w:pPr>
            <w:r>
              <w:rPr>
                <w:rFonts w:eastAsia="Times New Roman" w:cstheme="minorHAnsi"/>
                <w:szCs w:val="20"/>
              </w:rPr>
              <w:t>Een aangewezen gebied</w:t>
            </w:r>
            <w:r w:rsidR="00807A30" w:rsidRPr="00807A30">
              <w:rPr>
                <w:rFonts w:eastAsia="Times New Roman" w:cstheme="minorHAnsi"/>
                <w:szCs w:val="20"/>
              </w:rPr>
              <w:t xml:space="preserve"> gericht op de bescherming van cultureel erfgoed.</w:t>
            </w:r>
          </w:p>
        </w:tc>
      </w:tr>
      <w:tr w:rsidR="002821D6" w:rsidRPr="00320CAC" w14:paraId="6ABEAE1B" w14:textId="77777777" w:rsidTr="00B64EFA">
        <w:trPr>
          <w:divId w:val="236093006"/>
          <w:trHeight w:val="172"/>
          <w:tblCellSpacing w:w="0" w:type="dxa"/>
        </w:trPr>
        <w:tc>
          <w:tcPr>
            <w:tcW w:w="1500" w:type="pct"/>
            <w:tcBorders>
              <w:top w:val="nil"/>
              <w:left w:val="nil"/>
              <w:bottom w:val="nil"/>
              <w:right w:val="nil"/>
            </w:tcBorders>
            <w:hideMark/>
          </w:tcPr>
          <w:p w14:paraId="4699F899" w14:textId="77777777" w:rsidR="002821D6" w:rsidRPr="00231950" w:rsidRDefault="002821D6"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1BE2E6D8" w14:textId="55089E38" w:rsidR="002821D6" w:rsidRPr="00320CAC" w:rsidRDefault="00DB2FF5" w:rsidP="00DB2FF5">
            <w:pPr>
              <w:rPr>
                <w:rFonts w:eastAsia="Times New Roman" w:cstheme="minorHAnsi"/>
                <w:szCs w:val="20"/>
              </w:rPr>
            </w:pPr>
            <w:r w:rsidRPr="00DB2FF5">
              <w:rPr>
                <w:rFonts w:eastAsia="Times New Roman" w:cstheme="minorHAnsi"/>
                <w:szCs w:val="20"/>
              </w:rPr>
              <w:t xml:space="preserve">Object dat </w:t>
            </w:r>
            <w:proofErr w:type="spellStart"/>
            <w:r w:rsidRPr="00DB2FF5">
              <w:rPr>
                <w:rFonts w:eastAsia="Times New Roman" w:cstheme="minorHAnsi"/>
                <w:szCs w:val="20"/>
              </w:rPr>
              <w:t>machineleesbaar</w:t>
            </w:r>
            <w:proofErr w:type="spellEnd"/>
            <w:r w:rsidRPr="00DB2FF5">
              <w:rPr>
                <w:rFonts w:eastAsia="Times New Roman" w:cstheme="minorHAnsi"/>
                <w:szCs w:val="20"/>
              </w:rPr>
              <w:t xml:space="preserve"> maakt dat een gebied is aangewezen door regels of beleid, gericht op de bescherming van cultureel erfgoed</w:t>
            </w:r>
            <w:r>
              <w:rPr>
                <w:rFonts w:eastAsia="Times New Roman" w:cstheme="minorHAnsi"/>
                <w:szCs w:val="20"/>
              </w:rPr>
              <w:t>.</w:t>
            </w:r>
          </w:p>
        </w:tc>
      </w:tr>
      <w:tr w:rsidR="002821D6" w:rsidRPr="00320CAC" w14:paraId="74A8A1A6" w14:textId="77777777" w:rsidTr="00B64EFA">
        <w:trPr>
          <w:divId w:val="236093006"/>
          <w:trHeight w:val="284"/>
          <w:tblCellSpacing w:w="0" w:type="dxa"/>
        </w:trPr>
        <w:tc>
          <w:tcPr>
            <w:tcW w:w="1500" w:type="pct"/>
            <w:tcBorders>
              <w:top w:val="nil"/>
              <w:left w:val="nil"/>
              <w:bottom w:val="nil"/>
              <w:right w:val="nil"/>
            </w:tcBorders>
          </w:tcPr>
          <w:p w14:paraId="302A2025" w14:textId="77777777" w:rsidR="002821D6" w:rsidRPr="00231950" w:rsidRDefault="002821D6"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5B1FF937" w14:textId="0FCC1158" w:rsidR="002821D6" w:rsidRPr="00320CAC" w:rsidRDefault="002821D6"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DB2FF5">
              <w:rPr>
                <w:rFonts w:cstheme="minorHAnsi"/>
                <w:szCs w:val="20"/>
              </w:rPr>
              <w:t>Erfgoed</w:t>
            </w:r>
            <w:r>
              <w:rPr>
                <w:rFonts w:cstheme="minorHAnsi"/>
                <w:szCs w:val="20"/>
              </w:rPr>
              <w:t xml:space="preserve"> bijgehouden worden in de Stelselcatalogus.</w:t>
            </w:r>
          </w:p>
        </w:tc>
      </w:tr>
      <w:tr w:rsidR="009F511D" w:rsidRPr="00320CAC" w14:paraId="36AB2977" w14:textId="77777777" w:rsidTr="00B64EFA">
        <w:trPr>
          <w:divId w:val="236093006"/>
          <w:trHeight w:val="284"/>
          <w:tblCellSpacing w:w="0" w:type="dxa"/>
        </w:trPr>
        <w:tc>
          <w:tcPr>
            <w:tcW w:w="1500" w:type="pct"/>
            <w:tcBorders>
              <w:top w:val="nil"/>
              <w:left w:val="nil"/>
              <w:bottom w:val="nil"/>
              <w:right w:val="nil"/>
            </w:tcBorders>
          </w:tcPr>
          <w:p w14:paraId="7B4C0E57" w14:textId="321C83D5" w:rsidR="009F511D" w:rsidRPr="00231950" w:rsidRDefault="009F511D"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2FCF16D1" w14:textId="4D371AB5" w:rsidR="009F511D" w:rsidRDefault="009F511D" w:rsidP="00684FCF">
            <w:pPr>
              <w:rPr>
                <w:rFonts w:cstheme="minorHAnsi"/>
                <w:szCs w:val="20"/>
              </w:rPr>
            </w:pPr>
            <w:r>
              <w:rPr>
                <w:rFonts w:cstheme="minorHAnsi"/>
                <w:szCs w:val="20"/>
              </w:rPr>
              <w:t>Erfgoedgebiedsaanwijzingen</w:t>
            </w:r>
          </w:p>
        </w:tc>
      </w:tr>
    </w:tbl>
    <w:p w14:paraId="79B07B29" w14:textId="18AA8ECB" w:rsidR="000A75F5" w:rsidRDefault="000A75F5" w:rsidP="00124BAF">
      <w:pPr>
        <w:pStyle w:val="Kop2"/>
        <w:divId w:val="236093006"/>
        <w:rPr>
          <w:rFonts w:eastAsia="Times New Roman"/>
        </w:rPr>
      </w:pPr>
      <w:bookmarkStart w:id="41" w:name="_Toc92286586"/>
      <w:r>
        <w:rPr>
          <w:rFonts w:eastAsia="Times New Roman"/>
        </w:rPr>
        <w:t>Objecttype Externe veiligheid</w:t>
      </w:r>
      <w:bookmarkEnd w:id="41"/>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D7468" w:rsidRPr="00320CAC" w14:paraId="51D2AEBA" w14:textId="77777777" w:rsidTr="00B64EFA">
        <w:trPr>
          <w:divId w:val="236093006"/>
          <w:trHeight w:val="57"/>
          <w:tblCellSpacing w:w="0" w:type="dxa"/>
        </w:trPr>
        <w:tc>
          <w:tcPr>
            <w:tcW w:w="1500" w:type="pct"/>
            <w:tcBorders>
              <w:top w:val="nil"/>
              <w:left w:val="nil"/>
              <w:bottom w:val="nil"/>
              <w:right w:val="nil"/>
            </w:tcBorders>
            <w:hideMark/>
          </w:tcPr>
          <w:p w14:paraId="7A92E88D" w14:textId="77777777" w:rsidR="00AD7468" w:rsidRPr="00231950" w:rsidRDefault="00AD7468"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0F06800" w14:textId="316B55E6" w:rsidR="00AD7468" w:rsidRPr="00320CAC" w:rsidRDefault="00A94DF0" w:rsidP="00684FCF">
            <w:pPr>
              <w:rPr>
                <w:rFonts w:eastAsia="Times New Roman" w:cstheme="minorHAnsi"/>
                <w:szCs w:val="20"/>
              </w:rPr>
            </w:pPr>
            <w:r>
              <w:rPr>
                <w:rFonts w:eastAsia="Times New Roman" w:cstheme="minorHAnsi"/>
                <w:szCs w:val="20"/>
              </w:rPr>
              <w:t>Externe veiligheid</w:t>
            </w:r>
          </w:p>
        </w:tc>
      </w:tr>
      <w:tr w:rsidR="00AD7468" w:rsidRPr="00320CAC" w14:paraId="1B7BA992" w14:textId="77777777" w:rsidTr="00B64EFA">
        <w:trPr>
          <w:divId w:val="236093006"/>
          <w:trHeight w:val="175"/>
          <w:tblCellSpacing w:w="0" w:type="dxa"/>
        </w:trPr>
        <w:tc>
          <w:tcPr>
            <w:tcW w:w="1500" w:type="pct"/>
            <w:tcBorders>
              <w:top w:val="nil"/>
              <w:left w:val="nil"/>
              <w:bottom w:val="nil"/>
              <w:right w:val="nil"/>
            </w:tcBorders>
            <w:hideMark/>
          </w:tcPr>
          <w:p w14:paraId="1A85F09C" w14:textId="77777777" w:rsidR="00AD7468" w:rsidRPr="00231950" w:rsidRDefault="00AD7468"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1F6C5EC0" w14:textId="665752AF" w:rsidR="00AD7468" w:rsidRPr="00320CAC" w:rsidRDefault="00234FC8" w:rsidP="007133FB">
            <w:pPr>
              <w:rPr>
                <w:rFonts w:eastAsia="Times New Roman" w:cstheme="minorHAnsi"/>
                <w:szCs w:val="20"/>
              </w:rPr>
            </w:pPr>
            <w:r>
              <w:rPr>
                <w:rFonts w:eastAsia="Times New Roman" w:cstheme="minorHAnsi"/>
                <w:szCs w:val="20"/>
              </w:rPr>
              <w:t>Een aangewezen gebied</w:t>
            </w:r>
            <w:r w:rsidR="007133FB" w:rsidRPr="007133FB">
              <w:rPr>
                <w:rFonts w:eastAsia="Times New Roman" w:cstheme="minorHAnsi"/>
                <w:szCs w:val="20"/>
              </w:rPr>
              <w:t xml:space="preserve"> gericht op het waarborgen van de veiligheid.</w:t>
            </w:r>
          </w:p>
        </w:tc>
      </w:tr>
      <w:tr w:rsidR="00AD7468" w:rsidRPr="00320CAC" w14:paraId="2FEDE3CA" w14:textId="77777777" w:rsidTr="00B64EFA">
        <w:trPr>
          <w:divId w:val="236093006"/>
          <w:trHeight w:val="290"/>
          <w:tblCellSpacing w:w="0" w:type="dxa"/>
        </w:trPr>
        <w:tc>
          <w:tcPr>
            <w:tcW w:w="1500" w:type="pct"/>
            <w:tcBorders>
              <w:top w:val="nil"/>
              <w:left w:val="nil"/>
              <w:bottom w:val="nil"/>
              <w:right w:val="nil"/>
            </w:tcBorders>
          </w:tcPr>
          <w:p w14:paraId="7224F3E4" w14:textId="77777777" w:rsidR="00AD7468" w:rsidRPr="00231950" w:rsidRDefault="00AD7468"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0EAD7854" w14:textId="76B4F104" w:rsidR="00AD7468" w:rsidRPr="00320CAC" w:rsidRDefault="00AD7468"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A94DF0">
              <w:rPr>
                <w:rFonts w:cstheme="minorHAnsi"/>
                <w:szCs w:val="20"/>
              </w:rPr>
              <w:t>Externe veiligheid</w:t>
            </w:r>
            <w:r>
              <w:rPr>
                <w:rFonts w:cstheme="minorHAnsi"/>
                <w:szCs w:val="20"/>
              </w:rPr>
              <w:t xml:space="preserve"> bijgehouden worden in de Stelselcatalogus.</w:t>
            </w:r>
          </w:p>
        </w:tc>
      </w:tr>
      <w:tr w:rsidR="0011442D" w:rsidRPr="00320CAC" w14:paraId="533D46DB" w14:textId="77777777" w:rsidTr="00B64EFA">
        <w:trPr>
          <w:divId w:val="236093006"/>
          <w:trHeight w:val="290"/>
          <w:tblCellSpacing w:w="0" w:type="dxa"/>
        </w:trPr>
        <w:tc>
          <w:tcPr>
            <w:tcW w:w="1500" w:type="pct"/>
            <w:tcBorders>
              <w:top w:val="nil"/>
              <w:left w:val="nil"/>
              <w:bottom w:val="nil"/>
              <w:right w:val="nil"/>
            </w:tcBorders>
          </w:tcPr>
          <w:p w14:paraId="170D27A0" w14:textId="03A6ECFE" w:rsidR="0011442D" w:rsidRPr="00231950" w:rsidRDefault="0011442D"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6EB5E5C9" w14:textId="2F6DF805" w:rsidR="0011442D" w:rsidRDefault="0011442D" w:rsidP="00684FCF">
            <w:pPr>
              <w:rPr>
                <w:rFonts w:cstheme="minorHAnsi"/>
                <w:szCs w:val="20"/>
              </w:rPr>
            </w:pPr>
            <w:proofErr w:type="spellStart"/>
            <w:r>
              <w:rPr>
                <w:rFonts w:cstheme="minorHAnsi"/>
                <w:szCs w:val="20"/>
              </w:rPr>
              <w:t>Externeveiligheidgebiedsaanwijzingen</w:t>
            </w:r>
            <w:proofErr w:type="spellEnd"/>
          </w:p>
        </w:tc>
      </w:tr>
    </w:tbl>
    <w:p w14:paraId="496C45A3" w14:textId="4001E154" w:rsidR="000A75F5" w:rsidRDefault="000A75F5" w:rsidP="00124BAF">
      <w:pPr>
        <w:pStyle w:val="Kop2"/>
        <w:divId w:val="236093006"/>
        <w:rPr>
          <w:rFonts w:eastAsia="Times New Roman"/>
        </w:rPr>
      </w:pPr>
      <w:bookmarkStart w:id="42" w:name="_Toc92286587"/>
      <w:r>
        <w:rPr>
          <w:rFonts w:eastAsia="Times New Roman"/>
        </w:rPr>
        <w:t>Objecttype Geluid</w:t>
      </w:r>
      <w:bookmarkEnd w:id="42"/>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116ABAFD" w14:textId="77777777" w:rsidTr="00B64EFA">
        <w:trPr>
          <w:divId w:val="236093006"/>
          <w:trHeight w:val="118"/>
          <w:tblCellSpacing w:w="0" w:type="dxa"/>
        </w:trPr>
        <w:tc>
          <w:tcPr>
            <w:tcW w:w="1500" w:type="pct"/>
            <w:tcBorders>
              <w:top w:val="nil"/>
              <w:left w:val="nil"/>
              <w:bottom w:val="nil"/>
              <w:right w:val="nil"/>
            </w:tcBorders>
            <w:hideMark/>
          </w:tcPr>
          <w:p w14:paraId="53C6DC85"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F06C2C5" w14:textId="381DF6A4" w:rsidR="00767980" w:rsidRPr="00320CAC" w:rsidRDefault="00714663" w:rsidP="00684FCF">
            <w:pPr>
              <w:rPr>
                <w:rFonts w:eastAsia="Times New Roman" w:cstheme="minorHAnsi"/>
                <w:szCs w:val="20"/>
              </w:rPr>
            </w:pPr>
            <w:r>
              <w:rPr>
                <w:rFonts w:eastAsia="Times New Roman" w:cstheme="minorHAnsi"/>
                <w:szCs w:val="20"/>
              </w:rPr>
              <w:t>Geluid</w:t>
            </w:r>
          </w:p>
        </w:tc>
      </w:tr>
      <w:tr w:rsidR="00767980" w:rsidRPr="00320CAC" w14:paraId="7CCD884E" w14:textId="77777777" w:rsidTr="00B64EFA">
        <w:trPr>
          <w:divId w:val="236093006"/>
          <w:trHeight w:val="365"/>
          <w:tblCellSpacing w:w="0" w:type="dxa"/>
        </w:trPr>
        <w:tc>
          <w:tcPr>
            <w:tcW w:w="1500" w:type="pct"/>
            <w:tcBorders>
              <w:top w:val="nil"/>
              <w:left w:val="nil"/>
              <w:bottom w:val="nil"/>
              <w:right w:val="nil"/>
            </w:tcBorders>
            <w:hideMark/>
          </w:tcPr>
          <w:p w14:paraId="469430F6"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3E2717EC" w14:textId="1E29F673" w:rsidR="00767980" w:rsidRPr="00320CAC" w:rsidRDefault="00234FC8" w:rsidP="006C7AF0">
            <w:pPr>
              <w:rPr>
                <w:rFonts w:eastAsia="Times New Roman" w:cstheme="minorHAnsi"/>
                <w:szCs w:val="20"/>
              </w:rPr>
            </w:pPr>
            <w:r>
              <w:rPr>
                <w:rFonts w:eastAsia="Times New Roman" w:cstheme="minorHAnsi"/>
                <w:szCs w:val="20"/>
              </w:rPr>
              <w:t>Een aangewezen gebied</w:t>
            </w:r>
            <w:r w:rsidR="006C7AF0" w:rsidRPr="006C7AF0">
              <w:rPr>
                <w:rFonts w:eastAsia="Times New Roman" w:cstheme="minorHAnsi"/>
                <w:szCs w:val="20"/>
              </w:rPr>
              <w:t xml:space="preserve"> gericht op het tegengaan van geluidhinder.</w:t>
            </w:r>
          </w:p>
        </w:tc>
      </w:tr>
      <w:tr w:rsidR="00767980" w:rsidRPr="00320CAC" w14:paraId="5008E4A3" w14:textId="77777777" w:rsidTr="00B64EFA">
        <w:trPr>
          <w:divId w:val="236093006"/>
          <w:trHeight w:val="603"/>
          <w:tblCellSpacing w:w="0" w:type="dxa"/>
        </w:trPr>
        <w:tc>
          <w:tcPr>
            <w:tcW w:w="1500" w:type="pct"/>
            <w:tcBorders>
              <w:top w:val="nil"/>
              <w:left w:val="nil"/>
              <w:bottom w:val="nil"/>
              <w:right w:val="nil"/>
            </w:tcBorders>
          </w:tcPr>
          <w:p w14:paraId="73F314CA"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4F717E58" w14:textId="5DCAC462"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714663">
              <w:rPr>
                <w:rFonts w:cstheme="minorHAnsi"/>
                <w:szCs w:val="20"/>
              </w:rPr>
              <w:t xml:space="preserve">Geluid </w:t>
            </w:r>
            <w:r>
              <w:rPr>
                <w:rFonts w:cstheme="minorHAnsi"/>
                <w:szCs w:val="20"/>
              </w:rPr>
              <w:t>bijgehouden worden in de Stelselcatalogus.</w:t>
            </w:r>
          </w:p>
        </w:tc>
      </w:tr>
      <w:tr w:rsidR="0011442D" w:rsidRPr="00320CAC" w14:paraId="572D0E0C" w14:textId="77777777" w:rsidTr="00B64EFA">
        <w:trPr>
          <w:divId w:val="236093006"/>
          <w:trHeight w:val="603"/>
          <w:tblCellSpacing w:w="0" w:type="dxa"/>
        </w:trPr>
        <w:tc>
          <w:tcPr>
            <w:tcW w:w="1500" w:type="pct"/>
            <w:tcBorders>
              <w:top w:val="nil"/>
              <w:left w:val="nil"/>
              <w:bottom w:val="nil"/>
              <w:right w:val="nil"/>
            </w:tcBorders>
          </w:tcPr>
          <w:p w14:paraId="68B69C72" w14:textId="718A6518" w:rsidR="0011442D" w:rsidRPr="00231950" w:rsidRDefault="0011442D" w:rsidP="00684FCF">
            <w:pPr>
              <w:rPr>
                <w:rFonts w:eastAsia="Times New Roman"/>
                <w:b/>
                <w:bCs/>
                <w:szCs w:val="20"/>
              </w:rPr>
            </w:pPr>
            <w:r>
              <w:rPr>
                <w:rFonts w:eastAsia="Times New Roman"/>
                <w:b/>
                <w:bCs/>
                <w:szCs w:val="20"/>
              </w:rPr>
              <w:lastRenderedPageBreak/>
              <w:t>Label</w:t>
            </w:r>
          </w:p>
        </w:tc>
        <w:tc>
          <w:tcPr>
            <w:tcW w:w="3500" w:type="pct"/>
            <w:tcBorders>
              <w:top w:val="nil"/>
              <w:left w:val="nil"/>
              <w:bottom w:val="nil"/>
              <w:right w:val="nil"/>
            </w:tcBorders>
          </w:tcPr>
          <w:p w14:paraId="409CB734" w14:textId="2BDF95EB" w:rsidR="0011442D" w:rsidRDefault="0011442D" w:rsidP="00684FCF">
            <w:pPr>
              <w:rPr>
                <w:rFonts w:cstheme="minorHAnsi"/>
                <w:szCs w:val="20"/>
              </w:rPr>
            </w:pPr>
            <w:r>
              <w:rPr>
                <w:rFonts w:cstheme="minorHAnsi"/>
                <w:szCs w:val="20"/>
              </w:rPr>
              <w:t>Geluidgebiedsaanwijzingen</w:t>
            </w:r>
          </w:p>
        </w:tc>
      </w:tr>
    </w:tbl>
    <w:p w14:paraId="2596EA1B" w14:textId="592F1B03" w:rsidR="000A75F5" w:rsidRDefault="000A75F5" w:rsidP="00124BAF">
      <w:pPr>
        <w:pStyle w:val="Kop2"/>
        <w:divId w:val="236093006"/>
        <w:rPr>
          <w:rFonts w:eastAsia="Times New Roman"/>
        </w:rPr>
      </w:pPr>
      <w:bookmarkStart w:id="43" w:name="_Toc92286588"/>
      <w:r>
        <w:rPr>
          <w:rFonts w:eastAsia="Times New Roman"/>
        </w:rPr>
        <w:t>Objecttype Geur</w:t>
      </w:r>
      <w:bookmarkEnd w:id="43"/>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6FA82F54" w14:textId="77777777" w:rsidTr="00B64EFA">
        <w:trPr>
          <w:divId w:val="236093006"/>
          <w:trHeight w:val="126"/>
          <w:tblCellSpacing w:w="0" w:type="dxa"/>
        </w:trPr>
        <w:tc>
          <w:tcPr>
            <w:tcW w:w="1500" w:type="pct"/>
            <w:tcBorders>
              <w:top w:val="nil"/>
              <w:left w:val="nil"/>
              <w:bottom w:val="nil"/>
              <w:right w:val="nil"/>
            </w:tcBorders>
            <w:hideMark/>
          </w:tcPr>
          <w:p w14:paraId="73F570D4"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9F679B7" w14:textId="5F282C86" w:rsidR="00767980" w:rsidRPr="00320CAC" w:rsidRDefault="004E4CDE" w:rsidP="00684FCF">
            <w:pPr>
              <w:rPr>
                <w:rFonts w:eastAsia="Times New Roman" w:cstheme="minorHAnsi"/>
                <w:szCs w:val="20"/>
              </w:rPr>
            </w:pPr>
            <w:r>
              <w:rPr>
                <w:rFonts w:eastAsia="Times New Roman" w:cstheme="minorHAnsi"/>
                <w:szCs w:val="20"/>
              </w:rPr>
              <w:t>Geur</w:t>
            </w:r>
          </w:p>
        </w:tc>
      </w:tr>
      <w:tr w:rsidR="00767980" w:rsidRPr="00320CAC" w14:paraId="1FB81381" w14:textId="77777777" w:rsidTr="00B64EFA">
        <w:trPr>
          <w:divId w:val="236093006"/>
          <w:trHeight w:val="389"/>
          <w:tblCellSpacing w:w="0" w:type="dxa"/>
        </w:trPr>
        <w:tc>
          <w:tcPr>
            <w:tcW w:w="1500" w:type="pct"/>
            <w:tcBorders>
              <w:top w:val="nil"/>
              <w:left w:val="nil"/>
              <w:bottom w:val="nil"/>
              <w:right w:val="nil"/>
            </w:tcBorders>
            <w:hideMark/>
          </w:tcPr>
          <w:p w14:paraId="222C9F28"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24E27BE7" w14:textId="3B7FA965" w:rsidR="00767980" w:rsidRPr="00320CAC" w:rsidRDefault="00234FC8" w:rsidP="00AB3CDB">
            <w:pPr>
              <w:rPr>
                <w:rFonts w:eastAsia="Times New Roman" w:cstheme="minorHAnsi"/>
                <w:szCs w:val="20"/>
              </w:rPr>
            </w:pPr>
            <w:r>
              <w:rPr>
                <w:rFonts w:eastAsia="Times New Roman" w:cstheme="minorHAnsi"/>
                <w:szCs w:val="20"/>
              </w:rPr>
              <w:t>Een aangewezen gebied</w:t>
            </w:r>
            <w:r w:rsidR="00AB3CDB" w:rsidRPr="00AB3CDB">
              <w:rPr>
                <w:rFonts w:eastAsia="Times New Roman" w:cstheme="minorHAnsi"/>
                <w:szCs w:val="20"/>
              </w:rPr>
              <w:t xml:space="preserve"> gericht op het tegengaan van geurhinder.</w:t>
            </w:r>
          </w:p>
        </w:tc>
      </w:tr>
      <w:tr w:rsidR="00767980" w:rsidRPr="00320CAC" w14:paraId="0D570948" w14:textId="77777777" w:rsidTr="00B64EFA">
        <w:trPr>
          <w:divId w:val="236093006"/>
          <w:trHeight w:val="643"/>
          <w:tblCellSpacing w:w="0" w:type="dxa"/>
        </w:trPr>
        <w:tc>
          <w:tcPr>
            <w:tcW w:w="1500" w:type="pct"/>
            <w:tcBorders>
              <w:top w:val="nil"/>
              <w:left w:val="nil"/>
              <w:bottom w:val="nil"/>
              <w:right w:val="nil"/>
            </w:tcBorders>
          </w:tcPr>
          <w:p w14:paraId="73D0F362"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3215E74B" w14:textId="5B2954BD"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4E4CDE">
              <w:rPr>
                <w:rFonts w:cstheme="minorHAnsi"/>
                <w:szCs w:val="20"/>
              </w:rPr>
              <w:t>Geur</w:t>
            </w:r>
            <w:r>
              <w:rPr>
                <w:rFonts w:cstheme="minorHAnsi"/>
                <w:szCs w:val="20"/>
              </w:rPr>
              <w:t xml:space="preserve"> bijgehouden worden in de Stelselcatalogus.</w:t>
            </w:r>
          </w:p>
        </w:tc>
      </w:tr>
      <w:tr w:rsidR="00B322D8" w:rsidRPr="00320CAC" w14:paraId="5DD8012D" w14:textId="77777777" w:rsidTr="00B64EFA">
        <w:trPr>
          <w:divId w:val="236093006"/>
          <w:trHeight w:val="643"/>
          <w:tblCellSpacing w:w="0" w:type="dxa"/>
        </w:trPr>
        <w:tc>
          <w:tcPr>
            <w:tcW w:w="1500" w:type="pct"/>
            <w:tcBorders>
              <w:top w:val="nil"/>
              <w:left w:val="nil"/>
              <w:bottom w:val="nil"/>
              <w:right w:val="nil"/>
            </w:tcBorders>
          </w:tcPr>
          <w:p w14:paraId="12AA7938" w14:textId="3432A4E8" w:rsidR="00B322D8" w:rsidRPr="00231950" w:rsidRDefault="00B322D8"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30F90F98" w14:textId="33D5FD1B" w:rsidR="00B322D8" w:rsidRDefault="00B322D8" w:rsidP="00684FCF">
            <w:pPr>
              <w:rPr>
                <w:rFonts w:cstheme="minorHAnsi"/>
                <w:szCs w:val="20"/>
              </w:rPr>
            </w:pPr>
            <w:r>
              <w:rPr>
                <w:rFonts w:cstheme="minorHAnsi"/>
                <w:szCs w:val="20"/>
              </w:rPr>
              <w:t>Geur</w:t>
            </w:r>
            <w:r w:rsidR="0011442D">
              <w:rPr>
                <w:rFonts w:cstheme="minorHAnsi"/>
                <w:szCs w:val="20"/>
              </w:rPr>
              <w:t>gebiedsaanwijzingen</w:t>
            </w:r>
          </w:p>
        </w:tc>
      </w:tr>
    </w:tbl>
    <w:p w14:paraId="3F88205A" w14:textId="0F418980" w:rsidR="000A75F5" w:rsidRDefault="000A75F5" w:rsidP="00124BAF">
      <w:pPr>
        <w:pStyle w:val="Kop2"/>
        <w:divId w:val="236093006"/>
        <w:rPr>
          <w:rFonts w:eastAsia="Times New Roman"/>
        </w:rPr>
      </w:pPr>
      <w:bookmarkStart w:id="44" w:name="_Toc92286589"/>
      <w:r>
        <w:rPr>
          <w:rFonts w:eastAsia="Times New Roman"/>
        </w:rPr>
        <w:t>Objecttype Landschap</w:t>
      </w:r>
      <w:bookmarkEnd w:id="44"/>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0298FBD5" w14:textId="77777777" w:rsidTr="00B64EFA">
        <w:trPr>
          <w:divId w:val="236093006"/>
          <w:trHeight w:val="113"/>
          <w:tblCellSpacing w:w="0" w:type="dxa"/>
        </w:trPr>
        <w:tc>
          <w:tcPr>
            <w:tcW w:w="1500" w:type="pct"/>
            <w:tcBorders>
              <w:top w:val="nil"/>
              <w:left w:val="nil"/>
              <w:bottom w:val="nil"/>
              <w:right w:val="nil"/>
            </w:tcBorders>
            <w:hideMark/>
          </w:tcPr>
          <w:p w14:paraId="43BE2264"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03A2B38" w14:textId="6509CCDD" w:rsidR="00767980" w:rsidRPr="00320CAC" w:rsidRDefault="00E11534" w:rsidP="00684FCF">
            <w:pPr>
              <w:rPr>
                <w:rFonts w:eastAsia="Times New Roman" w:cstheme="minorHAnsi"/>
                <w:szCs w:val="20"/>
              </w:rPr>
            </w:pPr>
            <w:r>
              <w:rPr>
                <w:rFonts w:eastAsia="Times New Roman" w:cstheme="minorHAnsi"/>
                <w:szCs w:val="20"/>
              </w:rPr>
              <w:t>Landschap</w:t>
            </w:r>
          </w:p>
        </w:tc>
      </w:tr>
      <w:tr w:rsidR="00767980" w:rsidRPr="00320CAC" w14:paraId="169F7F75" w14:textId="77777777" w:rsidTr="00B64EFA">
        <w:trPr>
          <w:divId w:val="236093006"/>
          <w:trHeight w:val="348"/>
          <w:tblCellSpacing w:w="0" w:type="dxa"/>
        </w:trPr>
        <w:tc>
          <w:tcPr>
            <w:tcW w:w="1500" w:type="pct"/>
            <w:tcBorders>
              <w:top w:val="nil"/>
              <w:left w:val="nil"/>
              <w:bottom w:val="nil"/>
              <w:right w:val="nil"/>
            </w:tcBorders>
            <w:hideMark/>
          </w:tcPr>
          <w:p w14:paraId="4201D0DA"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5AB6170F" w14:textId="4B85E7F7" w:rsidR="00767980" w:rsidRPr="00320CAC" w:rsidRDefault="00234FC8" w:rsidP="00A31D66">
            <w:pPr>
              <w:rPr>
                <w:rFonts w:eastAsia="Times New Roman" w:cstheme="minorHAnsi"/>
                <w:szCs w:val="20"/>
              </w:rPr>
            </w:pPr>
            <w:r>
              <w:rPr>
                <w:rFonts w:eastAsia="Times New Roman" w:cstheme="minorHAnsi"/>
                <w:szCs w:val="20"/>
              </w:rPr>
              <w:t>Een aangewezen gebied</w:t>
            </w:r>
            <w:r w:rsidR="00A31D66" w:rsidRPr="00A31D66">
              <w:rPr>
                <w:rFonts w:eastAsia="Times New Roman" w:cstheme="minorHAnsi"/>
                <w:szCs w:val="20"/>
              </w:rPr>
              <w:t xml:space="preserve"> gericht op de bescherming en de ontwikkeling van het landschap vanuit ander perspectief dan natuur en erfgoed.</w:t>
            </w:r>
          </w:p>
        </w:tc>
      </w:tr>
      <w:tr w:rsidR="00767980" w:rsidRPr="00320CAC" w14:paraId="168CFF69" w14:textId="77777777" w:rsidTr="00B64EFA">
        <w:trPr>
          <w:divId w:val="236093006"/>
          <w:trHeight w:val="576"/>
          <w:tblCellSpacing w:w="0" w:type="dxa"/>
        </w:trPr>
        <w:tc>
          <w:tcPr>
            <w:tcW w:w="1500" w:type="pct"/>
            <w:tcBorders>
              <w:top w:val="nil"/>
              <w:left w:val="nil"/>
              <w:bottom w:val="nil"/>
              <w:right w:val="nil"/>
            </w:tcBorders>
          </w:tcPr>
          <w:p w14:paraId="7FE95948"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36131EAF" w14:textId="743BAE4E"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E11534">
              <w:rPr>
                <w:rFonts w:cstheme="minorHAnsi"/>
                <w:szCs w:val="20"/>
              </w:rPr>
              <w:t xml:space="preserve">Landschap </w:t>
            </w:r>
            <w:r>
              <w:rPr>
                <w:rFonts w:cstheme="minorHAnsi"/>
                <w:szCs w:val="20"/>
              </w:rPr>
              <w:t>bijgehouden worden in de Stelselcatalogus.</w:t>
            </w:r>
          </w:p>
        </w:tc>
      </w:tr>
      <w:tr w:rsidR="00B322D8" w:rsidRPr="00320CAC" w14:paraId="14A6858B" w14:textId="77777777" w:rsidTr="00B64EFA">
        <w:trPr>
          <w:divId w:val="236093006"/>
          <w:trHeight w:val="576"/>
          <w:tblCellSpacing w:w="0" w:type="dxa"/>
        </w:trPr>
        <w:tc>
          <w:tcPr>
            <w:tcW w:w="1500" w:type="pct"/>
            <w:tcBorders>
              <w:top w:val="nil"/>
              <w:left w:val="nil"/>
              <w:bottom w:val="nil"/>
              <w:right w:val="nil"/>
            </w:tcBorders>
          </w:tcPr>
          <w:p w14:paraId="36862488" w14:textId="4CFA7C2B" w:rsidR="00B322D8" w:rsidRPr="00231950" w:rsidRDefault="00B322D8"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53343372" w14:textId="129E71B6" w:rsidR="00B322D8" w:rsidRDefault="00B322D8" w:rsidP="00684FCF">
            <w:pPr>
              <w:rPr>
                <w:rFonts w:cstheme="minorHAnsi"/>
                <w:szCs w:val="20"/>
              </w:rPr>
            </w:pPr>
            <w:proofErr w:type="spellStart"/>
            <w:r>
              <w:rPr>
                <w:rFonts w:cstheme="minorHAnsi"/>
                <w:szCs w:val="20"/>
              </w:rPr>
              <w:t>Landschapgebiedsaanwijzingen</w:t>
            </w:r>
            <w:proofErr w:type="spellEnd"/>
          </w:p>
        </w:tc>
      </w:tr>
    </w:tbl>
    <w:p w14:paraId="09F0D110" w14:textId="30FA4A24" w:rsidR="000A75F5" w:rsidRDefault="000A75F5" w:rsidP="00124BAF">
      <w:pPr>
        <w:pStyle w:val="Kop2"/>
        <w:divId w:val="236093006"/>
        <w:rPr>
          <w:rFonts w:eastAsia="Times New Roman"/>
        </w:rPr>
      </w:pPr>
      <w:bookmarkStart w:id="45" w:name="_Toc92286590"/>
      <w:r>
        <w:rPr>
          <w:rFonts w:eastAsia="Times New Roman"/>
        </w:rPr>
        <w:t>Objecttype Leiding</w:t>
      </w:r>
      <w:bookmarkEnd w:id="45"/>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46A4CCD7" w14:textId="77777777" w:rsidTr="00B64EFA">
        <w:trPr>
          <w:divId w:val="236093006"/>
          <w:trHeight w:val="130"/>
          <w:tblCellSpacing w:w="0" w:type="dxa"/>
        </w:trPr>
        <w:tc>
          <w:tcPr>
            <w:tcW w:w="1500" w:type="pct"/>
            <w:tcBorders>
              <w:top w:val="nil"/>
              <w:left w:val="nil"/>
              <w:bottom w:val="nil"/>
              <w:right w:val="nil"/>
            </w:tcBorders>
            <w:hideMark/>
          </w:tcPr>
          <w:p w14:paraId="55099CBA"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CCE6FD2" w14:textId="278F9A75" w:rsidR="00767980" w:rsidRPr="00320CAC" w:rsidRDefault="00EB78FF" w:rsidP="00684FCF">
            <w:pPr>
              <w:rPr>
                <w:rFonts w:eastAsia="Times New Roman" w:cstheme="minorHAnsi"/>
                <w:szCs w:val="20"/>
              </w:rPr>
            </w:pPr>
            <w:r>
              <w:rPr>
                <w:rFonts w:eastAsia="Times New Roman" w:cstheme="minorHAnsi"/>
                <w:szCs w:val="20"/>
              </w:rPr>
              <w:t>Leiding</w:t>
            </w:r>
          </w:p>
        </w:tc>
      </w:tr>
      <w:tr w:rsidR="00767980" w:rsidRPr="00320CAC" w14:paraId="40DDB29A" w14:textId="77777777" w:rsidTr="00B64EFA">
        <w:trPr>
          <w:divId w:val="236093006"/>
          <w:trHeight w:val="399"/>
          <w:tblCellSpacing w:w="0" w:type="dxa"/>
        </w:trPr>
        <w:tc>
          <w:tcPr>
            <w:tcW w:w="1500" w:type="pct"/>
            <w:tcBorders>
              <w:top w:val="nil"/>
              <w:left w:val="nil"/>
              <w:bottom w:val="nil"/>
              <w:right w:val="nil"/>
            </w:tcBorders>
            <w:hideMark/>
          </w:tcPr>
          <w:p w14:paraId="3B533031"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016CAAB6" w14:textId="196301A0" w:rsidR="00767980" w:rsidRPr="00320CAC" w:rsidRDefault="00234FC8" w:rsidP="00466CE1">
            <w:pPr>
              <w:rPr>
                <w:rFonts w:eastAsia="Times New Roman" w:cstheme="minorHAnsi"/>
                <w:szCs w:val="20"/>
              </w:rPr>
            </w:pPr>
            <w:r>
              <w:rPr>
                <w:rFonts w:eastAsia="Times New Roman" w:cstheme="minorHAnsi"/>
                <w:szCs w:val="20"/>
              </w:rPr>
              <w:t>Een aangewezen gebied</w:t>
            </w:r>
            <w:r w:rsidR="00466CE1" w:rsidRPr="00466CE1">
              <w:rPr>
                <w:rFonts w:eastAsia="Times New Roman" w:cstheme="minorHAnsi"/>
                <w:szCs w:val="20"/>
              </w:rPr>
              <w:t xml:space="preserve"> gericht op het waarborgen van de goede staat en instandhouding van leidingen.</w:t>
            </w:r>
          </w:p>
        </w:tc>
      </w:tr>
      <w:tr w:rsidR="00767980" w:rsidRPr="00320CAC" w14:paraId="094AD974" w14:textId="77777777" w:rsidTr="00B64EFA">
        <w:trPr>
          <w:divId w:val="236093006"/>
          <w:trHeight w:val="660"/>
          <w:tblCellSpacing w:w="0" w:type="dxa"/>
        </w:trPr>
        <w:tc>
          <w:tcPr>
            <w:tcW w:w="1500" w:type="pct"/>
            <w:tcBorders>
              <w:top w:val="nil"/>
              <w:left w:val="nil"/>
              <w:bottom w:val="nil"/>
              <w:right w:val="nil"/>
            </w:tcBorders>
          </w:tcPr>
          <w:p w14:paraId="1419976A"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34D277CE" w14:textId="54EACDF5"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D2681C">
              <w:rPr>
                <w:rFonts w:cstheme="minorHAnsi"/>
                <w:szCs w:val="20"/>
              </w:rPr>
              <w:t xml:space="preserve">Leiding </w:t>
            </w:r>
            <w:r>
              <w:rPr>
                <w:rFonts w:cstheme="minorHAnsi"/>
                <w:szCs w:val="20"/>
              </w:rPr>
              <w:t>bijgehouden worden in de Stelselcatalogus.</w:t>
            </w:r>
          </w:p>
        </w:tc>
      </w:tr>
      <w:tr w:rsidR="00322022" w:rsidRPr="00320CAC" w14:paraId="60322DD9" w14:textId="77777777" w:rsidTr="00B64EFA">
        <w:trPr>
          <w:divId w:val="236093006"/>
          <w:trHeight w:val="660"/>
          <w:tblCellSpacing w:w="0" w:type="dxa"/>
        </w:trPr>
        <w:tc>
          <w:tcPr>
            <w:tcW w:w="1500" w:type="pct"/>
            <w:tcBorders>
              <w:top w:val="nil"/>
              <w:left w:val="nil"/>
              <w:bottom w:val="nil"/>
              <w:right w:val="nil"/>
            </w:tcBorders>
          </w:tcPr>
          <w:p w14:paraId="3E8CA6BD" w14:textId="0CF68628" w:rsidR="00322022" w:rsidRPr="00231950" w:rsidRDefault="00322022"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34E56A77" w14:textId="492B4E99" w:rsidR="00322022" w:rsidRDefault="00322022" w:rsidP="00684FCF">
            <w:pPr>
              <w:rPr>
                <w:rFonts w:cstheme="minorHAnsi"/>
                <w:szCs w:val="20"/>
              </w:rPr>
            </w:pPr>
            <w:r>
              <w:rPr>
                <w:rFonts w:cstheme="minorHAnsi"/>
                <w:szCs w:val="20"/>
              </w:rPr>
              <w:t>Leidinggebiedsaanwijzingen</w:t>
            </w:r>
          </w:p>
        </w:tc>
      </w:tr>
    </w:tbl>
    <w:p w14:paraId="2D106320" w14:textId="04447F04" w:rsidR="000A75F5" w:rsidRDefault="000A75F5" w:rsidP="00124BAF">
      <w:pPr>
        <w:pStyle w:val="Kop2"/>
        <w:divId w:val="236093006"/>
        <w:rPr>
          <w:rFonts w:eastAsia="Times New Roman"/>
        </w:rPr>
      </w:pPr>
      <w:bookmarkStart w:id="46" w:name="_Toc92286591"/>
      <w:r>
        <w:rPr>
          <w:rFonts w:eastAsia="Times New Roman"/>
        </w:rPr>
        <w:t>Objecttype Lucht</w:t>
      </w:r>
      <w:bookmarkEnd w:id="46"/>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2A5A2283" w14:textId="77777777" w:rsidTr="00B64EFA">
        <w:trPr>
          <w:divId w:val="236093006"/>
          <w:trHeight w:val="150"/>
          <w:tblCellSpacing w:w="0" w:type="dxa"/>
        </w:trPr>
        <w:tc>
          <w:tcPr>
            <w:tcW w:w="1500" w:type="pct"/>
            <w:tcBorders>
              <w:top w:val="nil"/>
              <w:left w:val="nil"/>
              <w:bottom w:val="nil"/>
              <w:right w:val="nil"/>
            </w:tcBorders>
            <w:hideMark/>
          </w:tcPr>
          <w:p w14:paraId="13791EEA"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8A3AE15" w14:textId="3F87251F" w:rsidR="00767980" w:rsidRPr="00320CAC" w:rsidRDefault="00EB78FF" w:rsidP="00684FCF">
            <w:pPr>
              <w:rPr>
                <w:rFonts w:eastAsia="Times New Roman" w:cstheme="minorHAnsi"/>
                <w:szCs w:val="20"/>
              </w:rPr>
            </w:pPr>
            <w:r>
              <w:rPr>
                <w:rFonts w:eastAsia="Times New Roman" w:cstheme="minorHAnsi"/>
                <w:szCs w:val="20"/>
              </w:rPr>
              <w:t>Lucht</w:t>
            </w:r>
          </w:p>
        </w:tc>
      </w:tr>
      <w:tr w:rsidR="00767980" w:rsidRPr="00320CAC" w14:paraId="1332C3A6" w14:textId="77777777" w:rsidTr="00B64EFA">
        <w:trPr>
          <w:divId w:val="236093006"/>
          <w:trHeight w:val="462"/>
          <w:tblCellSpacing w:w="0" w:type="dxa"/>
        </w:trPr>
        <w:tc>
          <w:tcPr>
            <w:tcW w:w="1500" w:type="pct"/>
            <w:tcBorders>
              <w:top w:val="nil"/>
              <w:left w:val="nil"/>
              <w:bottom w:val="nil"/>
              <w:right w:val="nil"/>
            </w:tcBorders>
            <w:hideMark/>
          </w:tcPr>
          <w:p w14:paraId="5EEACEFC"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711379C1" w14:textId="3AD39060" w:rsidR="00767980" w:rsidRPr="00320CAC" w:rsidRDefault="00234FC8" w:rsidP="00466CE1">
            <w:pPr>
              <w:rPr>
                <w:rFonts w:eastAsia="Times New Roman" w:cstheme="minorHAnsi"/>
                <w:szCs w:val="20"/>
              </w:rPr>
            </w:pPr>
            <w:r>
              <w:rPr>
                <w:rFonts w:eastAsia="Times New Roman" w:cstheme="minorHAnsi"/>
                <w:szCs w:val="20"/>
              </w:rPr>
              <w:t>Een aangewezen gebied</w:t>
            </w:r>
            <w:r w:rsidR="00466CE1" w:rsidRPr="00466CE1">
              <w:rPr>
                <w:rFonts w:eastAsia="Times New Roman" w:cstheme="minorHAnsi"/>
                <w:szCs w:val="20"/>
              </w:rPr>
              <w:t xml:space="preserve"> gericht op de bescherming van de kwaliteit van de buitenlucht.</w:t>
            </w:r>
          </w:p>
        </w:tc>
      </w:tr>
      <w:tr w:rsidR="00767980" w:rsidRPr="00320CAC" w14:paraId="4C3043C7" w14:textId="77777777" w:rsidTr="00B64EFA">
        <w:trPr>
          <w:divId w:val="236093006"/>
          <w:trHeight w:val="764"/>
          <w:tblCellSpacing w:w="0" w:type="dxa"/>
        </w:trPr>
        <w:tc>
          <w:tcPr>
            <w:tcW w:w="1500" w:type="pct"/>
            <w:tcBorders>
              <w:top w:val="nil"/>
              <w:left w:val="nil"/>
              <w:bottom w:val="nil"/>
              <w:right w:val="nil"/>
            </w:tcBorders>
          </w:tcPr>
          <w:p w14:paraId="1D886563"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4A655A4" w14:textId="5FEED051"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EB78FF">
              <w:rPr>
                <w:rFonts w:cstheme="minorHAnsi"/>
                <w:szCs w:val="20"/>
              </w:rPr>
              <w:t>Lucht</w:t>
            </w:r>
            <w:r>
              <w:rPr>
                <w:rFonts w:cstheme="minorHAnsi"/>
                <w:szCs w:val="20"/>
              </w:rPr>
              <w:t xml:space="preserve"> bijgehouden worden in de Stelselcatalogus.</w:t>
            </w:r>
          </w:p>
        </w:tc>
      </w:tr>
      <w:tr w:rsidR="00EB747A" w:rsidRPr="00320CAC" w14:paraId="06DC2267" w14:textId="77777777" w:rsidTr="00B64EFA">
        <w:trPr>
          <w:divId w:val="236093006"/>
          <w:trHeight w:val="764"/>
          <w:tblCellSpacing w:w="0" w:type="dxa"/>
        </w:trPr>
        <w:tc>
          <w:tcPr>
            <w:tcW w:w="1500" w:type="pct"/>
            <w:tcBorders>
              <w:top w:val="nil"/>
              <w:left w:val="nil"/>
              <w:bottom w:val="nil"/>
              <w:right w:val="nil"/>
            </w:tcBorders>
          </w:tcPr>
          <w:p w14:paraId="4F885282" w14:textId="2771DF0E" w:rsidR="00EB747A" w:rsidRPr="00231950" w:rsidRDefault="00EB747A" w:rsidP="00684FCF">
            <w:pPr>
              <w:rPr>
                <w:rFonts w:eastAsia="Times New Roman"/>
                <w:b/>
                <w:bCs/>
                <w:szCs w:val="20"/>
              </w:rPr>
            </w:pPr>
            <w:r>
              <w:rPr>
                <w:rFonts w:eastAsia="Times New Roman"/>
                <w:b/>
                <w:bCs/>
                <w:szCs w:val="20"/>
              </w:rPr>
              <w:lastRenderedPageBreak/>
              <w:t>Label</w:t>
            </w:r>
          </w:p>
        </w:tc>
        <w:tc>
          <w:tcPr>
            <w:tcW w:w="3500" w:type="pct"/>
            <w:tcBorders>
              <w:top w:val="nil"/>
              <w:left w:val="nil"/>
              <w:bottom w:val="nil"/>
              <w:right w:val="nil"/>
            </w:tcBorders>
          </w:tcPr>
          <w:p w14:paraId="3BD21E2B" w14:textId="5EB49EB7" w:rsidR="00EB747A" w:rsidRDefault="00BD2FDD" w:rsidP="00684FCF">
            <w:pPr>
              <w:rPr>
                <w:rFonts w:cstheme="minorHAnsi"/>
                <w:szCs w:val="20"/>
              </w:rPr>
            </w:pPr>
            <w:r>
              <w:rPr>
                <w:rFonts w:cstheme="minorHAnsi"/>
                <w:szCs w:val="20"/>
              </w:rPr>
              <w:t>Luchtgebiedsaanwijzing</w:t>
            </w:r>
            <w:r w:rsidR="00BC29E8">
              <w:rPr>
                <w:rFonts w:cstheme="minorHAnsi"/>
                <w:szCs w:val="20"/>
              </w:rPr>
              <w:t>en</w:t>
            </w:r>
          </w:p>
        </w:tc>
      </w:tr>
    </w:tbl>
    <w:p w14:paraId="2990C17B" w14:textId="623EDEF8" w:rsidR="009A62CD" w:rsidRDefault="009A62CD" w:rsidP="00124BAF">
      <w:pPr>
        <w:pStyle w:val="Kop2"/>
        <w:divId w:val="236093006"/>
        <w:rPr>
          <w:rFonts w:eastAsia="Times New Roman"/>
        </w:rPr>
      </w:pPr>
      <w:bookmarkStart w:id="47" w:name="_Toc92286592"/>
      <w:r>
        <w:rPr>
          <w:rFonts w:eastAsia="Times New Roman"/>
        </w:rPr>
        <w:t xml:space="preserve">Objecttype </w:t>
      </w:r>
      <w:r w:rsidRPr="009A62CD">
        <w:rPr>
          <w:rFonts w:eastAsia="Times New Roman"/>
        </w:rPr>
        <w:t>Mijnbouw</w:t>
      </w:r>
      <w:bookmarkEnd w:id="47"/>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29467B92" w14:textId="77777777" w:rsidTr="00B64EFA">
        <w:trPr>
          <w:divId w:val="236093006"/>
          <w:trHeight w:val="97"/>
          <w:tblCellSpacing w:w="0" w:type="dxa"/>
        </w:trPr>
        <w:tc>
          <w:tcPr>
            <w:tcW w:w="1500" w:type="pct"/>
            <w:tcBorders>
              <w:top w:val="nil"/>
              <w:left w:val="nil"/>
              <w:bottom w:val="nil"/>
              <w:right w:val="nil"/>
            </w:tcBorders>
            <w:hideMark/>
          </w:tcPr>
          <w:p w14:paraId="3E888D79"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7A82956" w14:textId="66FB822B" w:rsidR="00767980" w:rsidRPr="00320CAC" w:rsidRDefault="00081F8B" w:rsidP="00684FCF">
            <w:pPr>
              <w:rPr>
                <w:rFonts w:eastAsia="Times New Roman" w:cstheme="minorHAnsi"/>
                <w:szCs w:val="20"/>
              </w:rPr>
            </w:pPr>
            <w:r>
              <w:rPr>
                <w:rFonts w:eastAsia="Times New Roman" w:cstheme="minorHAnsi"/>
                <w:szCs w:val="20"/>
              </w:rPr>
              <w:t>Mijnbouw</w:t>
            </w:r>
          </w:p>
        </w:tc>
      </w:tr>
      <w:tr w:rsidR="00767980" w:rsidRPr="00320CAC" w14:paraId="4744C5CA" w14:textId="77777777" w:rsidTr="00B64EFA">
        <w:trPr>
          <w:divId w:val="236093006"/>
          <w:trHeight w:val="300"/>
          <w:tblCellSpacing w:w="0" w:type="dxa"/>
        </w:trPr>
        <w:tc>
          <w:tcPr>
            <w:tcW w:w="1500" w:type="pct"/>
            <w:tcBorders>
              <w:top w:val="nil"/>
              <w:left w:val="nil"/>
              <w:bottom w:val="nil"/>
              <w:right w:val="nil"/>
            </w:tcBorders>
            <w:hideMark/>
          </w:tcPr>
          <w:p w14:paraId="0FFF53C7"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513DB48F" w14:textId="458AFBEE" w:rsidR="00767980" w:rsidRPr="00320CAC" w:rsidRDefault="00234FC8" w:rsidP="001E0B36">
            <w:pPr>
              <w:rPr>
                <w:rFonts w:eastAsia="Times New Roman" w:cstheme="minorHAnsi"/>
                <w:szCs w:val="20"/>
              </w:rPr>
            </w:pPr>
            <w:r>
              <w:rPr>
                <w:rFonts w:eastAsia="Times New Roman" w:cstheme="minorHAnsi"/>
                <w:szCs w:val="20"/>
              </w:rPr>
              <w:t>Een aangewezen gebied</w:t>
            </w:r>
            <w:r w:rsidR="001E0B36" w:rsidRPr="001E0B36">
              <w:rPr>
                <w:rFonts w:eastAsia="Times New Roman" w:cstheme="minorHAnsi"/>
                <w:szCs w:val="20"/>
              </w:rPr>
              <w:t xml:space="preserve"> gericht op het kunnen verrichten van mijnbouwactiviteiten.</w:t>
            </w:r>
          </w:p>
        </w:tc>
      </w:tr>
      <w:tr w:rsidR="00767980" w:rsidRPr="00320CAC" w14:paraId="68A91CE7" w14:textId="77777777" w:rsidTr="00B64EFA">
        <w:trPr>
          <w:divId w:val="236093006"/>
          <w:trHeight w:val="496"/>
          <w:tblCellSpacing w:w="0" w:type="dxa"/>
        </w:trPr>
        <w:tc>
          <w:tcPr>
            <w:tcW w:w="1500" w:type="pct"/>
            <w:tcBorders>
              <w:top w:val="nil"/>
              <w:left w:val="nil"/>
              <w:bottom w:val="nil"/>
              <w:right w:val="nil"/>
            </w:tcBorders>
          </w:tcPr>
          <w:p w14:paraId="3464A92E"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4BB188A" w14:textId="0BECF04F"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081F8B">
              <w:rPr>
                <w:rFonts w:cstheme="minorHAnsi"/>
                <w:szCs w:val="20"/>
              </w:rPr>
              <w:t>Mijnbouw</w:t>
            </w:r>
            <w:r>
              <w:rPr>
                <w:rFonts w:cstheme="minorHAnsi"/>
                <w:szCs w:val="20"/>
              </w:rPr>
              <w:t xml:space="preserve"> bijgehouden worden in de Stelselcatalogus.</w:t>
            </w:r>
          </w:p>
        </w:tc>
      </w:tr>
      <w:tr w:rsidR="00322022" w:rsidRPr="00320CAC" w14:paraId="66040132" w14:textId="77777777" w:rsidTr="00B64EFA">
        <w:trPr>
          <w:divId w:val="236093006"/>
          <w:trHeight w:val="496"/>
          <w:tblCellSpacing w:w="0" w:type="dxa"/>
        </w:trPr>
        <w:tc>
          <w:tcPr>
            <w:tcW w:w="1500" w:type="pct"/>
            <w:tcBorders>
              <w:top w:val="nil"/>
              <w:left w:val="nil"/>
              <w:bottom w:val="nil"/>
              <w:right w:val="nil"/>
            </w:tcBorders>
          </w:tcPr>
          <w:p w14:paraId="4051B66D" w14:textId="799947A7" w:rsidR="00322022" w:rsidRPr="00231950" w:rsidRDefault="00322022"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19D0456C" w14:textId="47D6CB87" w:rsidR="00322022" w:rsidRDefault="00322022" w:rsidP="00684FCF">
            <w:pPr>
              <w:rPr>
                <w:rFonts w:cstheme="minorHAnsi"/>
                <w:szCs w:val="20"/>
              </w:rPr>
            </w:pPr>
            <w:r>
              <w:rPr>
                <w:rFonts w:cstheme="minorHAnsi"/>
                <w:szCs w:val="20"/>
              </w:rPr>
              <w:t>Mijnbouwgebiedsaanwijzingen</w:t>
            </w:r>
          </w:p>
        </w:tc>
      </w:tr>
    </w:tbl>
    <w:p w14:paraId="2713FAA0" w14:textId="7A2E6491" w:rsidR="000A75F5" w:rsidRDefault="003A6796" w:rsidP="00124BAF">
      <w:pPr>
        <w:pStyle w:val="Kop2"/>
        <w:divId w:val="236093006"/>
        <w:rPr>
          <w:rFonts w:eastAsia="Times New Roman"/>
        </w:rPr>
      </w:pPr>
      <w:bookmarkStart w:id="48" w:name="_Toc92286593"/>
      <w:r>
        <w:rPr>
          <w:rFonts w:eastAsia="Times New Roman"/>
        </w:rPr>
        <w:t>Objecttype Natuur</w:t>
      </w:r>
      <w:bookmarkEnd w:id="48"/>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3DAE8DB6" w14:textId="77777777" w:rsidTr="00B64EFA">
        <w:trPr>
          <w:divId w:val="236093006"/>
          <w:trHeight w:val="136"/>
          <w:tblCellSpacing w:w="0" w:type="dxa"/>
        </w:trPr>
        <w:tc>
          <w:tcPr>
            <w:tcW w:w="1500" w:type="pct"/>
            <w:tcBorders>
              <w:top w:val="nil"/>
              <w:left w:val="nil"/>
              <w:bottom w:val="nil"/>
              <w:right w:val="nil"/>
            </w:tcBorders>
            <w:hideMark/>
          </w:tcPr>
          <w:p w14:paraId="6652BA62"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EC52F26" w14:textId="05149723" w:rsidR="00767980" w:rsidRPr="00320CAC" w:rsidRDefault="00081F8B" w:rsidP="00684FCF">
            <w:pPr>
              <w:rPr>
                <w:rFonts w:eastAsia="Times New Roman" w:cstheme="minorHAnsi"/>
                <w:szCs w:val="20"/>
              </w:rPr>
            </w:pPr>
            <w:r>
              <w:rPr>
                <w:rFonts w:eastAsia="Times New Roman" w:cstheme="minorHAnsi"/>
                <w:szCs w:val="20"/>
              </w:rPr>
              <w:t>Natuur</w:t>
            </w:r>
          </w:p>
        </w:tc>
      </w:tr>
      <w:tr w:rsidR="00767980" w:rsidRPr="00320CAC" w14:paraId="0B276F13" w14:textId="77777777" w:rsidTr="00B64EFA">
        <w:trPr>
          <w:divId w:val="236093006"/>
          <w:trHeight w:val="418"/>
          <w:tblCellSpacing w:w="0" w:type="dxa"/>
        </w:trPr>
        <w:tc>
          <w:tcPr>
            <w:tcW w:w="1500" w:type="pct"/>
            <w:tcBorders>
              <w:top w:val="nil"/>
              <w:left w:val="nil"/>
              <w:bottom w:val="nil"/>
              <w:right w:val="nil"/>
            </w:tcBorders>
            <w:hideMark/>
          </w:tcPr>
          <w:p w14:paraId="6C7F4ED7"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6B007222" w14:textId="43AF2C33" w:rsidR="00767980" w:rsidRPr="00320CAC" w:rsidRDefault="00234FC8" w:rsidP="000B1793">
            <w:pPr>
              <w:rPr>
                <w:rFonts w:eastAsia="Times New Roman" w:cstheme="minorHAnsi"/>
                <w:szCs w:val="20"/>
              </w:rPr>
            </w:pPr>
            <w:r>
              <w:rPr>
                <w:rFonts w:eastAsia="Times New Roman" w:cstheme="minorHAnsi"/>
                <w:szCs w:val="20"/>
              </w:rPr>
              <w:t>Een aangewezen gebied</w:t>
            </w:r>
            <w:r w:rsidR="000B1793" w:rsidRPr="000B1793">
              <w:rPr>
                <w:rFonts w:eastAsia="Times New Roman" w:cstheme="minorHAnsi"/>
                <w:szCs w:val="20"/>
              </w:rPr>
              <w:t xml:space="preserve"> gericht op de bescherming van natuur en landschap.</w:t>
            </w:r>
          </w:p>
        </w:tc>
      </w:tr>
      <w:tr w:rsidR="00767980" w:rsidRPr="00320CAC" w14:paraId="43C0AD8C" w14:textId="77777777" w:rsidTr="00B64EFA">
        <w:trPr>
          <w:divId w:val="236093006"/>
          <w:trHeight w:val="692"/>
          <w:tblCellSpacing w:w="0" w:type="dxa"/>
        </w:trPr>
        <w:tc>
          <w:tcPr>
            <w:tcW w:w="1500" w:type="pct"/>
            <w:tcBorders>
              <w:top w:val="nil"/>
              <w:left w:val="nil"/>
              <w:bottom w:val="nil"/>
              <w:right w:val="nil"/>
            </w:tcBorders>
          </w:tcPr>
          <w:p w14:paraId="02DCF4F6"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71AE38A9" w14:textId="77908141"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081F8B">
              <w:rPr>
                <w:rFonts w:cstheme="minorHAnsi"/>
                <w:szCs w:val="20"/>
              </w:rPr>
              <w:t>Natuur</w:t>
            </w:r>
            <w:r>
              <w:rPr>
                <w:rFonts w:cstheme="minorHAnsi"/>
                <w:szCs w:val="20"/>
              </w:rPr>
              <w:t xml:space="preserve"> bijgehouden worden in de Stelselcatalogus.</w:t>
            </w:r>
          </w:p>
        </w:tc>
      </w:tr>
      <w:tr w:rsidR="00322022" w:rsidRPr="00320CAC" w14:paraId="77BBDBB7" w14:textId="77777777" w:rsidTr="00B64EFA">
        <w:trPr>
          <w:divId w:val="236093006"/>
          <w:trHeight w:val="692"/>
          <w:tblCellSpacing w:w="0" w:type="dxa"/>
        </w:trPr>
        <w:tc>
          <w:tcPr>
            <w:tcW w:w="1500" w:type="pct"/>
            <w:tcBorders>
              <w:top w:val="nil"/>
              <w:left w:val="nil"/>
              <w:bottom w:val="nil"/>
              <w:right w:val="nil"/>
            </w:tcBorders>
          </w:tcPr>
          <w:p w14:paraId="68D75834" w14:textId="06791A3B" w:rsidR="00322022" w:rsidRPr="00231950" w:rsidRDefault="00322022"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285FA14D" w14:textId="71F10EAD" w:rsidR="00322022" w:rsidRDefault="00322022" w:rsidP="00684FCF">
            <w:pPr>
              <w:rPr>
                <w:rFonts w:cstheme="minorHAnsi"/>
                <w:szCs w:val="20"/>
              </w:rPr>
            </w:pPr>
            <w:r>
              <w:rPr>
                <w:rFonts w:cstheme="minorHAnsi"/>
                <w:szCs w:val="20"/>
              </w:rPr>
              <w:t>Natuurgebiedsaanwijzingen</w:t>
            </w:r>
          </w:p>
        </w:tc>
      </w:tr>
    </w:tbl>
    <w:p w14:paraId="58EB5877" w14:textId="76F563BB" w:rsidR="007D4859" w:rsidRDefault="007D4859" w:rsidP="007D4859">
      <w:pPr>
        <w:pStyle w:val="Kop2"/>
        <w:divId w:val="236093006"/>
        <w:rPr>
          <w:rFonts w:eastAsia="Times New Roman"/>
        </w:rPr>
      </w:pPr>
      <w:bookmarkStart w:id="49" w:name="_Toc92286594"/>
      <w:r w:rsidRPr="00231950">
        <w:rPr>
          <w:rFonts w:eastAsia="Times New Roman"/>
        </w:rPr>
        <w:t xml:space="preserve">Objecttype </w:t>
      </w:r>
      <w:r w:rsidRPr="007D4859">
        <w:rPr>
          <w:rFonts w:eastAsia="Times New Roman"/>
        </w:rPr>
        <w:t>Recreatie</w:t>
      </w:r>
      <w:bookmarkEnd w:id="49"/>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045FBD30" w14:textId="77777777" w:rsidTr="00B64EFA">
        <w:trPr>
          <w:divId w:val="236093006"/>
          <w:trHeight w:val="182"/>
          <w:tblCellSpacing w:w="0" w:type="dxa"/>
        </w:trPr>
        <w:tc>
          <w:tcPr>
            <w:tcW w:w="1500" w:type="pct"/>
            <w:tcBorders>
              <w:top w:val="nil"/>
              <w:left w:val="nil"/>
              <w:bottom w:val="nil"/>
              <w:right w:val="nil"/>
            </w:tcBorders>
            <w:hideMark/>
          </w:tcPr>
          <w:p w14:paraId="669EF01F"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A6EB697" w14:textId="02A4E4FB" w:rsidR="00767980" w:rsidRPr="00320CAC" w:rsidRDefault="00C40804" w:rsidP="00684FCF">
            <w:pPr>
              <w:rPr>
                <w:rFonts w:eastAsia="Times New Roman" w:cstheme="minorHAnsi"/>
                <w:szCs w:val="20"/>
              </w:rPr>
            </w:pPr>
            <w:r>
              <w:rPr>
                <w:rFonts w:eastAsia="Times New Roman" w:cstheme="minorHAnsi"/>
                <w:szCs w:val="20"/>
              </w:rPr>
              <w:t>Recreatie</w:t>
            </w:r>
          </w:p>
        </w:tc>
      </w:tr>
      <w:tr w:rsidR="00767980" w:rsidRPr="00320CAC" w14:paraId="70C5AD9A" w14:textId="77777777" w:rsidTr="00B64EFA">
        <w:trPr>
          <w:divId w:val="236093006"/>
          <w:trHeight w:val="559"/>
          <w:tblCellSpacing w:w="0" w:type="dxa"/>
        </w:trPr>
        <w:tc>
          <w:tcPr>
            <w:tcW w:w="1500" w:type="pct"/>
            <w:tcBorders>
              <w:top w:val="nil"/>
              <w:left w:val="nil"/>
              <w:bottom w:val="nil"/>
              <w:right w:val="nil"/>
            </w:tcBorders>
            <w:hideMark/>
          </w:tcPr>
          <w:p w14:paraId="67E99780"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07660B21" w14:textId="015AACF8" w:rsidR="00767980" w:rsidRPr="00320CAC" w:rsidRDefault="00234FC8" w:rsidP="000B1793">
            <w:pPr>
              <w:rPr>
                <w:rFonts w:eastAsia="Times New Roman" w:cstheme="minorHAnsi"/>
                <w:szCs w:val="20"/>
              </w:rPr>
            </w:pPr>
            <w:r>
              <w:rPr>
                <w:rFonts w:eastAsia="Times New Roman" w:cstheme="minorHAnsi"/>
                <w:szCs w:val="20"/>
              </w:rPr>
              <w:t>Een aangewezen gebied</w:t>
            </w:r>
            <w:r w:rsidR="000B1793" w:rsidRPr="000B1793">
              <w:rPr>
                <w:rFonts w:eastAsia="Times New Roman" w:cstheme="minorHAnsi"/>
                <w:szCs w:val="20"/>
              </w:rPr>
              <w:t xml:space="preserve"> gericht op de beheersing en ontwikkeling van recreatie.</w:t>
            </w:r>
          </w:p>
        </w:tc>
      </w:tr>
      <w:tr w:rsidR="00767980" w:rsidRPr="00320CAC" w14:paraId="26F9A2AA" w14:textId="77777777" w:rsidTr="00B64EFA">
        <w:trPr>
          <w:divId w:val="236093006"/>
          <w:trHeight w:val="924"/>
          <w:tblCellSpacing w:w="0" w:type="dxa"/>
        </w:trPr>
        <w:tc>
          <w:tcPr>
            <w:tcW w:w="1500" w:type="pct"/>
            <w:tcBorders>
              <w:top w:val="nil"/>
              <w:left w:val="nil"/>
              <w:bottom w:val="nil"/>
              <w:right w:val="nil"/>
            </w:tcBorders>
          </w:tcPr>
          <w:p w14:paraId="6AA1EB1F"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60C5FFF7" w14:textId="1B453982"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C40804">
              <w:rPr>
                <w:rFonts w:cstheme="minorHAnsi"/>
                <w:szCs w:val="20"/>
              </w:rPr>
              <w:t>Recreatie</w:t>
            </w:r>
            <w:r>
              <w:rPr>
                <w:rFonts w:cstheme="minorHAnsi"/>
                <w:szCs w:val="20"/>
              </w:rPr>
              <w:t xml:space="preserve"> bijgehouden worden in de Stelselcatalogus.</w:t>
            </w:r>
          </w:p>
        </w:tc>
      </w:tr>
      <w:tr w:rsidR="00E72590" w:rsidRPr="00320CAC" w14:paraId="1B25B9BD" w14:textId="77777777" w:rsidTr="00B64EFA">
        <w:trPr>
          <w:divId w:val="236093006"/>
          <w:trHeight w:val="924"/>
          <w:tblCellSpacing w:w="0" w:type="dxa"/>
        </w:trPr>
        <w:tc>
          <w:tcPr>
            <w:tcW w:w="1500" w:type="pct"/>
            <w:tcBorders>
              <w:top w:val="nil"/>
              <w:left w:val="nil"/>
              <w:bottom w:val="nil"/>
              <w:right w:val="nil"/>
            </w:tcBorders>
          </w:tcPr>
          <w:p w14:paraId="73ACA110" w14:textId="0DC91A6F" w:rsidR="00E72590" w:rsidRPr="00231950" w:rsidRDefault="00E72590"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40ABD561" w14:textId="6E94B130" w:rsidR="00E72590" w:rsidRDefault="00E72590" w:rsidP="00684FCF">
            <w:pPr>
              <w:rPr>
                <w:rFonts w:cstheme="minorHAnsi"/>
                <w:szCs w:val="20"/>
              </w:rPr>
            </w:pPr>
            <w:r>
              <w:rPr>
                <w:rFonts w:cstheme="minorHAnsi"/>
                <w:szCs w:val="20"/>
              </w:rPr>
              <w:t>Recreatiegebiedsaanwijzingen</w:t>
            </w:r>
          </w:p>
        </w:tc>
      </w:tr>
    </w:tbl>
    <w:p w14:paraId="57ADBD66" w14:textId="32775AB6" w:rsidR="007D4859" w:rsidRDefault="007D4859" w:rsidP="007D4859">
      <w:pPr>
        <w:pStyle w:val="Kop2"/>
        <w:divId w:val="236093006"/>
        <w:rPr>
          <w:rFonts w:eastAsia="Times New Roman"/>
        </w:rPr>
      </w:pPr>
      <w:bookmarkStart w:id="50" w:name="_Toc92286595"/>
      <w:r w:rsidRPr="00231950">
        <w:rPr>
          <w:rFonts w:eastAsia="Times New Roman"/>
        </w:rPr>
        <w:t xml:space="preserve">Objecttype </w:t>
      </w:r>
      <w:r w:rsidRPr="007D4859">
        <w:rPr>
          <w:rFonts w:eastAsia="Times New Roman"/>
        </w:rPr>
        <w:t>Ruimtelijk gebruik</w:t>
      </w:r>
      <w:bookmarkEnd w:id="50"/>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1EF11F66" w14:textId="77777777" w:rsidTr="00B64EFA">
        <w:trPr>
          <w:divId w:val="236093006"/>
          <w:trHeight w:val="68"/>
          <w:tblCellSpacing w:w="0" w:type="dxa"/>
        </w:trPr>
        <w:tc>
          <w:tcPr>
            <w:tcW w:w="1500" w:type="pct"/>
            <w:tcBorders>
              <w:top w:val="nil"/>
              <w:left w:val="nil"/>
              <w:bottom w:val="nil"/>
              <w:right w:val="nil"/>
            </w:tcBorders>
            <w:hideMark/>
          </w:tcPr>
          <w:p w14:paraId="4FC01E99"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862BCC9" w14:textId="1D58F6EE" w:rsidR="00767980" w:rsidRPr="00320CAC" w:rsidRDefault="00DC507B" w:rsidP="00684FCF">
            <w:pPr>
              <w:rPr>
                <w:rFonts w:eastAsia="Times New Roman" w:cstheme="minorHAnsi"/>
                <w:szCs w:val="20"/>
              </w:rPr>
            </w:pPr>
            <w:r>
              <w:rPr>
                <w:rFonts w:eastAsia="Times New Roman" w:cstheme="minorHAnsi"/>
                <w:szCs w:val="20"/>
              </w:rPr>
              <w:t>Ruimtelijk gebruik</w:t>
            </w:r>
          </w:p>
        </w:tc>
      </w:tr>
      <w:tr w:rsidR="00767980" w:rsidRPr="00320CAC" w14:paraId="0EF6CE84" w14:textId="77777777" w:rsidTr="00B64EFA">
        <w:trPr>
          <w:divId w:val="236093006"/>
          <w:trHeight w:val="211"/>
          <w:tblCellSpacing w:w="0" w:type="dxa"/>
        </w:trPr>
        <w:tc>
          <w:tcPr>
            <w:tcW w:w="1500" w:type="pct"/>
            <w:tcBorders>
              <w:top w:val="nil"/>
              <w:left w:val="nil"/>
              <w:bottom w:val="nil"/>
              <w:right w:val="nil"/>
            </w:tcBorders>
            <w:hideMark/>
          </w:tcPr>
          <w:p w14:paraId="234E3E42"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0BB73848" w14:textId="33584B13" w:rsidR="00767980" w:rsidRPr="00320CAC" w:rsidRDefault="00234FC8" w:rsidP="00D83E5E">
            <w:pPr>
              <w:rPr>
                <w:rFonts w:eastAsia="Times New Roman" w:cstheme="minorHAnsi"/>
                <w:szCs w:val="20"/>
              </w:rPr>
            </w:pPr>
            <w:r>
              <w:rPr>
                <w:rFonts w:eastAsia="Times New Roman" w:cstheme="minorHAnsi"/>
                <w:szCs w:val="20"/>
              </w:rPr>
              <w:t>Een</w:t>
            </w:r>
            <w:r w:rsidR="00DC507B" w:rsidRPr="00DC507B">
              <w:rPr>
                <w:rFonts w:eastAsia="Times New Roman" w:cstheme="minorHAnsi"/>
                <w:szCs w:val="20"/>
              </w:rPr>
              <w:t xml:space="preserve"> aangewezen </w:t>
            </w:r>
            <w:r>
              <w:rPr>
                <w:rFonts w:eastAsia="Times New Roman" w:cstheme="minorHAnsi"/>
                <w:szCs w:val="20"/>
              </w:rPr>
              <w:t>gebied</w:t>
            </w:r>
            <w:r w:rsidR="00DC507B" w:rsidRPr="00DC507B">
              <w:rPr>
                <w:rFonts w:eastAsia="Times New Roman" w:cstheme="minorHAnsi"/>
                <w:szCs w:val="20"/>
              </w:rPr>
              <w:t xml:space="preserve"> gericht op vormen van ruimtelijk gebruik </w:t>
            </w:r>
            <w:r>
              <w:rPr>
                <w:rFonts w:eastAsia="Times New Roman" w:cstheme="minorHAnsi"/>
                <w:szCs w:val="20"/>
              </w:rPr>
              <w:t>(</w:t>
            </w:r>
            <w:r w:rsidR="00DC507B" w:rsidRPr="00DC507B">
              <w:rPr>
                <w:rFonts w:eastAsia="Times New Roman" w:cstheme="minorHAnsi"/>
                <w:szCs w:val="20"/>
              </w:rPr>
              <w:t xml:space="preserve">die niet onder een van de andere </w:t>
            </w:r>
            <w:proofErr w:type="spellStart"/>
            <w:r w:rsidR="00DC507B" w:rsidRPr="00DC507B">
              <w:rPr>
                <w:rFonts w:eastAsia="Times New Roman" w:cstheme="minorHAnsi"/>
                <w:szCs w:val="20"/>
              </w:rPr>
              <w:t>Gebiedsaanwijzingtypen</w:t>
            </w:r>
            <w:proofErr w:type="spellEnd"/>
            <w:r w:rsidR="00DC507B" w:rsidRPr="00DC507B">
              <w:rPr>
                <w:rFonts w:eastAsia="Times New Roman" w:cstheme="minorHAnsi"/>
                <w:szCs w:val="20"/>
              </w:rPr>
              <w:t xml:space="preserve"> te vatten zijn</w:t>
            </w:r>
            <w:r>
              <w:rPr>
                <w:rFonts w:eastAsia="Times New Roman" w:cstheme="minorHAnsi"/>
                <w:szCs w:val="20"/>
              </w:rPr>
              <w:t>)</w:t>
            </w:r>
            <w:r w:rsidR="00DC507B">
              <w:rPr>
                <w:rFonts w:eastAsia="Times New Roman" w:cstheme="minorHAnsi"/>
                <w:szCs w:val="20"/>
              </w:rPr>
              <w:t>.</w:t>
            </w:r>
          </w:p>
        </w:tc>
      </w:tr>
      <w:tr w:rsidR="00767980" w:rsidRPr="00320CAC" w14:paraId="6B1A3480" w14:textId="77777777" w:rsidTr="00B64EFA">
        <w:trPr>
          <w:divId w:val="236093006"/>
          <w:trHeight w:val="349"/>
          <w:tblCellSpacing w:w="0" w:type="dxa"/>
        </w:trPr>
        <w:tc>
          <w:tcPr>
            <w:tcW w:w="1500" w:type="pct"/>
            <w:tcBorders>
              <w:top w:val="nil"/>
              <w:left w:val="nil"/>
              <w:bottom w:val="nil"/>
              <w:right w:val="nil"/>
            </w:tcBorders>
          </w:tcPr>
          <w:p w14:paraId="2D5D65D0" w14:textId="77777777" w:rsidR="00767980" w:rsidRPr="00231950" w:rsidRDefault="00767980" w:rsidP="00684FCF">
            <w:pPr>
              <w:rPr>
                <w:rFonts w:eastAsia="Times New Roman"/>
                <w:b/>
                <w:bCs/>
                <w:szCs w:val="20"/>
              </w:rPr>
            </w:pPr>
            <w:r w:rsidRPr="00231950">
              <w:rPr>
                <w:rFonts w:eastAsia="Times New Roman"/>
                <w:b/>
                <w:bCs/>
                <w:szCs w:val="20"/>
              </w:rPr>
              <w:lastRenderedPageBreak/>
              <w:t>Toelichting</w:t>
            </w:r>
          </w:p>
        </w:tc>
        <w:tc>
          <w:tcPr>
            <w:tcW w:w="3500" w:type="pct"/>
            <w:tcBorders>
              <w:top w:val="nil"/>
              <w:left w:val="nil"/>
              <w:bottom w:val="nil"/>
              <w:right w:val="nil"/>
            </w:tcBorders>
          </w:tcPr>
          <w:p w14:paraId="73179774" w14:textId="1CD9338B"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DC507B">
              <w:rPr>
                <w:rFonts w:cstheme="minorHAnsi"/>
                <w:szCs w:val="20"/>
              </w:rPr>
              <w:t>Ruimtelijk gebruik</w:t>
            </w:r>
            <w:r>
              <w:rPr>
                <w:rFonts w:cstheme="minorHAnsi"/>
                <w:szCs w:val="20"/>
              </w:rPr>
              <w:t xml:space="preserve"> bijgehouden worden in de Stelselcatalogus.</w:t>
            </w:r>
          </w:p>
        </w:tc>
      </w:tr>
      <w:tr w:rsidR="00322022" w:rsidRPr="00320CAC" w14:paraId="1B466D04" w14:textId="77777777" w:rsidTr="00B64EFA">
        <w:trPr>
          <w:divId w:val="236093006"/>
          <w:trHeight w:val="349"/>
          <w:tblCellSpacing w:w="0" w:type="dxa"/>
        </w:trPr>
        <w:tc>
          <w:tcPr>
            <w:tcW w:w="1500" w:type="pct"/>
            <w:tcBorders>
              <w:top w:val="nil"/>
              <w:left w:val="nil"/>
              <w:bottom w:val="nil"/>
              <w:right w:val="nil"/>
            </w:tcBorders>
          </w:tcPr>
          <w:p w14:paraId="16B989EA" w14:textId="33CA8798" w:rsidR="00322022" w:rsidRPr="00231950" w:rsidRDefault="00322022"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66EC88BB" w14:textId="550B91C2" w:rsidR="00322022" w:rsidRDefault="00322022" w:rsidP="00684FCF">
            <w:pPr>
              <w:rPr>
                <w:rFonts w:cstheme="minorHAnsi"/>
                <w:szCs w:val="20"/>
              </w:rPr>
            </w:pPr>
            <w:proofErr w:type="spellStart"/>
            <w:r>
              <w:rPr>
                <w:rFonts w:cstheme="minorHAnsi"/>
                <w:szCs w:val="20"/>
              </w:rPr>
              <w:t>Ruimtelijkgebruikgebiedsaanwijzingen</w:t>
            </w:r>
            <w:proofErr w:type="spellEnd"/>
          </w:p>
        </w:tc>
      </w:tr>
    </w:tbl>
    <w:p w14:paraId="3F47C8AC" w14:textId="06418028" w:rsidR="007D4859" w:rsidRDefault="007D4859" w:rsidP="007D4859">
      <w:pPr>
        <w:pStyle w:val="Kop2"/>
        <w:divId w:val="236093006"/>
        <w:rPr>
          <w:rFonts w:eastAsia="Times New Roman"/>
        </w:rPr>
      </w:pPr>
      <w:bookmarkStart w:id="51" w:name="_Toc92286596"/>
      <w:r w:rsidRPr="00231950">
        <w:rPr>
          <w:rFonts w:eastAsia="Times New Roman"/>
        </w:rPr>
        <w:t xml:space="preserve">Objecttype </w:t>
      </w:r>
      <w:r w:rsidRPr="007D4859">
        <w:rPr>
          <w:rFonts w:eastAsia="Times New Roman"/>
        </w:rPr>
        <w:t>Verkeer</w:t>
      </w:r>
      <w:bookmarkEnd w:id="51"/>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6E878FD3" w14:textId="77777777" w:rsidTr="00B64EFA">
        <w:trPr>
          <w:divId w:val="236093006"/>
          <w:trHeight w:val="111"/>
          <w:tblCellSpacing w:w="0" w:type="dxa"/>
        </w:trPr>
        <w:tc>
          <w:tcPr>
            <w:tcW w:w="1500" w:type="pct"/>
            <w:tcBorders>
              <w:top w:val="nil"/>
              <w:left w:val="nil"/>
              <w:bottom w:val="nil"/>
              <w:right w:val="nil"/>
            </w:tcBorders>
            <w:hideMark/>
          </w:tcPr>
          <w:p w14:paraId="42D6D7CC"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7219615" w14:textId="60D42C92" w:rsidR="00767980" w:rsidRPr="00320CAC" w:rsidRDefault="001B47B0" w:rsidP="00684FCF">
            <w:pPr>
              <w:rPr>
                <w:rFonts w:eastAsia="Times New Roman" w:cstheme="minorHAnsi"/>
                <w:szCs w:val="20"/>
              </w:rPr>
            </w:pPr>
            <w:r>
              <w:rPr>
                <w:rFonts w:eastAsia="Times New Roman" w:cstheme="minorHAnsi"/>
                <w:szCs w:val="20"/>
              </w:rPr>
              <w:t>Verkeer</w:t>
            </w:r>
          </w:p>
        </w:tc>
      </w:tr>
      <w:tr w:rsidR="00767980" w:rsidRPr="00320CAC" w14:paraId="0ACC107F" w14:textId="77777777" w:rsidTr="00B64EFA">
        <w:trPr>
          <w:divId w:val="236093006"/>
          <w:trHeight w:val="340"/>
          <w:tblCellSpacing w:w="0" w:type="dxa"/>
        </w:trPr>
        <w:tc>
          <w:tcPr>
            <w:tcW w:w="1500" w:type="pct"/>
            <w:tcBorders>
              <w:top w:val="nil"/>
              <w:left w:val="nil"/>
              <w:bottom w:val="nil"/>
              <w:right w:val="nil"/>
            </w:tcBorders>
            <w:hideMark/>
          </w:tcPr>
          <w:p w14:paraId="61A57694"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23C2FF62" w14:textId="0BE50380" w:rsidR="00767980" w:rsidRPr="00320CAC" w:rsidRDefault="00234FC8" w:rsidP="006D32F0">
            <w:pPr>
              <w:rPr>
                <w:rFonts w:eastAsia="Times New Roman" w:cstheme="minorHAnsi"/>
                <w:szCs w:val="20"/>
              </w:rPr>
            </w:pPr>
            <w:r>
              <w:rPr>
                <w:rFonts w:eastAsia="Times New Roman" w:cstheme="minorHAnsi"/>
                <w:szCs w:val="20"/>
              </w:rPr>
              <w:t xml:space="preserve">Een aangewezen gebied gericht </w:t>
            </w:r>
            <w:r w:rsidR="006D32F0" w:rsidRPr="006D32F0">
              <w:rPr>
                <w:rFonts w:eastAsia="Times New Roman" w:cstheme="minorHAnsi"/>
                <w:szCs w:val="20"/>
              </w:rPr>
              <w:t>op beheer, onderhoud en ontwikkeling van verkeer en mobiliteit.</w:t>
            </w:r>
          </w:p>
        </w:tc>
      </w:tr>
      <w:tr w:rsidR="00767980" w:rsidRPr="00320CAC" w14:paraId="2DD4862D" w14:textId="77777777" w:rsidTr="00B64EFA">
        <w:trPr>
          <w:divId w:val="236093006"/>
          <w:trHeight w:val="563"/>
          <w:tblCellSpacing w:w="0" w:type="dxa"/>
        </w:trPr>
        <w:tc>
          <w:tcPr>
            <w:tcW w:w="1500" w:type="pct"/>
            <w:tcBorders>
              <w:top w:val="nil"/>
              <w:left w:val="nil"/>
              <w:bottom w:val="nil"/>
              <w:right w:val="nil"/>
            </w:tcBorders>
          </w:tcPr>
          <w:p w14:paraId="51A18CF6"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3DA99561" w14:textId="71626CA4" w:rsidR="00767980" w:rsidRPr="00320CAC" w:rsidRDefault="00767980" w:rsidP="00684FCF">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2E0B96">
              <w:rPr>
                <w:rFonts w:cstheme="minorHAnsi"/>
                <w:szCs w:val="20"/>
              </w:rPr>
              <w:t>Verkeer</w:t>
            </w:r>
            <w:r>
              <w:rPr>
                <w:rFonts w:cstheme="minorHAnsi"/>
                <w:szCs w:val="20"/>
              </w:rPr>
              <w:t xml:space="preserve"> bijgehouden worden in de Stelselcatalogus.</w:t>
            </w:r>
          </w:p>
        </w:tc>
      </w:tr>
      <w:tr w:rsidR="00322022" w:rsidRPr="00320CAC" w14:paraId="121E313C" w14:textId="77777777" w:rsidTr="00B64EFA">
        <w:trPr>
          <w:divId w:val="236093006"/>
          <w:trHeight w:val="563"/>
          <w:tblCellSpacing w:w="0" w:type="dxa"/>
        </w:trPr>
        <w:tc>
          <w:tcPr>
            <w:tcW w:w="1500" w:type="pct"/>
            <w:tcBorders>
              <w:top w:val="nil"/>
              <w:left w:val="nil"/>
              <w:bottom w:val="nil"/>
              <w:right w:val="nil"/>
            </w:tcBorders>
          </w:tcPr>
          <w:p w14:paraId="0500F951" w14:textId="133084DE" w:rsidR="00322022" w:rsidRPr="00231950" w:rsidRDefault="00322022"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11695CEA" w14:textId="5A49CFFE" w:rsidR="00322022" w:rsidRDefault="00322022" w:rsidP="00684FCF">
            <w:pPr>
              <w:rPr>
                <w:rFonts w:cstheme="minorHAnsi"/>
                <w:szCs w:val="20"/>
              </w:rPr>
            </w:pPr>
            <w:r>
              <w:rPr>
                <w:rFonts w:cstheme="minorHAnsi"/>
                <w:szCs w:val="20"/>
              </w:rPr>
              <w:t>Verkeergebiedsaanwijzingen</w:t>
            </w:r>
          </w:p>
        </w:tc>
      </w:tr>
    </w:tbl>
    <w:p w14:paraId="71B39DAC" w14:textId="6B5835AA" w:rsidR="007D4859" w:rsidRDefault="007D4859" w:rsidP="007D4859">
      <w:pPr>
        <w:pStyle w:val="Kop2"/>
        <w:divId w:val="236093006"/>
        <w:rPr>
          <w:rFonts w:eastAsia="Times New Roman"/>
        </w:rPr>
      </w:pPr>
      <w:bookmarkStart w:id="52" w:name="_Ref38297466"/>
      <w:bookmarkStart w:id="53" w:name="_Toc92286597"/>
      <w:r w:rsidRPr="00231950">
        <w:rPr>
          <w:rFonts w:eastAsia="Times New Roman"/>
        </w:rPr>
        <w:t xml:space="preserve">Objecttype </w:t>
      </w:r>
      <w:r w:rsidRPr="007D4859">
        <w:rPr>
          <w:rFonts w:eastAsia="Times New Roman"/>
        </w:rPr>
        <w:t>Water en watersysteem</w:t>
      </w:r>
      <w:bookmarkEnd w:id="52"/>
      <w:bookmarkEnd w:id="53"/>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67980" w:rsidRPr="00320CAC" w14:paraId="5FD5E71F" w14:textId="77777777" w:rsidTr="00B64EFA">
        <w:trPr>
          <w:divId w:val="236093006"/>
          <w:trHeight w:val="182"/>
          <w:tblCellSpacing w:w="0" w:type="dxa"/>
        </w:trPr>
        <w:tc>
          <w:tcPr>
            <w:tcW w:w="1500" w:type="pct"/>
            <w:tcBorders>
              <w:top w:val="nil"/>
              <w:left w:val="nil"/>
              <w:bottom w:val="nil"/>
              <w:right w:val="nil"/>
            </w:tcBorders>
            <w:hideMark/>
          </w:tcPr>
          <w:p w14:paraId="131E82C9" w14:textId="77777777" w:rsidR="00767980" w:rsidRPr="00231950" w:rsidRDefault="00767980"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48C278C" w14:textId="78E78774" w:rsidR="00767980" w:rsidRPr="00320CAC" w:rsidRDefault="002357FE" w:rsidP="002357FE">
            <w:pPr>
              <w:rPr>
                <w:rFonts w:eastAsia="Times New Roman" w:cstheme="minorHAnsi"/>
                <w:szCs w:val="20"/>
              </w:rPr>
            </w:pPr>
            <w:r w:rsidRPr="002357FE">
              <w:rPr>
                <w:rFonts w:eastAsia="Times New Roman" w:cstheme="minorHAnsi"/>
                <w:szCs w:val="20"/>
              </w:rPr>
              <w:t>Water en watersysteem</w:t>
            </w:r>
          </w:p>
        </w:tc>
      </w:tr>
      <w:tr w:rsidR="00767980" w:rsidRPr="00320CAC" w14:paraId="4FE14F97" w14:textId="77777777" w:rsidTr="00B64EFA">
        <w:trPr>
          <w:divId w:val="236093006"/>
          <w:trHeight w:val="559"/>
          <w:tblCellSpacing w:w="0" w:type="dxa"/>
        </w:trPr>
        <w:tc>
          <w:tcPr>
            <w:tcW w:w="1500" w:type="pct"/>
            <w:tcBorders>
              <w:top w:val="nil"/>
              <w:left w:val="nil"/>
              <w:bottom w:val="nil"/>
              <w:right w:val="nil"/>
            </w:tcBorders>
            <w:hideMark/>
          </w:tcPr>
          <w:p w14:paraId="2C10721F" w14:textId="77777777" w:rsidR="00767980" w:rsidRPr="00231950" w:rsidRDefault="00767980"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0DF6CB48" w14:textId="15F2BA86" w:rsidR="00767980" w:rsidRPr="00320CAC" w:rsidRDefault="00AA2B27" w:rsidP="00F66C49">
            <w:pPr>
              <w:rPr>
                <w:rFonts w:eastAsia="Times New Roman" w:cstheme="minorHAnsi"/>
                <w:szCs w:val="20"/>
              </w:rPr>
            </w:pPr>
            <w:r>
              <w:rPr>
                <w:rFonts w:eastAsia="Times New Roman" w:cstheme="minorHAnsi"/>
                <w:szCs w:val="20"/>
              </w:rPr>
              <w:t>Een aangewezen gebied</w:t>
            </w:r>
            <w:r w:rsidR="00F66C49" w:rsidRPr="00F66C49">
              <w:rPr>
                <w:rFonts w:eastAsia="Times New Roman" w:cstheme="minorHAnsi"/>
                <w:szCs w:val="20"/>
              </w:rPr>
              <w:t xml:space="preserve"> gericht op het beheer van water en watersystemen.</w:t>
            </w:r>
          </w:p>
        </w:tc>
      </w:tr>
      <w:tr w:rsidR="00767980" w:rsidRPr="00320CAC" w14:paraId="30E33E11" w14:textId="77777777" w:rsidTr="00B64EFA">
        <w:trPr>
          <w:divId w:val="236093006"/>
          <w:trHeight w:val="924"/>
          <w:tblCellSpacing w:w="0" w:type="dxa"/>
        </w:trPr>
        <w:tc>
          <w:tcPr>
            <w:tcW w:w="1500" w:type="pct"/>
            <w:tcBorders>
              <w:top w:val="nil"/>
              <w:left w:val="nil"/>
              <w:bottom w:val="nil"/>
              <w:right w:val="nil"/>
            </w:tcBorders>
          </w:tcPr>
          <w:p w14:paraId="11B723CF" w14:textId="77777777" w:rsidR="00767980" w:rsidRPr="00231950" w:rsidRDefault="00767980"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39E56868" w14:textId="62FF4945" w:rsidR="00767980" w:rsidRPr="00320CAC" w:rsidRDefault="00767980" w:rsidP="004B125B">
            <w:pPr>
              <w:rPr>
                <w:rFonts w:eastAsia="Times New Roman" w:cstheme="minorHAnsi"/>
                <w:szCs w:val="20"/>
              </w:rPr>
            </w:pPr>
            <w:r>
              <w:rPr>
                <w:rFonts w:cstheme="minorHAnsi"/>
                <w:szCs w:val="20"/>
              </w:rPr>
              <w:t xml:space="preserve">Voorbeelden zijn te vinden in de stelselcatalogus aangezien de verschillende groepen die gekozen kunnen worden onder </w:t>
            </w:r>
            <w:r w:rsidR="002357FE" w:rsidRPr="002357FE">
              <w:rPr>
                <w:rFonts w:cstheme="minorHAnsi"/>
                <w:szCs w:val="20"/>
              </w:rPr>
              <w:t>Water en watersysteem</w:t>
            </w:r>
            <w:r w:rsidR="004B125B">
              <w:rPr>
                <w:rFonts w:cstheme="minorHAnsi"/>
                <w:szCs w:val="20"/>
              </w:rPr>
              <w:t xml:space="preserve"> </w:t>
            </w:r>
            <w:r>
              <w:rPr>
                <w:rFonts w:cstheme="minorHAnsi"/>
                <w:szCs w:val="20"/>
              </w:rPr>
              <w:t>bijgehouden worden in de Stelselcatalogus.</w:t>
            </w:r>
          </w:p>
        </w:tc>
      </w:tr>
      <w:tr w:rsidR="00322022" w:rsidRPr="00320CAC" w14:paraId="047A5E65" w14:textId="77777777" w:rsidTr="00B64EFA">
        <w:trPr>
          <w:divId w:val="236093006"/>
          <w:trHeight w:val="924"/>
          <w:tblCellSpacing w:w="0" w:type="dxa"/>
        </w:trPr>
        <w:tc>
          <w:tcPr>
            <w:tcW w:w="1500" w:type="pct"/>
            <w:tcBorders>
              <w:top w:val="nil"/>
              <w:left w:val="nil"/>
              <w:bottom w:val="nil"/>
              <w:right w:val="nil"/>
            </w:tcBorders>
          </w:tcPr>
          <w:p w14:paraId="588A60AC" w14:textId="7A75753A" w:rsidR="00322022" w:rsidRPr="00231950" w:rsidRDefault="00322022" w:rsidP="00684FCF">
            <w:pPr>
              <w:rPr>
                <w:rFonts w:eastAsia="Times New Roman"/>
                <w:b/>
                <w:bCs/>
                <w:szCs w:val="20"/>
              </w:rPr>
            </w:pPr>
            <w:r>
              <w:rPr>
                <w:rFonts w:eastAsia="Times New Roman"/>
                <w:b/>
                <w:bCs/>
                <w:szCs w:val="20"/>
              </w:rPr>
              <w:t>Label</w:t>
            </w:r>
          </w:p>
        </w:tc>
        <w:tc>
          <w:tcPr>
            <w:tcW w:w="3500" w:type="pct"/>
            <w:tcBorders>
              <w:top w:val="nil"/>
              <w:left w:val="nil"/>
              <w:bottom w:val="nil"/>
              <w:right w:val="nil"/>
            </w:tcBorders>
          </w:tcPr>
          <w:p w14:paraId="4FAB94DA" w14:textId="335B3AED" w:rsidR="00322022" w:rsidRDefault="00322022" w:rsidP="004B125B">
            <w:pPr>
              <w:rPr>
                <w:rFonts w:cstheme="minorHAnsi"/>
                <w:szCs w:val="20"/>
              </w:rPr>
            </w:pPr>
            <w:r>
              <w:rPr>
                <w:rFonts w:cstheme="minorHAnsi"/>
                <w:szCs w:val="20"/>
              </w:rPr>
              <w:t>Water</w:t>
            </w:r>
            <w:r w:rsidR="00867C27">
              <w:rPr>
                <w:rFonts w:cstheme="minorHAnsi"/>
                <w:szCs w:val="20"/>
              </w:rPr>
              <w:t>-</w:t>
            </w:r>
            <w:r>
              <w:rPr>
                <w:rFonts w:cstheme="minorHAnsi"/>
                <w:szCs w:val="20"/>
              </w:rPr>
              <w:t>en</w:t>
            </w:r>
            <w:r w:rsidR="00867C27">
              <w:rPr>
                <w:rFonts w:cstheme="minorHAnsi"/>
                <w:szCs w:val="20"/>
              </w:rPr>
              <w:t>-</w:t>
            </w:r>
            <w:r>
              <w:rPr>
                <w:rFonts w:cstheme="minorHAnsi"/>
                <w:szCs w:val="20"/>
              </w:rPr>
              <w:t>watersysteemgebiedsaanwijzingen</w:t>
            </w:r>
          </w:p>
        </w:tc>
      </w:tr>
    </w:tbl>
    <w:p w14:paraId="2801B211" w14:textId="0D4FCE00" w:rsidR="00767980" w:rsidRPr="00231950" w:rsidRDefault="00767980" w:rsidP="007D4859">
      <w:pPr>
        <w:pStyle w:val="Kop2"/>
        <w:divId w:val="236093006"/>
        <w:rPr>
          <w:rFonts w:eastAsia="Times New Roman"/>
        </w:rPr>
      </w:pPr>
      <w:bookmarkStart w:id="54" w:name="_Toc92286598"/>
      <w:r>
        <w:rPr>
          <w:rFonts w:eastAsia="Times New Roman"/>
        </w:rPr>
        <w:t>Objecttype Locatie</w:t>
      </w:r>
      <w:bookmarkEnd w:id="54"/>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F6270" w:rsidRPr="00231950" w14:paraId="7391DF1D" w14:textId="77777777" w:rsidTr="00B64EFA">
        <w:trPr>
          <w:divId w:val="236093006"/>
          <w:tblCellSpacing w:w="0" w:type="dxa"/>
        </w:trPr>
        <w:tc>
          <w:tcPr>
            <w:tcW w:w="1500" w:type="pct"/>
            <w:tcBorders>
              <w:top w:val="nil"/>
              <w:left w:val="nil"/>
              <w:bottom w:val="nil"/>
              <w:right w:val="nil"/>
            </w:tcBorders>
            <w:hideMark/>
          </w:tcPr>
          <w:p w14:paraId="780AC3C4" w14:textId="77777777" w:rsidR="006F6270" w:rsidRPr="00231950" w:rsidRDefault="006F6270" w:rsidP="005A25D6">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50053A14" w14:textId="77777777" w:rsidR="006F6270" w:rsidRPr="00231950" w:rsidRDefault="006F6270" w:rsidP="005A25D6">
            <w:pPr>
              <w:rPr>
                <w:rFonts w:eastAsia="Times New Roman"/>
                <w:szCs w:val="20"/>
              </w:rPr>
            </w:pPr>
            <w:r w:rsidRPr="00231950">
              <w:rPr>
                <w:rFonts w:eastAsia="Times New Roman"/>
                <w:szCs w:val="20"/>
              </w:rPr>
              <w:t>Locatie</w:t>
            </w:r>
          </w:p>
        </w:tc>
      </w:tr>
      <w:tr w:rsidR="006F6270" w:rsidRPr="00231950" w14:paraId="7223405F" w14:textId="77777777" w:rsidTr="00B64EFA">
        <w:trPr>
          <w:divId w:val="236093006"/>
          <w:tblCellSpacing w:w="0" w:type="dxa"/>
        </w:trPr>
        <w:tc>
          <w:tcPr>
            <w:tcW w:w="1500" w:type="pct"/>
            <w:tcBorders>
              <w:top w:val="nil"/>
              <w:left w:val="nil"/>
              <w:bottom w:val="nil"/>
              <w:right w:val="nil"/>
            </w:tcBorders>
            <w:hideMark/>
          </w:tcPr>
          <w:p w14:paraId="3E29512C" w14:textId="77777777" w:rsidR="006F6270" w:rsidRPr="00231950" w:rsidRDefault="006F6270" w:rsidP="005A25D6">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0F3557B" w14:textId="54646F5E" w:rsidR="006F6270" w:rsidRPr="00231950" w:rsidRDefault="00AC4961" w:rsidP="005A25D6">
            <w:pPr>
              <w:rPr>
                <w:rFonts w:eastAsia="Times New Roman"/>
                <w:szCs w:val="20"/>
              </w:rPr>
            </w:pPr>
            <w:r>
              <w:t xml:space="preserve">De locatie beschrijft </w:t>
            </w:r>
            <w:r w:rsidR="00AB6151">
              <w:t xml:space="preserve">middels coördinaten </w:t>
            </w:r>
            <w:r>
              <w:t xml:space="preserve">de ruimtelijke dimensie of ruimtelijke afbakening van een regel of van een objecttype die in de regel beschreven wordt. </w:t>
            </w:r>
          </w:p>
        </w:tc>
      </w:tr>
      <w:tr w:rsidR="006F6270" w:rsidRPr="00231950" w14:paraId="6DFCA1BD" w14:textId="77777777" w:rsidTr="00B64EFA">
        <w:trPr>
          <w:divId w:val="236093006"/>
          <w:tblCellSpacing w:w="0" w:type="dxa"/>
        </w:trPr>
        <w:tc>
          <w:tcPr>
            <w:tcW w:w="1500" w:type="pct"/>
            <w:tcBorders>
              <w:top w:val="nil"/>
              <w:left w:val="nil"/>
              <w:bottom w:val="nil"/>
              <w:right w:val="nil"/>
            </w:tcBorders>
          </w:tcPr>
          <w:p w14:paraId="4D6983E8" w14:textId="77777777" w:rsidR="006F6270" w:rsidRPr="00231950" w:rsidRDefault="006F6270" w:rsidP="005A25D6">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63F63DCF" w14:textId="0D25BF29" w:rsidR="006F6270" w:rsidRPr="00231950" w:rsidRDefault="006F6270" w:rsidP="005A25D6">
            <w:pPr>
              <w:rPr>
                <w:rFonts w:eastAsia="Times New Roman"/>
                <w:szCs w:val="20"/>
              </w:rPr>
            </w:pPr>
            <w:r w:rsidRPr="00231950">
              <w:rPr>
                <w:rFonts w:eastAsia="Times New Roman"/>
                <w:szCs w:val="20"/>
              </w:rPr>
              <w:t xml:space="preserve">De naam Locatie is gekozen omdat het in het </w:t>
            </w:r>
            <w:proofErr w:type="spellStart"/>
            <w:r w:rsidRPr="00231950">
              <w:rPr>
                <w:rFonts w:eastAsia="Times New Roman"/>
                <w:szCs w:val="20"/>
              </w:rPr>
              <w:t>informatiemodel</w:t>
            </w:r>
            <w:proofErr w:type="spellEnd"/>
            <w:r w:rsidRPr="00231950">
              <w:rPr>
                <w:rFonts w:eastAsia="Times New Roman"/>
                <w:szCs w:val="20"/>
              </w:rPr>
              <w:t xml:space="preserve"> om de locatie gaat, en niet </w:t>
            </w:r>
            <w:r>
              <w:rPr>
                <w:rFonts w:eastAsia="Times New Roman"/>
                <w:szCs w:val="20"/>
              </w:rPr>
              <w:t xml:space="preserve">alleen </w:t>
            </w:r>
            <w:r w:rsidRPr="00231950">
              <w:rPr>
                <w:rFonts w:eastAsia="Times New Roman"/>
                <w:szCs w:val="20"/>
              </w:rPr>
              <w:t xml:space="preserve">over de rol die de locatie speelt in relatie tot de </w:t>
            </w:r>
            <w:r>
              <w:rPr>
                <w:rFonts w:eastAsia="Times New Roman"/>
                <w:szCs w:val="20"/>
              </w:rPr>
              <w:t xml:space="preserve">regeltekst, zijnde het </w:t>
            </w:r>
            <w:r w:rsidRPr="00F831B6">
              <w:rPr>
                <w:rFonts w:eastAsia="Times New Roman"/>
                <w:b/>
                <w:bCs/>
                <w:szCs w:val="20"/>
              </w:rPr>
              <w:t>werkingsgebied</w:t>
            </w:r>
            <w:r>
              <w:rPr>
                <w:rFonts w:eastAsia="Times New Roman"/>
                <w:szCs w:val="20"/>
              </w:rPr>
              <w:t xml:space="preserve"> van het artikel of lid</w:t>
            </w:r>
            <w:r w:rsidRPr="00231950">
              <w:rPr>
                <w:rFonts w:eastAsia="Times New Roman"/>
                <w:szCs w:val="20"/>
              </w:rPr>
              <w:t xml:space="preserve">. De Locatie wordt immers ook gebruikt en beschouwd vanuit een </w:t>
            </w:r>
            <w:r>
              <w:rPr>
                <w:rFonts w:eastAsia="Times New Roman"/>
                <w:szCs w:val="20"/>
              </w:rPr>
              <w:t xml:space="preserve">Juridische regel, een </w:t>
            </w:r>
            <w:r w:rsidRPr="00231950">
              <w:rPr>
                <w:rFonts w:eastAsia="Times New Roman"/>
                <w:szCs w:val="20"/>
              </w:rPr>
              <w:t>activiteit, een functie, of een normwaarde en vanuit dit oogpunt is de Locatie geen werkingsgebied. De term werkingsgebied is voorbehouden aan de relatie van regel</w:t>
            </w:r>
            <w:r>
              <w:rPr>
                <w:rFonts w:eastAsia="Times New Roman"/>
                <w:szCs w:val="20"/>
              </w:rPr>
              <w:t>tekst</w:t>
            </w:r>
            <w:r w:rsidRPr="00231950">
              <w:rPr>
                <w:rFonts w:eastAsia="Times New Roman"/>
                <w:szCs w:val="20"/>
              </w:rPr>
              <w:t xml:space="preserve"> naar locatie. </w:t>
            </w:r>
            <w:r>
              <w:rPr>
                <w:rFonts w:eastAsia="Times New Roman"/>
                <w:szCs w:val="20"/>
              </w:rPr>
              <w:t xml:space="preserve">Veelal wordt de rol die de Locatie speelt in relatie tot de objecttypen de </w:t>
            </w:r>
            <w:r w:rsidRPr="00F831B6">
              <w:rPr>
                <w:rFonts w:eastAsia="Times New Roman"/>
                <w:b/>
                <w:bCs/>
                <w:szCs w:val="20"/>
              </w:rPr>
              <w:t>locatieaanduiding</w:t>
            </w:r>
            <w:r>
              <w:rPr>
                <w:rFonts w:eastAsia="Times New Roman"/>
                <w:szCs w:val="20"/>
              </w:rPr>
              <w:t xml:space="preserve"> genoemd. </w:t>
            </w:r>
            <w:r w:rsidR="00403DF1">
              <w:rPr>
                <w:rFonts w:eastAsia="Times New Roman"/>
                <w:szCs w:val="20"/>
              </w:rPr>
              <w:t xml:space="preserve">In het geval dat een locatie </w:t>
            </w:r>
            <w:r w:rsidR="002706A3">
              <w:rPr>
                <w:rFonts w:eastAsia="Times New Roman"/>
                <w:szCs w:val="20"/>
              </w:rPr>
              <w:t xml:space="preserve">rechtstreeks </w:t>
            </w:r>
            <w:r w:rsidR="00403DF1">
              <w:rPr>
                <w:rFonts w:eastAsia="Times New Roman"/>
                <w:szCs w:val="20"/>
              </w:rPr>
              <w:t xml:space="preserve">wordt geduid </w:t>
            </w:r>
            <w:r w:rsidR="002706A3">
              <w:rPr>
                <w:rFonts w:eastAsia="Times New Roman"/>
                <w:szCs w:val="20"/>
              </w:rPr>
              <w:t xml:space="preserve">via </w:t>
            </w:r>
            <w:r w:rsidR="00403DF1">
              <w:rPr>
                <w:rFonts w:eastAsia="Times New Roman"/>
                <w:szCs w:val="20"/>
              </w:rPr>
              <w:t xml:space="preserve">een bevoegd gezag </w:t>
            </w:r>
            <w:r w:rsidR="00475B25">
              <w:rPr>
                <w:rFonts w:eastAsia="Times New Roman"/>
                <w:szCs w:val="20"/>
              </w:rPr>
              <w:t xml:space="preserve">gaat dit over </w:t>
            </w:r>
            <w:r w:rsidR="00475B25" w:rsidRPr="00475B25">
              <w:rPr>
                <w:rFonts w:eastAsia="Times New Roman"/>
                <w:b/>
                <w:bCs/>
                <w:szCs w:val="20"/>
              </w:rPr>
              <w:t>het ambtsgebied</w:t>
            </w:r>
            <w:r w:rsidR="00475B25">
              <w:rPr>
                <w:rFonts w:eastAsia="Times New Roman"/>
                <w:szCs w:val="20"/>
              </w:rPr>
              <w:t xml:space="preserve"> van het bevoegd gezag.</w:t>
            </w:r>
          </w:p>
          <w:p w14:paraId="78AE28EE" w14:textId="42F4564B" w:rsidR="006F6270" w:rsidRDefault="006F6270" w:rsidP="005A25D6">
            <w:pPr>
              <w:rPr>
                <w:rFonts w:eastAsia="Times New Roman"/>
                <w:szCs w:val="20"/>
              </w:rPr>
            </w:pPr>
          </w:p>
          <w:p w14:paraId="2502F620" w14:textId="52FFB64E" w:rsidR="00D21FE2" w:rsidRDefault="006635D4" w:rsidP="005A25D6">
            <w:pPr>
              <w:rPr>
                <w:rFonts w:eastAsia="Times New Roman"/>
                <w:szCs w:val="20"/>
              </w:rPr>
            </w:pPr>
            <w:r>
              <w:rPr>
                <w:rFonts w:eastAsia="Times New Roman"/>
                <w:szCs w:val="20"/>
              </w:rPr>
              <w:lastRenderedPageBreak/>
              <w:t>Een Locatie wordt altijd eerst gedefinieerd vanuit een Juridische regel of Tekstdeel. Hierna</w:t>
            </w:r>
            <w:r w:rsidR="00B27729">
              <w:rPr>
                <w:rFonts w:eastAsia="Times New Roman"/>
                <w:szCs w:val="20"/>
              </w:rPr>
              <w:t>, of tegelijk,</w:t>
            </w:r>
            <w:r>
              <w:rPr>
                <w:rFonts w:eastAsia="Times New Roman"/>
                <w:szCs w:val="20"/>
              </w:rPr>
              <w:t xml:space="preserve"> </w:t>
            </w:r>
            <w:r w:rsidR="006263C3">
              <w:rPr>
                <w:rFonts w:eastAsia="Times New Roman"/>
                <w:szCs w:val="20"/>
              </w:rPr>
              <w:t>word</w:t>
            </w:r>
            <w:r w:rsidR="00D2370A">
              <w:rPr>
                <w:rFonts w:eastAsia="Times New Roman"/>
                <w:szCs w:val="20"/>
              </w:rPr>
              <w:t xml:space="preserve"> een Locatie </w:t>
            </w:r>
            <w:r>
              <w:rPr>
                <w:rFonts w:eastAsia="Times New Roman"/>
                <w:szCs w:val="20"/>
              </w:rPr>
              <w:t xml:space="preserve">ook gebruikt als locatieaanduiding vanuit </w:t>
            </w:r>
            <w:r w:rsidR="007C6B00">
              <w:rPr>
                <w:rFonts w:eastAsia="Times New Roman"/>
                <w:szCs w:val="20"/>
              </w:rPr>
              <w:t>de o</w:t>
            </w:r>
            <w:r>
              <w:rPr>
                <w:rFonts w:eastAsia="Times New Roman"/>
                <w:szCs w:val="20"/>
              </w:rPr>
              <w:t>bjecttypes</w:t>
            </w:r>
            <w:r w:rsidR="00812059">
              <w:rPr>
                <w:rFonts w:eastAsia="Times New Roman"/>
                <w:szCs w:val="20"/>
              </w:rPr>
              <w:t xml:space="preserve"> die </w:t>
            </w:r>
            <w:r w:rsidR="0057389E">
              <w:rPr>
                <w:rFonts w:eastAsia="Times New Roman"/>
                <w:szCs w:val="20"/>
              </w:rPr>
              <w:t xml:space="preserve">hier vanuit </w:t>
            </w:r>
            <w:r w:rsidR="00812059">
              <w:rPr>
                <w:rFonts w:eastAsia="Times New Roman"/>
                <w:szCs w:val="20"/>
              </w:rPr>
              <w:t>worden beschreven</w:t>
            </w:r>
            <w:r w:rsidR="0057389E">
              <w:rPr>
                <w:rFonts w:eastAsia="Times New Roman"/>
                <w:szCs w:val="20"/>
              </w:rPr>
              <w:t>.</w:t>
            </w:r>
          </w:p>
          <w:p w14:paraId="6E3D38F0" w14:textId="3701A6C1" w:rsidR="00D21FE2" w:rsidRPr="00231950" w:rsidRDefault="00D21FE2" w:rsidP="005A25D6">
            <w:pPr>
              <w:rPr>
                <w:rFonts w:eastAsia="Times New Roman"/>
                <w:szCs w:val="20"/>
              </w:rPr>
            </w:pPr>
          </w:p>
          <w:p w14:paraId="4C652088" w14:textId="3DBE5396" w:rsidR="006F6270" w:rsidRDefault="006F6270" w:rsidP="005A25D6">
            <w:pPr>
              <w:rPr>
                <w:rFonts w:eastAsia="Times New Roman"/>
                <w:szCs w:val="20"/>
              </w:rPr>
            </w:pPr>
            <w:r>
              <w:rPr>
                <w:rFonts w:eastAsia="Times New Roman"/>
                <w:szCs w:val="20"/>
              </w:rPr>
              <w:t xml:space="preserve">Informatiekundig worden de Juridische regel en de Locatie als twee, apart te beheren, informatiekundige eenheden gezien. Dit maakt het mogelijk om dezelfde Locatie te gebruiken in verschillende regels en in bijvoorbeeld verschillende activiteiten, mits bewust dezelfde Locatie wordt bedoeld. </w:t>
            </w:r>
            <w:r w:rsidRPr="00231950">
              <w:rPr>
                <w:rFonts w:eastAsia="Times New Roman"/>
                <w:szCs w:val="20"/>
              </w:rPr>
              <w:t xml:space="preserve">Als de Locatie wijzigt, dan wijzigt de </w:t>
            </w:r>
            <w:r>
              <w:rPr>
                <w:rFonts w:eastAsia="Times New Roman"/>
                <w:szCs w:val="20"/>
              </w:rPr>
              <w:t>Juridische regel niet. De regel bevat immers alleen een verwijzing naar een Locatie. Deze twee bij elkaar in samenhang wijzigen uiteraard wel als de Locatie wijzigt</w:t>
            </w:r>
          </w:p>
          <w:p w14:paraId="5E9DD4CD" w14:textId="77777777" w:rsidR="006F6270" w:rsidRDefault="006F6270" w:rsidP="005A25D6">
            <w:pPr>
              <w:rPr>
                <w:rFonts w:eastAsia="Times New Roman"/>
                <w:szCs w:val="20"/>
              </w:rPr>
            </w:pPr>
          </w:p>
          <w:p w14:paraId="67F99CAE" w14:textId="27315948" w:rsidR="006F6270" w:rsidRPr="00231950" w:rsidRDefault="006F6270" w:rsidP="005A25D6">
            <w:pPr>
              <w:rPr>
                <w:rFonts w:eastAsia="Times New Roman"/>
                <w:szCs w:val="20"/>
              </w:rPr>
            </w:pPr>
            <w:r w:rsidRPr="00231950">
              <w:rPr>
                <w:rFonts w:eastAsia="Times New Roman"/>
                <w:szCs w:val="20"/>
              </w:rPr>
              <w:t xml:space="preserve">Het is mogelijk om dezelfde locatie te gebruiken in meerdere regels. Dit </w:t>
            </w:r>
            <w:r>
              <w:rPr>
                <w:rFonts w:eastAsia="Times New Roman"/>
                <w:szCs w:val="20"/>
              </w:rPr>
              <w:t xml:space="preserve">kan gewenst zijn </w:t>
            </w:r>
            <w:r w:rsidRPr="00231950">
              <w:rPr>
                <w:rFonts w:eastAsia="Times New Roman"/>
                <w:szCs w:val="20"/>
              </w:rPr>
              <w:t xml:space="preserve">als </w:t>
            </w:r>
            <w:r>
              <w:rPr>
                <w:rFonts w:eastAsia="Times New Roman"/>
                <w:szCs w:val="20"/>
              </w:rPr>
              <w:t xml:space="preserve">de locatieaanduiding </w:t>
            </w:r>
            <w:r w:rsidRPr="00231950">
              <w:rPr>
                <w:rFonts w:eastAsia="Times New Roman"/>
                <w:szCs w:val="20"/>
              </w:rPr>
              <w:t xml:space="preserve">van elk van deze regels tegelijk mee moet wijzigen als de locatie verandert. </w:t>
            </w:r>
            <w:r>
              <w:rPr>
                <w:rFonts w:eastAsia="Times New Roman"/>
                <w:szCs w:val="20"/>
              </w:rPr>
              <w:t>Een verandering is bijvoorbeeld</w:t>
            </w:r>
            <w:r w:rsidRPr="00231950">
              <w:rPr>
                <w:rFonts w:eastAsia="Times New Roman"/>
                <w:szCs w:val="20"/>
              </w:rPr>
              <w:t xml:space="preserve"> </w:t>
            </w:r>
            <w:r>
              <w:rPr>
                <w:rFonts w:eastAsia="Times New Roman"/>
                <w:szCs w:val="20"/>
              </w:rPr>
              <w:t xml:space="preserve">wanneer een </w:t>
            </w:r>
            <w:r w:rsidRPr="00231950">
              <w:rPr>
                <w:rFonts w:eastAsia="Times New Roman"/>
                <w:szCs w:val="20"/>
              </w:rPr>
              <w:t>geometrie</w:t>
            </w:r>
            <w:r>
              <w:rPr>
                <w:rFonts w:eastAsia="Times New Roman"/>
                <w:szCs w:val="20"/>
              </w:rPr>
              <w:t xml:space="preserve"> verandert</w:t>
            </w:r>
            <w:r w:rsidRPr="00231950">
              <w:rPr>
                <w:rFonts w:eastAsia="Times New Roman"/>
                <w:szCs w:val="20"/>
              </w:rPr>
              <w:t xml:space="preserve">, of als er een nieuw </w:t>
            </w:r>
            <w:r>
              <w:rPr>
                <w:rFonts w:eastAsia="Times New Roman"/>
                <w:szCs w:val="20"/>
              </w:rPr>
              <w:t>G</w:t>
            </w:r>
            <w:r w:rsidRPr="00231950">
              <w:rPr>
                <w:rFonts w:eastAsia="Times New Roman"/>
                <w:szCs w:val="20"/>
              </w:rPr>
              <w:t xml:space="preserve">ebied toegevoegd wordt aan een </w:t>
            </w:r>
            <w:r>
              <w:rPr>
                <w:rFonts w:eastAsia="Times New Roman"/>
                <w:szCs w:val="20"/>
              </w:rPr>
              <w:t>Gebiedengroep</w:t>
            </w:r>
            <w:r w:rsidRPr="00231950">
              <w:rPr>
                <w:rFonts w:eastAsia="Times New Roman"/>
                <w:szCs w:val="20"/>
              </w:rPr>
              <w:t>.</w:t>
            </w:r>
            <w:r w:rsidR="006972BB">
              <w:rPr>
                <w:rFonts w:eastAsia="Times New Roman"/>
                <w:szCs w:val="20"/>
              </w:rPr>
              <w:t xml:space="preserve"> Het kan gewenst zijn dat de regels meebewegen met de uitbreiding, m</w:t>
            </w:r>
            <w:r>
              <w:rPr>
                <w:rFonts w:eastAsia="Times New Roman"/>
                <w:szCs w:val="20"/>
              </w:rPr>
              <w:t xml:space="preserve">aar het kan ook ongewenst zijn. </w:t>
            </w:r>
            <w:r w:rsidRPr="00231950">
              <w:rPr>
                <w:rFonts w:eastAsia="Times New Roman"/>
                <w:szCs w:val="20"/>
              </w:rPr>
              <w:t xml:space="preserve">Het is </w:t>
            </w:r>
            <w:r>
              <w:rPr>
                <w:rFonts w:eastAsia="Times New Roman"/>
                <w:szCs w:val="20"/>
              </w:rPr>
              <w:t xml:space="preserve">daarom </w:t>
            </w:r>
            <w:r w:rsidRPr="00231950">
              <w:rPr>
                <w:rFonts w:eastAsia="Times New Roman"/>
                <w:szCs w:val="20"/>
              </w:rPr>
              <w:t>ook mogelijk om juist aparte locatie</w:t>
            </w:r>
            <w:r>
              <w:rPr>
                <w:rFonts w:eastAsia="Times New Roman"/>
                <w:szCs w:val="20"/>
              </w:rPr>
              <w:t>s</w:t>
            </w:r>
            <w:r w:rsidRPr="00231950">
              <w:rPr>
                <w:rFonts w:eastAsia="Times New Roman"/>
                <w:szCs w:val="20"/>
              </w:rPr>
              <w:t xml:space="preserve"> te gebruiken die een </w:t>
            </w:r>
            <w:r>
              <w:rPr>
                <w:rFonts w:eastAsia="Times New Roman"/>
                <w:szCs w:val="20"/>
              </w:rPr>
              <w:t>gelijke geometrische afbakening kennen.</w:t>
            </w:r>
            <w:r w:rsidRPr="00231950">
              <w:rPr>
                <w:rFonts w:eastAsia="Times New Roman"/>
                <w:szCs w:val="20"/>
              </w:rPr>
              <w:t xml:space="preserve"> Dit </w:t>
            </w:r>
            <w:r>
              <w:rPr>
                <w:rFonts w:eastAsia="Times New Roman"/>
                <w:szCs w:val="20"/>
              </w:rPr>
              <w:t>kan nodig zijn wanneer de geometrische afbakening van een regel juist niet mee mag veranderen als de locatie hiervan moet wijzigen vanuit een andere regel. Zo</w:t>
            </w:r>
            <w:r w:rsidRPr="00231950">
              <w:rPr>
                <w:rFonts w:eastAsia="Times New Roman"/>
                <w:szCs w:val="20"/>
              </w:rPr>
              <w:t xml:space="preserve"> kunnen </w:t>
            </w:r>
            <w:r>
              <w:rPr>
                <w:rFonts w:eastAsia="Times New Roman"/>
                <w:szCs w:val="20"/>
              </w:rPr>
              <w:t xml:space="preserve">er </w:t>
            </w:r>
            <w:r w:rsidRPr="00231950">
              <w:rPr>
                <w:rFonts w:eastAsia="Times New Roman"/>
                <w:szCs w:val="20"/>
              </w:rPr>
              <w:t xml:space="preserve">bijvoorbeeld 10 verschillende regels tegelijkertijd geldig zijn, op evenzoveel </w:t>
            </w:r>
            <w:r>
              <w:rPr>
                <w:rFonts w:eastAsia="Times New Roman"/>
                <w:szCs w:val="20"/>
              </w:rPr>
              <w:t>geometrisch</w:t>
            </w:r>
            <w:r w:rsidRPr="00231950">
              <w:rPr>
                <w:rFonts w:eastAsia="Times New Roman"/>
                <w:szCs w:val="20"/>
              </w:rPr>
              <w:t xml:space="preserve"> afgebakende locaties, waarbij de locaties exact dezelfde geometrie hebben</w:t>
            </w:r>
            <w:r>
              <w:rPr>
                <w:rFonts w:eastAsia="Times New Roman"/>
                <w:szCs w:val="20"/>
              </w:rPr>
              <w:t>,</w:t>
            </w:r>
            <w:r w:rsidRPr="00231950">
              <w:rPr>
                <w:rFonts w:eastAsia="Times New Roman"/>
                <w:szCs w:val="20"/>
              </w:rPr>
              <w:t xml:space="preserve"> en geïnspireerd zijn op exact dezelfde fysieke locatie. Toch is er dan juridisch gezien sprake van 10 verschillende locaties. </w:t>
            </w:r>
          </w:p>
        </w:tc>
      </w:tr>
      <w:tr w:rsidR="006F6270" w:rsidRPr="00231950" w14:paraId="13FF781F" w14:textId="77777777" w:rsidTr="00B64EFA">
        <w:trPr>
          <w:divId w:val="236093006"/>
          <w:tblCellSpacing w:w="0" w:type="dxa"/>
        </w:trPr>
        <w:tc>
          <w:tcPr>
            <w:tcW w:w="1500" w:type="pct"/>
            <w:tcBorders>
              <w:top w:val="nil"/>
              <w:left w:val="nil"/>
              <w:bottom w:val="nil"/>
              <w:right w:val="nil"/>
            </w:tcBorders>
          </w:tcPr>
          <w:p w14:paraId="0FD5CA65" w14:textId="77777777" w:rsidR="006F6270" w:rsidRPr="00231950" w:rsidRDefault="006F6270" w:rsidP="005A25D6">
            <w:pPr>
              <w:rPr>
                <w:rFonts w:eastAsia="Times New Roman"/>
                <w:b/>
                <w:bCs/>
                <w:szCs w:val="20"/>
              </w:rPr>
            </w:pPr>
            <w:r>
              <w:rPr>
                <w:rFonts w:eastAsia="Times New Roman"/>
                <w:b/>
                <w:bCs/>
                <w:szCs w:val="20"/>
              </w:rPr>
              <w:lastRenderedPageBreak/>
              <w:t>Abstract</w:t>
            </w:r>
          </w:p>
        </w:tc>
        <w:tc>
          <w:tcPr>
            <w:tcW w:w="3500" w:type="pct"/>
            <w:tcBorders>
              <w:top w:val="nil"/>
              <w:left w:val="nil"/>
              <w:bottom w:val="nil"/>
              <w:right w:val="nil"/>
            </w:tcBorders>
          </w:tcPr>
          <w:p w14:paraId="0F9FC835" w14:textId="5566FA7A" w:rsidR="00D21FE2" w:rsidRDefault="006F6270" w:rsidP="005A25D6">
            <w:pPr>
              <w:rPr>
                <w:szCs w:val="20"/>
              </w:rPr>
            </w:pPr>
            <w:r w:rsidRPr="006A7A15">
              <w:rPr>
                <w:b/>
                <w:bCs/>
                <w:szCs w:val="20"/>
              </w:rPr>
              <w:t>Ja</w:t>
            </w:r>
            <w:r>
              <w:rPr>
                <w:szCs w:val="20"/>
              </w:rPr>
              <w:t>.</w:t>
            </w:r>
          </w:p>
          <w:p w14:paraId="17C24C8D" w14:textId="7FD05EB5" w:rsidR="006F6270" w:rsidRPr="00231950" w:rsidRDefault="006F6270" w:rsidP="005A25D6">
            <w:pPr>
              <w:rPr>
                <w:rFonts w:eastAsia="Times New Roman"/>
                <w:szCs w:val="20"/>
              </w:rPr>
            </w:pPr>
            <w:r>
              <w:rPr>
                <w:szCs w:val="20"/>
              </w:rPr>
              <w:t>Dit betekent dat dit modelelement niet op zichzelf bestaat, maar dat het altijd een Gebied</w:t>
            </w:r>
            <w:r w:rsidR="002570FB">
              <w:rPr>
                <w:szCs w:val="20"/>
              </w:rPr>
              <w:t>,</w:t>
            </w:r>
            <w:r>
              <w:rPr>
                <w:szCs w:val="20"/>
              </w:rPr>
              <w:t xml:space="preserve"> Gebiedengroep</w:t>
            </w:r>
            <w:r w:rsidR="002570FB">
              <w:rPr>
                <w:szCs w:val="20"/>
              </w:rPr>
              <w:t>, Lijn, Lijnengroep, Punt of Puntengroep</w:t>
            </w:r>
            <w:r>
              <w:rPr>
                <w:szCs w:val="20"/>
              </w:rPr>
              <w:t xml:space="preserve"> betreft.</w:t>
            </w:r>
          </w:p>
        </w:tc>
      </w:tr>
    </w:tbl>
    <w:p w14:paraId="342313E6" w14:textId="1D97FF8F" w:rsidR="00BD5B54" w:rsidRPr="00231950" w:rsidRDefault="00BD5B54" w:rsidP="00124BAF">
      <w:pPr>
        <w:pStyle w:val="Kop2"/>
        <w:divId w:val="236093006"/>
        <w:rPr>
          <w:rFonts w:eastAsia="Times New Roman"/>
        </w:rPr>
      </w:pPr>
      <w:bookmarkStart w:id="55" w:name="_Toc92286599"/>
      <w:r w:rsidRPr="00231950">
        <w:rPr>
          <w:rFonts w:eastAsia="Times New Roman"/>
        </w:rPr>
        <w:t>Objecttype Gebied</w:t>
      </w:r>
      <w:bookmarkEnd w:id="55"/>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D5B54" w:rsidRPr="00231950" w14:paraId="7F245749" w14:textId="77777777" w:rsidTr="00B64EFA">
        <w:trPr>
          <w:divId w:val="236093006"/>
          <w:tblCellSpacing w:w="0" w:type="dxa"/>
        </w:trPr>
        <w:tc>
          <w:tcPr>
            <w:tcW w:w="1500" w:type="pct"/>
            <w:tcBorders>
              <w:top w:val="nil"/>
              <w:left w:val="nil"/>
              <w:bottom w:val="nil"/>
              <w:right w:val="nil"/>
            </w:tcBorders>
            <w:hideMark/>
          </w:tcPr>
          <w:p w14:paraId="40BF2104" w14:textId="77777777" w:rsidR="00BD5B54" w:rsidRPr="00231950" w:rsidRDefault="00BD5B54" w:rsidP="00E15827">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F6274B6" w14:textId="77777777" w:rsidR="00BD5B54" w:rsidRPr="00231950" w:rsidRDefault="00BD5B54" w:rsidP="00E15827">
            <w:pPr>
              <w:rPr>
                <w:rFonts w:eastAsia="Times New Roman"/>
                <w:szCs w:val="20"/>
              </w:rPr>
            </w:pPr>
            <w:r w:rsidRPr="00231950">
              <w:rPr>
                <w:rFonts w:eastAsia="Times New Roman"/>
                <w:szCs w:val="20"/>
              </w:rPr>
              <w:t>Gebied</w:t>
            </w:r>
          </w:p>
        </w:tc>
      </w:tr>
      <w:tr w:rsidR="00BD5B54" w:rsidRPr="00231950" w14:paraId="671B1575" w14:textId="77777777" w:rsidTr="00B64EFA">
        <w:trPr>
          <w:divId w:val="236093006"/>
          <w:tblCellSpacing w:w="0" w:type="dxa"/>
        </w:trPr>
        <w:tc>
          <w:tcPr>
            <w:tcW w:w="1500" w:type="pct"/>
            <w:tcBorders>
              <w:top w:val="nil"/>
              <w:left w:val="nil"/>
              <w:bottom w:val="nil"/>
              <w:right w:val="nil"/>
            </w:tcBorders>
            <w:hideMark/>
          </w:tcPr>
          <w:p w14:paraId="30357E63" w14:textId="77777777" w:rsidR="00BD5B54" w:rsidRPr="00231950" w:rsidRDefault="00BD5B54" w:rsidP="00E15827">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F3E60FA" w14:textId="43D375CE" w:rsidR="00FB102D" w:rsidRPr="00231950" w:rsidRDefault="00C4033B" w:rsidP="00111E9B">
            <w:pPr>
              <w:rPr>
                <w:rFonts w:eastAsia="Times New Roman"/>
                <w:szCs w:val="20"/>
              </w:rPr>
            </w:pPr>
            <w:r>
              <w:rPr>
                <w:rFonts w:eastAsia="Times New Roman"/>
                <w:szCs w:val="20"/>
              </w:rPr>
              <w:t>E</w:t>
            </w:r>
            <w:r w:rsidR="00BD5B54" w:rsidRPr="00231950">
              <w:rPr>
                <w:rFonts w:eastAsia="Times New Roman"/>
                <w:szCs w:val="20"/>
              </w:rPr>
              <w:t xml:space="preserve">en </w:t>
            </w:r>
            <w:r w:rsidR="00C1154A" w:rsidRPr="00231950">
              <w:rPr>
                <w:rFonts w:eastAsia="Times New Roman"/>
                <w:szCs w:val="20"/>
              </w:rPr>
              <w:t xml:space="preserve">op zichzelf staande </w:t>
            </w:r>
            <w:r w:rsidR="00BD5B54" w:rsidRPr="00231950">
              <w:rPr>
                <w:rFonts w:eastAsia="Times New Roman"/>
                <w:szCs w:val="20"/>
              </w:rPr>
              <w:t xml:space="preserve">geometrisch afgebakende 'ruimte' in de fysieke leefomgeving. </w:t>
            </w:r>
          </w:p>
        </w:tc>
      </w:tr>
      <w:tr w:rsidR="00C80D4F" w:rsidRPr="00231950" w14:paraId="1C213E6D" w14:textId="77777777" w:rsidTr="00B64EFA">
        <w:trPr>
          <w:divId w:val="236093006"/>
          <w:tblCellSpacing w:w="0" w:type="dxa"/>
        </w:trPr>
        <w:tc>
          <w:tcPr>
            <w:tcW w:w="1500" w:type="pct"/>
            <w:tcBorders>
              <w:top w:val="nil"/>
              <w:left w:val="nil"/>
              <w:bottom w:val="nil"/>
              <w:right w:val="nil"/>
            </w:tcBorders>
          </w:tcPr>
          <w:p w14:paraId="15132404" w14:textId="77777777" w:rsidR="00C80D4F" w:rsidRPr="00231950" w:rsidRDefault="00C80D4F" w:rsidP="00E15827">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22D71B78" w14:textId="520DC9B1" w:rsidR="00F603C4" w:rsidRDefault="00F603C4" w:rsidP="00A415D3">
            <w:pPr>
              <w:rPr>
                <w:rFonts w:eastAsia="Times New Roman"/>
                <w:szCs w:val="20"/>
              </w:rPr>
            </w:pPr>
            <w:r w:rsidRPr="00231950">
              <w:rPr>
                <w:rFonts w:eastAsia="Times New Roman"/>
                <w:szCs w:val="20"/>
              </w:rPr>
              <w:t>De geometrische afbakening is juridisch van aard</w:t>
            </w:r>
            <w:r w:rsidRPr="00CF6FF8">
              <w:rPr>
                <w:rFonts w:eastAsia="Times New Roman"/>
                <w:szCs w:val="20"/>
              </w:rPr>
              <w:t>. Het is één van de verschijningsvormen van locatie en verwijst altijd (naar) een geometrie.</w:t>
            </w:r>
          </w:p>
          <w:p w14:paraId="75FF7A91" w14:textId="77777777" w:rsidR="00F603C4" w:rsidRDefault="00F603C4" w:rsidP="00A415D3">
            <w:pPr>
              <w:rPr>
                <w:rFonts w:eastAsia="Times New Roman"/>
                <w:szCs w:val="20"/>
              </w:rPr>
            </w:pPr>
          </w:p>
          <w:p w14:paraId="587BCC93" w14:textId="6AA3F548" w:rsidR="00D21FE2" w:rsidRDefault="00A415D3" w:rsidP="00A415D3">
            <w:pPr>
              <w:rPr>
                <w:rFonts w:eastAsia="Times New Roman"/>
                <w:szCs w:val="20"/>
              </w:rPr>
            </w:pPr>
            <w:r>
              <w:rPr>
                <w:rFonts w:eastAsia="Times New Roman"/>
                <w:szCs w:val="20"/>
              </w:rPr>
              <w:t>Bijvoorbeeld: het kustfundament van Nederland, het Natuurnetwerk,</w:t>
            </w:r>
            <w:r w:rsidR="00587F5A">
              <w:rPr>
                <w:rFonts w:eastAsia="Times New Roman"/>
                <w:szCs w:val="20"/>
              </w:rPr>
              <w:t xml:space="preserve"> </w:t>
            </w:r>
            <w:r>
              <w:rPr>
                <w:rFonts w:eastAsia="Times New Roman"/>
                <w:szCs w:val="20"/>
              </w:rPr>
              <w:t xml:space="preserve">Centrumgebied, </w:t>
            </w:r>
            <w:r w:rsidR="00D66BFF">
              <w:rPr>
                <w:rFonts w:eastAsia="Times New Roman"/>
                <w:szCs w:val="20"/>
              </w:rPr>
              <w:t xml:space="preserve">het perceel aan de Oude Markt in Enschede, </w:t>
            </w:r>
            <w:r>
              <w:rPr>
                <w:rFonts w:eastAsia="Times New Roman"/>
                <w:szCs w:val="20"/>
              </w:rPr>
              <w:t xml:space="preserve">of een naamloos gebied. </w:t>
            </w:r>
            <w:r w:rsidR="00C868F7">
              <w:rPr>
                <w:rFonts w:eastAsia="Times New Roman"/>
                <w:szCs w:val="20"/>
              </w:rPr>
              <w:t>Een Gebied mag naamloos zijn.</w:t>
            </w:r>
          </w:p>
          <w:p w14:paraId="33871EE8" w14:textId="206415F8" w:rsidR="006E2CAC" w:rsidRDefault="006E2CAC" w:rsidP="00AD36A6">
            <w:pPr>
              <w:rPr>
                <w:rFonts w:eastAsia="Times New Roman"/>
                <w:szCs w:val="20"/>
              </w:rPr>
            </w:pPr>
          </w:p>
          <w:p w14:paraId="6EEFA015" w14:textId="2F05B8A1" w:rsidR="00D21FE2" w:rsidRDefault="00AD36A6" w:rsidP="00AD36A6">
            <w:pPr>
              <w:rPr>
                <w:rFonts w:eastAsia="Times New Roman"/>
                <w:szCs w:val="20"/>
              </w:rPr>
            </w:pPr>
            <w:r w:rsidRPr="00231950">
              <w:rPr>
                <w:rFonts w:eastAsia="Times New Roman"/>
                <w:szCs w:val="20"/>
              </w:rPr>
              <w:t xml:space="preserve">Een gebied wordt gezien als een zelfstandig object, die </w:t>
            </w:r>
            <w:r>
              <w:rPr>
                <w:rFonts w:eastAsia="Times New Roman"/>
                <w:szCs w:val="20"/>
              </w:rPr>
              <w:t xml:space="preserve">bij </w:t>
            </w:r>
            <w:r w:rsidRPr="00231950">
              <w:rPr>
                <w:rFonts w:eastAsia="Times New Roman"/>
                <w:szCs w:val="20"/>
              </w:rPr>
              <w:t>zelfstandig</w:t>
            </w:r>
            <w:r>
              <w:rPr>
                <w:rFonts w:eastAsia="Times New Roman"/>
                <w:szCs w:val="20"/>
              </w:rPr>
              <w:t xml:space="preserve"> besluit</w:t>
            </w:r>
            <w:r w:rsidRPr="00231950">
              <w:rPr>
                <w:rFonts w:eastAsia="Times New Roman"/>
                <w:szCs w:val="20"/>
              </w:rPr>
              <w:t xml:space="preserve"> kan wijzigen (</w:t>
            </w:r>
            <w:r>
              <w:rPr>
                <w:rFonts w:eastAsia="Times New Roman"/>
                <w:szCs w:val="20"/>
              </w:rPr>
              <w:t xml:space="preserve">bijvoorbeeld een andere beschrijving of </w:t>
            </w:r>
            <w:r w:rsidRPr="00231950">
              <w:rPr>
                <w:rFonts w:eastAsia="Times New Roman"/>
                <w:szCs w:val="20"/>
              </w:rPr>
              <w:t>een andere geometrie kan krijgen).</w:t>
            </w:r>
          </w:p>
          <w:p w14:paraId="5B024F5D" w14:textId="79DD2E9A" w:rsidR="00AD36A6" w:rsidRDefault="00AD36A6" w:rsidP="00AD36A6">
            <w:pPr>
              <w:rPr>
                <w:rFonts w:eastAsia="Times New Roman"/>
                <w:szCs w:val="20"/>
              </w:rPr>
            </w:pPr>
          </w:p>
          <w:p w14:paraId="2D00F24C" w14:textId="0988BA6E" w:rsidR="00D21FE2" w:rsidRPr="00231950" w:rsidRDefault="00C80D4F" w:rsidP="00C80D4F">
            <w:pPr>
              <w:rPr>
                <w:rFonts w:eastAsia="Times New Roman"/>
                <w:szCs w:val="20"/>
              </w:rPr>
            </w:pPr>
            <w:r w:rsidRPr="00231950">
              <w:rPr>
                <w:rFonts w:eastAsia="Times New Roman"/>
                <w:szCs w:val="20"/>
              </w:rPr>
              <w:t xml:space="preserve">Het gebied </w:t>
            </w:r>
            <w:r w:rsidR="00C82929">
              <w:rPr>
                <w:rFonts w:eastAsia="Times New Roman"/>
                <w:szCs w:val="20"/>
              </w:rPr>
              <w:t>is</w:t>
            </w:r>
            <w:r w:rsidR="0015052D">
              <w:rPr>
                <w:rFonts w:eastAsia="Times New Roman"/>
                <w:szCs w:val="20"/>
              </w:rPr>
              <w:t xml:space="preserve"> in de basis</w:t>
            </w:r>
            <w:r w:rsidR="00C82929">
              <w:rPr>
                <w:rFonts w:eastAsia="Times New Roman"/>
                <w:szCs w:val="20"/>
              </w:rPr>
              <w:t xml:space="preserve"> juridisch van aard, maar </w:t>
            </w:r>
            <w:r w:rsidRPr="00231950">
              <w:rPr>
                <w:rFonts w:eastAsia="Times New Roman"/>
                <w:szCs w:val="20"/>
              </w:rPr>
              <w:t xml:space="preserve">kan wel geïnspireerd zijn op een fysiek gebied in de werkelijkheid, of op een andere virtuele afbakening, zoals van een perceel, maar is daarmee niet hetzelfde. </w:t>
            </w:r>
            <w:r w:rsidR="00A43CAD">
              <w:rPr>
                <w:rFonts w:eastAsia="Times New Roman"/>
                <w:szCs w:val="20"/>
              </w:rPr>
              <w:t xml:space="preserve">In het geval van een perceel is het </w:t>
            </w:r>
            <w:r w:rsidR="00411DD8">
              <w:rPr>
                <w:rFonts w:eastAsia="Times New Roman"/>
                <w:szCs w:val="20"/>
              </w:rPr>
              <w:t xml:space="preserve">gebied ontleent </w:t>
            </w:r>
            <w:r w:rsidR="00554CEE">
              <w:rPr>
                <w:rFonts w:eastAsia="Times New Roman"/>
                <w:szCs w:val="20"/>
              </w:rPr>
              <w:t>a</w:t>
            </w:r>
            <w:r w:rsidR="00411DD8">
              <w:rPr>
                <w:rFonts w:eastAsia="Times New Roman"/>
                <w:szCs w:val="20"/>
              </w:rPr>
              <w:t xml:space="preserve">an </w:t>
            </w:r>
            <w:r w:rsidR="00A43CAD">
              <w:rPr>
                <w:rFonts w:eastAsia="Times New Roman"/>
                <w:szCs w:val="20"/>
              </w:rPr>
              <w:t xml:space="preserve">de </w:t>
            </w:r>
            <w:r w:rsidR="00411DD8">
              <w:rPr>
                <w:rFonts w:eastAsia="Times New Roman"/>
                <w:szCs w:val="20"/>
              </w:rPr>
              <w:t>basisregistratie</w:t>
            </w:r>
            <w:r w:rsidR="00A43CAD">
              <w:rPr>
                <w:rFonts w:eastAsia="Times New Roman"/>
                <w:szCs w:val="20"/>
              </w:rPr>
              <w:t xml:space="preserve"> Kadaster</w:t>
            </w:r>
            <w:r w:rsidR="00411DD8">
              <w:rPr>
                <w:rFonts w:eastAsia="Times New Roman"/>
                <w:szCs w:val="20"/>
              </w:rPr>
              <w:t>.</w:t>
            </w:r>
          </w:p>
          <w:p w14:paraId="4DC22789" w14:textId="185C29C6" w:rsidR="0062376B" w:rsidRDefault="0062376B" w:rsidP="00C80D4F">
            <w:pPr>
              <w:rPr>
                <w:rFonts w:eastAsia="Times New Roman"/>
                <w:szCs w:val="20"/>
              </w:rPr>
            </w:pPr>
          </w:p>
          <w:p w14:paraId="54C9DD06" w14:textId="5D64BB71" w:rsidR="00D21FE2" w:rsidRDefault="00650EC0" w:rsidP="000B5918">
            <w:pPr>
              <w:rPr>
                <w:rFonts w:eastAsia="Times New Roman"/>
                <w:szCs w:val="20"/>
              </w:rPr>
            </w:pPr>
            <w:r>
              <w:rPr>
                <w:rFonts w:eastAsia="Times New Roman"/>
                <w:szCs w:val="20"/>
              </w:rPr>
              <w:lastRenderedPageBreak/>
              <w:t>De termen gebied en l</w:t>
            </w:r>
            <w:r w:rsidR="0062376B">
              <w:rPr>
                <w:rFonts w:eastAsia="Times New Roman"/>
                <w:szCs w:val="20"/>
              </w:rPr>
              <w:t xml:space="preserve">ocatie </w:t>
            </w:r>
            <w:r>
              <w:rPr>
                <w:rFonts w:eastAsia="Times New Roman"/>
                <w:szCs w:val="20"/>
              </w:rPr>
              <w:t xml:space="preserve">en werkingsgebied </w:t>
            </w:r>
            <w:r w:rsidR="0062376B">
              <w:rPr>
                <w:rFonts w:eastAsia="Times New Roman"/>
                <w:szCs w:val="20"/>
              </w:rPr>
              <w:t xml:space="preserve">worden </w:t>
            </w:r>
            <w:r w:rsidR="003A7299">
              <w:rPr>
                <w:rFonts w:eastAsia="Times New Roman"/>
                <w:szCs w:val="20"/>
              </w:rPr>
              <w:t xml:space="preserve">in de spreektaal </w:t>
            </w:r>
            <w:r w:rsidR="00887F5A">
              <w:rPr>
                <w:rFonts w:eastAsia="Times New Roman"/>
                <w:szCs w:val="20"/>
              </w:rPr>
              <w:t>nog wel eens</w:t>
            </w:r>
            <w:r w:rsidR="00633468">
              <w:rPr>
                <w:rFonts w:eastAsia="Times New Roman"/>
                <w:szCs w:val="20"/>
              </w:rPr>
              <w:t xml:space="preserve"> </w:t>
            </w:r>
            <w:r w:rsidR="0062376B">
              <w:rPr>
                <w:rFonts w:eastAsia="Times New Roman"/>
                <w:szCs w:val="20"/>
              </w:rPr>
              <w:t xml:space="preserve">door elkaar </w:t>
            </w:r>
            <w:r w:rsidR="00F84049">
              <w:rPr>
                <w:rFonts w:eastAsia="Times New Roman"/>
                <w:szCs w:val="20"/>
              </w:rPr>
              <w:t xml:space="preserve">heen </w:t>
            </w:r>
            <w:r w:rsidR="0062376B">
              <w:rPr>
                <w:rFonts w:eastAsia="Times New Roman"/>
                <w:szCs w:val="20"/>
              </w:rPr>
              <w:t xml:space="preserve">gebruikt. </w:t>
            </w:r>
            <w:r>
              <w:rPr>
                <w:rFonts w:eastAsia="Times New Roman"/>
                <w:szCs w:val="20"/>
              </w:rPr>
              <w:t>Vanuit de context van een regel wordt er altijd bedoeld een werkingsgebied, welke een locatie is. De</w:t>
            </w:r>
            <w:r w:rsidR="000E652E">
              <w:rPr>
                <w:rFonts w:eastAsia="Times New Roman"/>
                <w:szCs w:val="20"/>
              </w:rPr>
              <w:t>ze</w:t>
            </w:r>
            <w:r>
              <w:rPr>
                <w:rFonts w:eastAsia="Times New Roman"/>
                <w:szCs w:val="20"/>
              </w:rPr>
              <w:t xml:space="preserve"> locatie is </w:t>
            </w:r>
            <w:r w:rsidR="000E652E">
              <w:rPr>
                <w:rFonts w:eastAsia="Times New Roman"/>
                <w:szCs w:val="20"/>
              </w:rPr>
              <w:t xml:space="preserve">dan </w:t>
            </w:r>
            <w:r>
              <w:rPr>
                <w:rFonts w:eastAsia="Times New Roman"/>
                <w:szCs w:val="20"/>
              </w:rPr>
              <w:t xml:space="preserve">meestal een gebied, maar kan ook een </w:t>
            </w:r>
            <w:r w:rsidR="00951860">
              <w:rPr>
                <w:rFonts w:eastAsia="Times New Roman"/>
                <w:szCs w:val="20"/>
              </w:rPr>
              <w:t xml:space="preserve">Gebiedengroep </w:t>
            </w:r>
            <w:r>
              <w:rPr>
                <w:rFonts w:eastAsia="Times New Roman"/>
                <w:szCs w:val="20"/>
              </w:rPr>
              <w:t>zijn, bestaande uit meerdere gebieden, die samen tegelijk worden beschouwd.</w:t>
            </w:r>
          </w:p>
          <w:p w14:paraId="1792F362" w14:textId="5F310891" w:rsidR="0052300D" w:rsidRDefault="0052300D" w:rsidP="000B5918">
            <w:pPr>
              <w:rPr>
                <w:rFonts w:eastAsia="Times New Roman"/>
                <w:szCs w:val="20"/>
              </w:rPr>
            </w:pPr>
          </w:p>
          <w:p w14:paraId="19A9A4BA" w14:textId="56FAD56C" w:rsidR="0052300D" w:rsidRPr="00474D8D" w:rsidRDefault="0041364C" w:rsidP="00BB2282">
            <w:pPr>
              <w:rPr>
                <w:rFonts w:eastAsia="Times New Roman"/>
                <w:b/>
                <w:szCs w:val="20"/>
              </w:rPr>
            </w:pPr>
            <w:r>
              <w:rPr>
                <w:rFonts w:eastAsia="Times New Roman"/>
                <w:szCs w:val="20"/>
              </w:rPr>
              <w:t xml:space="preserve">Een gebied is een locatie en kan dus als werkingsgebied of als locatieaanduiding gekozen worden. </w:t>
            </w:r>
          </w:p>
        </w:tc>
      </w:tr>
    </w:tbl>
    <w:p w14:paraId="4264A0AF" w14:textId="190F082B" w:rsidR="00BD5B54" w:rsidRPr="00231950" w:rsidRDefault="00BD5B54" w:rsidP="00124BAF">
      <w:pPr>
        <w:pStyle w:val="Kop2"/>
        <w:rPr>
          <w:rFonts w:eastAsia="Times New Roman"/>
        </w:rPr>
      </w:pPr>
      <w:bookmarkStart w:id="56" w:name="_Toc92286600"/>
      <w:r w:rsidRPr="00231950">
        <w:rPr>
          <w:rFonts w:eastAsia="Times New Roman"/>
        </w:rPr>
        <w:lastRenderedPageBreak/>
        <w:t xml:space="preserve">Objecttype </w:t>
      </w:r>
      <w:r w:rsidR="00951860">
        <w:rPr>
          <w:rFonts w:eastAsia="Times New Roman"/>
        </w:rPr>
        <w:t>Gebiedengroep</w:t>
      </w:r>
      <w:bookmarkEnd w:id="56"/>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D5B54" w:rsidRPr="00231950" w14:paraId="09A17EA0" w14:textId="77777777" w:rsidTr="00B64EFA">
        <w:trPr>
          <w:tblCellSpacing w:w="0" w:type="dxa"/>
        </w:trPr>
        <w:tc>
          <w:tcPr>
            <w:tcW w:w="1500" w:type="pct"/>
            <w:tcBorders>
              <w:top w:val="nil"/>
              <w:left w:val="nil"/>
              <w:bottom w:val="nil"/>
              <w:right w:val="nil"/>
            </w:tcBorders>
            <w:hideMark/>
          </w:tcPr>
          <w:p w14:paraId="29751F2F" w14:textId="77777777" w:rsidR="00BD5B54" w:rsidRPr="00231950" w:rsidRDefault="00BD5B54" w:rsidP="00E15827">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D3A1E1A" w14:textId="0A1DBCE2" w:rsidR="00BD5B54" w:rsidRPr="00231950" w:rsidRDefault="00951860" w:rsidP="00E15827">
            <w:pPr>
              <w:rPr>
                <w:rFonts w:eastAsia="Times New Roman"/>
                <w:szCs w:val="20"/>
              </w:rPr>
            </w:pPr>
            <w:r>
              <w:rPr>
                <w:rFonts w:eastAsia="Times New Roman"/>
                <w:szCs w:val="20"/>
              </w:rPr>
              <w:t>Gebiedengroep</w:t>
            </w:r>
          </w:p>
        </w:tc>
      </w:tr>
      <w:tr w:rsidR="00BD5B54" w:rsidRPr="00231950" w14:paraId="50CFD566" w14:textId="77777777" w:rsidTr="00B64EFA">
        <w:trPr>
          <w:tblCellSpacing w:w="0" w:type="dxa"/>
        </w:trPr>
        <w:tc>
          <w:tcPr>
            <w:tcW w:w="1500" w:type="pct"/>
            <w:tcBorders>
              <w:top w:val="nil"/>
              <w:left w:val="nil"/>
              <w:bottom w:val="nil"/>
              <w:right w:val="nil"/>
            </w:tcBorders>
            <w:hideMark/>
          </w:tcPr>
          <w:p w14:paraId="138375ED" w14:textId="77777777" w:rsidR="00BD5B54" w:rsidRPr="00231950" w:rsidRDefault="00BD5B54" w:rsidP="00E15827">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354FC89C" w14:textId="7B3BEA29" w:rsidR="00BD5B54" w:rsidRPr="00231950" w:rsidRDefault="00BD5B54" w:rsidP="00647290">
            <w:pPr>
              <w:rPr>
                <w:rFonts w:eastAsia="Times New Roman"/>
                <w:szCs w:val="20"/>
              </w:rPr>
            </w:pPr>
            <w:r w:rsidRPr="00231950">
              <w:rPr>
                <w:rFonts w:eastAsia="Times New Roman"/>
                <w:szCs w:val="20"/>
              </w:rPr>
              <w:t>Een groep</w:t>
            </w:r>
            <w:r w:rsidR="006F3934">
              <w:rPr>
                <w:rFonts w:eastAsia="Times New Roman"/>
                <w:szCs w:val="20"/>
              </w:rPr>
              <w:t xml:space="preserve"> of verzameling</w:t>
            </w:r>
            <w:r w:rsidRPr="00231950">
              <w:rPr>
                <w:rFonts w:eastAsia="Times New Roman"/>
                <w:szCs w:val="20"/>
              </w:rPr>
              <w:t xml:space="preserve"> van bij el</w:t>
            </w:r>
            <w:r w:rsidR="005866BA">
              <w:rPr>
                <w:rFonts w:eastAsia="Times New Roman"/>
                <w:szCs w:val="20"/>
              </w:rPr>
              <w:t>kaar behorende gebieden</w:t>
            </w:r>
            <w:r w:rsidR="00C02260">
              <w:rPr>
                <w:rFonts w:eastAsia="Times New Roman"/>
                <w:szCs w:val="20"/>
              </w:rPr>
              <w:t xml:space="preserve">. </w:t>
            </w:r>
          </w:p>
        </w:tc>
      </w:tr>
      <w:tr w:rsidR="00C80D4F" w:rsidRPr="00231950" w14:paraId="68012CAC" w14:textId="77777777" w:rsidTr="00B64EFA">
        <w:trPr>
          <w:tblCellSpacing w:w="0" w:type="dxa"/>
        </w:trPr>
        <w:tc>
          <w:tcPr>
            <w:tcW w:w="1500" w:type="pct"/>
            <w:tcBorders>
              <w:top w:val="nil"/>
              <w:left w:val="nil"/>
              <w:bottom w:val="nil"/>
              <w:right w:val="nil"/>
            </w:tcBorders>
          </w:tcPr>
          <w:p w14:paraId="503A83E5" w14:textId="77777777" w:rsidR="00C80D4F" w:rsidRPr="00231950" w:rsidRDefault="00C80D4F" w:rsidP="00E15827">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055B8271" w14:textId="7C77C1B4" w:rsidR="00D21FE2" w:rsidRDefault="009E4D9B" w:rsidP="006C56F5">
            <w:pPr>
              <w:rPr>
                <w:rFonts w:eastAsia="Times New Roman"/>
                <w:szCs w:val="20"/>
              </w:rPr>
            </w:pPr>
            <w:r>
              <w:rPr>
                <w:rFonts w:eastAsia="Times New Roman"/>
                <w:szCs w:val="20"/>
              </w:rPr>
              <w:t xml:space="preserve">De </w:t>
            </w:r>
            <w:r w:rsidR="00951860">
              <w:rPr>
                <w:rFonts w:eastAsia="Times New Roman"/>
                <w:szCs w:val="20"/>
              </w:rPr>
              <w:t>Gebiedengroep</w:t>
            </w:r>
            <w:r>
              <w:rPr>
                <w:rFonts w:eastAsia="Times New Roman"/>
                <w:szCs w:val="20"/>
              </w:rPr>
              <w:t xml:space="preserve"> is bedoeld voor </w:t>
            </w:r>
            <w:r w:rsidR="00E77138">
              <w:rPr>
                <w:rFonts w:eastAsia="Times New Roman"/>
                <w:szCs w:val="20"/>
              </w:rPr>
              <w:t>gebieden die logischerwijs bij elkaar horen</w:t>
            </w:r>
            <w:r w:rsidR="00D9410E">
              <w:rPr>
                <w:rFonts w:eastAsia="Times New Roman"/>
                <w:szCs w:val="20"/>
              </w:rPr>
              <w:t>, zodat er naar de groep als geheel verwezen kan worden</w:t>
            </w:r>
            <w:r w:rsidR="00D9410E" w:rsidRPr="00231950">
              <w:rPr>
                <w:rFonts w:eastAsia="Times New Roman"/>
                <w:szCs w:val="20"/>
              </w:rPr>
              <w:t xml:space="preserve">. </w:t>
            </w:r>
            <w:r w:rsidR="00D85745">
              <w:rPr>
                <w:rFonts w:eastAsia="Times New Roman"/>
                <w:szCs w:val="20"/>
              </w:rPr>
              <w:t xml:space="preserve">De gebieden zijn de betekenisvolle dingen waar het om gaat, en een </w:t>
            </w:r>
            <w:r w:rsidR="00951860">
              <w:rPr>
                <w:rFonts w:eastAsia="Times New Roman"/>
                <w:szCs w:val="20"/>
              </w:rPr>
              <w:t>Gebiedengroep</w:t>
            </w:r>
            <w:r w:rsidR="00D85745">
              <w:rPr>
                <w:rFonts w:eastAsia="Times New Roman"/>
                <w:szCs w:val="20"/>
              </w:rPr>
              <w:t xml:space="preserve"> groepeert deze slechts. Gebieden bevatten dan ook alleen gebieden, en geen andere </w:t>
            </w:r>
            <w:r w:rsidR="00951860">
              <w:rPr>
                <w:rFonts w:eastAsia="Times New Roman"/>
                <w:szCs w:val="20"/>
              </w:rPr>
              <w:t>Gebiedengroep</w:t>
            </w:r>
            <w:r w:rsidR="00D85745">
              <w:rPr>
                <w:rFonts w:eastAsia="Times New Roman"/>
                <w:szCs w:val="20"/>
              </w:rPr>
              <w:t>en.</w:t>
            </w:r>
          </w:p>
          <w:p w14:paraId="1B264164" w14:textId="22A7D316" w:rsidR="00895315" w:rsidRDefault="00895315" w:rsidP="006C56F5">
            <w:pPr>
              <w:rPr>
                <w:rFonts w:eastAsia="Times New Roman"/>
                <w:szCs w:val="20"/>
              </w:rPr>
            </w:pPr>
          </w:p>
          <w:p w14:paraId="2E4FA96C" w14:textId="194F0690" w:rsidR="00D21FE2" w:rsidRDefault="00C83C86" w:rsidP="00D85745">
            <w:pPr>
              <w:rPr>
                <w:rFonts w:eastAsia="Times New Roman"/>
                <w:szCs w:val="20"/>
              </w:rPr>
            </w:pPr>
            <w:r>
              <w:rPr>
                <w:rFonts w:eastAsia="Times New Roman"/>
                <w:szCs w:val="20"/>
              </w:rPr>
              <w:t xml:space="preserve">De </w:t>
            </w:r>
            <w:r w:rsidR="00951860">
              <w:rPr>
                <w:rFonts w:eastAsia="Times New Roman"/>
                <w:szCs w:val="20"/>
              </w:rPr>
              <w:t>Gebiedengroep</w:t>
            </w:r>
            <w:r>
              <w:rPr>
                <w:rFonts w:eastAsia="Times New Roman"/>
                <w:szCs w:val="20"/>
              </w:rPr>
              <w:t xml:space="preserve"> biedt </w:t>
            </w:r>
            <w:r w:rsidR="00D9410E">
              <w:rPr>
                <w:rFonts w:eastAsia="Times New Roman"/>
                <w:szCs w:val="20"/>
              </w:rPr>
              <w:t>hiernaast ook</w:t>
            </w:r>
            <w:r w:rsidR="00E77138">
              <w:rPr>
                <w:rFonts w:eastAsia="Times New Roman"/>
                <w:szCs w:val="20"/>
              </w:rPr>
              <w:t xml:space="preserve"> voordelen voor </w:t>
            </w:r>
            <w:r w:rsidR="009E4D9B">
              <w:rPr>
                <w:rFonts w:eastAsia="Times New Roman"/>
                <w:szCs w:val="20"/>
              </w:rPr>
              <w:t>beheer</w:t>
            </w:r>
            <w:r w:rsidR="00C42468">
              <w:rPr>
                <w:rFonts w:eastAsia="Times New Roman"/>
                <w:szCs w:val="20"/>
              </w:rPr>
              <w:t xml:space="preserve">, als </w:t>
            </w:r>
            <w:r w:rsidR="00C80D4F" w:rsidRPr="00231950">
              <w:rPr>
                <w:rFonts w:eastAsia="Times New Roman"/>
                <w:szCs w:val="20"/>
              </w:rPr>
              <w:t>modelmatige constructie die het mogelijk maakt om de gebieden, waar het om gaat, te groeperen</w:t>
            </w:r>
            <w:r w:rsidR="0095606B">
              <w:rPr>
                <w:rFonts w:eastAsia="Times New Roman"/>
                <w:szCs w:val="20"/>
              </w:rPr>
              <w:t xml:space="preserve"> en onder te brengen onder </w:t>
            </w:r>
            <w:r w:rsidR="00F43F86">
              <w:rPr>
                <w:rFonts w:eastAsia="Times New Roman"/>
                <w:szCs w:val="20"/>
              </w:rPr>
              <w:t>één Locatie</w:t>
            </w:r>
            <w:r w:rsidR="00F63278">
              <w:rPr>
                <w:rFonts w:eastAsia="Times New Roman"/>
                <w:szCs w:val="20"/>
              </w:rPr>
              <w:t>,</w:t>
            </w:r>
            <w:r w:rsidR="00F43F86">
              <w:rPr>
                <w:rFonts w:eastAsia="Times New Roman"/>
                <w:szCs w:val="20"/>
              </w:rPr>
              <w:t xml:space="preserve"> </w:t>
            </w:r>
            <w:r w:rsidR="006A7D5D">
              <w:rPr>
                <w:rFonts w:eastAsia="Times New Roman"/>
                <w:szCs w:val="20"/>
              </w:rPr>
              <w:t xml:space="preserve">met </w:t>
            </w:r>
            <w:r w:rsidR="00F43F86">
              <w:rPr>
                <w:rFonts w:eastAsia="Times New Roman"/>
                <w:szCs w:val="20"/>
              </w:rPr>
              <w:t xml:space="preserve">desgewenst </w:t>
            </w:r>
            <w:r w:rsidR="006A7D5D">
              <w:rPr>
                <w:rFonts w:eastAsia="Times New Roman"/>
                <w:szCs w:val="20"/>
              </w:rPr>
              <w:t xml:space="preserve">één </w:t>
            </w:r>
            <w:r w:rsidR="0095606B">
              <w:rPr>
                <w:rFonts w:eastAsia="Times New Roman"/>
                <w:szCs w:val="20"/>
              </w:rPr>
              <w:t>noemer</w:t>
            </w:r>
            <w:r w:rsidR="00C42468">
              <w:rPr>
                <w:rFonts w:eastAsia="Times New Roman"/>
                <w:szCs w:val="20"/>
              </w:rPr>
              <w:t>, zodat er naar de groep als geheel verwezen kan worden</w:t>
            </w:r>
            <w:r w:rsidR="00C42468" w:rsidRPr="00231950">
              <w:rPr>
                <w:rFonts w:eastAsia="Times New Roman"/>
                <w:szCs w:val="20"/>
              </w:rPr>
              <w:t xml:space="preserve">. </w:t>
            </w:r>
            <w:r w:rsidR="00C80D4F" w:rsidRPr="00231950">
              <w:rPr>
                <w:rFonts w:eastAsia="Times New Roman"/>
                <w:szCs w:val="20"/>
              </w:rPr>
              <w:t xml:space="preserve">De </w:t>
            </w:r>
            <w:r w:rsidR="00951860">
              <w:rPr>
                <w:rFonts w:eastAsia="Times New Roman"/>
                <w:szCs w:val="20"/>
              </w:rPr>
              <w:t>Gebiedengroep</w:t>
            </w:r>
            <w:r w:rsidR="00C80D4F" w:rsidRPr="00231950">
              <w:rPr>
                <w:rFonts w:eastAsia="Times New Roman"/>
                <w:szCs w:val="20"/>
              </w:rPr>
              <w:t xml:space="preserve"> is uit te breiden, waarbij de </w:t>
            </w:r>
            <w:r w:rsidR="00BE076A">
              <w:rPr>
                <w:rFonts w:eastAsia="Times New Roman"/>
                <w:szCs w:val="20"/>
              </w:rPr>
              <w:t>locatieaanduiding</w:t>
            </w:r>
            <w:r w:rsidR="00533C84">
              <w:rPr>
                <w:rFonts w:eastAsia="Times New Roman"/>
                <w:szCs w:val="20"/>
              </w:rPr>
              <w:t xml:space="preserve"> van de </w:t>
            </w:r>
            <w:r w:rsidR="00C80D4F" w:rsidRPr="00231950">
              <w:rPr>
                <w:rFonts w:eastAsia="Times New Roman"/>
                <w:szCs w:val="20"/>
              </w:rPr>
              <w:t>regel</w:t>
            </w:r>
            <w:r w:rsidR="00FD4335">
              <w:rPr>
                <w:rFonts w:eastAsia="Times New Roman"/>
                <w:szCs w:val="20"/>
              </w:rPr>
              <w:t xml:space="preserve"> naar dezelfde </w:t>
            </w:r>
            <w:r w:rsidR="00951860">
              <w:rPr>
                <w:rFonts w:eastAsia="Times New Roman"/>
                <w:szCs w:val="20"/>
              </w:rPr>
              <w:t>Gebiedengroep</w:t>
            </w:r>
            <w:r w:rsidR="00FD4335">
              <w:rPr>
                <w:rFonts w:eastAsia="Times New Roman"/>
                <w:szCs w:val="20"/>
              </w:rPr>
              <w:t xml:space="preserve"> kan blijven wijzen, oftewel </w:t>
            </w:r>
            <w:r w:rsidR="00C80D4F" w:rsidRPr="00231950">
              <w:rPr>
                <w:rFonts w:eastAsia="Times New Roman"/>
                <w:szCs w:val="20"/>
              </w:rPr>
              <w:t>hetzelfde kan blijven.</w:t>
            </w:r>
            <w:r w:rsidR="00D05B04">
              <w:rPr>
                <w:rFonts w:eastAsia="Times New Roman"/>
                <w:szCs w:val="20"/>
              </w:rPr>
              <w:t xml:space="preserve"> </w:t>
            </w:r>
            <w:r w:rsidR="00E56F21">
              <w:rPr>
                <w:rFonts w:eastAsia="Times New Roman"/>
                <w:szCs w:val="20"/>
              </w:rPr>
              <w:t xml:space="preserve">Let wel, </w:t>
            </w:r>
            <w:r w:rsidR="00C505E3">
              <w:rPr>
                <w:rFonts w:eastAsia="Times New Roman"/>
                <w:szCs w:val="20"/>
              </w:rPr>
              <w:t xml:space="preserve">als er een gebied toegevoegd wordt aan een </w:t>
            </w:r>
            <w:r w:rsidR="00951860">
              <w:rPr>
                <w:rFonts w:eastAsia="Times New Roman"/>
                <w:szCs w:val="20"/>
              </w:rPr>
              <w:t>Gebiedengroep</w:t>
            </w:r>
            <w:r w:rsidR="00C505E3">
              <w:rPr>
                <w:rFonts w:eastAsia="Times New Roman"/>
                <w:szCs w:val="20"/>
              </w:rPr>
              <w:t xml:space="preserve">, dan gelden de regels die als werkingsgebied deze </w:t>
            </w:r>
            <w:r w:rsidR="00951860">
              <w:rPr>
                <w:rFonts w:eastAsia="Times New Roman"/>
                <w:szCs w:val="20"/>
              </w:rPr>
              <w:t>Gebiedengroep</w:t>
            </w:r>
            <w:r w:rsidR="00C92B32">
              <w:rPr>
                <w:rFonts w:eastAsia="Times New Roman"/>
                <w:szCs w:val="20"/>
              </w:rPr>
              <w:t xml:space="preserve"> hebben, (pas) vanaf dat moment ook </w:t>
            </w:r>
            <w:r w:rsidR="005214B8">
              <w:rPr>
                <w:rFonts w:eastAsia="Times New Roman"/>
                <w:szCs w:val="20"/>
              </w:rPr>
              <w:t xml:space="preserve">voor het toegevoegde gebied. </w:t>
            </w:r>
            <w:r w:rsidR="00886D29">
              <w:rPr>
                <w:rFonts w:eastAsia="Times New Roman"/>
                <w:szCs w:val="20"/>
              </w:rPr>
              <w:t xml:space="preserve">De </w:t>
            </w:r>
            <w:r w:rsidR="00951860">
              <w:rPr>
                <w:rFonts w:eastAsia="Times New Roman"/>
                <w:szCs w:val="20"/>
              </w:rPr>
              <w:t>Gebiedengroep</w:t>
            </w:r>
            <w:r w:rsidR="00886D29">
              <w:rPr>
                <w:rFonts w:eastAsia="Times New Roman"/>
                <w:szCs w:val="20"/>
              </w:rPr>
              <w:t xml:space="preserve"> </w:t>
            </w:r>
            <w:r w:rsidR="006C56F5">
              <w:rPr>
                <w:rFonts w:eastAsia="Times New Roman"/>
                <w:szCs w:val="20"/>
              </w:rPr>
              <w:t>is</w:t>
            </w:r>
            <w:r w:rsidR="006B17C5">
              <w:rPr>
                <w:rFonts w:eastAsia="Times New Roman"/>
                <w:szCs w:val="20"/>
              </w:rPr>
              <w:t xml:space="preserve"> daarom</w:t>
            </w:r>
            <w:r w:rsidR="00242457">
              <w:rPr>
                <w:rFonts w:eastAsia="Times New Roman"/>
                <w:szCs w:val="20"/>
              </w:rPr>
              <w:t>,</w:t>
            </w:r>
            <w:r w:rsidR="002725BD">
              <w:rPr>
                <w:rFonts w:eastAsia="Times New Roman"/>
                <w:szCs w:val="20"/>
              </w:rPr>
              <w:t xml:space="preserve"> </w:t>
            </w:r>
            <w:r w:rsidR="006C56F5">
              <w:rPr>
                <w:rFonts w:eastAsia="Times New Roman"/>
                <w:szCs w:val="20"/>
              </w:rPr>
              <w:t>in principe</w:t>
            </w:r>
            <w:r w:rsidR="00242457">
              <w:rPr>
                <w:rFonts w:eastAsia="Times New Roman"/>
                <w:szCs w:val="20"/>
              </w:rPr>
              <w:t>,</w:t>
            </w:r>
            <w:r w:rsidR="006C56F5">
              <w:rPr>
                <w:rFonts w:eastAsia="Times New Roman"/>
                <w:szCs w:val="20"/>
              </w:rPr>
              <w:t xml:space="preserve"> </w:t>
            </w:r>
            <w:r w:rsidR="002725BD">
              <w:rPr>
                <w:rFonts w:eastAsia="Times New Roman"/>
                <w:szCs w:val="20"/>
              </w:rPr>
              <w:t>bedoeld als een locatie die door één bevoegd gezag beheerd wordt</w:t>
            </w:r>
            <w:r w:rsidR="00823129">
              <w:rPr>
                <w:rFonts w:eastAsia="Times New Roman"/>
                <w:szCs w:val="20"/>
              </w:rPr>
              <w:t>.</w:t>
            </w:r>
          </w:p>
          <w:p w14:paraId="55A2C354" w14:textId="412353C6" w:rsidR="0041364C" w:rsidRDefault="0041364C" w:rsidP="0041364C">
            <w:pPr>
              <w:rPr>
                <w:rFonts w:eastAsia="Times New Roman"/>
                <w:szCs w:val="20"/>
              </w:rPr>
            </w:pPr>
          </w:p>
          <w:p w14:paraId="6FE2B9DC" w14:textId="7E939AA7" w:rsidR="0041364C" w:rsidRPr="00231950" w:rsidRDefault="0041364C" w:rsidP="0041364C">
            <w:pPr>
              <w:rPr>
                <w:rFonts w:eastAsia="Times New Roman"/>
                <w:szCs w:val="20"/>
              </w:rPr>
            </w:pPr>
            <w:r>
              <w:rPr>
                <w:rFonts w:eastAsia="Times New Roman"/>
                <w:szCs w:val="20"/>
              </w:rPr>
              <w:t xml:space="preserve">Een </w:t>
            </w:r>
            <w:r w:rsidR="00951860">
              <w:rPr>
                <w:rFonts w:eastAsia="Times New Roman"/>
                <w:szCs w:val="20"/>
              </w:rPr>
              <w:t>Gebiedengroep</w:t>
            </w:r>
            <w:r>
              <w:rPr>
                <w:rFonts w:eastAsia="Times New Roman"/>
                <w:szCs w:val="20"/>
              </w:rPr>
              <w:t xml:space="preserve"> is een locatie en kan dus als werkingsgebied of als locatieaanduiding gekozen worden. </w:t>
            </w:r>
          </w:p>
        </w:tc>
      </w:tr>
    </w:tbl>
    <w:p w14:paraId="73BFFC1B" w14:textId="538DC270" w:rsidR="00F70D67" w:rsidRPr="00231950" w:rsidRDefault="00F70D67" w:rsidP="00124BAF">
      <w:pPr>
        <w:pStyle w:val="Kop2"/>
        <w:rPr>
          <w:rFonts w:eastAsia="Times New Roman"/>
        </w:rPr>
      </w:pPr>
      <w:bookmarkStart w:id="57" w:name="_Toc92286601"/>
      <w:r w:rsidRPr="00231950">
        <w:rPr>
          <w:rFonts w:eastAsia="Times New Roman"/>
        </w:rPr>
        <w:t xml:space="preserve">Objecttype </w:t>
      </w:r>
      <w:r>
        <w:rPr>
          <w:rFonts w:eastAsia="Times New Roman"/>
        </w:rPr>
        <w:t>Punt</w:t>
      </w:r>
      <w:bookmarkEnd w:id="57"/>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70D67" w:rsidRPr="00231950" w14:paraId="137C8214" w14:textId="77777777" w:rsidTr="00B64EFA">
        <w:trPr>
          <w:tblCellSpacing w:w="0" w:type="dxa"/>
        </w:trPr>
        <w:tc>
          <w:tcPr>
            <w:tcW w:w="1500" w:type="pct"/>
            <w:tcBorders>
              <w:top w:val="nil"/>
              <w:left w:val="nil"/>
              <w:bottom w:val="nil"/>
              <w:right w:val="nil"/>
            </w:tcBorders>
            <w:hideMark/>
          </w:tcPr>
          <w:p w14:paraId="27378E59" w14:textId="77777777" w:rsidR="00F70D67" w:rsidRPr="00231950" w:rsidRDefault="00F70D67" w:rsidP="00FE054A">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95CAD99" w14:textId="77600013" w:rsidR="00F70D67" w:rsidRPr="00231950" w:rsidRDefault="00F70D67" w:rsidP="00FE054A">
            <w:pPr>
              <w:rPr>
                <w:rFonts w:eastAsia="Times New Roman"/>
                <w:szCs w:val="20"/>
              </w:rPr>
            </w:pPr>
            <w:r>
              <w:rPr>
                <w:rFonts w:eastAsia="Times New Roman"/>
                <w:szCs w:val="20"/>
              </w:rPr>
              <w:t>Punt</w:t>
            </w:r>
          </w:p>
        </w:tc>
      </w:tr>
      <w:tr w:rsidR="00F70D67" w:rsidRPr="00231950" w14:paraId="2639DB97" w14:textId="77777777" w:rsidTr="00B64EFA">
        <w:trPr>
          <w:tblCellSpacing w:w="0" w:type="dxa"/>
        </w:trPr>
        <w:tc>
          <w:tcPr>
            <w:tcW w:w="1500" w:type="pct"/>
            <w:tcBorders>
              <w:top w:val="nil"/>
              <w:left w:val="nil"/>
              <w:bottom w:val="nil"/>
              <w:right w:val="nil"/>
            </w:tcBorders>
            <w:hideMark/>
          </w:tcPr>
          <w:p w14:paraId="2A96F549" w14:textId="77777777" w:rsidR="00F70D67" w:rsidRPr="00231950" w:rsidRDefault="00F70D67" w:rsidP="00FE054A">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C4CB7F3" w14:textId="51595BCD" w:rsidR="00AD5C7D" w:rsidRPr="00AD5C7D" w:rsidRDefault="00AD5C7D" w:rsidP="00AD5C7D">
            <w:pPr>
              <w:rPr>
                <w:rFonts w:eastAsia="Times New Roman" w:cstheme="minorHAnsi"/>
                <w:szCs w:val="20"/>
              </w:rPr>
            </w:pPr>
            <w:r>
              <w:rPr>
                <w:rFonts w:cstheme="minorHAnsi"/>
                <w:szCs w:val="20"/>
              </w:rPr>
              <w:t xml:space="preserve">Een </w:t>
            </w:r>
            <w:r w:rsidRPr="00AD5C7D">
              <w:rPr>
                <w:rFonts w:cstheme="minorHAnsi"/>
                <w:szCs w:val="20"/>
              </w:rPr>
              <w:t xml:space="preserve">op zichzelf staande geometrisch 'afgebakende' punt in een virtuele weergave van de fysieke leefomgeving. </w:t>
            </w:r>
          </w:p>
        </w:tc>
      </w:tr>
      <w:tr w:rsidR="00F70D67" w:rsidRPr="00231950" w14:paraId="423E1DB1" w14:textId="77777777" w:rsidTr="00B64EFA">
        <w:trPr>
          <w:tblCellSpacing w:w="0" w:type="dxa"/>
        </w:trPr>
        <w:tc>
          <w:tcPr>
            <w:tcW w:w="1500" w:type="pct"/>
            <w:tcBorders>
              <w:top w:val="nil"/>
              <w:left w:val="nil"/>
              <w:bottom w:val="nil"/>
              <w:right w:val="nil"/>
            </w:tcBorders>
          </w:tcPr>
          <w:p w14:paraId="14AA0281" w14:textId="77777777" w:rsidR="00F70D67" w:rsidRPr="00231950" w:rsidRDefault="00F70D67" w:rsidP="00FE054A">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0CE39DB3" w14:textId="07BB72A5" w:rsidR="00D21FE2" w:rsidRDefault="00F70D67" w:rsidP="00FB298D">
            <w:pPr>
              <w:rPr>
                <w:rFonts w:eastAsia="Times New Roman"/>
                <w:szCs w:val="20"/>
              </w:rPr>
            </w:pPr>
            <w:r>
              <w:rPr>
                <w:rFonts w:eastAsia="Times New Roman"/>
                <w:szCs w:val="20"/>
              </w:rPr>
              <w:t xml:space="preserve">Bijvoorbeeld: </w:t>
            </w:r>
            <w:r w:rsidR="00660448">
              <w:rPr>
                <w:rFonts w:eastAsia="Times New Roman"/>
                <w:szCs w:val="20"/>
              </w:rPr>
              <w:t xml:space="preserve">een punt </w:t>
            </w:r>
            <w:r w:rsidR="00E668FE">
              <w:rPr>
                <w:rFonts w:eastAsia="Times New Roman"/>
                <w:szCs w:val="20"/>
              </w:rPr>
              <w:t>waar</w:t>
            </w:r>
            <w:r w:rsidR="00660448">
              <w:rPr>
                <w:rFonts w:eastAsia="Times New Roman"/>
                <w:szCs w:val="20"/>
              </w:rPr>
              <w:t xml:space="preserve"> een </w:t>
            </w:r>
            <w:r w:rsidR="00DC0774">
              <w:rPr>
                <w:rFonts w:eastAsia="Times New Roman"/>
                <w:szCs w:val="20"/>
              </w:rPr>
              <w:t xml:space="preserve">bepaalde waarde voor </w:t>
            </w:r>
            <w:r w:rsidR="00660448">
              <w:rPr>
                <w:rFonts w:eastAsia="Times New Roman"/>
                <w:szCs w:val="20"/>
              </w:rPr>
              <w:t>geluid</w:t>
            </w:r>
            <w:r w:rsidR="0038757B">
              <w:rPr>
                <w:rFonts w:eastAsia="Times New Roman"/>
                <w:szCs w:val="20"/>
              </w:rPr>
              <w:t xml:space="preserve"> </w:t>
            </w:r>
            <w:r w:rsidR="007F73D3">
              <w:rPr>
                <w:rFonts w:eastAsia="Times New Roman"/>
                <w:szCs w:val="20"/>
              </w:rPr>
              <w:t>wordt nagestreefd.</w:t>
            </w:r>
          </w:p>
          <w:p w14:paraId="67F106BE" w14:textId="13258CBC" w:rsidR="00BD6D65" w:rsidRDefault="00BD6D65" w:rsidP="00FB298D">
            <w:pPr>
              <w:rPr>
                <w:rFonts w:eastAsia="Times New Roman"/>
                <w:bCs/>
                <w:szCs w:val="20"/>
              </w:rPr>
            </w:pPr>
          </w:p>
          <w:p w14:paraId="293DC869" w14:textId="778511B0" w:rsidR="00BD6D65" w:rsidRPr="00B1093C" w:rsidRDefault="00BD6D65" w:rsidP="00FB298D">
            <w:pPr>
              <w:rPr>
                <w:rFonts w:eastAsia="Times New Roman"/>
                <w:bCs/>
                <w:szCs w:val="20"/>
              </w:rPr>
            </w:pPr>
            <w:r>
              <w:rPr>
                <w:rFonts w:eastAsia="Times New Roman"/>
                <w:bCs/>
                <w:szCs w:val="20"/>
              </w:rPr>
              <w:t xml:space="preserve">Een Punt volgt dezelfde beheerlogica zoals beschreven bij Locatie. </w:t>
            </w:r>
          </w:p>
        </w:tc>
      </w:tr>
    </w:tbl>
    <w:p w14:paraId="71BEA287" w14:textId="6E273779" w:rsidR="00146FEF" w:rsidRPr="00231950" w:rsidRDefault="00146FEF" w:rsidP="00124BAF">
      <w:pPr>
        <w:pStyle w:val="Kop2"/>
        <w:rPr>
          <w:rFonts w:eastAsia="Times New Roman"/>
        </w:rPr>
      </w:pPr>
      <w:bookmarkStart w:id="58" w:name="_Toc92286602"/>
      <w:r w:rsidRPr="00231950">
        <w:rPr>
          <w:rFonts w:eastAsia="Times New Roman"/>
        </w:rPr>
        <w:t xml:space="preserve">Objecttype </w:t>
      </w:r>
      <w:proofErr w:type="spellStart"/>
      <w:r>
        <w:rPr>
          <w:rFonts w:eastAsia="Times New Roman"/>
        </w:rPr>
        <w:t>PuntenGroep</w:t>
      </w:r>
      <w:bookmarkEnd w:id="58"/>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46FEF" w:rsidRPr="00231950" w14:paraId="4C9B5237" w14:textId="77777777" w:rsidTr="00B64EFA">
        <w:trPr>
          <w:tblCellSpacing w:w="0" w:type="dxa"/>
        </w:trPr>
        <w:tc>
          <w:tcPr>
            <w:tcW w:w="1500" w:type="pct"/>
            <w:tcBorders>
              <w:top w:val="nil"/>
              <w:left w:val="nil"/>
              <w:bottom w:val="nil"/>
              <w:right w:val="nil"/>
            </w:tcBorders>
            <w:hideMark/>
          </w:tcPr>
          <w:p w14:paraId="396DF88C" w14:textId="77777777" w:rsidR="00146FEF" w:rsidRPr="00231950" w:rsidRDefault="00146FEF" w:rsidP="00FE054A">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AE4F517" w14:textId="16939024" w:rsidR="00146FEF" w:rsidRPr="00231950" w:rsidRDefault="00146FEF" w:rsidP="00FE054A">
            <w:pPr>
              <w:rPr>
                <w:rFonts w:eastAsia="Times New Roman"/>
                <w:szCs w:val="20"/>
              </w:rPr>
            </w:pPr>
            <w:proofErr w:type="spellStart"/>
            <w:r>
              <w:rPr>
                <w:rFonts w:eastAsia="Times New Roman"/>
                <w:szCs w:val="20"/>
              </w:rPr>
              <w:t>Punt</w:t>
            </w:r>
            <w:r w:rsidR="00242873">
              <w:rPr>
                <w:rFonts w:eastAsia="Times New Roman"/>
                <w:szCs w:val="20"/>
              </w:rPr>
              <w:t>enGroep</w:t>
            </w:r>
            <w:proofErr w:type="spellEnd"/>
          </w:p>
        </w:tc>
      </w:tr>
      <w:tr w:rsidR="00146FEF" w:rsidRPr="00231950" w14:paraId="7EB3CB29" w14:textId="77777777" w:rsidTr="00B64EFA">
        <w:trPr>
          <w:tblCellSpacing w:w="0" w:type="dxa"/>
        </w:trPr>
        <w:tc>
          <w:tcPr>
            <w:tcW w:w="1500" w:type="pct"/>
            <w:tcBorders>
              <w:top w:val="nil"/>
              <w:left w:val="nil"/>
              <w:bottom w:val="nil"/>
              <w:right w:val="nil"/>
            </w:tcBorders>
            <w:hideMark/>
          </w:tcPr>
          <w:p w14:paraId="7DADE02B" w14:textId="77777777" w:rsidR="00146FEF" w:rsidRPr="00231950" w:rsidRDefault="00146FEF" w:rsidP="00FE054A">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127DC9CF" w14:textId="59EC45B0" w:rsidR="00146FEF" w:rsidRPr="00B8449B" w:rsidRDefault="00B8449B" w:rsidP="00B8449B">
            <w:pPr>
              <w:rPr>
                <w:rFonts w:eastAsia="Times New Roman" w:cstheme="minorHAnsi"/>
                <w:szCs w:val="20"/>
              </w:rPr>
            </w:pPr>
            <w:r w:rsidRPr="00B8449B">
              <w:rPr>
                <w:rFonts w:cstheme="minorHAnsi"/>
                <w:szCs w:val="20"/>
              </w:rPr>
              <w:t xml:space="preserve">Een groep of verzameling van bij elkaar behorende punten. </w:t>
            </w:r>
          </w:p>
        </w:tc>
      </w:tr>
      <w:tr w:rsidR="00146FEF" w:rsidRPr="00231950" w14:paraId="7029058B" w14:textId="77777777" w:rsidTr="00B64EFA">
        <w:trPr>
          <w:tblCellSpacing w:w="0" w:type="dxa"/>
        </w:trPr>
        <w:tc>
          <w:tcPr>
            <w:tcW w:w="1500" w:type="pct"/>
            <w:tcBorders>
              <w:top w:val="nil"/>
              <w:left w:val="nil"/>
              <w:bottom w:val="nil"/>
              <w:right w:val="nil"/>
            </w:tcBorders>
          </w:tcPr>
          <w:p w14:paraId="5285D03D" w14:textId="77777777" w:rsidR="00146FEF" w:rsidRPr="00231950" w:rsidRDefault="00146FEF" w:rsidP="00FE054A">
            <w:pPr>
              <w:rPr>
                <w:rFonts w:eastAsia="Times New Roman"/>
                <w:b/>
                <w:bCs/>
                <w:szCs w:val="20"/>
              </w:rPr>
            </w:pPr>
            <w:r w:rsidRPr="00231950">
              <w:rPr>
                <w:rFonts w:eastAsia="Times New Roman"/>
                <w:b/>
                <w:bCs/>
                <w:szCs w:val="20"/>
              </w:rPr>
              <w:lastRenderedPageBreak/>
              <w:t>Toelichting</w:t>
            </w:r>
          </w:p>
        </w:tc>
        <w:tc>
          <w:tcPr>
            <w:tcW w:w="3500" w:type="pct"/>
            <w:tcBorders>
              <w:top w:val="nil"/>
              <w:left w:val="nil"/>
              <w:bottom w:val="nil"/>
              <w:right w:val="nil"/>
            </w:tcBorders>
          </w:tcPr>
          <w:p w14:paraId="4EFA69F9" w14:textId="77C05B82" w:rsidR="00925DEF" w:rsidRDefault="00925DEF" w:rsidP="00FE054A">
            <w:pPr>
              <w:rPr>
                <w:rFonts w:eastAsia="Times New Roman"/>
                <w:szCs w:val="20"/>
              </w:rPr>
            </w:pPr>
            <w:r w:rsidRPr="00B8449B">
              <w:rPr>
                <w:rFonts w:cstheme="minorHAnsi"/>
                <w:szCs w:val="20"/>
              </w:rPr>
              <w:t>De punten zijn gegroepeerd voor een bepaald doel, te weten om samen één locatie vormen, welke als zodanig gebruikt kan worden.</w:t>
            </w:r>
          </w:p>
          <w:p w14:paraId="333F44B9" w14:textId="583A4874" w:rsidR="00BD6D65" w:rsidRDefault="00146FEF" w:rsidP="00FE054A">
            <w:pPr>
              <w:rPr>
                <w:rFonts w:eastAsia="Times New Roman"/>
                <w:szCs w:val="20"/>
              </w:rPr>
            </w:pPr>
            <w:r>
              <w:rPr>
                <w:rFonts w:eastAsia="Times New Roman"/>
                <w:szCs w:val="20"/>
              </w:rPr>
              <w:t xml:space="preserve">Bijvoorbeeld: een </w:t>
            </w:r>
            <w:r w:rsidR="00920897">
              <w:rPr>
                <w:rFonts w:eastAsia="Times New Roman"/>
                <w:szCs w:val="20"/>
              </w:rPr>
              <w:t xml:space="preserve">wolk van bij elkaar behorende </w:t>
            </w:r>
            <w:r>
              <w:rPr>
                <w:rFonts w:eastAsia="Times New Roman"/>
                <w:szCs w:val="20"/>
              </w:rPr>
              <w:t>punt</w:t>
            </w:r>
            <w:r w:rsidR="00920897">
              <w:rPr>
                <w:rFonts w:eastAsia="Times New Roman"/>
                <w:szCs w:val="20"/>
              </w:rPr>
              <w:t>en</w:t>
            </w:r>
            <w:r>
              <w:rPr>
                <w:rFonts w:eastAsia="Times New Roman"/>
                <w:szCs w:val="20"/>
              </w:rPr>
              <w:t xml:space="preserve"> </w:t>
            </w:r>
            <w:r w:rsidR="00C36B27">
              <w:rPr>
                <w:rFonts w:eastAsia="Times New Roman"/>
                <w:szCs w:val="20"/>
              </w:rPr>
              <w:t>waar</w:t>
            </w:r>
            <w:r w:rsidR="006A2DF2">
              <w:rPr>
                <w:rFonts w:eastAsia="Times New Roman"/>
                <w:szCs w:val="20"/>
              </w:rPr>
              <w:t xml:space="preserve"> </w:t>
            </w:r>
            <w:r>
              <w:rPr>
                <w:rFonts w:eastAsia="Times New Roman"/>
                <w:szCs w:val="20"/>
              </w:rPr>
              <w:t xml:space="preserve">een </w:t>
            </w:r>
            <w:r w:rsidR="006C66B1">
              <w:rPr>
                <w:rFonts w:eastAsia="Times New Roman"/>
                <w:szCs w:val="20"/>
              </w:rPr>
              <w:t xml:space="preserve">bepaalde waarde voor </w:t>
            </w:r>
            <w:r>
              <w:rPr>
                <w:rFonts w:eastAsia="Times New Roman"/>
                <w:szCs w:val="20"/>
              </w:rPr>
              <w:t>geluid</w:t>
            </w:r>
            <w:r w:rsidR="006A2DF2">
              <w:rPr>
                <w:rFonts w:eastAsia="Times New Roman"/>
                <w:szCs w:val="20"/>
              </w:rPr>
              <w:t xml:space="preserve"> </w:t>
            </w:r>
            <w:r w:rsidR="007F73D3">
              <w:rPr>
                <w:rFonts w:eastAsia="Times New Roman"/>
                <w:szCs w:val="20"/>
              </w:rPr>
              <w:t>wordt nagestreefd.</w:t>
            </w:r>
          </w:p>
          <w:p w14:paraId="3A3F9317" w14:textId="77777777" w:rsidR="009D50A3" w:rsidRDefault="009D50A3" w:rsidP="00FE054A">
            <w:pPr>
              <w:rPr>
                <w:rFonts w:eastAsia="Times New Roman"/>
                <w:szCs w:val="20"/>
              </w:rPr>
            </w:pPr>
          </w:p>
          <w:p w14:paraId="2C27064A" w14:textId="6FB76A3E" w:rsidR="00146FEF" w:rsidRPr="00B1093C" w:rsidRDefault="00BD6D65" w:rsidP="00B8449B">
            <w:pPr>
              <w:rPr>
                <w:rFonts w:eastAsia="Times New Roman"/>
                <w:bCs/>
                <w:szCs w:val="20"/>
              </w:rPr>
            </w:pPr>
            <w:r>
              <w:rPr>
                <w:rFonts w:eastAsia="Times New Roman"/>
                <w:bCs/>
                <w:szCs w:val="20"/>
              </w:rPr>
              <w:t xml:space="preserve">Een </w:t>
            </w:r>
            <w:proofErr w:type="spellStart"/>
            <w:r>
              <w:rPr>
                <w:rFonts w:eastAsia="Times New Roman"/>
                <w:bCs/>
                <w:szCs w:val="20"/>
              </w:rPr>
              <w:t>PuntenGroep</w:t>
            </w:r>
            <w:proofErr w:type="spellEnd"/>
            <w:r>
              <w:rPr>
                <w:rFonts w:eastAsia="Times New Roman"/>
                <w:bCs/>
                <w:szCs w:val="20"/>
              </w:rPr>
              <w:t xml:space="preserve"> volgt dezelfde beheerlogica zoals beschreven bij Locatie en bij </w:t>
            </w:r>
            <w:proofErr w:type="spellStart"/>
            <w:r>
              <w:rPr>
                <w:rFonts w:eastAsia="Times New Roman"/>
                <w:bCs/>
                <w:szCs w:val="20"/>
              </w:rPr>
              <w:t>GebiedenGroep</w:t>
            </w:r>
            <w:proofErr w:type="spellEnd"/>
            <w:r>
              <w:rPr>
                <w:rFonts w:eastAsia="Times New Roman"/>
                <w:bCs/>
                <w:szCs w:val="20"/>
              </w:rPr>
              <w:t>.</w:t>
            </w:r>
          </w:p>
        </w:tc>
      </w:tr>
    </w:tbl>
    <w:p w14:paraId="7187FDB0" w14:textId="7609CA92" w:rsidR="00146FEF" w:rsidRPr="00231950" w:rsidRDefault="00146FEF" w:rsidP="00124BAF">
      <w:pPr>
        <w:pStyle w:val="Kop2"/>
        <w:rPr>
          <w:rFonts w:eastAsia="Times New Roman"/>
        </w:rPr>
      </w:pPr>
      <w:bookmarkStart w:id="59" w:name="_Toc92286603"/>
      <w:r w:rsidRPr="00231950">
        <w:rPr>
          <w:rFonts w:eastAsia="Times New Roman"/>
        </w:rPr>
        <w:t xml:space="preserve">Objecttype </w:t>
      </w:r>
      <w:r>
        <w:rPr>
          <w:rFonts w:eastAsia="Times New Roman"/>
        </w:rPr>
        <w:t>Lijn</w:t>
      </w:r>
      <w:bookmarkEnd w:id="59"/>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46FEF" w:rsidRPr="00231950" w14:paraId="5E7E8A00" w14:textId="77777777" w:rsidTr="00B64EFA">
        <w:trPr>
          <w:tblCellSpacing w:w="0" w:type="dxa"/>
        </w:trPr>
        <w:tc>
          <w:tcPr>
            <w:tcW w:w="1500" w:type="pct"/>
            <w:tcBorders>
              <w:top w:val="nil"/>
              <w:left w:val="nil"/>
              <w:bottom w:val="nil"/>
              <w:right w:val="nil"/>
            </w:tcBorders>
            <w:hideMark/>
          </w:tcPr>
          <w:p w14:paraId="091C35F6" w14:textId="77777777" w:rsidR="00146FEF" w:rsidRPr="00231950" w:rsidRDefault="00146FEF" w:rsidP="00FE054A">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A4EDCEF" w14:textId="6778F39B" w:rsidR="00146FEF" w:rsidRPr="00231950" w:rsidRDefault="00242873" w:rsidP="00FE054A">
            <w:pPr>
              <w:rPr>
                <w:rFonts w:eastAsia="Times New Roman"/>
                <w:szCs w:val="20"/>
              </w:rPr>
            </w:pPr>
            <w:r>
              <w:rPr>
                <w:rFonts w:eastAsia="Times New Roman"/>
                <w:szCs w:val="20"/>
              </w:rPr>
              <w:t>Lijn</w:t>
            </w:r>
          </w:p>
        </w:tc>
      </w:tr>
      <w:tr w:rsidR="00146FEF" w:rsidRPr="00231950" w14:paraId="0D180AA8" w14:textId="77777777" w:rsidTr="00B64EFA">
        <w:trPr>
          <w:tblCellSpacing w:w="0" w:type="dxa"/>
        </w:trPr>
        <w:tc>
          <w:tcPr>
            <w:tcW w:w="1500" w:type="pct"/>
            <w:tcBorders>
              <w:top w:val="nil"/>
              <w:left w:val="nil"/>
              <w:bottom w:val="nil"/>
              <w:right w:val="nil"/>
            </w:tcBorders>
            <w:hideMark/>
          </w:tcPr>
          <w:p w14:paraId="3780FF49" w14:textId="77777777" w:rsidR="00146FEF" w:rsidRPr="00231950" w:rsidRDefault="00146FEF" w:rsidP="00FE054A">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ACE72D3" w14:textId="09AEADE6" w:rsidR="00146FEF" w:rsidRPr="00AD5C7D" w:rsidRDefault="00AD5C7D" w:rsidP="00AD5C7D">
            <w:pPr>
              <w:rPr>
                <w:rFonts w:eastAsia="Times New Roman" w:cstheme="minorHAnsi"/>
                <w:szCs w:val="20"/>
              </w:rPr>
            </w:pPr>
            <w:r w:rsidRPr="00AD5C7D">
              <w:rPr>
                <w:rFonts w:cstheme="minorHAnsi"/>
                <w:szCs w:val="20"/>
              </w:rPr>
              <w:t>Een op zichzelf staande geometrisch 'afgebakende' lijn in een virtuele weergave van de fysieke leefomgeving.</w:t>
            </w:r>
            <w:r w:rsidRPr="00AD5C7D">
              <w:rPr>
                <w:rFonts w:eastAsia="Times New Roman" w:cstheme="minorHAnsi"/>
                <w:szCs w:val="20"/>
              </w:rPr>
              <w:t xml:space="preserve"> </w:t>
            </w:r>
          </w:p>
        </w:tc>
      </w:tr>
      <w:tr w:rsidR="00146FEF" w:rsidRPr="00231950" w14:paraId="6FBAECA7" w14:textId="77777777" w:rsidTr="00B64EFA">
        <w:trPr>
          <w:tblCellSpacing w:w="0" w:type="dxa"/>
        </w:trPr>
        <w:tc>
          <w:tcPr>
            <w:tcW w:w="1500" w:type="pct"/>
            <w:tcBorders>
              <w:top w:val="nil"/>
              <w:left w:val="nil"/>
              <w:bottom w:val="nil"/>
              <w:right w:val="nil"/>
            </w:tcBorders>
          </w:tcPr>
          <w:p w14:paraId="6E5D8833" w14:textId="77777777" w:rsidR="00146FEF" w:rsidRPr="00231950" w:rsidRDefault="00146FEF" w:rsidP="00FE054A">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79740115" w14:textId="1D6D412C" w:rsidR="00E859B3" w:rsidRDefault="008A665A" w:rsidP="00E859B3">
            <w:pPr>
              <w:rPr>
                <w:rFonts w:eastAsia="Times New Roman"/>
                <w:szCs w:val="20"/>
              </w:rPr>
            </w:pPr>
            <w:r>
              <w:rPr>
                <w:rFonts w:eastAsia="Times New Roman"/>
                <w:szCs w:val="20"/>
              </w:rPr>
              <w:t>Bijvoorbeeld:</w:t>
            </w:r>
            <w:r w:rsidR="00E859B3">
              <w:rPr>
                <w:rFonts w:eastAsia="Times New Roman"/>
                <w:szCs w:val="20"/>
              </w:rPr>
              <w:t xml:space="preserve"> een lijn </w:t>
            </w:r>
            <w:r w:rsidR="00E15154">
              <w:rPr>
                <w:rFonts w:eastAsia="Times New Roman"/>
                <w:szCs w:val="20"/>
              </w:rPr>
              <w:t xml:space="preserve">waar </w:t>
            </w:r>
            <w:r w:rsidR="006B0410">
              <w:rPr>
                <w:rFonts w:eastAsia="Times New Roman"/>
                <w:szCs w:val="20"/>
              </w:rPr>
              <w:t xml:space="preserve">het hart van een </w:t>
            </w:r>
            <w:r w:rsidR="002A04A9">
              <w:rPr>
                <w:rFonts w:eastAsia="Times New Roman"/>
                <w:szCs w:val="20"/>
              </w:rPr>
              <w:t xml:space="preserve">te beschermen </w:t>
            </w:r>
            <w:r w:rsidR="006B0410">
              <w:rPr>
                <w:rFonts w:eastAsia="Times New Roman"/>
                <w:szCs w:val="20"/>
              </w:rPr>
              <w:t xml:space="preserve">gasleiding </w:t>
            </w:r>
            <w:r w:rsidR="002A04A9">
              <w:rPr>
                <w:rFonts w:eastAsia="Times New Roman"/>
                <w:szCs w:val="20"/>
              </w:rPr>
              <w:t>ligt</w:t>
            </w:r>
            <w:r w:rsidR="00E859B3">
              <w:rPr>
                <w:rFonts w:eastAsia="Times New Roman"/>
                <w:szCs w:val="20"/>
              </w:rPr>
              <w:t>.</w:t>
            </w:r>
          </w:p>
          <w:p w14:paraId="29230FF3" w14:textId="77777777" w:rsidR="008A665A" w:rsidRDefault="008A665A" w:rsidP="001D0A05">
            <w:pPr>
              <w:rPr>
                <w:rFonts w:eastAsia="Times New Roman"/>
                <w:szCs w:val="20"/>
              </w:rPr>
            </w:pPr>
          </w:p>
          <w:p w14:paraId="321C3D5D" w14:textId="3D29DD7D" w:rsidR="00D21FE2" w:rsidRDefault="00695C3C" w:rsidP="001D0A05">
            <w:pPr>
              <w:rPr>
                <w:rFonts w:eastAsia="Times New Roman"/>
                <w:szCs w:val="20"/>
              </w:rPr>
            </w:pPr>
            <w:r>
              <w:rPr>
                <w:rFonts w:eastAsia="Times New Roman"/>
                <w:szCs w:val="20"/>
              </w:rPr>
              <w:t>Een lijn kan bestaan uit één rechte lijn</w:t>
            </w:r>
            <w:r w:rsidR="003D2345">
              <w:rPr>
                <w:rFonts w:eastAsia="Times New Roman"/>
                <w:szCs w:val="20"/>
              </w:rPr>
              <w:t xml:space="preserve"> tussen twee punten, </w:t>
            </w:r>
            <w:r w:rsidR="0004082C">
              <w:rPr>
                <w:rFonts w:eastAsia="Times New Roman"/>
                <w:szCs w:val="20"/>
              </w:rPr>
              <w:t xml:space="preserve">oftewel </w:t>
            </w:r>
            <w:r w:rsidR="00661BA9">
              <w:rPr>
                <w:rFonts w:eastAsia="Times New Roman"/>
                <w:szCs w:val="20"/>
              </w:rPr>
              <w:t xml:space="preserve">een </w:t>
            </w:r>
            <w:r w:rsidR="0004082C">
              <w:rPr>
                <w:rFonts w:eastAsia="Times New Roman"/>
                <w:szCs w:val="20"/>
              </w:rPr>
              <w:t>lijnsegment</w:t>
            </w:r>
            <w:r w:rsidR="00661BA9">
              <w:rPr>
                <w:rFonts w:eastAsia="Times New Roman"/>
                <w:szCs w:val="20"/>
              </w:rPr>
              <w:t xml:space="preserve"> genoemd</w:t>
            </w:r>
            <w:r w:rsidR="0004082C">
              <w:rPr>
                <w:rFonts w:eastAsia="Times New Roman"/>
                <w:szCs w:val="20"/>
              </w:rPr>
              <w:t>. M</w:t>
            </w:r>
            <w:r w:rsidR="003D2345">
              <w:rPr>
                <w:rFonts w:eastAsia="Times New Roman"/>
                <w:szCs w:val="20"/>
              </w:rPr>
              <w:t xml:space="preserve">aar een lijn </w:t>
            </w:r>
            <w:r>
              <w:rPr>
                <w:rFonts w:eastAsia="Times New Roman"/>
                <w:szCs w:val="20"/>
              </w:rPr>
              <w:t xml:space="preserve">hoeft niet </w:t>
            </w:r>
            <w:r w:rsidR="003D2345">
              <w:rPr>
                <w:rFonts w:eastAsia="Times New Roman"/>
                <w:szCs w:val="20"/>
              </w:rPr>
              <w:t xml:space="preserve">perse zo eenvoudig </w:t>
            </w:r>
            <w:r>
              <w:rPr>
                <w:rFonts w:eastAsia="Times New Roman"/>
                <w:szCs w:val="20"/>
              </w:rPr>
              <w:t xml:space="preserve">te zijn. Het mag ook bijvoorbeeld </w:t>
            </w:r>
            <w:r w:rsidR="00416971">
              <w:rPr>
                <w:rFonts w:eastAsia="Times New Roman"/>
                <w:szCs w:val="20"/>
              </w:rPr>
              <w:t xml:space="preserve">een aantal lijnsegmenten zijn die tezamen </w:t>
            </w:r>
            <w:r>
              <w:rPr>
                <w:rFonts w:eastAsia="Times New Roman"/>
                <w:szCs w:val="20"/>
              </w:rPr>
              <w:t>halve cirkel</w:t>
            </w:r>
            <w:r w:rsidR="003F7549">
              <w:rPr>
                <w:rFonts w:eastAsia="Times New Roman"/>
                <w:szCs w:val="20"/>
              </w:rPr>
              <w:t xml:space="preserve"> vormen</w:t>
            </w:r>
            <w:r w:rsidR="001D0A05">
              <w:rPr>
                <w:rFonts w:eastAsia="Times New Roman"/>
                <w:szCs w:val="20"/>
              </w:rPr>
              <w:t>.</w:t>
            </w:r>
          </w:p>
          <w:p w14:paraId="749BEAD9" w14:textId="006ADFE5" w:rsidR="00AA1DF2" w:rsidRDefault="00AA1DF2" w:rsidP="001D0A05">
            <w:pPr>
              <w:rPr>
                <w:rFonts w:eastAsia="Times New Roman"/>
                <w:szCs w:val="20"/>
              </w:rPr>
            </w:pPr>
          </w:p>
          <w:p w14:paraId="2FC9E74B" w14:textId="3A9C5AB2" w:rsidR="00AA1DF2" w:rsidRPr="00B1093C" w:rsidRDefault="00AA1DF2" w:rsidP="00B8449B">
            <w:pPr>
              <w:rPr>
                <w:rFonts w:eastAsia="Times New Roman"/>
                <w:bCs/>
                <w:szCs w:val="20"/>
              </w:rPr>
            </w:pPr>
            <w:r>
              <w:rPr>
                <w:rFonts w:eastAsia="Times New Roman"/>
                <w:bCs/>
                <w:szCs w:val="20"/>
              </w:rPr>
              <w:t>Een Lijn volgt dezelfde beheerlogica zoals beschreven bij Locatie.</w:t>
            </w:r>
          </w:p>
        </w:tc>
      </w:tr>
    </w:tbl>
    <w:p w14:paraId="70AD2CFC" w14:textId="6F2DF2EE" w:rsidR="00146FEF" w:rsidRPr="00231950" w:rsidRDefault="00146FEF" w:rsidP="00124BAF">
      <w:pPr>
        <w:pStyle w:val="Kop2"/>
        <w:rPr>
          <w:rFonts w:eastAsia="Times New Roman"/>
        </w:rPr>
      </w:pPr>
      <w:bookmarkStart w:id="60" w:name="_Toc92286604"/>
      <w:r w:rsidRPr="00231950">
        <w:rPr>
          <w:rFonts w:eastAsia="Times New Roman"/>
        </w:rPr>
        <w:t xml:space="preserve">Objecttype </w:t>
      </w:r>
      <w:proofErr w:type="spellStart"/>
      <w:r>
        <w:rPr>
          <w:rFonts w:eastAsia="Times New Roman"/>
        </w:rPr>
        <w:t>LijnenGroep</w:t>
      </w:r>
      <w:bookmarkEnd w:id="60"/>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46FEF" w:rsidRPr="00231950" w14:paraId="4338A33E" w14:textId="77777777" w:rsidTr="00B64EFA">
        <w:trPr>
          <w:tblCellSpacing w:w="0" w:type="dxa"/>
        </w:trPr>
        <w:tc>
          <w:tcPr>
            <w:tcW w:w="1500" w:type="pct"/>
            <w:tcBorders>
              <w:top w:val="nil"/>
              <w:left w:val="nil"/>
              <w:bottom w:val="nil"/>
              <w:right w:val="nil"/>
            </w:tcBorders>
            <w:hideMark/>
          </w:tcPr>
          <w:p w14:paraId="3EA3B9C1" w14:textId="77777777" w:rsidR="00146FEF" w:rsidRPr="00231950" w:rsidRDefault="00146FEF" w:rsidP="00FE054A">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A1A04D8" w14:textId="0E183455" w:rsidR="00146FEF" w:rsidRPr="00231950" w:rsidRDefault="00242873" w:rsidP="00FE054A">
            <w:pPr>
              <w:rPr>
                <w:rFonts w:eastAsia="Times New Roman"/>
                <w:szCs w:val="20"/>
              </w:rPr>
            </w:pPr>
            <w:proofErr w:type="spellStart"/>
            <w:r>
              <w:rPr>
                <w:rFonts w:eastAsia="Times New Roman"/>
                <w:szCs w:val="20"/>
              </w:rPr>
              <w:t>LijnenGroep</w:t>
            </w:r>
            <w:proofErr w:type="spellEnd"/>
          </w:p>
        </w:tc>
      </w:tr>
      <w:tr w:rsidR="00146FEF" w:rsidRPr="00231950" w14:paraId="16F1689C" w14:textId="77777777" w:rsidTr="00B64EFA">
        <w:trPr>
          <w:tblCellSpacing w:w="0" w:type="dxa"/>
        </w:trPr>
        <w:tc>
          <w:tcPr>
            <w:tcW w:w="1500" w:type="pct"/>
            <w:tcBorders>
              <w:top w:val="nil"/>
              <w:left w:val="nil"/>
              <w:bottom w:val="nil"/>
              <w:right w:val="nil"/>
            </w:tcBorders>
            <w:hideMark/>
          </w:tcPr>
          <w:p w14:paraId="6EDB5404" w14:textId="77777777" w:rsidR="00146FEF" w:rsidRPr="00231950" w:rsidRDefault="00146FEF" w:rsidP="00FE054A">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F331D21" w14:textId="70201901" w:rsidR="00146FEF" w:rsidRPr="001346B5" w:rsidRDefault="001346B5" w:rsidP="001346B5">
            <w:pPr>
              <w:rPr>
                <w:rFonts w:eastAsia="Times New Roman" w:cstheme="minorHAnsi"/>
                <w:szCs w:val="20"/>
              </w:rPr>
            </w:pPr>
            <w:r w:rsidRPr="001346B5">
              <w:rPr>
                <w:rFonts w:cstheme="minorHAnsi"/>
                <w:szCs w:val="20"/>
              </w:rPr>
              <w:t xml:space="preserve">Een groep of verzameling van bij elkaar behorende lijnen. </w:t>
            </w:r>
          </w:p>
        </w:tc>
      </w:tr>
      <w:tr w:rsidR="00146FEF" w:rsidRPr="00231950" w14:paraId="014103F2" w14:textId="77777777" w:rsidTr="00B64EFA">
        <w:trPr>
          <w:tblCellSpacing w:w="0" w:type="dxa"/>
        </w:trPr>
        <w:tc>
          <w:tcPr>
            <w:tcW w:w="1500" w:type="pct"/>
            <w:tcBorders>
              <w:top w:val="nil"/>
              <w:left w:val="nil"/>
              <w:bottom w:val="nil"/>
              <w:right w:val="nil"/>
            </w:tcBorders>
          </w:tcPr>
          <w:p w14:paraId="4646F89F" w14:textId="77777777" w:rsidR="00146FEF" w:rsidRPr="00231950" w:rsidRDefault="00146FEF" w:rsidP="00FE054A">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42B21864" w14:textId="455E9715" w:rsidR="00925DEF" w:rsidRDefault="00925DEF" w:rsidP="00FE054A">
            <w:pPr>
              <w:rPr>
                <w:rFonts w:eastAsia="Times New Roman"/>
                <w:szCs w:val="20"/>
              </w:rPr>
            </w:pPr>
            <w:r w:rsidRPr="001346B5">
              <w:rPr>
                <w:rFonts w:cstheme="minorHAnsi"/>
                <w:szCs w:val="20"/>
              </w:rPr>
              <w:t>De lijnen zijn gegroepeerd voor een bepaald doel, te weten om samen één locatie vormen, welke als zodanig gebruikt kan worden.</w:t>
            </w:r>
          </w:p>
          <w:p w14:paraId="02DEA32A" w14:textId="1A6C2AC9" w:rsidR="00146FEF" w:rsidRDefault="00A1376A" w:rsidP="00FE054A">
            <w:pPr>
              <w:rPr>
                <w:rFonts w:eastAsia="Times New Roman"/>
                <w:szCs w:val="20"/>
              </w:rPr>
            </w:pPr>
            <w:r>
              <w:rPr>
                <w:rFonts w:eastAsia="Times New Roman"/>
                <w:szCs w:val="20"/>
              </w:rPr>
              <w:t>Bijvoorbeeld:</w:t>
            </w:r>
            <w:r w:rsidR="00042BB3">
              <w:rPr>
                <w:rFonts w:eastAsia="Times New Roman"/>
                <w:szCs w:val="20"/>
              </w:rPr>
              <w:t xml:space="preserve"> </w:t>
            </w:r>
            <w:r w:rsidR="00173A20">
              <w:rPr>
                <w:rFonts w:eastAsia="Times New Roman"/>
                <w:szCs w:val="20"/>
              </w:rPr>
              <w:t xml:space="preserve">een </w:t>
            </w:r>
            <w:r w:rsidR="00173A20" w:rsidRPr="001346B5">
              <w:rPr>
                <w:rFonts w:cstheme="minorHAnsi"/>
                <w:szCs w:val="20"/>
              </w:rPr>
              <w:t>verzameling van bij elkaar behorende lijnen</w:t>
            </w:r>
            <w:r w:rsidR="00173A20">
              <w:rPr>
                <w:rFonts w:eastAsia="Times New Roman"/>
                <w:szCs w:val="20"/>
              </w:rPr>
              <w:t xml:space="preserve"> </w:t>
            </w:r>
            <w:r w:rsidR="00042BB3">
              <w:rPr>
                <w:rFonts w:eastAsia="Times New Roman"/>
                <w:szCs w:val="20"/>
              </w:rPr>
              <w:t xml:space="preserve">waar een geluidsnorm </w:t>
            </w:r>
            <w:r w:rsidR="004E28FB">
              <w:rPr>
                <w:rFonts w:eastAsia="Times New Roman"/>
                <w:szCs w:val="20"/>
              </w:rPr>
              <w:t>nagestreefd wordt</w:t>
            </w:r>
            <w:r w:rsidR="00042BB3">
              <w:rPr>
                <w:rFonts w:eastAsia="Times New Roman"/>
                <w:szCs w:val="20"/>
              </w:rPr>
              <w:t>.</w:t>
            </w:r>
          </w:p>
          <w:p w14:paraId="05BE54A3" w14:textId="77777777" w:rsidR="00982BF5" w:rsidRDefault="00982BF5" w:rsidP="00FE054A">
            <w:pPr>
              <w:rPr>
                <w:rFonts w:eastAsia="Times New Roman"/>
                <w:szCs w:val="20"/>
              </w:rPr>
            </w:pPr>
          </w:p>
          <w:p w14:paraId="32264565" w14:textId="0CFCA747" w:rsidR="00146FEF" w:rsidRPr="00B1093C" w:rsidRDefault="00AA1DF2" w:rsidP="009D50A3">
            <w:pPr>
              <w:rPr>
                <w:rFonts w:eastAsia="Times New Roman"/>
                <w:bCs/>
                <w:szCs w:val="20"/>
              </w:rPr>
            </w:pPr>
            <w:r>
              <w:rPr>
                <w:rFonts w:eastAsia="Times New Roman"/>
                <w:bCs/>
                <w:szCs w:val="20"/>
              </w:rPr>
              <w:t xml:space="preserve">Een </w:t>
            </w:r>
            <w:proofErr w:type="spellStart"/>
            <w:r>
              <w:rPr>
                <w:rFonts w:eastAsia="Times New Roman"/>
                <w:bCs/>
                <w:szCs w:val="20"/>
              </w:rPr>
              <w:t>LijnenGroep</w:t>
            </w:r>
            <w:proofErr w:type="spellEnd"/>
            <w:r>
              <w:rPr>
                <w:rFonts w:eastAsia="Times New Roman"/>
                <w:bCs/>
                <w:szCs w:val="20"/>
              </w:rPr>
              <w:t xml:space="preserve"> volgt dezelfde beheerlogica zoals beschreven bij Locatie en bij </w:t>
            </w:r>
            <w:proofErr w:type="spellStart"/>
            <w:r>
              <w:rPr>
                <w:rFonts w:eastAsia="Times New Roman"/>
                <w:bCs/>
                <w:szCs w:val="20"/>
              </w:rPr>
              <w:t>GebiedenGroep</w:t>
            </w:r>
            <w:proofErr w:type="spellEnd"/>
            <w:r>
              <w:rPr>
                <w:rFonts w:eastAsia="Times New Roman"/>
                <w:bCs/>
                <w:szCs w:val="20"/>
              </w:rPr>
              <w:t>.</w:t>
            </w:r>
          </w:p>
        </w:tc>
      </w:tr>
    </w:tbl>
    <w:p w14:paraId="0AAE633A" w14:textId="2AF3D1BD" w:rsidR="006F6270" w:rsidRPr="003A031C" w:rsidRDefault="00AB19E4" w:rsidP="00124BAF">
      <w:pPr>
        <w:pStyle w:val="Kop2"/>
        <w:rPr>
          <w:rFonts w:eastAsia="Times New Roman"/>
        </w:rPr>
      </w:pPr>
      <w:bookmarkStart w:id="61" w:name="_Toc92286605"/>
      <w:r w:rsidRPr="003A031C">
        <w:rPr>
          <w:rFonts w:eastAsia="Times New Roman"/>
        </w:rPr>
        <w:t xml:space="preserve">Objecttype </w:t>
      </w:r>
      <w:r w:rsidR="0079571D">
        <w:rPr>
          <w:rFonts w:eastAsia="Times New Roman"/>
        </w:rPr>
        <w:t>Divisie</w:t>
      </w:r>
      <w:bookmarkEnd w:id="61"/>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0D02EE" w:rsidRPr="000467F1" w14:paraId="63CA8ABF" w14:textId="77777777" w:rsidTr="00B64EFA">
        <w:trPr>
          <w:tblCellSpacing w:w="0" w:type="dxa"/>
        </w:trPr>
        <w:tc>
          <w:tcPr>
            <w:tcW w:w="1500" w:type="pct"/>
            <w:tcBorders>
              <w:top w:val="nil"/>
              <w:left w:val="nil"/>
              <w:bottom w:val="nil"/>
              <w:right w:val="nil"/>
            </w:tcBorders>
            <w:hideMark/>
          </w:tcPr>
          <w:p w14:paraId="1FFD8718" w14:textId="77777777" w:rsidR="000D02EE" w:rsidRPr="000467F1" w:rsidRDefault="000D02EE" w:rsidP="005B5839">
            <w:pPr>
              <w:rPr>
                <w:rFonts w:eastAsia="Times New Roman"/>
                <w:szCs w:val="20"/>
              </w:rPr>
            </w:pPr>
            <w:r w:rsidRPr="000467F1">
              <w:rPr>
                <w:rFonts w:eastAsia="Times New Roman"/>
                <w:b/>
                <w:bCs/>
                <w:szCs w:val="20"/>
              </w:rPr>
              <w:t>Naam</w:t>
            </w:r>
          </w:p>
        </w:tc>
        <w:tc>
          <w:tcPr>
            <w:tcW w:w="3500" w:type="pct"/>
            <w:tcBorders>
              <w:top w:val="nil"/>
              <w:left w:val="nil"/>
              <w:bottom w:val="nil"/>
              <w:right w:val="nil"/>
            </w:tcBorders>
            <w:hideMark/>
          </w:tcPr>
          <w:p w14:paraId="5C34771D" w14:textId="3EA11D73" w:rsidR="000D02EE" w:rsidRPr="000467F1" w:rsidRDefault="0050773D" w:rsidP="005B5839">
            <w:pPr>
              <w:rPr>
                <w:rFonts w:eastAsia="Times New Roman"/>
                <w:szCs w:val="20"/>
              </w:rPr>
            </w:pPr>
            <w:r>
              <w:rPr>
                <w:rFonts w:eastAsia="Times New Roman"/>
                <w:szCs w:val="20"/>
              </w:rPr>
              <w:t>D</w:t>
            </w:r>
            <w:r w:rsidR="0079571D">
              <w:rPr>
                <w:rFonts w:eastAsia="Times New Roman"/>
                <w:szCs w:val="20"/>
              </w:rPr>
              <w:t>ivisie</w:t>
            </w:r>
          </w:p>
        </w:tc>
      </w:tr>
      <w:tr w:rsidR="000D02EE" w:rsidRPr="000467F1" w14:paraId="218F2E09" w14:textId="77777777" w:rsidTr="00B64EFA">
        <w:trPr>
          <w:tblCellSpacing w:w="0" w:type="dxa"/>
        </w:trPr>
        <w:tc>
          <w:tcPr>
            <w:tcW w:w="1500" w:type="pct"/>
            <w:tcBorders>
              <w:top w:val="nil"/>
              <w:left w:val="nil"/>
              <w:bottom w:val="nil"/>
              <w:right w:val="nil"/>
            </w:tcBorders>
            <w:hideMark/>
          </w:tcPr>
          <w:p w14:paraId="6C399AD9" w14:textId="77777777" w:rsidR="000D02EE" w:rsidRPr="000467F1" w:rsidRDefault="000D02EE" w:rsidP="005B5839">
            <w:pPr>
              <w:rPr>
                <w:rFonts w:eastAsia="Times New Roman"/>
                <w:szCs w:val="20"/>
              </w:rPr>
            </w:pPr>
            <w:r w:rsidRPr="000467F1">
              <w:rPr>
                <w:rFonts w:eastAsia="Times New Roman"/>
                <w:b/>
                <w:bCs/>
                <w:szCs w:val="20"/>
              </w:rPr>
              <w:t>Definitie</w:t>
            </w:r>
          </w:p>
        </w:tc>
        <w:tc>
          <w:tcPr>
            <w:tcW w:w="3500" w:type="pct"/>
            <w:tcBorders>
              <w:top w:val="nil"/>
              <w:left w:val="nil"/>
              <w:bottom w:val="nil"/>
              <w:right w:val="nil"/>
            </w:tcBorders>
          </w:tcPr>
          <w:p w14:paraId="78F67263" w14:textId="2087F37A" w:rsidR="001A35E1" w:rsidRPr="000D121B" w:rsidRDefault="00D0285A" w:rsidP="00B336E9">
            <w:pPr>
              <w:rPr>
                <w:rFonts w:eastAsia="Times New Roman" w:cstheme="minorHAnsi"/>
                <w:b/>
                <w:szCs w:val="20"/>
              </w:rPr>
            </w:pPr>
            <w:r>
              <w:t xml:space="preserve">De </w:t>
            </w:r>
            <w:r w:rsidR="001E16BE" w:rsidRPr="001E16BE">
              <w:t>Divisie is een zelfstandige eenheid van (een of meer) bij elkaar horende beleidsteksten waarnaar kan worden verwezen in het Lichaam van de Regeling van omgevingsdocumenten met Vrijetekststructuur.</w:t>
            </w:r>
            <w:r w:rsidR="004C1049">
              <w:t xml:space="preserve"> </w:t>
            </w:r>
          </w:p>
        </w:tc>
      </w:tr>
      <w:tr w:rsidR="000D02EE" w:rsidRPr="000467F1" w14:paraId="404988D3" w14:textId="77777777" w:rsidTr="00B64EFA">
        <w:trPr>
          <w:tblCellSpacing w:w="0" w:type="dxa"/>
        </w:trPr>
        <w:tc>
          <w:tcPr>
            <w:tcW w:w="1500" w:type="pct"/>
            <w:tcBorders>
              <w:top w:val="nil"/>
              <w:left w:val="nil"/>
              <w:bottom w:val="nil"/>
              <w:right w:val="nil"/>
            </w:tcBorders>
          </w:tcPr>
          <w:p w14:paraId="0CE5E2AB" w14:textId="77777777" w:rsidR="000D02EE" w:rsidRPr="000467F1" w:rsidRDefault="000D02EE" w:rsidP="005B5839">
            <w:pPr>
              <w:rPr>
                <w:rFonts w:eastAsia="Times New Roman"/>
                <w:b/>
                <w:bCs/>
                <w:szCs w:val="20"/>
              </w:rPr>
            </w:pPr>
            <w:r w:rsidRPr="000467F1">
              <w:rPr>
                <w:rFonts w:eastAsia="Times New Roman"/>
                <w:b/>
                <w:bCs/>
                <w:szCs w:val="20"/>
              </w:rPr>
              <w:t>Toelichting</w:t>
            </w:r>
          </w:p>
        </w:tc>
        <w:tc>
          <w:tcPr>
            <w:tcW w:w="3500" w:type="pct"/>
            <w:tcBorders>
              <w:top w:val="nil"/>
              <w:left w:val="nil"/>
              <w:bottom w:val="nil"/>
              <w:right w:val="nil"/>
            </w:tcBorders>
          </w:tcPr>
          <w:p w14:paraId="4DFA5A92" w14:textId="63153BA6" w:rsidR="00BA6B51" w:rsidRDefault="002938D7" w:rsidP="002938D7">
            <w:pPr>
              <w:rPr>
                <w:rFonts w:eastAsia="Times New Roman"/>
                <w:szCs w:val="20"/>
              </w:rPr>
            </w:pPr>
            <w:r>
              <w:rPr>
                <w:rFonts w:eastAsia="Times New Roman"/>
                <w:szCs w:val="20"/>
              </w:rPr>
              <w:t xml:space="preserve">De </w:t>
            </w:r>
            <w:r w:rsidR="00593C92">
              <w:rPr>
                <w:rFonts w:eastAsia="Times New Roman"/>
                <w:szCs w:val="20"/>
              </w:rPr>
              <w:t>Divisie</w:t>
            </w:r>
            <w:r>
              <w:rPr>
                <w:rFonts w:eastAsia="Times New Roman"/>
                <w:szCs w:val="20"/>
              </w:rPr>
              <w:t xml:space="preserve"> </w:t>
            </w:r>
            <w:r w:rsidR="004D69EA">
              <w:rPr>
                <w:rFonts w:eastAsia="Times New Roman"/>
                <w:szCs w:val="20"/>
              </w:rPr>
              <w:t>vind</w:t>
            </w:r>
            <w:r w:rsidR="008D3CD4">
              <w:rPr>
                <w:rFonts w:eastAsia="Times New Roman"/>
                <w:szCs w:val="20"/>
              </w:rPr>
              <w:t>t</w:t>
            </w:r>
            <w:r w:rsidR="004D69EA">
              <w:rPr>
                <w:rFonts w:eastAsia="Times New Roman"/>
                <w:szCs w:val="20"/>
              </w:rPr>
              <w:t xml:space="preserve"> zijn oorsprong in het </w:t>
            </w:r>
            <w:r w:rsidR="000D1DAD">
              <w:rPr>
                <w:rFonts w:eastAsia="Times New Roman"/>
                <w:szCs w:val="20"/>
              </w:rPr>
              <w:t>OP-domein</w:t>
            </w:r>
            <w:r w:rsidR="00F81213">
              <w:rPr>
                <w:rFonts w:eastAsia="Times New Roman"/>
                <w:szCs w:val="20"/>
              </w:rPr>
              <w:t xml:space="preserve">, waar de </w:t>
            </w:r>
            <w:r w:rsidR="00593C92">
              <w:rPr>
                <w:rFonts w:eastAsia="Times New Roman"/>
                <w:szCs w:val="20"/>
              </w:rPr>
              <w:t>Divisie</w:t>
            </w:r>
            <w:r w:rsidR="00F81213">
              <w:rPr>
                <w:rFonts w:eastAsia="Times New Roman"/>
                <w:szCs w:val="20"/>
              </w:rPr>
              <w:t xml:space="preserve"> </w:t>
            </w:r>
            <w:r w:rsidR="003450D2">
              <w:rPr>
                <w:rFonts w:eastAsia="Times New Roman"/>
                <w:szCs w:val="20"/>
              </w:rPr>
              <w:t xml:space="preserve">een onderdeel is van </w:t>
            </w:r>
            <w:r w:rsidR="00F81213">
              <w:rPr>
                <w:rFonts w:eastAsia="Times New Roman"/>
                <w:szCs w:val="20"/>
              </w:rPr>
              <w:t xml:space="preserve">een </w:t>
            </w:r>
            <w:r w:rsidR="00712BF1">
              <w:rPr>
                <w:rFonts w:eastAsia="Times New Roman"/>
                <w:szCs w:val="20"/>
              </w:rPr>
              <w:t>omgevingsdocument</w:t>
            </w:r>
            <w:r w:rsidR="004D69EA">
              <w:rPr>
                <w:rFonts w:eastAsia="Times New Roman"/>
                <w:szCs w:val="20"/>
              </w:rPr>
              <w:t xml:space="preserve"> </w:t>
            </w:r>
            <w:r w:rsidR="00367340">
              <w:rPr>
                <w:rFonts w:eastAsia="Times New Roman"/>
                <w:szCs w:val="20"/>
              </w:rPr>
              <w:t xml:space="preserve">is </w:t>
            </w:r>
            <w:r w:rsidR="004D69EA">
              <w:rPr>
                <w:rFonts w:eastAsia="Times New Roman"/>
                <w:szCs w:val="20"/>
              </w:rPr>
              <w:t xml:space="preserve">met een </w:t>
            </w:r>
            <w:r>
              <w:rPr>
                <w:rFonts w:eastAsia="Times New Roman"/>
                <w:szCs w:val="20"/>
              </w:rPr>
              <w:t>vrije tekststructuur</w:t>
            </w:r>
            <w:r w:rsidR="00581405">
              <w:rPr>
                <w:rFonts w:eastAsia="Times New Roman"/>
                <w:szCs w:val="20"/>
              </w:rPr>
              <w:t xml:space="preserve">. </w:t>
            </w:r>
            <w:r w:rsidR="004064E8">
              <w:rPr>
                <w:rFonts w:eastAsia="Times New Roman"/>
                <w:szCs w:val="20"/>
              </w:rPr>
              <w:t xml:space="preserve">Denk </w:t>
            </w:r>
            <w:r w:rsidR="00BA6B51">
              <w:rPr>
                <w:rFonts w:eastAsia="Times New Roman"/>
                <w:szCs w:val="20"/>
              </w:rPr>
              <w:t xml:space="preserve">bij een </w:t>
            </w:r>
            <w:r w:rsidR="00593C92">
              <w:rPr>
                <w:rFonts w:eastAsia="Times New Roman"/>
                <w:szCs w:val="20"/>
              </w:rPr>
              <w:t>Divisie</w:t>
            </w:r>
            <w:r w:rsidR="00BA6B51">
              <w:rPr>
                <w:rFonts w:eastAsia="Times New Roman"/>
                <w:szCs w:val="20"/>
              </w:rPr>
              <w:t xml:space="preserve"> aan</w:t>
            </w:r>
            <w:r w:rsidR="004064E8">
              <w:rPr>
                <w:rFonts w:eastAsia="Times New Roman"/>
                <w:szCs w:val="20"/>
              </w:rPr>
              <w:t xml:space="preserve"> </w:t>
            </w:r>
            <w:r w:rsidR="00BA6B51">
              <w:rPr>
                <w:rFonts w:eastAsia="Times New Roman"/>
                <w:szCs w:val="20"/>
              </w:rPr>
              <w:t xml:space="preserve">de </w:t>
            </w:r>
            <w:r w:rsidR="004064E8">
              <w:rPr>
                <w:rFonts w:eastAsia="Times New Roman"/>
                <w:szCs w:val="20"/>
              </w:rPr>
              <w:t xml:space="preserve">onderdelen van omgevingsvisie of een projectbesluit, of uit andere typen </w:t>
            </w:r>
            <w:r w:rsidR="007E4820">
              <w:rPr>
                <w:rFonts w:eastAsia="Times New Roman"/>
                <w:szCs w:val="20"/>
              </w:rPr>
              <w:t>besluiten</w:t>
            </w:r>
            <w:r w:rsidR="00BA6B51" w:rsidRPr="004916B2">
              <w:rPr>
                <w:rFonts w:eastAsia="Times New Roman" w:cstheme="minorHAnsi"/>
                <w:szCs w:val="20"/>
              </w:rPr>
              <w:t xml:space="preserve">. </w:t>
            </w:r>
            <w:r w:rsidR="007E4820" w:rsidRPr="00E02379">
              <w:rPr>
                <w:rFonts w:cstheme="minorHAnsi"/>
                <w:szCs w:val="20"/>
              </w:rPr>
              <w:t>In een omgevingsvisie staat beleid, teksten in projectbesluit en andere besluiten zullen over het algemeen gericht zijn op realisatie</w:t>
            </w:r>
            <w:r w:rsidR="006027A2">
              <w:rPr>
                <w:rFonts w:cstheme="minorHAnsi"/>
                <w:szCs w:val="20"/>
              </w:rPr>
              <w:t xml:space="preserve"> (beoogde realisatie)</w:t>
            </w:r>
            <w:r w:rsidR="007E4820" w:rsidRPr="00E02379">
              <w:rPr>
                <w:rFonts w:cstheme="minorHAnsi"/>
                <w:szCs w:val="20"/>
              </w:rPr>
              <w:t>.</w:t>
            </w:r>
          </w:p>
          <w:p w14:paraId="567D8CDE" w14:textId="77777777" w:rsidR="00BA6B51" w:rsidRDefault="00BA6B51" w:rsidP="002938D7">
            <w:pPr>
              <w:rPr>
                <w:rFonts w:eastAsia="Times New Roman"/>
                <w:szCs w:val="20"/>
              </w:rPr>
            </w:pPr>
          </w:p>
          <w:p w14:paraId="2BE9AD39" w14:textId="0A22CB12" w:rsidR="00D21FE2" w:rsidRDefault="00E33DD1" w:rsidP="002938D7">
            <w:pPr>
              <w:rPr>
                <w:rFonts w:eastAsia="Times New Roman"/>
                <w:szCs w:val="20"/>
              </w:rPr>
            </w:pPr>
            <w:r>
              <w:rPr>
                <w:rFonts w:eastAsia="Times New Roman"/>
                <w:szCs w:val="20"/>
              </w:rPr>
              <w:t xml:space="preserve">De </w:t>
            </w:r>
            <w:r w:rsidR="00593C92">
              <w:rPr>
                <w:rFonts w:eastAsia="Times New Roman"/>
                <w:szCs w:val="20"/>
              </w:rPr>
              <w:t>Divisie</w:t>
            </w:r>
            <w:r>
              <w:rPr>
                <w:rFonts w:eastAsia="Times New Roman"/>
                <w:szCs w:val="20"/>
              </w:rPr>
              <w:t xml:space="preserve"> vormt de koppeling met het </w:t>
            </w:r>
            <w:r w:rsidR="000D1DAD">
              <w:rPr>
                <w:rFonts w:eastAsia="Times New Roman"/>
                <w:szCs w:val="20"/>
              </w:rPr>
              <w:t>OP-domein</w:t>
            </w:r>
            <w:r>
              <w:rPr>
                <w:rFonts w:eastAsia="Times New Roman"/>
                <w:szCs w:val="20"/>
              </w:rPr>
              <w:t>.</w:t>
            </w:r>
            <w:r w:rsidR="004B3883">
              <w:rPr>
                <w:rFonts w:eastAsia="Times New Roman"/>
                <w:szCs w:val="20"/>
              </w:rPr>
              <w:t xml:space="preserve"> Informatie in CIMOW die gekoppeld is aan de </w:t>
            </w:r>
            <w:r w:rsidR="00593C92">
              <w:rPr>
                <w:rFonts w:eastAsia="Times New Roman"/>
                <w:szCs w:val="20"/>
              </w:rPr>
              <w:t>Divisie</w:t>
            </w:r>
            <w:r w:rsidR="004B3883">
              <w:rPr>
                <w:rFonts w:eastAsia="Times New Roman"/>
                <w:szCs w:val="20"/>
              </w:rPr>
              <w:t xml:space="preserve">, is in het </w:t>
            </w:r>
            <w:r w:rsidR="000D1DAD">
              <w:rPr>
                <w:rFonts w:eastAsia="Times New Roman"/>
                <w:szCs w:val="20"/>
              </w:rPr>
              <w:t>OP-domein</w:t>
            </w:r>
            <w:r w:rsidR="004B3883">
              <w:rPr>
                <w:rFonts w:eastAsia="Times New Roman"/>
                <w:szCs w:val="20"/>
              </w:rPr>
              <w:t xml:space="preserve"> terug te vinden rondom de </w:t>
            </w:r>
            <w:r w:rsidR="00593C92">
              <w:rPr>
                <w:rFonts w:eastAsia="Times New Roman"/>
                <w:szCs w:val="20"/>
              </w:rPr>
              <w:t>Divisie</w:t>
            </w:r>
            <w:r w:rsidR="00A476A5">
              <w:rPr>
                <w:rFonts w:eastAsia="Times New Roman"/>
                <w:szCs w:val="20"/>
              </w:rPr>
              <w:t xml:space="preserve"> aldaar</w:t>
            </w:r>
            <w:r w:rsidR="004B3883">
              <w:rPr>
                <w:rFonts w:eastAsia="Times New Roman"/>
                <w:szCs w:val="20"/>
              </w:rPr>
              <w:t>.</w:t>
            </w:r>
          </w:p>
          <w:p w14:paraId="2EDF287E" w14:textId="3EA73ABD" w:rsidR="00376B35" w:rsidRDefault="00376B35" w:rsidP="002938D7">
            <w:pPr>
              <w:rPr>
                <w:rFonts w:eastAsia="Times New Roman"/>
                <w:szCs w:val="20"/>
              </w:rPr>
            </w:pPr>
          </w:p>
          <w:p w14:paraId="66B48AAD" w14:textId="73D53007" w:rsidR="00D21FE2" w:rsidRDefault="00395DE7" w:rsidP="002938D7">
            <w:pPr>
              <w:rPr>
                <w:rFonts w:eastAsia="Times New Roman"/>
                <w:szCs w:val="20"/>
              </w:rPr>
            </w:pPr>
            <w:r>
              <w:rPr>
                <w:rFonts w:eastAsia="Times New Roman"/>
                <w:szCs w:val="20"/>
              </w:rPr>
              <w:t>E</w:t>
            </w:r>
            <w:r w:rsidR="00CB0594">
              <w:rPr>
                <w:rFonts w:eastAsia="Times New Roman" w:cstheme="minorHAnsi"/>
                <w:bCs/>
                <w:szCs w:val="20"/>
              </w:rPr>
              <w:t xml:space="preserve">en </w:t>
            </w:r>
            <w:r w:rsidR="00593C92">
              <w:rPr>
                <w:rFonts w:eastAsia="Times New Roman" w:cstheme="minorHAnsi"/>
                <w:bCs/>
                <w:szCs w:val="20"/>
              </w:rPr>
              <w:t>Divisie</w:t>
            </w:r>
            <w:r w:rsidR="00CB0594">
              <w:rPr>
                <w:rFonts w:eastAsia="Times New Roman" w:cstheme="minorHAnsi"/>
                <w:bCs/>
                <w:szCs w:val="20"/>
              </w:rPr>
              <w:t xml:space="preserve"> </w:t>
            </w:r>
            <w:r>
              <w:rPr>
                <w:rFonts w:eastAsia="Times New Roman" w:cstheme="minorHAnsi"/>
                <w:bCs/>
                <w:szCs w:val="20"/>
              </w:rPr>
              <w:t xml:space="preserve">bevat </w:t>
            </w:r>
            <w:r w:rsidR="00CB0594">
              <w:rPr>
                <w:rFonts w:eastAsia="Times New Roman" w:cstheme="minorHAnsi"/>
                <w:bCs/>
                <w:szCs w:val="20"/>
              </w:rPr>
              <w:t>een of meerdere Tekstdelen (zie volgend objecttype)</w:t>
            </w:r>
            <w:r w:rsidR="00376B35">
              <w:rPr>
                <w:rFonts w:eastAsia="Times New Roman" w:cstheme="minorHAnsi"/>
                <w:bCs/>
                <w:szCs w:val="20"/>
              </w:rPr>
              <w:t xml:space="preserve">, maar in dit </w:t>
            </w:r>
            <w:proofErr w:type="spellStart"/>
            <w:r w:rsidR="00376B35">
              <w:rPr>
                <w:rFonts w:eastAsia="Times New Roman" w:cstheme="minorHAnsi"/>
                <w:bCs/>
                <w:szCs w:val="20"/>
              </w:rPr>
              <w:t>informatiemodel</w:t>
            </w:r>
            <w:proofErr w:type="spellEnd"/>
            <w:r w:rsidR="00376B35">
              <w:rPr>
                <w:rFonts w:eastAsia="Times New Roman" w:cstheme="minorHAnsi"/>
                <w:bCs/>
                <w:szCs w:val="20"/>
              </w:rPr>
              <w:t xml:space="preserve"> is dit een relatie van een Tekstdeel naar een </w:t>
            </w:r>
            <w:r w:rsidR="00593C92">
              <w:rPr>
                <w:rFonts w:eastAsia="Times New Roman" w:cstheme="minorHAnsi"/>
                <w:bCs/>
                <w:szCs w:val="20"/>
              </w:rPr>
              <w:t>Divisie</w:t>
            </w:r>
            <w:r w:rsidR="00376B35">
              <w:rPr>
                <w:rStyle w:val="Voetnootmarkering"/>
                <w:rFonts w:eastAsia="Times New Roman" w:cstheme="minorHAnsi"/>
                <w:bCs/>
                <w:szCs w:val="20"/>
              </w:rPr>
              <w:footnoteReference w:id="4"/>
            </w:r>
            <w:r w:rsidR="00CB0594">
              <w:rPr>
                <w:rFonts w:eastAsia="Times New Roman" w:cstheme="minorHAnsi"/>
                <w:bCs/>
                <w:szCs w:val="20"/>
              </w:rPr>
              <w:t>.</w:t>
            </w:r>
          </w:p>
          <w:p w14:paraId="56F58BB0" w14:textId="3738FA98" w:rsidR="00E33DD1" w:rsidRDefault="00E33DD1" w:rsidP="002938D7">
            <w:pPr>
              <w:rPr>
                <w:rFonts w:eastAsia="Times New Roman"/>
                <w:szCs w:val="20"/>
              </w:rPr>
            </w:pPr>
          </w:p>
          <w:p w14:paraId="39922793" w14:textId="54A0691D" w:rsidR="00D21FE2" w:rsidRDefault="002938D7" w:rsidP="00CB0594">
            <w:pPr>
              <w:rPr>
                <w:rFonts w:eastAsia="Times New Roman"/>
                <w:szCs w:val="20"/>
              </w:rPr>
            </w:pPr>
            <w:r>
              <w:rPr>
                <w:rFonts w:eastAsia="Times New Roman"/>
                <w:szCs w:val="20"/>
              </w:rPr>
              <w:t xml:space="preserve">De </w:t>
            </w:r>
            <w:r w:rsidR="00593C92">
              <w:rPr>
                <w:rFonts w:eastAsia="Times New Roman"/>
                <w:szCs w:val="20"/>
              </w:rPr>
              <w:t>Divisie</w:t>
            </w:r>
            <w:r w:rsidR="00674E4B">
              <w:rPr>
                <w:rFonts w:eastAsia="Times New Roman"/>
                <w:szCs w:val="20"/>
              </w:rPr>
              <w:t xml:space="preserve"> </w:t>
            </w:r>
            <w:r>
              <w:rPr>
                <w:rFonts w:eastAsia="Times New Roman"/>
                <w:szCs w:val="20"/>
              </w:rPr>
              <w:t xml:space="preserve">in dit </w:t>
            </w:r>
            <w:proofErr w:type="spellStart"/>
            <w:r>
              <w:rPr>
                <w:rFonts w:eastAsia="Times New Roman"/>
                <w:szCs w:val="20"/>
              </w:rPr>
              <w:t>informatiemodel</w:t>
            </w:r>
            <w:proofErr w:type="spellEnd"/>
            <w:r>
              <w:rPr>
                <w:rFonts w:eastAsia="Times New Roman"/>
                <w:szCs w:val="20"/>
              </w:rPr>
              <w:t xml:space="preserve"> beschouwd </w:t>
            </w:r>
            <w:r w:rsidR="00674E4B">
              <w:rPr>
                <w:rFonts w:eastAsia="Times New Roman"/>
                <w:szCs w:val="20"/>
              </w:rPr>
              <w:t xml:space="preserve">de </w:t>
            </w:r>
            <w:r w:rsidR="00593C92">
              <w:rPr>
                <w:rFonts w:eastAsia="Times New Roman"/>
                <w:szCs w:val="20"/>
              </w:rPr>
              <w:t>Divisie</w:t>
            </w:r>
            <w:r w:rsidR="00674E4B">
              <w:rPr>
                <w:rFonts w:eastAsia="Times New Roman"/>
                <w:szCs w:val="20"/>
              </w:rPr>
              <w:t xml:space="preserve"> </w:t>
            </w:r>
            <w:r>
              <w:rPr>
                <w:rFonts w:eastAsia="Times New Roman"/>
                <w:szCs w:val="20"/>
              </w:rPr>
              <w:t xml:space="preserve">uit het </w:t>
            </w:r>
            <w:r w:rsidR="000D1DAD">
              <w:rPr>
                <w:rFonts w:eastAsia="Times New Roman"/>
                <w:szCs w:val="20"/>
              </w:rPr>
              <w:t>OP-domein</w:t>
            </w:r>
            <w:r>
              <w:rPr>
                <w:rFonts w:eastAsia="Times New Roman"/>
                <w:szCs w:val="20"/>
              </w:rPr>
              <w:t xml:space="preserve">, vanuit het perspectief van het </w:t>
            </w:r>
            <w:r w:rsidR="00E3081A">
              <w:rPr>
                <w:rFonts w:eastAsia="Times New Roman"/>
                <w:szCs w:val="20"/>
              </w:rPr>
              <w:t>OW-domein</w:t>
            </w:r>
            <w:r w:rsidR="00510525">
              <w:rPr>
                <w:rFonts w:eastAsia="Times New Roman"/>
                <w:szCs w:val="20"/>
              </w:rPr>
              <w:t xml:space="preserve"> (</w:t>
            </w:r>
            <w:r>
              <w:rPr>
                <w:rFonts w:eastAsia="Times New Roman"/>
                <w:szCs w:val="20"/>
              </w:rPr>
              <w:t>een «view»</w:t>
            </w:r>
            <w:r>
              <w:rPr>
                <w:rStyle w:val="Voetnootmarkering"/>
                <w:rFonts w:eastAsia="Times New Roman"/>
                <w:szCs w:val="20"/>
              </w:rPr>
              <w:footnoteReference w:id="5"/>
            </w:r>
            <w:r>
              <w:rPr>
                <w:rFonts w:eastAsia="Times New Roman"/>
                <w:szCs w:val="20"/>
              </w:rPr>
              <w:t xml:space="preserve"> op het </w:t>
            </w:r>
            <w:r w:rsidR="000D1DAD">
              <w:rPr>
                <w:rFonts w:eastAsia="Times New Roman"/>
                <w:szCs w:val="20"/>
              </w:rPr>
              <w:t>OP-domein</w:t>
            </w:r>
            <w:r w:rsidR="00510525">
              <w:rPr>
                <w:rFonts w:eastAsia="Times New Roman"/>
                <w:szCs w:val="20"/>
              </w:rPr>
              <w:t>)</w:t>
            </w:r>
            <w:r>
              <w:rPr>
                <w:rFonts w:eastAsia="Times New Roman"/>
                <w:szCs w:val="20"/>
              </w:rPr>
              <w:t xml:space="preserve">. Oftewel, de informatie van </w:t>
            </w:r>
            <w:r w:rsidR="00674E4B">
              <w:rPr>
                <w:rFonts w:eastAsia="Times New Roman"/>
                <w:szCs w:val="20"/>
              </w:rPr>
              <w:t xml:space="preserve">de </w:t>
            </w:r>
            <w:r w:rsidR="00593C92">
              <w:rPr>
                <w:rFonts w:eastAsia="Times New Roman"/>
                <w:szCs w:val="20"/>
              </w:rPr>
              <w:t>Divisie</w:t>
            </w:r>
            <w:r>
              <w:rPr>
                <w:rFonts w:eastAsia="Times New Roman"/>
                <w:szCs w:val="20"/>
              </w:rPr>
              <w:t xml:space="preserve"> </w:t>
            </w:r>
            <w:r w:rsidR="006D444C">
              <w:rPr>
                <w:rFonts w:eastAsia="Times New Roman"/>
                <w:szCs w:val="20"/>
              </w:rPr>
              <w:t>in</w:t>
            </w:r>
            <w:r w:rsidR="00491E6F">
              <w:rPr>
                <w:rFonts w:eastAsia="Times New Roman"/>
                <w:szCs w:val="20"/>
              </w:rPr>
              <w:t xml:space="preserve"> CIMOW beperkt zich t</w:t>
            </w:r>
            <w:r w:rsidR="000700B3">
              <w:rPr>
                <w:rFonts w:eastAsia="Times New Roman"/>
                <w:szCs w:val="20"/>
              </w:rPr>
              <w:t>ot alleen d</w:t>
            </w:r>
            <w:r w:rsidR="002E5236">
              <w:rPr>
                <w:rFonts w:eastAsia="Times New Roman"/>
                <w:szCs w:val="20"/>
              </w:rPr>
              <w:t>i</w:t>
            </w:r>
            <w:r w:rsidR="000700B3">
              <w:rPr>
                <w:rFonts w:eastAsia="Times New Roman"/>
                <w:szCs w:val="20"/>
              </w:rPr>
              <w:t xml:space="preserve">e </w:t>
            </w:r>
            <w:r>
              <w:rPr>
                <w:rFonts w:eastAsia="Times New Roman"/>
                <w:szCs w:val="20"/>
              </w:rPr>
              <w:t xml:space="preserve">kenmerken </w:t>
            </w:r>
            <w:r w:rsidR="001F2FBC">
              <w:rPr>
                <w:rFonts w:eastAsia="Times New Roman"/>
                <w:szCs w:val="20"/>
              </w:rPr>
              <w:t xml:space="preserve">uit het </w:t>
            </w:r>
            <w:r w:rsidR="000D1DAD">
              <w:rPr>
                <w:rFonts w:eastAsia="Times New Roman"/>
                <w:szCs w:val="20"/>
              </w:rPr>
              <w:t>OP-domein</w:t>
            </w:r>
            <w:r w:rsidR="001F2FBC">
              <w:rPr>
                <w:rFonts w:eastAsia="Times New Roman"/>
                <w:szCs w:val="20"/>
              </w:rPr>
              <w:t xml:space="preserve"> </w:t>
            </w:r>
            <w:r w:rsidR="00B7559B">
              <w:rPr>
                <w:rFonts w:eastAsia="Times New Roman"/>
                <w:szCs w:val="20"/>
              </w:rPr>
              <w:t xml:space="preserve">die </w:t>
            </w:r>
            <w:r>
              <w:rPr>
                <w:rFonts w:eastAsia="Times New Roman"/>
                <w:szCs w:val="20"/>
              </w:rPr>
              <w:t xml:space="preserve">voor het </w:t>
            </w:r>
            <w:r w:rsidR="00E3081A">
              <w:rPr>
                <w:rFonts w:eastAsia="Times New Roman"/>
                <w:szCs w:val="20"/>
              </w:rPr>
              <w:t>OW-domein</w:t>
            </w:r>
            <w:r>
              <w:rPr>
                <w:rFonts w:eastAsia="Times New Roman"/>
                <w:szCs w:val="20"/>
              </w:rPr>
              <w:t xml:space="preserve"> relevant zijn, en </w:t>
            </w:r>
            <w:r w:rsidR="00815221">
              <w:rPr>
                <w:rFonts w:eastAsia="Times New Roman"/>
                <w:szCs w:val="20"/>
              </w:rPr>
              <w:t>is</w:t>
            </w:r>
            <w:r w:rsidR="00CB17EA">
              <w:rPr>
                <w:rFonts w:eastAsia="Times New Roman"/>
                <w:szCs w:val="20"/>
              </w:rPr>
              <w:t xml:space="preserve"> </w:t>
            </w:r>
            <w:r>
              <w:rPr>
                <w:rFonts w:eastAsia="Times New Roman"/>
                <w:szCs w:val="20"/>
              </w:rPr>
              <w:t xml:space="preserve">indien nodig aangevuld met </w:t>
            </w:r>
            <w:r w:rsidR="00E3081A">
              <w:rPr>
                <w:rFonts w:eastAsia="Times New Roman"/>
                <w:szCs w:val="20"/>
              </w:rPr>
              <w:t>OW-specifieke</w:t>
            </w:r>
            <w:r>
              <w:rPr>
                <w:rFonts w:eastAsia="Times New Roman"/>
                <w:szCs w:val="20"/>
              </w:rPr>
              <w:t xml:space="preserve"> kenmerken.</w:t>
            </w:r>
          </w:p>
          <w:p w14:paraId="264CD353" w14:textId="370516BB" w:rsidR="00376B35" w:rsidRDefault="00376B35" w:rsidP="00CB0594">
            <w:pPr>
              <w:rPr>
                <w:rFonts w:eastAsia="Times New Roman"/>
                <w:szCs w:val="20"/>
              </w:rPr>
            </w:pPr>
          </w:p>
          <w:p w14:paraId="0B39B7B6" w14:textId="04E638F6" w:rsidR="00376B35" w:rsidRPr="000467F1" w:rsidRDefault="00376B35">
            <w:pPr>
              <w:rPr>
                <w:rFonts w:eastAsia="Times New Roman"/>
                <w:bCs/>
                <w:szCs w:val="20"/>
              </w:rPr>
            </w:pPr>
            <w:r>
              <w:rPr>
                <w:rFonts w:eastAsia="Times New Roman"/>
                <w:szCs w:val="20"/>
              </w:rPr>
              <w:t xml:space="preserve">Een </w:t>
            </w:r>
            <w:r w:rsidR="00593C92">
              <w:rPr>
                <w:rFonts w:eastAsia="Times New Roman"/>
                <w:szCs w:val="20"/>
              </w:rPr>
              <w:t>Divisie</w:t>
            </w:r>
            <w:r>
              <w:rPr>
                <w:rFonts w:eastAsia="Times New Roman"/>
                <w:szCs w:val="20"/>
              </w:rPr>
              <w:t xml:space="preserve"> bevat nooit Juridische Regels. Juridische Regels zitten altijd in een Regeltekst. </w:t>
            </w:r>
          </w:p>
        </w:tc>
      </w:tr>
    </w:tbl>
    <w:p w14:paraId="55940263" w14:textId="35866B03" w:rsidR="006F6270" w:rsidRPr="003A031C" w:rsidRDefault="00AB19E4" w:rsidP="00124BAF">
      <w:pPr>
        <w:pStyle w:val="Kop2"/>
        <w:rPr>
          <w:rFonts w:eastAsia="Times New Roman"/>
        </w:rPr>
      </w:pPr>
      <w:bookmarkStart w:id="62" w:name="_Toc92286606"/>
      <w:r w:rsidRPr="003A031C">
        <w:rPr>
          <w:rFonts w:eastAsia="Times New Roman"/>
        </w:rPr>
        <w:lastRenderedPageBreak/>
        <w:t xml:space="preserve">Objecttype </w:t>
      </w:r>
      <w:r w:rsidR="006F6270" w:rsidRPr="003A031C">
        <w:rPr>
          <w:rFonts w:eastAsia="Times New Roman"/>
        </w:rPr>
        <w:t>Tekstdeel</w:t>
      </w:r>
      <w:bookmarkEnd w:id="62"/>
      <w:r w:rsidR="006F6270" w:rsidRPr="003A031C">
        <w:rPr>
          <w:rFonts w:eastAsia="Times New Roman"/>
        </w:rPr>
        <w:t xml:space="preserve">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0D02EE" w:rsidRPr="000467F1" w14:paraId="32779A4C" w14:textId="77777777" w:rsidTr="00B64EFA">
        <w:trPr>
          <w:tblCellSpacing w:w="0" w:type="dxa"/>
        </w:trPr>
        <w:tc>
          <w:tcPr>
            <w:tcW w:w="1500" w:type="pct"/>
            <w:tcBorders>
              <w:top w:val="nil"/>
              <w:left w:val="nil"/>
              <w:bottom w:val="nil"/>
              <w:right w:val="nil"/>
            </w:tcBorders>
            <w:hideMark/>
          </w:tcPr>
          <w:p w14:paraId="1A5AFD7A" w14:textId="77777777" w:rsidR="000D02EE" w:rsidRPr="000467F1" w:rsidRDefault="000D02EE" w:rsidP="005B5839">
            <w:pPr>
              <w:rPr>
                <w:rFonts w:eastAsia="Times New Roman"/>
                <w:szCs w:val="20"/>
              </w:rPr>
            </w:pPr>
            <w:r w:rsidRPr="000467F1">
              <w:rPr>
                <w:rFonts w:eastAsia="Times New Roman"/>
                <w:b/>
                <w:bCs/>
                <w:szCs w:val="20"/>
              </w:rPr>
              <w:t>Naam</w:t>
            </w:r>
          </w:p>
        </w:tc>
        <w:tc>
          <w:tcPr>
            <w:tcW w:w="3500" w:type="pct"/>
            <w:tcBorders>
              <w:top w:val="nil"/>
              <w:left w:val="nil"/>
              <w:bottom w:val="nil"/>
              <w:right w:val="nil"/>
            </w:tcBorders>
            <w:hideMark/>
          </w:tcPr>
          <w:p w14:paraId="2FBAF5E2" w14:textId="28AAEB8E" w:rsidR="000D02EE" w:rsidRPr="00026067" w:rsidRDefault="000D02EE" w:rsidP="005B5839">
            <w:pPr>
              <w:rPr>
                <w:rFonts w:eastAsia="Times New Roman" w:cstheme="minorHAnsi"/>
                <w:szCs w:val="20"/>
              </w:rPr>
            </w:pPr>
            <w:r w:rsidRPr="00026067">
              <w:rPr>
                <w:rFonts w:eastAsia="Times New Roman" w:cstheme="minorHAnsi"/>
                <w:szCs w:val="20"/>
              </w:rPr>
              <w:t>Tekstdeel</w:t>
            </w:r>
          </w:p>
        </w:tc>
      </w:tr>
      <w:tr w:rsidR="000D02EE" w:rsidRPr="000467F1" w14:paraId="50B6FD60" w14:textId="77777777" w:rsidTr="00B64EFA">
        <w:trPr>
          <w:tblCellSpacing w:w="0" w:type="dxa"/>
        </w:trPr>
        <w:tc>
          <w:tcPr>
            <w:tcW w:w="1500" w:type="pct"/>
            <w:tcBorders>
              <w:top w:val="nil"/>
              <w:left w:val="nil"/>
              <w:bottom w:val="nil"/>
              <w:right w:val="nil"/>
            </w:tcBorders>
            <w:hideMark/>
          </w:tcPr>
          <w:p w14:paraId="31671C1E" w14:textId="77777777" w:rsidR="000D02EE" w:rsidRPr="000467F1" w:rsidRDefault="000D02EE" w:rsidP="005B5839">
            <w:pPr>
              <w:rPr>
                <w:rFonts w:eastAsia="Times New Roman"/>
                <w:szCs w:val="20"/>
              </w:rPr>
            </w:pPr>
            <w:r w:rsidRPr="000467F1">
              <w:rPr>
                <w:rFonts w:eastAsia="Times New Roman"/>
                <w:b/>
                <w:bCs/>
                <w:szCs w:val="20"/>
              </w:rPr>
              <w:t>Definitie</w:t>
            </w:r>
          </w:p>
        </w:tc>
        <w:tc>
          <w:tcPr>
            <w:tcW w:w="3500" w:type="pct"/>
            <w:tcBorders>
              <w:top w:val="nil"/>
              <w:left w:val="nil"/>
              <w:bottom w:val="nil"/>
              <w:right w:val="nil"/>
            </w:tcBorders>
          </w:tcPr>
          <w:p w14:paraId="5BAE81D0" w14:textId="5FEE6E76" w:rsidR="00052B7D" w:rsidRPr="00B51BA9" w:rsidRDefault="00F1247B" w:rsidP="000710AE">
            <w:pPr>
              <w:rPr>
                <w:rFonts w:eastAsia="Times New Roman" w:cstheme="minorHAnsi"/>
                <w:szCs w:val="20"/>
              </w:rPr>
            </w:pPr>
            <w:r>
              <w:t>De beschrijving, oftewel inhoud, van een beleids- of realisatietekst.</w:t>
            </w:r>
          </w:p>
        </w:tc>
      </w:tr>
      <w:tr w:rsidR="000D02EE" w:rsidRPr="00B1093C" w14:paraId="5CD5E89B" w14:textId="77777777" w:rsidTr="00B64EFA">
        <w:trPr>
          <w:trHeight w:val="36"/>
          <w:tblCellSpacing w:w="0" w:type="dxa"/>
        </w:trPr>
        <w:tc>
          <w:tcPr>
            <w:tcW w:w="1500" w:type="pct"/>
            <w:tcBorders>
              <w:top w:val="nil"/>
              <w:left w:val="nil"/>
              <w:bottom w:val="nil"/>
              <w:right w:val="nil"/>
            </w:tcBorders>
          </w:tcPr>
          <w:p w14:paraId="17232C89" w14:textId="26627BA2" w:rsidR="000D02EE" w:rsidRPr="00231950" w:rsidRDefault="000D02EE" w:rsidP="005B5839">
            <w:pPr>
              <w:rPr>
                <w:rFonts w:eastAsia="Times New Roman"/>
                <w:b/>
                <w:bCs/>
                <w:szCs w:val="20"/>
              </w:rPr>
            </w:pPr>
            <w:r w:rsidRPr="000467F1">
              <w:rPr>
                <w:rFonts w:eastAsia="Times New Roman"/>
                <w:b/>
                <w:bCs/>
                <w:szCs w:val="20"/>
              </w:rPr>
              <w:t>Toelichting</w:t>
            </w:r>
          </w:p>
        </w:tc>
        <w:tc>
          <w:tcPr>
            <w:tcW w:w="3500" w:type="pct"/>
            <w:tcBorders>
              <w:top w:val="nil"/>
              <w:left w:val="nil"/>
              <w:bottom w:val="nil"/>
              <w:right w:val="nil"/>
            </w:tcBorders>
          </w:tcPr>
          <w:p w14:paraId="09E0177B" w14:textId="3F74B849" w:rsidR="00F1247B" w:rsidRDefault="00F1247B" w:rsidP="005B5839">
            <w:r>
              <w:t>Een of meer Tekstdelen komen voor in een juridische tekst c.q. een Formele Divisie en zijn hier een onderdeel van.</w:t>
            </w:r>
          </w:p>
          <w:p w14:paraId="7BCEAC05" w14:textId="77777777" w:rsidR="00F1247B" w:rsidRDefault="00F1247B" w:rsidP="005B5839">
            <w:pPr>
              <w:rPr>
                <w:rFonts w:eastAsia="Times New Roman" w:cstheme="minorHAnsi"/>
                <w:szCs w:val="20"/>
              </w:rPr>
            </w:pPr>
          </w:p>
          <w:p w14:paraId="29C3B1D9" w14:textId="7B65C268" w:rsidR="00026067" w:rsidRPr="00857A62" w:rsidRDefault="00026067" w:rsidP="005B5839">
            <w:pPr>
              <w:rPr>
                <w:rFonts w:eastAsia="Times New Roman" w:cstheme="minorHAnsi"/>
                <w:szCs w:val="20"/>
              </w:rPr>
            </w:pPr>
            <w:r w:rsidRPr="003A031C">
              <w:rPr>
                <w:rFonts w:eastAsia="Times New Roman" w:cstheme="minorHAnsi"/>
                <w:szCs w:val="20"/>
              </w:rPr>
              <w:t>Een voorbeeld van een Tekstdeel uit de Nationale Omgevingsvisie: "Onze steden en dorpen zijn aangenaam en vitaal. Ons platteland is productief en aantrekkelijk. Een land met uitstekende bereikbaarheid, waar door allerhande innovaties iedereen zich soepel kan verplaatsen, met zo min mogelijk schadelijke uitstoot en overlast. Waar locaties voor wonen en werken zorgvuldig zijn gekozen zodat onnodige mobiliteit wordt voorkomen. Waar we voldoende ruimte hebben om te kunnen bewegen, ontmoeten, ontspannen en tot onszelf te komen. Waar de natuur floreert. Een gezond, schoon klimaatbestendig land, met veel ruimte voor groen en water.</w:t>
            </w:r>
            <w:r w:rsidR="00587F5A">
              <w:rPr>
                <w:rFonts w:eastAsia="Times New Roman" w:cstheme="minorHAnsi"/>
                <w:szCs w:val="20"/>
              </w:rPr>
              <w:t xml:space="preserve"> </w:t>
            </w:r>
            <w:r w:rsidRPr="003A031C">
              <w:rPr>
                <w:rFonts w:eastAsia="Times New Roman" w:cstheme="minorHAnsi"/>
                <w:szCs w:val="20"/>
              </w:rPr>
              <w:t>Een veilig land, beschermd tegen overstromingen en andere gevaren. Waar een goede balans is tussen gebouwde omgeving en open landschap, tussen natuur en cultuur, tussen land en water. Een land dat openstaat voor verandering, en waar de kracht van zijn traditie, cultuur en identiteit wordt weerspiegeld in de inrichting van de leefomgeving."</w:t>
            </w:r>
          </w:p>
          <w:p w14:paraId="65AD4734" w14:textId="77777777" w:rsidR="00026067" w:rsidRDefault="00026067" w:rsidP="005B5839">
            <w:pPr>
              <w:rPr>
                <w:rFonts w:eastAsia="Times New Roman" w:cstheme="minorHAnsi"/>
                <w:szCs w:val="20"/>
              </w:rPr>
            </w:pPr>
          </w:p>
          <w:p w14:paraId="083A9835" w14:textId="1F9CACA7" w:rsidR="005E042C" w:rsidRPr="00857A62" w:rsidRDefault="005E042C" w:rsidP="005E042C">
            <w:pPr>
              <w:rPr>
                <w:rFonts w:eastAsia="Times New Roman" w:cstheme="minorHAnsi"/>
                <w:szCs w:val="20"/>
              </w:rPr>
            </w:pPr>
            <w:r>
              <w:rPr>
                <w:rFonts w:eastAsia="Times New Roman" w:cstheme="minorHAnsi"/>
                <w:szCs w:val="20"/>
              </w:rPr>
              <w:t xml:space="preserve">Het tekstdeel is altijd opgenomen in </w:t>
            </w:r>
            <w:r w:rsidRPr="00D24871">
              <w:rPr>
                <w:rFonts w:eastAsia="Times New Roman" w:cstheme="minorHAnsi"/>
                <w:szCs w:val="20"/>
              </w:rPr>
              <w:t xml:space="preserve">een </w:t>
            </w:r>
            <w:r w:rsidR="00593C92">
              <w:rPr>
                <w:rFonts w:eastAsia="Times New Roman" w:cstheme="minorHAnsi"/>
                <w:szCs w:val="20"/>
              </w:rPr>
              <w:t>Divisie</w:t>
            </w:r>
            <w:r>
              <w:rPr>
                <w:rFonts w:eastAsia="Times New Roman" w:cstheme="minorHAnsi"/>
                <w:szCs w:val="20"/>
              </w:rPr>
              <w:t xml:space="preserve">. In één </w:t>
            </w:r>
            <w:r w:rsidR="00593C92">
              <w:rPr>
                <w:rFonts w:eastAsia="Times New Roman" w:cstheme="minorHAnsi"/>
                <w:szCs w:val="20"/>
              </w:rPr>
              <w:t>Divisie</w:t>
            </w:r>
            <w:r w:rsidRPr="00857A62">
              <w:rPr>
                <w:rFonts w:eastAsia="Times New Roman" w:cstheme="minorHAnsi"/>
                <w:szCs w:val="20"/>
              </w:rPr>
              <w:t xml:space="preserve"> </w:t>
            </w:r>
            <w:r>
              <w:rPr>
                <w:rFonts w:eastAsia="Times New Roman" w:cstheme="minorHAnsi"/>
                <w:szCs w:val="20"/>
              </w:rPr>
              <w:t xml:space="preserve">kunnen </w:t>
            </w:r>
            <w:r w:rsidRPr="00857A62">
              <w:rPr>
                <w:rFonts w:eastAsia="Times New Roman" w:cstheme="minorHAnsi"/>
                <w:szCs w:val="20"/>
              </w:rPr>
              <w:t xml:space="preserve">één </w:t>
            </w:r>
            <w:r>
              <w:rPr>
                <w:rFonts w:eastAsia="Times New Roman" w:cstheme="minorHAnsi"/>
                <w:szCs w:val="20"/>
              </w:rPr>
              <w:t xml:space="preserve">of meerdere </w:t>
            </w:r>
            <w:r w:rsidRPr="00857A62">
              <w:rPr>
                <w:rFonts w:eastAsia="Times New Roman" w:cstheme="minorHAnsi"/>
                <w:szCs w:val="20"/>
              </w:rPr>
              <w:t>Tekstdel</w:t>
            </w:r>
            <w:r>
              <w:rPr>
                <w:rFonts w:eastAsia="Times New Roman" w:cstheme="minorHAnsi"/>
                <w:szCs w:val="20"/>
              </w:rPr>
              <w:t>en zijn opgenomen</w:t>
            </w:r>
            <w:r w:rsidRPr="00857A62">
              <w:rPr>
                <w:rFonts w:eastAsia="Times New Roman" w:cstheme="minorHAnsi"/>
                <w:szCs w:val="20"/>
              </w:rPr>
              <w:t xml:space="preserve">. </w:t>
            </w:r>
            <w:r>
              <w:rPr>
                <w:rFonts w:eastAsia="Times New Roman" w:cstheme="minorHAnsi"/>
                <w:szCs w:val="20"/>
              </w:rPr>
              <w:t xml:space="preserve">Tekstdeel is met een tekstuele bril op een onderdeel/deel van de gehele tekst die in een </w:t>
            </w:r>
            <w:r w:rsidR="00593C92">
              <w:rPr>
                <w:rFonts w:eastAsia="Times New Roman" w:cstheme="minorHAnsi"/>
                <w:szCs w:val="20"/>
              </w:rPr>
              <w:t>Divisie</w:t>
            </w:r>
            <w:r>
              <w:rPr>
                <w:rFonts w:eastAsia="Times New Roman" w:cstheme="minorHAnsi"/>
                <w:szCs w:val="20"/>
              </w:rPr>
              <w:t xml:space="preserve"> is opgenomen. Deze tekst kan qua inhoud over van alles gaan, daarom is er gekozen voor een meer algemene term. </w:t>
            </w:r>
            <w:r w:rsidR="00B95BD3">
              <w:rPr>
                <w:rFonts w:eastAsia="Times New Roman" w:cstheme="minorHAnsi"/>
                <w:szCs w:val="20"/>
              </w:rPr>
              <w:t>Waar het Tekstdeel inhoudelijk over gaat is te zien aan de hoofdlijnen.</w:t>
            </w:r>
          </w:p>
          <w:p w14:paraId="4674C1C6" w14:textId="77777777" w:rsidR="005E042C" w:rsidRPr="00857A62" w:rsidRDefault="005E042C" w:rsidP="005B5839">
            <w:pPr>
              <w:rPr>
                <w:rFonts w:eastAsia="Times New Roman" w:cstheme="minorHAnsi"/>
                <w:szCs w:val="20"/>
              </w:rPr>
            </w:pPr>
          </w:p>
          <w:p w14:paraId="3B704362" w14:textId="4A39EEB1" w:rsidR="007B15DA" w:rsidRPr="00026067" w:rsidRDefault="00026067" w:rsidP="00AA2AF4">
            <w:pPr>
              <w:rPr>
                <w:rFonts w:eastAsia="Times New Roman" w:cstheme="minorHAnsi"/>
                <w:bCs/>
                <w:szCs w:val="20"/>
              </w:rPr>
            </w:pPr>
            <w:r w:rsidRPr="003A031C">
              <w:rPr>
                <w:rFonts w:eastAsia="Times New Roman" w:cstheme="minorHAnsi"/>
                <w:szCs w:val="20"/>
              </w:rPr>
              <w:t>Een Tekstdeel zoals bedoeld in de context van een vrije tekst bevat nooit Juridische Regels, zoals bedoeld in een Regeltekst.</w:t>
            </w:r>
          </w:p>
        </w:tc>
      </w:tr>
    </w:tbl>
    <w:p w14:paraId="15B4A243" w14:textId="51756AC1" w:rsidR="006F6270" w:rsidRPr="003A031C" w:rsidRDefault="00AB19E4" w:rsidP="00124BAF">
      <w:pPr>
        <w:pStyle w:val="Kop2"/>
        <w:rPr>
          <w:rFonts w:eastAsia="Times New Roman"/>
        </w:rPr>
      </w:pPr>
      <w:bookmarkStart w:id="63" w:name="_Toc92286607"/>
      <w:r w:rsidRPr="003A031C">
        <w:rPr>
          <w:rFonts w:eastAsia="Times New Roman"/>
        </w:rPr>
        <w:t xml:space="preserve">Objecttype </w:t>
      </w:r>
      <w:r w:rsidR="006F6270" w:rsidRPr="003A031C">
        <w:rPr>
          <w:rFonts w:eastAsia="Times New Roman"/>
        </w:rPr>
        <w:t>Hoofdlijn</w:t>
      </w:r>
      <w:bookmarkEnd w:id="63"/>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0D02EE" w:rsidRPr="0032031E" w14:paraId="30147633" w14:textId="77777777" w:rsidTr="00B64EFA">
        <w:trPr>
          <w:tblCellSpacing w:w="0" w:type="dxa"/>
        </w:trPr>
        <w:tc>
          <w:tcPr>
            <w:tcW w:w="1500" w:type="pct"/>
            <w:tcBorders>
              <w:top w:val="nil"/>
              <w:left w:val="nil"/>
              <w:bottom w:val="nil"/>
              <w:right w:val="nil"/>
            </w:tcBorders>
            <w:hideMark/>
          </w:tcPr>
          <w:p w14:paraId="7B82E726" w14:textId="77777777" w:rsidR="000D02EE" w:rsidRPr="0032031E" w:rsidRDefault="000D02EE" w:rsidP="005B5839">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hideMark/>
          </w:tcPr>
          <w:p w14:paraId="67EAA6F8" w14:textId="14A6C274" w:rsidR="000D02EE" w:rsidRPr="0032031E" w:rsidRDefault="000D02EE" w:rsidP="000D02EE">
            <w:pPr>
              <w:rPr>
                <w:rFonts w:eastAsia="Times New Roman"/>
                <w:szCs w:val="20"/>
              </w:rPr>
            </w:pPr>
            <w:r w:rsidRPr="0032031E">
              <w:rPr>
                <w:rFonts w:eastAsia="Times New Roman"/>
                <w:szCs w:val="20"/>
              </w:rPr>
              <w:t>Hoofdlijn</w:t>
            </w:r>
          </w:p>
        </w:tc>
      </w:tr>
      <w:tr w:rsidR="000D02EE" w:rsidRPr="001346B5" w14:paraId="1EDA2F69" w14:textId="77777777" w:rsidTr="00B64EFA">
        <w:trPr>
          <w:tblCellSpacing w:w="0" w:type="dxa"/>
        </w:trPr>
        <w:tc>
          <w:tcPr>
            <w:tcW w:w="1500" w:type="pct"/>
            <w:tcBorders>
              <w:top w:val="nil"/>
              <w:left w:val="nil"/>
              <w:bottom w:val="nil"/>
              <w:right w:val="nil"/>
            </w:tcBorders>
            <w:hideMark/>
          </w:tcPr>
          <w:p w14:paraId="1C0750E8" w14:textId="77777777" w:rsidR="000D02EE" w:rsidRPr="0032031E" w:rsidRDefault="000D02EE" w:rsidP="005B5839">
            <w:pPr>
              <w:rPr>
                <w:rFonts w:eastAsia="Times New Roman"/>
                <w:szCs w:val="20"/>
              </w:rPr>
            </w:pPr>
            <w:r w:rsidRPr="0032031E">
              <w:rPr>
                <w:rFonts w:eastAsia="Times New Roman"/>
                <w:b/>
                <w:bCs/>
                <w:szCs w:val="20"/>
              </w:rPr>
              <w:lastRenderedPageBreak/>
              <w:t>Definitie</w:t>
            </w:r>
          </w:p>
        </w:tc>
        <w:tc>
          <w:tcPr>
            <w:tcW w:w="3500" w:type="pct"/>
            <w:tcBorders>
              <w:top w:val="nil"/>
              <w:left w:val="nil"/>
              <w:bottom w:val="nil"/>
              <w:right w:val="nil"/>
            </w:tcBorders>
          </w:tcPr>
          <w:p w14:paraId="5FB7879B" w14:textId="47AEBE68" w:rsidR="000D02EE" w:rsidRPr="001346B5" w:rsidRDefault="00B068BA" w:rsidP="00376EE5">
            <w:pPr>
              <w:rPr>
                <w:rFonts w:eastAsia="Times New Roman" w:cstheme="minorHAnsi"/>
                <w:szCs w:val="20"/>
              </w:rPr>
            </w:pPr>
            <w:r>
              <w:rPr>
                <w:rFonts w:cstheme="minorHAnsi"/>
                <w:szCs w:val="20"/>
              </w:rPr>
              <w:t>Relevant</w:t>
            </w:r>
            <w:r w:rsidR="006F38CA">
              <w:rPr>
                <w:rFonts w:cstheme="minorHAnsi"/>
                <w:szCs w:val="20"/>
              </w:rPr>
              <w:t xml:space="preserve"> onderdeel dat gaat </w:t>
            </w:r>
            <w:r w:rsidR="00F33887">
              <w:rPr>
                <w:rFonts w:cstheme="minorHAnsi"/>
                <w:szCs w:val="20"/>
              </w:rPr>
              <w:t xml:space="preserve">over </w:t>
            </w:r>
            <w:r w:rsidR="00376EE5" w:rsidRPr="00376EE5">
              <w:rPr>
                <w:rFonts w:cstheme="minorHAnsi"/>
                <w:szCs w:val="20"/>
              </w:rPr>
              <w:t>de kwaliteit, ontwikkeling of staat van het beleid voor de fysieke leefomgeving.</w:t>
            </w:r>
          </w:p>
        </w:tc>
      </w:tr>
      <w:tr w:rsidR="000D02EE" w:rsidRPr="00B1093C" w14:paraId="18C78358" w14:textId="77777777" w:rsidTr="00B64EFA">
        <w:trPr>
          <w:tblCellSpacing w:w="0" w:type="dxa"/>
        </w:trPr>
        <w:tc>
          <w:tcPr>
            <w:tcW w:w="1500" w:type="pct"/>
            <w:tcBorders>
              <w:top w:val="nil"/>
              <w:left w:val="nil"/>
              <w:bottom w:val="nil"/>
              <w:right w:val="nil"/>
            </w:tcBorders>
          </w:tcPr>
          <w:p w14:paraId="33598A6A" w14:textId="77777777" w:rsidR="000D02EE" w:rsidRPr="00231950" w:rsidRDefault="000D02EE" w:rsidP="005B5839">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2A1606FA" w14:textId="28ED5F05" w:rsidR="00D21FE2" w:rsidRPr="003A031C" w:rsidRDefault="00A14690" w:rsidP="00A14690">
            <w:pPr>
              <w:rPr>
                <w:rFonts w:cstheme="minorHAnsi"/>
                <w:szCs w:val="20"/>
              </w:rPr>
            </w:pPr>
            <w:r w:rsidRPr="003A031C">
              <w:rPr>
                <w:rFonts w:cstheme="minorHAnsi"/>
                <w:szCs w:val="20"/>
              </w:rPr>
              <w:t xml:space="preserve">Een hoofdlijn kan bijvoorbeeld </w:t>
            </w:r>
            <w:r w:rsidR="00F15CB4">
              <w:rPr>
                <w:rFonts w:cstheme="minorHAnsi"/>
                <w:szCs w:val="20"/>
              </w:rPr>
              <w:t>een ambitie zijn zoals</w:t>
            </w:r>
            <w:r w:rsidRPr="003A031C">
              <w:rPr>
                <w:rFonts w:cstheme="minorHAnsi"/>
                <w:szCs w:val="20"/>
              </w:rPr>
              <w:t>: de gezonde stad</w:t>
            </w:r>
            <w:r w:rsidR="00A16888" w:rsidRPr="003A031C">
              <w:rPr>
                <w:rFonts w:cstheme="minorHAnsi"/>
                <w:szCs w:val="20"/>
              </w:rPr>
              <w:t>; de c</w:t>
            </w:r>
            <w:r w:rsidRPr="003A031C">
              <w:rPr>
                <w:rFonts w:cstheme="minorHAnsi"/>
                <w:szCs w:val="20"/>
              </w:rPr>
              <w:t>irculaire stad</w:t>
            </w:r>
            <w:r w:rsidR="00A16888" w:rsidRPr="003A031C">
              <w:rPr>
                <w:rFonts w:cstheme="minorHAnsi"/>
                <w:szCs w:val="20"/>
              </w:rPr>
              <w:t>; klimaatbestendige delta, duurzame energiehuishouding.</w:t>
            </w:r>
          </w:p>
          <w:p w14:paraId="16B2FCE9" w14:textId="2A16694E" w:rsidR="00A14690" w:rsidRPr="003A031C" w:rsidRDefault="00A14690" w:rsidP="00A14690">
            <w:pPr>
              <w:rPr>
                <w:rFonts w:cstheme="minorHAnsi"/>
                <w:szCs w:val="20"/>
              </w:rPr>
            </w:pPr>
          </w:p>
          <w:p w14:paraId="0D1FD1FD" w14:textId="56C7861E" w:rsidR="00A16888" w:rsidRPr="00A16888" w:rsidRDefault="00A16888">
            <w:pPr>
              <w:rPr>
                <w:rFonts w:eastAsia="Times New Roman" w:cstheme="minorHAnsi"/>
                <w:bCs/>
                <w:szCs w:val="20"/>
              </w:rPr>
            </w:pPr>
            <w:r w:rsidRPr="003A031C">
              <w:rPr>
                <w:rFonts w:cstheme="minorHAnsi"/>
                <w:szCs w:val="20"/>
              </w:rPr>
              <w:t xml:space="preserve">Veelal betreft </w:t>
            </w:r>
            <w:r w:rsidR="00DB335C">
              <w:rPr>
                <w:rFonts w:cstheme="minorHAnsi"/>
                <w:szCs w:val="20"/>
              </w:rPr>
              <w:t>de hoofdlijn</w:t>
            </w:r>
            <w:r w:rsidRPr="003A031C">
              <w:rPr>
                <w:rFonts w:cstheme="minorHAnsi"/>
                <w:szCs w:val="20"/>
              </w:rPr>
              <w:t xml:space="preserve"> een uitdrukking van beleid, waarin een </w:t>
            </w:r>
            <w:r w:rsidR="00945042">
              <w:rPr>
                <w:rFonts w:cstheme="minorHAnsi"/>
                <w:szCs w:val="20"/>
              </w:rPr>
              <w:t xml:space="preserve">ambitie, </w:t>
            </w:r>
            <w:r w:rsidRPr="003A031C">
              <w:rPr>
                <w:rFonts w:cstheme="minorHAnsi"/>
                <w:szCs w:val="20"/>
              </w:rPr>
              <w:t xml:space="preserve">perspectief, </w:t>
            </w:r>
            <w:r w:rsidR="00A14690" w:rsidRPr="003A031C">
              <w:rPr>
                <w:rFonts w:cstheme="minorHAnsi"/>
                <w:szCs w:val="20"/>
              </w:rPr>
              <w:t>doel</w:t>
            </w:r>
            <w:r w:rsidRPr="003A031C">
              <w:rPr>
                <w:rFonts w:cstheme="minorHAnsi"/>
                <w:szCs w:val="20"/>
              </w:rPr>
              <w:t xml:space="preserve">, </w:t>
            </w:r>
            <w:r w:rsidR="00A14690" w:rsidRPr="003A031C">
              <w:rPr>
                <w:rFonts w:cstheme="minorHAnsi"/>
                <w:szCs w:val="20"/>
              </w:rPr>
              <w:t xml:space="preserve">opgave, </w:t>
            </w:r>
            <w:r w:rsidRPr="003A031C">
              <w:rPr>
                <w:rFonts w:cstheme="minorHAnsi"/>
                <w:szCs w:val="20"/>
              </w:rPr>
              <w:t>t</w:t>
            </w:r>
            <w:r w:rsidR="00A14690" w:rsidRPr="003A031C">
              <w:rPr>
                <w:rFonts w:cstheme="minorHAnsi"/>
                <w:szCs w:val="20"/>
              </w:rPr>
              <w:t>oekomstperspectief, prioriteiten</w:t>
            </w:r>
            <w:r w:rsidRPr="003A031C">
              <w:rPr>
                <w:rFonts w:cstheme="minorHAnsi"/>
                <w:szCs w:val="20"/>
              </w:rPr>
              <w:t xml:space="preserve"> of </w:t>
            </w:r>
            <w:r w:rsidR="00A14690" w:rsidRPr="003A031C">
              <w:rPr>
                <w:rFonts w:cstheme="minorHAnsi"/>
                <w:szCs w:val="20"/>
              </w:rPr>
              <w:t>beleidskeuze</w:t>
            </w:r>
            <w:r w:rsidRPr="003A031C">
              <w:rPr>
                <w:rFonts w:cstheme="minorHAnsi"/>
                <w:szCs w:val="20"/>
              </w:rPr>
              <w:t xml:space="preserve"> wordt aangegeven.</w:t>
            </w:r>
            <w:r w:rsidR="006D52D1">
              <w:rPr>
                <w:rFonts w:cstheme="minorHAnsi"/>
                <w:szCs w:val="20"/>
              </w:rPr>
              <w:t xml:space="preserve"> </w:t>
            </w:r>
          </w:p>
        </w:tc>
      </w:tr>
    </w:tbl>
    <w:p w14:paraId="72D8227F" w14:textId="69305902" w:rsidR="0007131A" w:rsidRDefault="0007131A" w:rsidP="00124BAF">
      <w:pPr>
        <w:pStyle w:val="Kop2"/>
        <w:rPr>
          <w:rFonts w:eastAsia="Times New Roman"/>
        </w:rPr>
      </w:pPr>
      <w:bookmarkStart w:id="64" w:name="_Objecttype_Kaart"/>
      <w:bookmarkStart w:id="65" w:name="_Toc92286608"/>
      <w:bookmarkEnd w:id="64"/>
      <w:r w:rsidRPr="00D24871">
        <w:rPr>
          <w:rFonts w:eastAsia="Times New Roman"/>
        </w:rPr>
        <w:t xml:space="preserve">Objecttype </w:t>
      </w:r>
      <w:r>
        <w:rPr>
          <w:rFonts w:eastAsia="Times New Roman"/>
        </w:rPr>
        <w:t>Kaart</w:t>
      </w:r>
      <w:bookmarkEnd w:id="65"/>
    </w:p>
    <w:tbl>
      <w:tblPr>
        <w:tblpPr w:leftFromText="141" w:rightFromText="141" w:vertAnchor="text" w:horzAnchor="margin" w:tblpY="54"/>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D0839" w:rsidRPr="0032031E" w14:paraId="0EB9C4C1" w14:textId="77777777" w:rsidTr="00B64EFA">
        <w:trPr>
          <w:tblCellSpacing w:w="0" w:type="dxa"/>
        </w:trPr>
        <w:tc>
          <w:tcPr>
            <w:tcW w:w="1500" w:type="pct"/>
            <w:tcBorders>
              <w:top w:val="nil"/>
              <w:left w:val="nil"/>
              <w:bottom w:val="nil"/>
              <w:right w:val="nil"/>
            </w:tcBorders>
            <w:hideMark/>
          </w:tcPr>
          <w:p w14:paraId="22DF991C" w14:textId="77777777" w:rsidR="00ED0839" w:rsidRPr="0032031E" w:rsidRDefault="00ED0839" w:rsidP="00ED0839">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77017A32" w14:textId="77777777" w:rsidR="00ED0839" w:rsidRPr="0032031E" w:rsidRDefault="00ED0839" w:rsidP="00ED0839">
            <w:pPr>
              <w:rPr>
                <w:rFonts w:eastAsia="Times New Roman"/>
                <w:szCs w:val="20"/>
              </w:rPr>
            </w:pPr>
            <w:r>
              <w:rPr>
                <w:rFonts w:eastAsia="Times New Roman"/>
                <w:szCs w:val="20"/>
              </w:rPr>
              <w:t>Kaart</w:t>
            </w:r>
          </w:p>
        </w:tc>
      </w:tr>
      <w:tr w:rsidR="00ED0839" w:rsidRPr="001346B5" w14:paraId="70DD2E01" w14:textId="77777777" w:rsidTr="00B64EFA">
        <w:trPr>
          <w:tblCellSpacing w:w="0" w:type="dxa"/>
        </w:trPr>
        <w:tc>
          <w:tcPr>
            <w:tcW w:w="1500" w:type="pct"/>
            <w:tcBorders>
              <w:top w:val="nil"/>
              <w:left w:val="nil"/>
              <w:bottom w:val="nil"/>
              <w:right w:val="nil"/>
            </w:tcBorders>
            <w:hideMark/>
          </w:tcPr>
          <w:p w14:paraId="07BDEBDF" w14:textId="77777777" w:rsidR="00ED0839" w:rsidRPr="0032031E" w:rsidRDefault="00ED0839" w:rsidP="00ED0839">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1C0E6FA1" w14:textId="77777777" w:rsidR="00ED0839" w:rsidRPr="008F4E63" w:rsidRDefault="00ED0839" w:rsidP="00ED0839">
            <w:pPr>
              <w:rPr>
                <w:rFonts w:eastAsia="Times New Roman" w:cstheme="minorHAnsi"/>
                <w:szCs w:val="20"/>
              </w:rPr>
            </w:pPr>
            <w:r w:rsidRPr="00E02379">
              <w:rPr>
                <w:rFonts w:cstheme="minorHAnsi"/>
                <w:szCs w:val="20"/>
              </w:rPr>
              <w:t xml:space="preserve">Ruimtelijke weergave van </w:t>
            </w:r>
            <w:r w:rsidRPr="00F2395E">
              <w:rPr>
                <w:rFonts w:eastAsia="Times New Roman" w:cstheme="minorHAnsi"/>
                <w:szCs w:val="20"/>
              </w:rPr>
              <w:t xml:space="preserve">een specifiek onderdeel van een beleid of realisatie, ter ondersteuning van het goed in </w:t>
            </w:r>
            <w:r w:rsidRPr="008F4E63">
              <w:rPr>
                <w:rFonts w:eastAsia="Times New Roman" w:cstheme="minorHAnsi"/>
                <w:szCs w:val="20"/>
              </w:rPr>
              <w:t xml:space="preserve">beeld brengen </w:t>
            </w:r>
            <w:r>
              <w:rPr>
                <w:rFonts w:eastAsia="Times New Roman" w:cstheme="minorHAnsi"/>
                <w:szCs w:val="20"/>
              </w:rPr>
              <w:t xml:space="preserve">van dit specifieke onderdeel. </w:t>
            </w:r>
          </w:p>
        </w:tc>
      </w:tr>
      <w:tr w:rsidR="00ED0839" w:rsidRPr="00B1093C" w14:paraId="796B66C4" w14:textId="77777777" w:rsidTr="00B64EFA">
        <w:trPr>
          <w:tblCellSpacing w:w="0" w:type="dxa"/>
        </w:trPr>
        <w:tc>
          <w:tcPr>
            <w:tcW w:w="1500" w:type="pct"/>
            <w:tcBorders>
              <w:top w:val="nil"/>
              <w:left w:val="nil"/>
              <w:bottom w:val="nil"/>
              <w:right w:val="nil"/>
            </w:tcBorders>
          </w:tcPr>
          <w:p w14:paraId="703AD73E" w14:textId="77777777" w:rsidR="00ED0839" w:rsidRPr="00231950" w:rsidRDefault="00ED0839" w:rsidP="00ED0839">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2A37F182" w14:textId="3563025B" w:rsidR="00D21FE2" w:rsidRDefault="00ED0839" w:rsidP="00ED0839">
            <w:pPr>
              <w:rPr>
                <w:rFonts w:eastAsia="Times New Roman" w:cstheme="minorHAnsi"/>
                <w:szCs w:val="20"/>
              </w:rPr>
            </w:pPr>
            <w:r w:rsidRPr="0078108E">
              <w:rPr>
                <w:rFonts w:eastAsia="Times New Roman" w:cstheme="minorHAnsi"/>
                <w:szCs w:val="20"/>
              </w:rPr>
              <w:t xml:space="preserve">Bijvoorbeeld: </w:t>
            </w:r>
            <w:r>
              <w:rPr>
                <w:rFonts w:eastAsia="Times New Roman" w:cstheme="minorHAnsi"/>
                <w:szCs w:val="20"/>
              </w:rPr>
              <w:t xml:space="preserve">de kaart van een Natuurgebied, of van de </w:t>
            </w:r>
            <w:r w:rsidRPr="0078108E">
              <w:rPr>
                <w:rFonts w:eastAsia="Times New Roman" w:cstheme="minorHAnsi"/>
                <w:szCs w:val="20"/>
              </w:rPr>
              <w:t>Deltawerken</w:t>
            </w:r>
            <w:r>
              <w:rPr>
                <w:rFonts w:eastAsia="Times New Roman" w:cstheme="minorHAnsi"/>
                <w:szCs w:val="20"/>
              </w:rPr>
              <w:t>. Het onderdeel kan een doorsnede zijn over meerdere tekstdelen heen.</w:t>
            </w:r>
          </w:p>
          <w:p w14:paraId="388A698F" w14:textId="3F38D720" w:rsidR="00ED0839" w:rsidRDefault="00ED0839" w:rsidP="00ED0839">
            <w:pPr>
              <w:rPr>
                <w:rFonts w:eastAsia="Times New Roman" w:cstheme="minorHAnsi"/>
                <w:szCs w:val="20"/>
              </w:rPr>
            </w:pPr>
          </w:p>
          <w:p w14:paraId="310073E8" w14:textId="77777777" w:rsidR="00ED0839" w:rsidRPr="00A16888" w:rsidRDefault="00ED0839" w:rsidP="00ED0839">
            <w:pPr>
              <w:rPr>
                <w:rFonts w:eastAsia="Times New Roman" w:cstheme="minorHAnsi"/>
                <w:bCs/>
                <w:szCs w:val="20"/>
              </w:rPr>
            </w:pPr>
            <w:r>
              <w:rPr>
                <w:rFonts w:eastAsia="Times New Roman" w:cstheme="minorHAnsi"/>
                <w:szCs w:val="20"/>
              </w:rPr>
              <w:t xml:space="preserve">Het betreft hier niet de in het omgevingsdocument opgenomen gevisualiseerde kaart zelf, maar de te representeren informatie – objecttypen die in CIMOW zijn beschreven – die relevant zijn voor dit onderdeel van het beleid en gepresenteerd kunnen worden in de vorm van een kaart. Dit objecttype wordt kaart genoemd Kaart, omdat deze in de tekst wordt aangeduid als kaart. Een kaart beperkt zich tot een bepaald gebied, ook wel kaartuitsnede genoemd (Engels: </w:t>
            </w:r>
            <w:r>
              <w:rPr>
                <w:rFonts w:eastAsia="Times New Roman"/>
                <w:szCs w:val="20"/>
              </w:rPr>
              <w:t xml:space="preserve">‘map </w:t>
            </w:r>
            <w:proofErr w:type="spellStart"/>
            <w:r>
              <w:rPr>
                <w:rFonts w:eastAsia="Times New Roman"/>
                <w:szCs w:val="20"/>
              </w:rPr>
              <w:t>extent</w:t>
            </w:r>
            <w:proofErr w:type="spellEnd"/>
            <w:r>
              <w:rPr>
                <w:rFonts w:eastAsia="Times New Roman"/>
                <w:szCs w:val="20"/>
              </w:rPr>
              <w:t>’ als ‘</w:t>
            </w:r>
            <w:proofErr w:type="spellStart"/>
            <w:r>
              <w:rPr>
                <w:rFonts w:eastAsia="Times New Roman"/>
                <w:szCs w:val="20"/>
              </w:rPr>
              <w:t>bounding</w:t>
            </w:r>
            <w:proofErr w:type="spellEnd"/>
            <w:r>
              <w:rPr>
                <w:rFonts w:eastAsia="Times New Roman"/>
                <w:szCs w:val="20"/>
              </w:rPr>
              <w:t xml:space="preserve"> box’). </w:t>
            </w:r>
          </w:p>
        </w:tc>
      </w:tr>
    </w:tbl>
    <w:p w14:paraId="1B71A6AB" w14:textId="2B61D8E9" w:rsidR="00ED0839" w:rsidRDefault="00ED0839" w:rsidP="00124BAF">
      <w:pPr>
        <w:pStyle w:val="Kop2"/>
        <w:rPr>
          <w:rFonts w:eastAsia="Times New Roman"/>
        </w:rPr>
      </w:pPr>
      <w:bookmarkStart w:id="66" w:name="_Toc92286609"/>
      <w:r>
        <w:rPr>
          <w:rFonts w:eastAsia="Times New Roman"/>
        </w:rPr>
        <w:t xml:space="preserve">Objecttype </w:t>
      </w:r>
      <w:proofErr w:type="spellStart"/>
      <w:r w:rsidR="00E34CAB">
        <w:rPr>
          <w:rFonts w:eastAsia="Times New Roman"/>
        </w:rPr>
        <w:t>Kaartlaag</w:t>
      </w:r>
      <w:bookmarkEnd w:id="66"/>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3401D2" w:rsidRPr="0032031E" w14:paraId="0CDBA2A6" w14:textId="77777777" w:rsidTr="00B64EFA">
        <w:trPr>
          <w:tblCellSpacing w:w="0" w:type="dxa"/>
        </w:trPr>
        <w:tc>
          <w:tcPr>
            <w:tcW w:w="1500" w:type="pct"/>
            <w:tcBorders>
              <w:top w:val="nil"/>
              <w:left w:val="nil"/>
              <w:bottom w:val="nil"/>
              <w:right w:val="nil"/>
            </w:tcBorders>
            <w:hideMark/>
          </w:tcPr>
          <w:p w14:paraId="0CF1ECD9" w14:textId="77777777" w:rsidR="003401D2" w:rsidRPr="0032031E" w:rsidRDefault="003401D2" w:rsidP="00684FCF">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38180745" w14:textId="4ED429FC" w:rsidR="003401D2" w:rsidRPr="0032031E" w:rsidRDefault="00E03F49" w:rsidP="00684FCF">
            <w:pPr>
              <w:rPr>
                <w:rFonts w:eastAsia="Times New Roman"/>
                <w:szCs w:val="20"/>
              </w:rPr>
            </w:pPr>
            <w:proofErr w:type="spellStart"/>
            <w:r>
              <w:rPr>
                <w:rFonts w:eastAsia="Times New Roman"/>
                <w:szCs w:val="20"/>
              </w:rPr>
              <w:t>Kaartlaag</w:t>
            </w:r>
            <w:proofErr w:type="spellEnd"/>
          </w:p>
        </w:tc>
      </w:tr>
      <w:tr w:rsidR="003401D2" w:rsidRPr="008F4E63" w14:paraId="3043A111" w14:textId="77777777" w:rsidTr="00B64EFA">
        <w:trPr>
          <w:tblCellSpacing w:w="0" w:type="dxa"/>
        </w:trPr>
        <w:tc>
          <w:tcPr>
            <w:tcW w:w="1500" w:type="pct"/>
            <w:tcBorders>
              <w:top w:val="nil"/>
              <w:left w:val="nil"/>
              <w:bottom w:val="nil"/>
              <w:right w:val="nil"/>
            </w:tcBorders>
            <w:hideMark/>
          </w:tcPr>
          <w:p w14:paraId="60FB7486" w14:textId="77777777" w:rsidR="003401D2" w:rsidRPr="0032031E" w:rsidRDefault="003401D2" w:rsidP="00684FCF">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29B217B1" w14:textId="228F35EF" w:rsidR="003401D2" w:rsidRPr="008F4E63" w:rsidRDefault="00390F9C" w:rsidP="00390F9C">
            <w:pPr>
              <w:rPr>
                <w:rFonts w:eastAsia="Times New Roman" w:cstheme="minorHAnsi"/>
                <w:szCs w:val="20"/>
              </w:rPr>
            </w:pPr>
            <w:r w:rsidRPr="00390F9C">
              <w:rPr>
                <w:rFonts w:cstheme="minorHAnsi"/>
                <w:szCs w:val="20"/>
              </w:rPr>
              <w:t xml:space="preserve">Het objecttype </w:t>
            </w:r>
            <w:proofErr w:type="spellStart"/>
            <w:r w:rsidRPr="00390F9C">
              <w:rPr>
                <w:rFonts w:cstheme="minorHAnsi"/>
                <w:szCs w:val="20"/>
              </w:rPr>
              <w:t>Kaartlaag</w:t>
            </w:r>
            <w:proofErr w:type="spellEnd"/>
            <w:r w:rsidRPr="00390F9C">
              <w:rPr>
                <w:rFonts w:cstheme="minorHAnsi"/>
                <w:szCs w:val="20"/>
              </w:rPr>
              <w:t xml:space="preserve"> is een thematische laag waarmee een kaart opgebouwd wordt.</w:t>
            </w:r>
          </w:p>
        </w:tc>
      </w:tr>
      <w:tr w:rsidR="003401D2" w:rsidRPr="00A16888" w14:paraId="34F3B1E4" w14:textId="77777777" w:rsidTr="00B64EFA">
        <w:trPr>
          <w:tblCellSpacing w:w="0" w:type="dxa"/>
        </w:trPr>
        <w:tc>
          <w:tcPr>
            <w:tcW w:w="1500" w:type="pct"/>
            <w:tcBorders>
              <w:top w:val="nil"/>
              <w:left w:val="nil"/>
              <w:bottom w:val="nil"/>
              <w:right w:val="nil"/>
            </w:tcBorders>
          </w:tcPr>
          <w:p w14:paraId="2D86D2C2" w14:textId="77777777" w:rsidR="003401D2" w:rsidRPr="00231950" w:rsidRDefault="003401D2"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7E8CAFC0" w14:textId="77777777" w:rsidR="00E03FD0" w:rsidRPr="00E03FD0" w:rsidRDefault="00E03FD0" w:rsidP="00E03FD0">
            <w:pPr>
              <w:rPr>
                <w:rFonts w:eastAsia="Times New Roman" w:cstheme="minorHAnsi"/>
                <w:szCs w:val="20"/>
              </w:rPr>
            </w:pPr>
            <w:r w:rsidRPr="00E03FD0">
              <w:rPr>
                <w:rFonts w:eastAsia="Times New Roman" w:cstheme="minorHAnsi"/>
                <w:szCs w:val="20"/>
              </w:rPr>
              <w:t xml:space="preserve">Het doel van het object </w:t>
            </w:r>
            <w:proofErr w:type="spellStart"/>
            <w:r w:rsidRPr="00E03FD0">
              <w:rPr>
                <w:rFonts w:eastAsia="Times New Roman" w:cstheme="minorHAnsi"/>
                <w:szCs w:val="20"/>
              </w:rPr>
              <w:t>Kaartlaag</w:t>
            </w:r>
            <w:proofErr w:type="spellEnd"/>
            <w:r w:rsidRPr="00E03FD0">
              <w:rPr>
                <w:rFonts w:eastAsia="Times New Roman" w:cstheme="minorHAnsi"/>
                <w:szCs w:val="20"/>
              </w:rPr>
              <w:t xml:space="preserve"> is om te zorgen dat een kaart opgebouwd kan worden met symbolen gekozen door het bevoegd gezag.</w:t>
            </w:r>
          </w:p>
          <w:p w14:paraId="1BC6CEAE" w14:textId="0EFC426B" w:rsidR="003401D2" w:rsidRPr="00A16888" w:rsidRDefault="003401D2" w:rsidP="00684FCF">
            <w:pPr>
              <w:rPr>
                <w:rFonts w:eastAsia="Times New Roman" w:cstheme="minorHAnsi"/>
                <w:bCs/>
                <w:szCs w:val="20"/>
              </w:rPr>
            </w:pPr>
          </w:p>
        </w:tc>
      </w:tr>
    </w:tbl>
    <w:p w14:paraId="3DCE9E0B" w14:textId="00C4231F" w:rsidR="004B46C3" w:rsidRDefault="004B46C3" w:rsidP="004B46C3">
      <w:pPr>
        <w:pStyle w:val="Kop2"/>
        <w:rPr>
          <w:rFonts w:eastAsia="Times New Roman"/>
        </w:rPr>
      </w:pPr>
      <w:bookmarkStart w:id="67" w:name="_Toc92286610"/>
      <w:r>
        <w:rPr>
          <w:rFonts w:eastAsia="Times New Roman"/>
        </w:rPr>
        <w:t xml:space="preserve">Objecttype </w:t>
      </w:r>
      <w:proofErr w:type="spellStart"/>
      <w:r w:rsidR="00F07423">
        <w:rPr>
          <w:rFonts w:eastAsia="Times New Roman"/>
        </w:rPr>
        <w:t>BevoegdGezag</w:t>
      </w:r>
      <w:bookmarkEnd w:id="67"/>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B46C3" w:rsidRPr="0032031E" w14:paraId="6D37FFF3" w14:textId="77777777" w:rsidTr="00B64EFA">
        <w:trPr>
          <w:tblCellSpacing w:w="0" w:type="dxa"/>
        </w:trPr>
        <w:tc>
          <w:tcPr>
            <w:tcW w:w="1500" w:type="pct"/>
            <w:tcBorders>
              <w:top w:val="nil"/>
              <w:left w:val="nil"/>
              <w:bottom w:val="nil"/>
              <w:right w:val="nil"/>
            </w:tcBorders>
            <w:hideMark/>
          </w:tcPr>
          <w:p w14:paraId="3A91D55A" w14:textId="77777777" w:rsidR="004B46C3" w:rsidRPr="0032031E" w:rsidRDefault="004B46C3" w:rsidP="00684FCF">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07B2B0DF" w14:textId="246BD048" w:rsidR="004B46C3" w:rsidRPr="0032031E" w:rsidRDefault="00027989" w:rsidP="00684FCF">
            <w:pPr>
              <w:rPr>
                <w:rFonts w:eastAsia="Times New Roman"/>
                <w:szCs w:val="20"/>
              </w:rPr>
            </w:pPr>
            <w:proofErr w:type="spellStart"/>
            <w:r>
              <w:rPr>
                <w:rFonts w:eastAsia="Times New Roman"/>
                <w:szCs w:val="20"/>
              </w:rPr>
              <w:t>BevoegdGezag</w:t>
            </w:r>
            <w:proofErr w:type="spellEnd"/>
          </w:p>
        </w:tc>
      </w:tr>
      <w:tr w:rsidR="004B46C3" w:rsidRPr="008F4E63" w14:paraId="10C964B5" w14:textId="77777777" w:rsidTr="00B64EFA">
        <w:trPr>
          <w:tblCellSpacing w:w="0" w:type="dxa"/>
        </w:trPr>
        <w:tc>
          <w:tcPr>
            <w:tcW w:w="1500" w:type="pct"/>
            <w:tcBorders>
              <w:top w:val="nil"/>
              <w:left w:val="nil"/>
              <w:bottom w:val="nil"/>
              <w:right w:val="nil"/>
            </w:tcBorders>
            <w:hideMark/>
          </w:tcPr>
          <w:p w14:paraId="1862FC2D" w14:textId="77777777" w:rsidR="004B46C3" w:rsidRPr="0032031E" w:rsidRDefault="004B46C3" w:rsidP="00684FCF">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2870F73B" w14:textId="51D8E3ED" w:rsidR="004B46C3" w:rsidRPr="008F4E63" w:rsidRDefault="004B46C3" w:rsidP="00684FCF">
            <w:pPr>
              <w:rPr>
                <w:rFonts w:eastAsia="Times New Roman" w:cstheme="minorHAnsi"/>
                <w:szCs w:val="20"/>
              </w:rPr>
            </w:pPr>
            <w:r>
              <w:rPr>
                <w:rFonts w:cstheme="minorHAnsi"/>
                <w:szCs w:val="20"/>
              </w:rPr>
              <w:t xml:space="preserve">Een </w:t>
            </w:r>
            <w:r w:rsidR="00E00800">
              <w:rPr>
                <w:rFonts w:cstheme="minorHAnsi"/>
                <w:szCs w:val="20"/>
              </w:rPr>
              <w:t xml:space="preserve">instantie die bevoegd is om </w:t>
            </w:r>
            <w:r w:rsidR="000C6232">
              <w:rPr>
                <w:rFonts w:cstheme="minorHAnsi"/>
                <w:szCs w:val="20"/>
              </w:rPr>
              <w:t>regelgeving te definiëren.</w:t>
            </w:r>
          </w:p>
        </w:tc>
      </w:tr>
      <w:tr w:rsidR="004B46C3" w:rsidRPr="00A16888" w14:paraId="7DA0E593" w14:textId="77777777" w:rsidTr="00B64EFA">
        <w:trPr>
          <w:tblCellSpacing w:w="0" w:type="dxa"/>
        </w:trPr>
        <w:tc>
          <w:tcPr>
            <w:tcW w:w="1500" w:type="pct"/>
            <w:tcBorders>
              <w:top w:val="nil"/>
              <w:left w:val="nil"/>
              <w:bottom w:val="nil"/>
              <w:right w:val="nil"/>
            </w:tcBorders>
          </w:tcPr>
          <w:p w14:paraId="1929382B" w14:textId="77777777" w:rsidR="004B46C3" w:rsidRPr="00231950" w:rsidRDefault="004B46C3"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3F49647D" w14:textId="0C8B2553" w:rsidR="004B46C3" w:rsidRPr="00A16888" w:rsidRDefault="004B46C3" w:rsidP="00A42577">
            <w:pPr>
              <w:rPr>
                <w:rFonts w:eastAsia="Times New Roman" w:cstheme="minorHAnsi"/>
                <w:bCs/>
                <w:szCs w:val="20"/>
              </w:rPr>
            </w:pPr>
            <w:r>
              <w:rPr>
                <w:rFonts w:eastAsia="Times New Roman" w:cstheme="minorHAnsi"/>
                <w:szCs w:val="20"/>
              </w:rPr>
              <w:t xml:space="preserve">Deze is </w:t>
            </w:r>
            <w:r w:rsidR="000C6232">
              <w:rPr>
                <w:rFonts w:eastAsia="Times New Roman" w:cstheme="minorHAnsi"/>
                <w:szCs w:val="20"/>
              </w:rPr>
              <w:t>altijd een van de volgende: een ministerie, een provincie, een gemeente of een waterschap.</w:t>
            </w:r>
          </w:p>
        </w:tc>
      </w:tr>
    </w:tbl>
    <w:p w14:paraId="311C45C4" w14:textId="42421617" w:rsidR="004B46C3" w:rsidRDefault="004B46C3" w:rsidP="004B46C3">
      <w:pPr>
        <w:pStyle w:val="Kop2"/>
        <w:rPr>
          <w:rFonts w:eastAsia="Times New Roman"/>
        </w:rPr>
      </w:pPr>
      <w:bookmarkStart w:id="68" w:name="_Toc92286611"/>
      <w:r>
        <w:rPr>
          <w:rFonts w:eastAsia="Times New Roman"/>
        </w:rPr>
        <w:t xml:space="preserve">Objecttype </w:t>
      </w:r>
      <w:r w:rsidR="00F07423">
        <w:rPr>
          <w:rFonts w:eastAsia="Times New Roman"/>
        </w:rPr>
        <w:t>Omgevingsdocument</w:t>
      </w:r>
      <w:bookmarkEnd w:id="68"/>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B46C3" w:rsidRPr="0032031E" w14:paraId="502B9C8C" w14:textId="77777777" w:rsidTr="00B64EFA">
        <w:trPr>
          <w:tblCellSpacing w:w="0" w:type="dxa"/>
        </w:trPr>
        <w:tc>
          <w:tcPr>
            <w:tcW w:w="1500" w:type="pct"/>
            <w:tcBorders>
              <w:top w:val="nil"/>
              <w:left w:val="nil"/>
              <w:bottom w:val="nil"/>
              <w:right w:val="nil"/>
            </w:tcBorders>
            <w:hideMark/>
          </w:tcPr>
          <w:p w14:paraId="24AD3417" w14:textId="77777777" w:rsidR="004B46C3" w:rsidRPr="0032031E" w:rsidRDefault="004B46C3" w:rsidP="00684FCF">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23B41F90" w14:textId="761769A9" w:rsidR="004B46C3" w:rsidRPr="0032031E" w:rsidRDefault="00027989" w:rsidP="00684FCF">
            <w:pPr>
              <w:rPr>
                <w:rFonts w:eastAsia="Times New Roman"/>
                <w:szCs w:val="20"/>
              </w:rPr>
            </w:pPr>
            <w:r>
              <w:rPr>
                <w:rFonts w:eastAsia="Times New Roman"/>
                <w:szCs w:val="20"/>
              </w:rPr>
              <w:t>Omgevingsdocument</w:t>
            </w:r>
          </w:p>
        </w:tc>
      </w:tr>
      <w:tr w:rsidR="004B46C3" w:rsidRPr="008F4E63" w14:paraId="5599019A" w14:textId="77777777" w:rsidTr="00B64EFA">
        <w:trPr>
          <w:tblCellSpacing w:w="0" w:type="dxa"/>
        </w:trPr>
        <w:tc>
          <w:tcPr>
            <w:tcW w:w="1500" w:type="pct"/>
            <w:tcBorders>
              <w:top w:val="nil"/>
              <w:left w:val="nil"/>
              <w:bottom w:val="nil"/>
              <w:right w:val="nil"/>
            </w:tcBorders>
            <w:hideMark/>
          </w:tcPr>
          <w:p w14:paraId="34217A68" w14:textId="77777777" w:rsidR="004B46C3" w:rsidRPr="0032031E" w:rsidRDefault="004B46C3" w:rsidP="00684FCF">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0361AF91" w14:textId="1E233A43" w:rsidR="004B46C3" w:rsidRPr="008F4E63" w:rsidRDefault="00BA2128" w:rsidP="00684FCF">
            <w:pPr>
              <w:rPr>
                <w:rFonts w:eastAsia="Times New Roman" w:cstheme="minorHAnsi"/>
                <w:szCs w:val="20"/>
              </w:rPr>
            </w:pPr>
            <w:r>
              <w:rPr>
                <w:rFonts w:cstheme="minorHAnsi"/>
                <w:szCs w:val="20"/>
              </w:rPr>
              <w:t xml:space="preserve">Een document </w:t>
            </w:r>
            <w:r w:rsidR="004B6965">
              <w:rPr>
                <w:rFonts w:cstheme="minorHAnsi"/>
                <w:szCs w:val="20"/>
              </w:rPr>
              <w:t>dat een bevoegd gezag aanlevert</w:t>
            </w:r>
            <w:r>
              <w:rPr>
                <w:rFonts w:cstheme="minorHAnsi"/>
                <w:szCs w:val="20"/>
              </w:rPr>
              <w:t xml:space="preserve"> in het domein van de Omgevingswet</w:t>
            </w:r>
            <w:r w:rsidR="00AA2842">
              <w:rPr>
                <w:rFonts w:cstheme="minorHAnsi"/>
                <w:szCs w:val="20"/>
              </w:rPr>
              <w:t>.</w:t>
            </w:r>
          </w:p>
        </w:tc>
      </w:tr>
      <w:tr w:rsidR="004B46C3" w:rsidRPr="00A16888" w14:paraId="19D9FCC1" w14:textId="77777777" w:rsidTr="00B64EFA">
        <w:trPr>
          <w:tblCellSpacing w:w="0" w:type="dxa"/>
        </w:trPr>
        <w:tc>
          <w:tcPr>
            <w:tcW w:w="1500" w:type="pct"/>
            <w:tcBorders>
              <w:top w:val="nil"/>
              <w:left w:val="nil"/>
              <w:bottom w:val="nil"/>
              <w:right w:val="nil"/>
            </w:tcBorders>
          </w:tcPr>
          <w:p w14:paraId="69DF4610" w14:textId="77777777" w:rsidR="004B46C3" w:rsidRPr="00231950" w:rsidRDefault="004B46C3" w:rsidP="00684FCF">
            <w:pPr>
              <w:rPr>
                <w:rFonts w:eastAsia="Times New Roman"/>
                <w:b/>
                <w:bCs/>
                <w:szCs w:val="20"/>
              </w:rPr>
            </w:pPr>
            <w:r w:rsidRPr="00231950">
              <w:rPr>
                <w:rFonts w:eastAsia="Times New Roman"/>
                <w:b/>
                <w:bCs/>
                <w:szCs w:val="20"/>
              </w:rPr>
              <w:lastRenderedPageBreak/>
              <w:t>Toelichting</w:t>
            </w:r>
          </w:p>
        </w:tc>
        <w:tc>
          <w:tcPr>
            <w:tcW w:w="3500" w:type="pct"/>
            <w:tcBorders>
              <w:top w:val="nil"/>
              <w:left w:val="nil"/>
              <w:bottom w:val="nil"/>
              <w:right w:val="nil"/>
            </w:tcBorders>
          </w:tcPr>
          <w:p w14:paraId="358FBAD7" w14:textId="525C6306" w:rsidR="004B46C3" w:rsidRDefault="004B46C3" w:rsidP="00684FCF">
            <w:pPr>
              <w:rPr>
                <w:rFonts w:eastAsia="Times New Roman" w:cstheme="minorHAnsi"/>
                <w:szCs w:val="20"/>
              </w:rPr>
            </w:pPr>
            <w:r>
              <w:rPr>
                <w:rFonts w:eastAsia="Times New Roman" w:cstheme="minorHAnsi"/>
                <w:szCs w:val="20"/>
              </w:rPr>
              <w:t xml:space="preserve">Deze is </w:t>
            </w:r>
            <w:r w:rsidR="00AA2842">
              <w:rPr>
                <w:rFonts w:eastAsia="Times New Roman" w:cstheme="minorHAnsi"/>
                <w:szCs w:val="20"/>
              </w:rPr>
              <w:t xml:space="preserve">toegevoegd </w:t>
            </w:r>
            <w:r w:rsidR="00075BC2">
              <w:rPr>
                <w:rFonts w:eastAsia="Times New Roman" w:cstheme="minorHAnsi"/>
                <w:szCs w:val="20"/>
              </w:rPr>
              <w:t>om</w:t>
            </w:r>
            <w:r w:rsidR="00A42577">
              <w:rPr>
                <w:rFonts w:eastAsia="Times New Roman" w:cstheme="minorHAnsi"/>
                <w:szCs w:val="20"/>
              </w:rPr>
              <w:t xml:space="preserve"> gegevens over het omgevingsdocument mee te leveren in de keten van plan tot publicatie.</w:t>
            </w:r>
          </w:p>
          <w:p w14:paraId="65FF9A94" w14:textId="504CF636" w:rsidR="004B46C3" w:rsidRPr="00A16888" w:rsidRDefault="00A44013" w:rsidP="008D13DC">
            <w:pPr>
              <w:rPr>
                <w:rFonts w:eastAsia="Times New Roman" w:cstheme="minorHAnsi"/>
                <w:bCs/>
                <w:szCs w:val="20"/>
              </w:rPr>
            </w:pPr>
            <w:r>
              <w:rPr>
                <w:rFonts w:eastAsia="Times New Roman" w:cstheme="minorHAnsi"/>
                <w:szCs w:val="20"/>
              </w:rPr>
              <w:t>Bijvoorbeeld: Omgevingsplan Zaltbommel, of Provinciale Verordening Utrecht.</w:t>
            </w:r>
          </w:p>
        </w:tc>
      </w:tr>
    </w:tbl>
    <w:p w14:paraId="01DB56B9" w14:textId="12406E33" w:rsidR="006C5EAF" w:rsidRDefault="006C5EAF" w:rsidP="003740A2">
      <w:pPr>
        <w:pStyle w:val="Kop2"/>
        <w:rPr>
          <w:rFonts w:eastAsia="Times New Roman"/>
        </w:rPr>
      </w:pPr>
      <w:bookmarkStart w:id="69" w:name="_Toc92286612"/>
      <w:r>
        <w:rPr>
          <w:rFonts w:eastAsia="Times New Roman"/>
        </w:rPr>
        <w:t>Objecttype Pons</w:t>
      </w:r>
      <w:bookmarkEnd w:id="69"/>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C5EAF" w:rsidRPr="0032031E" w14:paraId="6982B911" w14:textId="77777777" w:rsidTr="00B64EFA">
        <w:trPr>
          <w:tblCellSpacing w:w="0" w:type="dxa"/>
        </w:trPr>
        <w:tc>
          <w:tcPr>
            <w:tcW w:w="1500" w:type="pct"/>
            <w:tcBorders>
              <w:top w:val="nil"/>
              <w:left w:val="nil"/>
              <w:bottom w:val="nil"/>
              <w:right w:val="nil"/>
            </w:tcBorders>
            <w:hideMark/>
          </w:tcPr>
          <w:p w14:paraId="1EC22DC9" w14:textId="77777777" w:rsidR="006C5EAF" w:rsidRPr="0032031E" w:rsidRDefault="006C5EAF" w:rsidP="009A60E0">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1A632B59" w14:textId="77777777" w:rsidR="006C5EAF" w:rsidRPr="0032031E" w:rsidRDefault="006C5EAF" w:rsidP="009A60E0">
            <w:pPr>
              <w:rPr>
                <w:rFonts w:eastAsia="Times New Roman"/>
                <w:szCs w:val="20"/>
              </w:rPr>
            </w:pPr>
            <w:r>
              <w:rPr>
                <w:rFonts w:eastAsia="Times New Roman"/>
                <w:szCs w:val="20"/>
              </w:rPr>
              <w:t>Pons</w:t>
            </w:r>
          </w:p>
        </w:tc>
      </w:tr>
      <w:tr w:rsidR="006C5EAF" w:rsidRPr="008F4E63" w14:paraId="1BE93BA5" w14:textId="77777777" w:rsidTr="00B64EFA">
        <w:trPr>
          <w:tblCellSpacing w:w="0" w:type="dxa"/>
        </w:trPr>
        <w:tc>
          <w:tcPr>
            <w:tcW w:w="1500" w:type="pct"/>
            <w:tcBorders>
              <w:top w:val="nil"/>
              <w:left w:val="nil"/>
              <w:bottom w:val="nil"/>
              <w:right w:val="nil"/>
            </w:tcBorders>
            <w:hideMark/>
          </w:tcPr>
          <w:p w14:paraId="5702A2CE" w14:textId="77777777" w:rsidR="006C5EAF" w:rsidRPr="0032031E" w:rsidRDefault="006C5EAF" w:rsidP="009A60E0">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1B2CACAD" w14:textId="77777777" w:rsidR="006C5EAF" w:rsidRPr="008F4E63" w:rsidRDefault="006C5EAF" w:rsidP="009A60E0">
            <w:pPr>
              <w:rPr>
                <w:rFonts w:eastAsia="Times New Roman" w:cstheme="minorHAnsi"/>
                <w:szCs w:val="20"/>
              </w:rPr>
            </w:pPr>
            <w:r w:rsidRPr="00D8328C">
              <w:rPr>
                <w:rFonts w:eastAsia="Times New Roman"/>
                <w:szCs w:val="20"/>
              </w:rPr>
              <w:t>Pons is het object voor het omgevingsplan waarmee het bevoegd gezag aangeeft dat een of meer delen van een bestemmingsplan dat in de overbruggingsfunctie van DSO-LV aanwezig is, niet langer geldig zijn en dat er voor zorgt dat de overbruggingsfunctie van DSO-LV dat deel niet meer toont.</w:t>
            </w:r>
          </w:p>
        </w:tc>
      </w:tr>
      <w:tr w:rsidR="006C5EAF" w:rsidRPr="00A16888" w14:paraId="02897BB4" w14:textId="77777777" w:rsidTr="00B64EFA">
        <w:trPr>
          <w:tblCellSpacing w:w="0" w:type="dxa"/>
        </w:trPr>
        <w:tc>
          <w:tcPr>
            <w:tcW w:w="1500" w:type="pct"/>
            <w:tcBorders>
              <w:top w:val="nil"/>
              <w:left w:val="nil"/>
              <w:bottom w:val="nil"/>
              <w:right w:val="nil"/>
            </w:tcBorders>
          </w:tcPr>
          <w:p w14:paraId="5DA1F7C4" w14:textId="77777777" w:rsidR="006C5EAF" w:rsidRPr="00231950" w:rsidRDefault="006C5EAF" w:rsidP="009A60E0">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EDF95FB" w14:textId="338E5740" w:rsidR="006C5EAF" w:rsidRPr="00A16888" w:rsidRDefault="006C5EAF" w:rsidP="008D13DC">
            <w:pPr>
              <w:rPr>
                <w:rFonts w:eastAsia="Times New Roman" w:cstheme="minorHAnsi"/>
                <w:bCs/>
                <w:szCs w:val="20"/>
              </w:rPr>
            </w:pPr>
            <w:r>
              <w:rPr>
                <w:rFonts w:eastAsia="Times New Roman" w:cstheme="minorHAnsi"/>
                <w:szCs w:val="20"/>
              </w:rPr>
              <w:t>Deze is toegevoegd om bevoegde gezagen de mogelijkheid te geven over wat niet meer getoond wordt in het DSO-LV.</w:t>
            </w:r>
          </w:p>
        </w:tc>
      </w:tr>
    </w:tbl>
    <w:p w14:paraId="2B0AE913" w14:textId="238D26D8" w:rsidR="003740A2" w:rsidRDefault="006C5EAF" w:rsidP="003740A2">
      <w:pPr>
        <w:pStyle w:val="Kop2"/>
        <w:rPr>
          <w:rFonts w:eastAsia="Times New Roman"/>
        </w:rPr>
      </w:pPr>
      <w:bookmarkStart w:id="70" w:name="_Toc92286613"/>
      <w:r>
        <w:rPr>
          <w:rFonts w:eastAsia="Times New Roman"/>
        </w:rPr>
        <w:t>Objecttype</w:t>
      </w:r>
      <w:r w:rsidR="00FE657F">
        <w:rPr>
          <w:rFonts w:eastAsia="Times New Roman"/>
        </w:rPr>
        <w:t xml:space="preserve"> </w:t>
      </w:r>
      <w:proofErr w:type="spellStart"/>
      <w:r w:rsidR="00420BBB">
        <w:rPr>
          <w:rFonts w:eastAsia="Times New Roman"/>
        </w:rPr>
        <w:t>DocumentComponent</w:t>
      </w:r>
      <w:bookmarkEnd w:id="70"/>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25545B" w:rsidRPr="0032031E" w14:paraId="37FBDA23" w14:textId="77777777" w:rsidTr="00B64EFA">
        <w:trPr>
          <w:tblCellSpacing w:w="0" w:type="dxa"/>
        </w:trPr>
        <w:tc>
          <w:tcPr>
            <w:tcW w:w="1500" w:type="pct"/>
            <w:tcBorders>
              <w:top w:val="nil"/>
              <w:left w:val="nil"/>
              <w:bottom w:val="nil"/>
              <w:right w:val="nil"/>
            </w:tcBorders>
            <w:hideMark/>
          </w:tcPr>
          <w:p w14:paraId="4FE2AEDE" w14:textId="77777777" w:rsidR="0025545B" w:rsidRPr="0032031E" w:rsidRDefault="0025545B" w:rsidP="009A60E0">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465B4F3E" w14:textId="2AA5AA80" w:rsidR="0025545B" w:rsidRPr="0032031E" w:rsidRDefault="001A0070" w:rsidP="009A60E0">
            <w:pPr>
              <w:rPr>
                <w:rFonts w:eastAsia="Times New Roman"/>
                <w:szCs w:val="20"/>
              </w:rPr>
            </w:pPr>
            <w:proofErr w:type="spellStart"/>
            <w:r>
              <w:rPr>
                <w:rFonts w:eastAsia="Times New Roman"/>
                <w:szCs w:val="20"/>
              </w:rPr>
              <w:t>DocumentComponent</w:t>
            </w:r>
            <w:proofErr w:type="spellEnd"/>
          </w:p>
        </w:tc>
      </w:tr>
      <w:tr w:rsidR="0025545B" w:rsidRPr="008F4E63" w14:paraId="0607AFEC" w14:textId="77777777" w:rsidTr="00B64EFA">
        <w:trPr>
          <w:tblCellSpacing w:w="0" w:type="dxa"/>
        </w:trPr>
        <w:tc>
          <w:tcPr>
            <w:tcW w:w="1500" w:type="pct"/>
            <w:tcBorders>
              <w:top w:val="nil"/>
              <w:left w:val="nil"/>
              <w:bottom w:val="nil"/>
              <w:right w:val="nil"/>
            </w:tcBorders>
            <w:hideMark/>
          </w:tcPr>
          <w:p w14:paraId="53EC37AC" w14:textId="77777777" w:rsidR="0025545B" w:rsidRPr="0032031E" w:rsidRDefault="0025545B" w:rsidP="009A60E0">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28209BDA" w14:textId="42A3190C" w:rsidR="0025545B" w:rsidRPr="008F4E63" w:rsidRDefault="00A93DFF" w:rsidP="009A60E0">
            <w:pPr>
              <w:rPr>
                <w:rFonts w:eastAsia="Times New Roman" w:cstheme="minorHAnsi"/>
                <w:szCs w:val="20"/>
              </w:rPr>
            </w:pPr>
            <w:proofErr w:type="spellStart"/>
            <w:r>
              <w:rPr>
                <w:rFonts w:eastAsia="Times New Roman" w:cstheme="minorHAnsi"/>
                <w:szCs w:val="20"/>
              </w:rPr>
              <w:t>DocumentComponent</w:t>
            </w:r>
            <w:proofErr w:type="spellEnd"/>
            <w:r>
              <w:rPr>
                <w:rFonts w:eastAsia="Times New Roman" w:cstheme="minorHAnsi"/>
                <w:szCs w:val="20"/>
              </w:rPr>
              <w:t xml:space="preserve"> is het object </w:t>
            </w:r>
            <w:r w:rsidR="00564A11">
              <w:rPr>
                <w:rFonts w:eastAsia="Times New Roman" w:cstheme="minorHAnsi"/>
                <w:szCs w:val="20"/>
              </w:rPr>
              <w:t xml:space="preserve">waarmee </w:t>
            </w:r>
            <w:r w:rsidR="00972338">
              <w:rPr>
                <w:rFonts w:eastAsia="Times New Roman" w:cstheme="minorHAnsi"/>
                <w:szCs w:val="20"/>
              </w:rPr>
              <w:t xml:space="preserve">een Omgevingsdocument wordt opgebouwd. </w:t>
            </w:r>
          </w:p>
        </w:tc>
      </w:tr>
      <w:tr w:rsidR="0025545B" w:rsidRPr="00A16888" w14:paraId="15D56910" w14:textId="77777777" w:rsidTr="00B64EFA">
        <w:trPr>
          <w:tblCellSpacing w:w="0" w:type="dxa"/>
        </w:trPr>
        <w:tc>
          <w:tcPr>
            <w:tcW w:w="1500" w:type="pct"/>
            <w:tcBorders>
              <w:top w:val="nil"/>
              <w:left w:val="nil"/>
              <w:bottom w:val="nil"/>
              <w:right w:val="nil"/>
            </w:tcBorders>
          </w:tcPr>
          <w:p w14:paraId="6FF4AD46" w14:textId="77777777" w:rsidR="0025545B" w:rsidRPr="00231950" w:rsidRDefault="0025545B" w:rsidP="009A60E0">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0BB7661F" w14:textId="76B5FFB9" w:rsidR="0025545B" w:rsidRPr="00A16888" w:rsidRDefault="0025545B" w:rsidP="008D13DC">
            <w:pPr>
              <w:rPr>
                <w:rFonts w:eastAsia="Times New Roman" w:cstheme="minorHAnsi"/>
                <w:bCs/>
                <w:szCs w:val="20"/>
              </w:rPr>
            </w:pPr>
            <w:r>
              <w:rPr>
                <w:rFonts w:eastAsia="Times New Roman" w:cstheme="minorHAnsi"/>
                <w:szCs w:val="20"/>
              </w:rPr>
              <w:t xml:space="preserve">Deze is toegevoegd om </w:t>
            </w:r>
            <w:r w:rsidR="00281994">
              <w:rPr>
                <w:rFonts w:eastAsia="Times New Roman" w:cstheme="minorHAnsi"/>
                <w:szCs w:val="20"/>
              </w:rPr>
              <w:t xml:space="preserve">OZON </w:t>
            </w:r>
            <w:r w:rsidR="0072473C">
              <w:rPr>
                <w:rFonts w:eastAsia="Times New Roman" w:cstheme="minorHAnsi"/>
                <w:szCs w:val="20"/>
              </w:rPr>
              <w:t>inzicht te geven in de OP-elementen die tezamen een Omgevingsdocument vormen.</w:t>
            </w:r>
          </w:p>
        </w:tc>
      </w:tr>
    </w:tbl>
    <w:p w14:paraId="7918045B" w14:textId="77777777" w:rsidR="0025545B" w:rsidRDefault="0025545B" w:rsidP="0025545B"/>
    <w:p w14:paraId="52045EAF" w14:textId="2629F8E0" w:rsidR="00420BBB" w:rsidRDefault="0025545B" w:rsidP="003740A2">
      <w:pPr>
        <w:pStyle w:val="Kop2"/>
        <w:rPr>
          <w:rFonts w:eastAsia="Times New Roman"/>
        </w:rPr>
      </w:pPr>
      <w:bookmarkStart w:id="71" w:name="_Toc92286614"/>
      <w:r>
        <w:rPr>
          <w:rFonts w:eastAsia="Times New Roman"/>
        </w:rPr>
        <w:t>Objecttype Ambtsgebied</w:t>
      </w:r>
      <w:bookmarkEnd w:id="71"/>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63641" w:rsidRPr="0032031E" w14:paraId="2EA11D8A" w14:textId="77777777" w:rsidTr="00B64EFA">
        <w:trPr>
          <w:tblCellSpacing w:w="0" w:type="dxa"/>
        </w:trPr>
        <w:tc>
          <w:tcPr>
            <w:tcW w:w="1500" w:type="pct"/>
            <w:tcBorders>
              <w:top w:val="nil"/>
              <w:left w:val="nil"/>
              <w:bottom w:val="nil"/>
              <w:right w:val="nil"/>
            </w:tcBorders>
            <w:hideMark/>
          </w:tcPr>
          <w:p w14:paraId="56E0292E" w14:textId="77777777" w:rsidR="00C63641" w:rsidRPr="0032031E" w:rsidRDefault="00C63641" w:rsidP="009A60E0">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7098BD3F" w14:textId="58AAFE8D" w:rsidR="00C63641" w:rsidRPr="0032031E" w:rsidRDefault="0072473C" w:rsidP="009A60E0">
            <w:pPr>
              <w:rPr>
                <w:rFonts w:eastAsia="Times New Roman"/>
                <w:szCs w:val="20"/>
              </w:rPr>
            </w:pPr>
            <w:r>
              <w:rPr>
                <w:rFonts w:eastAsia="Times New Roman"/>
                <w:szCs w:val="20"/>
              </w:rPr>
              <w:t>Ambtsgebied</w:t>
            </w:r>
          </w:p>
        </w:tc>
      </w:tr>
      <w:tr w:rsidR="00C63641" w:rsidRPr="008F4E63" w14:paraId="36A68945" w14:textId="77777777" w:rsidTr="00B64EFA">
        <w:trPr>
          <w:tblCellSpacing w:w="0" w:type="dxa"/>
        </w:trPr>
        <w:tc>
          <w:tcPr>
            <w:tcW w:w="1500" w:type="pct"/>
            <w:tcBorders>
              <w:top w:val="nil"/>
              <w:left w:val="nil"/>
              <w:bottom w:val="nil"/>
              <w:right w:val="nil"/>
            </w:tcBorders>
            <w:hideMark/>
          </w:tcPr>
          <w:p w14:paraId="75F6F026" w14:textId="77777777" w:rsidR="00C63641" w:rsidRPr="0032031E" w:rsidRDefault="00C63641" w:rsidP="009A60E0">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1D67EAC7" w14:textId="18290D9C" w:rsidR="00C63641" w:rsidRPr="008F4E63" w:rsidRDefault="0072473C" w:rsidP="009A60E0">
            <w:pPr>
              <w:rPr>
                <w:rFonts w:eastAsia="Times New Roman" w:cstheme="minorHAnsi"/>
                <w:szCs w:val="20"/>
              </w:rPr>
            </w:pPr>
            <w:r>
              <w:rPr>
                <w:rFonts w:eastAsia="Times New Roman" w:cstheme="minorHAnsi"/>
                <w:szCs w:val="20"/>
              </w:rPr>
              <w:t xml:space="preserve">Ambtsgebied is </w:t>
            </w:r>
            <w:r w:rsidR="00BE08A4">
              <w:rPr>
                <w:rFonts w:eastAsia="Times New Roman" w:cstheme="minorHAnsi"/>
                <w:szCs w:val="20"/>
              </w:rPr>
              <w:t>ee</w:t>
            </w:r>
            <w:r w:rsidR="007453C5">
              <w:rPr>
                <w:rFonts w:eastAsia="Times New Roman" w:cstheme="minorHAnsi"/>
                <w:szCs w:val="20"/>
              </w:rPr>
              <w:t>n</w:t>
            </w:r>
            <w:r>
              <w:rPr>
                <w:rFonts w:eastAsia="Times New Roman" w:cstheme="minorHAnsi"/>
                <w:szCs w:val="20"/>
              </w:rPr>
              <w:t xml:space="preserve"> object </w:t>
            </w:r>
            <w:r w:rsidR="007453C5">
              <w:rPr>
                <w:rFonts w:eastAsia="Times New Roman" w:cstheme="minorHAnsi"/>
                <w:szCs w:val="20"/>
              </w:rPr>
              <w:t xml:space="preserve">uit de </w:t>
            </w:r>
            <w:proofErr w:type="spellStart"/>
            <w:r w:rsidR="007453C5">
              <w:rPr>
                <w:rFonts w:eastAsia="Times New Roman" w:cstheme="minorHAnsi"/>
                <w:szCs w:val="20"/>
              </w:rPr>
              <w:t>bestuurlijkeGrenzen</w:t>
            </w:r>
            <w:proofErr w:type="spellEnd"/>
            <w:r w:rsidR="007453C5">
              <w:rPr>
                <w:rFonts w:eastAsia="Times New Roman" w:cstheme="minorHAnsi"/>
                <w:szCs w:val="20"/>
              </w:rPr>
              <w:t>-voorziening waar de grenzen van een bevoegd gezag worden bijgehouden.</w:t>
            </w:r>
          </w:p>
        </w:tc>
      </w:tr>
      <w:tr w:rsidR="00C63641" w:rsidRPr="00A16888" w14:paraId="169A3CEA" w14:textId="77777777" w:rsidTr="00B64EFA">
        <w:trPr>
          <w:tblCellSpacing w:w="0" w:type="dxa"/>
        </w:trPr>
        <w:tc>
          <w:tcPr>
            <w:tcW w:w="1500" w:type="pct"/>
            <w:tcBorders>
              <w:top w:val="nil"/>
              <w:left w:val="nil"/>
              <w:bottom w:val="nil"/>
              <w:right w:val="nil"/>
            </w:tcBorders>
          </w:tcPr>
          <w:p w14:paraId="2DECDFA7" w14:textId="77777777" w:rsidR="00C63641" w:rsidRPr="00231950" w:rsidRDefault="00C63641" w:rsidP="009A60E0">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66D50E80" w14:textId="3F20555E" w:rsidR="00C63641" w:rsidRPr="00A16888" w:rsidRDefault="00C63641" w:rsidP="008D13DC">
            <w:pPr>
              <w:rPr>
                <w:rFonts w:eastAsia="Times New Roman" w:cstheme="minorHAnsi"/>
                <w:bCs/>
                <w:szCs w:val="20"/>
              </w:rPr>
            </w:pPr>
            <w:r>
              <w:rPr>
                <w:rFonts w:eastAsia="Times New Roman" w:cstheme="minorHAnsi"/>
                <w:szCs w:val="20"/>
              </w:rPr>
              <w:t xml:space="preserve">Deze is toegevoegd </w:t>
            </w:r>
            <w:r w:rsidR="007453C5">
              <w:rPr>
                <w:rFonts w:eastAsia="Times New Roman" w:cstheme="minorHAnsi"/>
                <w:szCs w:val="20"/>
              </w:rPr>
              <w:t xml:space="preserve">om </w:t>
            </w:r>
            <w:r w:rsidR="00DC2A0F">
              <w:rPr>
                <w:rFonts w:eastAsia="Times New Roman" w:cstheme="minorHAnsi"/>
                <w:szCs w:val="20"/>
              </w:rPr>
              <w:t xml:space="preserve">een bevoegd gezag </w:t>
            </w:r>
            <w:r w:rsidR="007453C5">
              <w:rPr>
                <w:rFonts w:eastAsia="Times New Roman" w:cstheme="minorHAnsi"/>
                <w:szCs w:val="20"/>
              </w:rPr>
              <w:t xml:space="preserve">de mogelijkheid te bieden om </w:t>
            </w:r>
            <w:r w:rsidR="00953F6D">
              <w:rPr>
                <w:rFonts w:eastAsia="Times New Roman" w:cstheme="minorHAnsi"/>
                <w:szCs w:val="20"/>
              </w:rPr>
              <w:t xml:space="preserve">te verwijzen naar </w:t>
            </w:r>
            <w:r w:rsidR="00DC2A0F">
              <w:rPr>
                <w:rFonts w:eastAsia="Times New Roman" w:cstheme="minorHAnsi"/>
                <w:szCs w:val="20"/>
              </w:rPr>
              <w:t>de bestuurlijke grenzen zonder een GIO aan te leveren.</w:t>
            </w:r>
          </w:p>
        </w:tc>
      </w:tr>
    </w:tbl>
    <w:p w14:paraId="628D3AEF" w14:textId="77777777" w:rsidR="00E42014" w:rsidRPr="00CB3625" w:rsidRDefault="0039795D" w:rsidP="00CB3625">
      <w:pPr>
        <w:pStyle w:val="Kop2"/>
        <w:rPr>
          <w:rFonts w:eastAsia="Times New Roman"/>
        </w:rPr>
      </w:pPr>
      <w:bookmarkStart w:id="72" w:name="_Toc92286615"/>
      <w:r>
        <w:rPr>
          <w:rFonts w:eastAsia="Times New Roman"/>
        </w:rPr>
        <w:t xml:space="preserve">Objecttype </w:t>
      </w:r>
      <w:proofErr w:type="spellStart"/>
      <w:r w:rsidR="00D7105D">
        <w:rPr>
          <w:rFonts w:eastAsia="Times New Roman"/>
        </w:rPr>
        <w:t>SymbolisatieItem</w:t>
      </w:r>
      <w:bookmarkEnd w:id="72"/>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42014" w:rsidRPr="0032031E" w14:paraId="430DF4AB" w14:textId="77777777" w:rsidTr="00B64EFA">
        <w:trPr>
          <w:tblCellSpacing w:w="0" w:type="dxa"/>
        </w:trPr>
        <w:tc>
          <w:tcPr>
            <w:tcW w:w="1500" w:type="pct"/>
            <w:tcBorders>
              <w:top w:val="nil"/>
              <w:left w:val="nil"/>
              <w:bottom w:val="nil"/>
              <w:right w:val="nil"/>
            </w:tcBorders>
            <w:hideMark/>
          </w:tcPr>
          <w:p w14:paraId="03E03D7E" w14:textId="77777777" w:rsidR="00E42014" w:rsidRPr="0032031E" w:rsidRDefault="00E42014" w:rsidP="008A1A9D">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4CA3CD76" w14:textId="77777777" w:rsidR="00E42014" w:rsidRPr="0032031E" w:rsidRDefault="00E42014" w:rsidP="008A1A9D">
            <w:pPr>
              <w:rPr>
                <w:rFonts w:eastAsia="Times New Roman"/>
                <w:szCs w:val="20"/>
              </w:rPr>
            </w:pPr>
            <w:proofErr w:type="spellStart"/>
            <w:r>
              <w:rPr>
                <w:rFonts w:eastAsia="Times New Roman"/>
                <w:szCs w:val="20"/>
              </w:rPr>
              <w:t>SymbolisatieItem</w:t>
            </w:r>
            <w:proofErr w:type="spellEnd"/>
          </w:p>
        </w:tc>
      </w:tr>
      <w:tr w:rsidR="00E42014" w:rsidRPr="008F4E63" w14:paraId="3D1928DB" w14:textId="77777777" w:rsidTr="00B64EFA">
        <w:trPr>
          <w:tblCellSpacing w:w="0" w:type="dxa"/>
        </w:trPr>
        <w:tc>
          <w:tcPr>
            <w:tcW w:w="1500" w:type="pct"/>
            <w:tcBorders>
              <w:top w:val="nil"/>
              <w:left w:val="nil"/>
              <w:bottom w:val="nil"/>
              <w:right w:val="nil"/>
            </w:tcBorders>
            <w:hideMark/>
          </w:tcPr>
          <w:p w14:paraId="097024EF" w14:textId="77777777" w:rsidR="00E42014" w:rsidRPr="0032031E" w:rsidRDefault="00E42014" w:rsidP="008A1A9D">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2E458C03" w14:textId="77777777" w:rsidR="00E42014" w:rsidRPr="008F4E63" w:rsidRDefault="00E42014" w:rsidP="008A1A9D">
            <w:pPr>
              <w:rPr>
                <w:rFonts w:eastAsia="Times New Roman" w:cstheme="minorHAnsi"/>
                <w:szCs w:val="20"/>
              </w:rPr>
            </w:pPr>
            <w:proofErr w:type="spellStart"/>
            <w:r>
              <w:rPr>
                <w:rFonts w:eastAsia="Times New Roman" w:cstheme="minorHAnsi"/>
                <w:szCs w:val="20"/>
              </w:rPr>
              <w:t>SymbolisatieItem</w:t>
            </w:r>
            <w:proofErr w:type="spellEnd"/>
            <w:r>
              <w:rPr>
                <w:rFonts w:eastAsia="Times New Roman" w:cstheme="minorHAnsi"/>
                <w:szCs w:val="20"/>
              </w:rPr>
              <w:t xml:space="preserve"> is een object waarmee het bevoegd gezag kan aangeven welke objecten middels welke stijl verbeeld moet worden.</w:t>
            </w:r>
          </w:p>
        </w:tc>
      </w:tr>
      <w:tr w:rsidR="00E42014" w:rsidRPr="00A16888" w14:paraId="1082A80D" w14:textId="77777777" w:rsidTr="00B64EFA">
        <w:trPr>
          <w:tblCellSpacing w:w="0" w:type="dxa"/>
        </w:trPr>
        <w:tc>
          <w:tcPr>
            <w:tcW w:w="1500" w:type="pct"/>
            <w:tcBorders>
              <w:top w:val="nil"/>
              <w:left w:val="nil"/>
              <w:bottom w:val="nil"/>
              <w:right w:val="nil"/>
            </w:tcBorders>
          </w:tcPr>
          <w:p w14:paraId="09412444" w14:textId="77777777" w:rsidR="00E42014" w:rsidRPr="00231950" w:rsidRDefault="00E42014" w:rsidP="008A1A9D">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2318FBDA" w14:textId="77777777" w:rsidR="00E42014" w:rsidRPr="00A16888" w:rsidRDefault="00E42014" w:rsidP="008A1A9D">
            <w:pPr>
              <w:rPr>
                <w:rFonts w:eastAsia="Times New Roman" w:cstheme="minorHAnsi"/>
                <w:bCs/>
                <w:szCs w:val="20"/>
              </w:rPr>
            </w:pPr>
            <w:r>
              <w:rPr>
                <w:rFonts w:eastAsia="Times New Roman" w:cstheme="minorHAnsi"/>
                <w:bCs/>
                <w:szCs w:val="20"/>
              </w:rPr>
              <w:t xml:space="preserve">Dit object heeft als doel om te borgen dat een bevoegd gezag controle kan uitoefenen op de stijl in het DSO. De exacte werking van dit object wordt toegelicht in het presentatiemodel. </w:t>
            </w:r>
          </w:p>
        </w:tc>
      </w:tr>
    </w:tbl>
    <w:p w14:paraId="48158D1D" w14:textId="66BFD30B" w:rsidR="00E42014" w:rsidRDefault="00E42014" w:rsidP="0039795D">
      <w:pPr>
        <w:pStyle w:val="Kop2"/>
        <w:rPr>
          <w:rFonts w:eastAsia="Times New Roman"/>
        </w:rPr>
      </w:pPr>
      <w:bookmarkStart w:id="73" w:name="_Toc92286616"/>
      <w:r>
        <w:rPr>
          <w:rFonts w:eastAsia="Times New Roman"/>
        </w:rPr>
        <w:t>Objecttype Regeling</w:t>
      </w:r>
      <w:bookmarkEnd w:id="73"/>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B3625" w:rsidRPr="0032031E" w14:paraId="0AD989F6" w14:textId="77777777" w:rsidTr="00B64EFA">
        <w:trPr>
          <w:tblCellSpacing w:w="0" w:type="dxa"/>
        </w:trPr>
        <w:tc>
          <w:tcPr>
            <w:tcW w:w="1500" w:type="pct"/>
            <w:tcBorders>
              <w:top w:val="nil"/>
              <w:left w:val="nil"/>
              <w:bottom w:val="nil"/>
              <w:right w:val="nil"/>
            </w:tcBorders>
            <w:hideMark/>
          </w:tcPr>
          <w:p w14:paraId="63685BBB" w14:textId="77777777" w:rsidR="00CB3625" w:rsidRPr="0032031E" w:rsidRDefault="00CB3625" w:rsidP="00024610">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359406E7" w14:textId="09C4C7EA" w:rsidR="00CB3625" w:rsidRPr="0032031E" w:rsidRDefault="00336004" w:rsidP="00024610">
            <w:pPr>
              <w:rPr>
                <w:rFonts w:eastAsia="Times New Roman"/>
                <w:szCs w:val="20"/>
              </w:rPr>
            </w:pPr>
            <w:r>
              <w:rPr>
                <w:rFonts w:eastAsia="Times New Roman"/>
                <w:szCs w:val="20"/>
              </w:rPr>
              <w:t>Regeling</w:t>
            </w:r>
          </w:p>
        </w:tc>
      </w:tr>
      <w:tr w:rsidR="00CB3625" w:rsidRPr="008F4E63" w14:paraId="053ACD2B" w14:textId="77777777" w:rsidTr="00B64EFA">
        <w:trPr>
          <w:tblCellSpacing w:w="0" w:type="dxa"/>
        </w:trPr>
        <w:tc>
          <w:tcPr>
            <w:tcW w:w="1500" w:type="pct"/>
            <w:tcBorders>
              <w:top w:val="nil"/>
              <w:left w:val="nil"/>
              <w:bottom w:val="nil"/>
              <w:right w:val="nil"/>
            </w:tcBorders>
            <w:hideMark/>
          </w:tcPr>
          <w:p w14:paraId="568E6521" w14:textId="77777777" w:rsidR="00CB3625" w:rsidRPr="0032031E" w:rsidRDefault="00CB3625" w:rsidP="00024610">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2FCA76C2" w14:textId="4BA5809D" w:rsidR="00CB3625" w:rsidRPr="008F4E63" w:rsidRDefault="009827DC" w:rsidP="00024610">
            <w:pPr>
              <w:rPr>
                <w:rFonts w:eastAsia="Times New Roman" w:cstheme="minorHAnsi"/>
                <w:szCs w:val="20"/>
              </w:rPr>
            </w:pPr>
            <w:r w:rsidRPr="009827DC">
              <w:rPr>
                <w:rFonts w:eastAsia="Times New Roman" w:cstheme="minorHAnsi"/>
                <w:szCs w:val="20"/>
              </w:rPr>
              <w:t>Een tekst (met eventuele afbeeldingen en andere multimedia-elementen) die juridische voorschriften van algemene strekking of beleidsregels bevat.</w:t>
            </w:r>
          </w:p>
        </w:tc>
      </w:tr>
      <w:tr w:rsidR="00CB3625" w:rsidRPr="00A16888" w14:paraId="68795EE3" w14:textId="77777777" w:rsidTr="00B64EFA">
        <w:trPr>
          <w:tblCellSpacing w:w="0" w:type="dxa"/>
        </w:trPr>
        <w:tc>
          <w:tcPr>
            <w:tcW w:w="1500" w:type="pct"/>
            <w:tcBorders>
              <w:top w:val="nil"/>
              <w:left w:val="nil"/>
              <w:bottom w:val="nil"/>
              <w:right w:val="nil"/>
            </w:tcBorders>
          </w:tcPr>
          <w:p w14:paraId="3BDD922F" w14:textId="77777777" w:rsidR="00CB3625" w:rsidRPr="00231950" w:rsidRDefault="00CB3625" w:rsidP="00024610">
            <w:pPr>
              <w:rPr>
                <w:rFonts w:eastAsia="Times New Roman"/>
                <w:b/>
                <w:bCs/>
                <w:szCs w:val="20"/>
              </w:rPr>
            </w:pPr>
            <w:r w:rsidRPr="00231950">
              <w:rPr>
                <w:rFonts w:eastAsia="Times New Roman"/>
                <w:b/>
                <w:bCs/>
                <w:szCs w:val="20"/>
              </w:rPr>
              <w:lastRenderedPageBreak/>
              <w:t>Toelichting</w:t>
            </w:r>
          </w:p>
        </w:tc>
        <w:tc>
          <w:tcPr>
            <w:tcW w:w="3500" w:type="pct"/>
            <w:tcBorders>
              <w:top w:val="nil"/>
              <w:left w:val="nil"/>
              <w:bottom w:val="nil"/>
              <w:right w:val="nil"/>
            </w:tcBorders>
          </w:tcPr>
          <w:p w14:paraId="3E3DEB51" w14:textId="027C392E" w:rsidR="00CB3625" w:rsidRPr="00A16888" w:rsidRDefault="00304FE6" w:rsidP="00024610">
            <w:pPr>
              <w:rPr>
                <w:rFonts w:eastAsia="Times New Roman" w:cstheme="minorHAnsi"/>
                <w:bCs/>
                <w:szCs w:val="20"/>
              </w:rPr>
            </w:pPr>
            <w:r>
              <w:rPr>
                <w:rFonts w:eastAsia="Times New Roman" w:cstheme="minorHAnsi"/>
                <w:bCs/>
                <w:szCs w:val="20"/>
              </w:rPr>
              <w:t>Specifiek type omgevingsdocument dat juridische voorschriften bevat en middels Besluiten geconsolideerd kan worden.</w:t>
            </w:r>
          </w:p>
        </w:tc>
      </w:tr>
      <w:tr w:rsidR="00336004" w:rsidRPr="00A16888" w14:paraId="3276D9DD" w14:textId="77777777" w:rsidTr="00B64EFA">
        <w:trPr>
          <w:tblCellSpacing w:w="0" w:type="dxa"/>
        </w:trPr>
        <w:tc>
          <w:tcPr>
            <w:tcW w:w="1500" w:type="pct"/>
            <w:tcBorders>
              <w:top w:val="nil"/>
              <w:left w:val="nil"/>
              <w:bottom w:val="nil"/>
              <w:right w:val="nil"/>
            </w:tcBorders>
          </w:tcPr>
          <w:p w14:paraId="27D340AD" w14:textId="10EF23C0" w:rsidR="00336004" w:rsidRPr="00231950" w:rsidRDefault="00336004" w:rsidP="00024610">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6E64F779" w14:textId="05CC587C" w:rsidR="00336004" w:rsidRDefault="00663035" w:rsidP="00024610">
            <w:pPr>
              <w:rPr>
                <w:rFonts w:eastAsia="Times New Roman" w:cstheme="minorHAnsi"/>
                <w:bCs/>
                <w:szCs w:val="20"/>
              </w:rPr>
            </w:pPr>
            <w:r>
              <w:rPr>
                <w:rFonts w:eastAsia="Times New Roman" w:cstheme="minorHAnsi"/>
                <w:bCs/>
                <w:szCs w:val="20"/>
              </w:rPr>
              <w:t>OP</w:t>
            </w:r>
          </w:p>
        </w:tc>
      </w:tr>
      <w:tr w:rsidR="00336004" w:rsidRPr="00A16888" w14:paraId="185B27F3" w14:textId="77777777" w:rsidTr="00B64EFA">
        <w:trPr>
          <w:tblCellSpacing w:w="0" w:type="dxa"/>
        </w:trPr>
        <w:tc>
          <w:tcPr>
            <w:tcW w:w="1500" w:type="pct"/>
            <w:tcBorders>
              <w:top w:val="nil"/>
              <w:left w:val="nil"/>
              <w:bottom w:val="nil"/>
              <w:right w:val="nil"/>
            </w:tcBorders>
          </w:tcPr>
          <w:p w14:paraId="68585E57" w14:textId="402CAE2C" w:rsidR="00336004" w:rsidRPr="00231950" w:rsidRDefault="00663035" w:rsidP="00024610">
            <w:pPr>
              <w:rPr>
                <w:rFonts w:eastAsia="Times New Roman"/>
                <w:b/>
                <w:bCs/>
                <w:szCs w:val="20"/>
              </w:rPr>
            </w:pPr>
            <w:r>
              <w:rPr>
                <w:rFonts w:eastAsia="Times New Roman"/>
                <w:b/>
                <w:bCs/>
                <w:szCs w:val="20"/>
              </w:rPr>
              <w:t>Juridisch gegeven</w:t>
            </w:r>
          </w:p>
        </w:tc>
        <w:tc>
          <w:tcPr>
            <w:tcW w:w="3500" w:type="pct"/>
            <w:tcBorders>
              <w:top w:val="nil"/>
              <w:left w:val="nil"/>
              <w:bottom w:val="nil"/>
              <w:right w:val="nil"/>
            </w:tcBorders>
          </w:tcPr>
          <w:p w14:paraId="21280BD8" w14:textId="4FE42129" w:rsidR="00336004" w:rsidRDefault="00663035" w:rsidP="00024610">
            <w:pPr>
              <w:rPr>
                <w:rFonts w:eastAsia="Times New Roman" w:cstheme="minorHAnsi"/>
                <w:bCs/>
                <w:szCs w:val="20"/>
              </w:rPr>
            </w:pPr>
            <w:r>
              <w:rPr>
                <w:rFonts w:eastAsia="Times New Roman" w:cstheme="minorHAnsi"/>
                <w:bCs/>
                <w:szCs w:val="20"/>
              </w:rPr>
              <w:t>Ja</w:t>
            </w:r>
          </w:p>
        </w:tc>
      </w:tr>
    </w:tbl>
    <w:p w14:paraId="7007BAC0" w14:textId="1A897AD1" w:rsidR="0039795D" w:rsidRDefault="0039795D" w:rsidP="006A45E9">
      <w:pPr>
        <w:pStyle w:val="Kop2"/>
        <w:rPr>
          <w:rFonts w:eastAsia="Times New Roman"/>
        </w:rPr>
      </w:pPr>
      <w:bookmarkStart w:id="74" w:name="_Toc92286617"/>
      <w:r>
        <w:rPr>
          <w:rFonts w:eastAsia="Times New Roman"/>
        </w:rPr>
        <w:t xml:space="preserve">Objecttype </w:t>
      </w:r>
      <w:r w:rsidR="00E42014">
        <w:rPr>
          <w:rFonts w:eastAsia="Times New Roman"/>
        </w:rPr>
        <w:t>Omgevingsvergunning</w:t>
      </w:r>
      <w:bookmarkEnd w:id="74"/>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304FE6" w:rsidRPr="0032031E" w14:paraId="42F35EBC" w14:textId="77777777" w:rsidTr="00B64EFA">
        <w:trPr>
          <w:tblCellSpacing w:w="0" w:type="dxa"/>
        </w:trPr>
        <w:tc>
          <w:tcPr>
            <w:tcW w:w="1500" w:type="pct"/>
            <w:tcBorders>
              <w:top w:val="nil"/>
              <w:left w:val="nil"/>
              <w:bottom w:val="nil"/>
              <w:right w:val="nil"/>
            </w:tcBorders>
            <w:hideMark/>
          </w:tcPr>
          <w:p w14:paraId="2E8A0522" w14:textId="77777777" w:rsidR="00304FE6" w:rsidRPr="0032031E" w:rsidRDefault="00304FE6" w:rsidP="00024610">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7FF3B1A7" w14:textId="2BC698DB" w:rsidR="00304FE6" w:rsidRPr="0032031E" w:rsidRDefault="00304FE6" w:rsidP="00024610">
            <w:pPr>
              <w:rPr>
                <w:rFonts w:eastAsia="Times New Roman"/>
                <w:szCs w:val="20"/>
              </w:rPr>
            </w:pPr>
            <w:r>
              <w:rPr>
                <w:rFonts w:eastAsia="Times New Roman"/>
                <w:szCs w:val="20"/>
              </w:rPr>
              <w:t>Omgevingsvergunning</w:t>
            </w:r>
          </w:p>
        </w:tc>
      </w:tr>
      <w:tr w:rsidR="00304FE6" w:rsidRPr="008F4E63" w14:paraId="317A845C" w14:textId="77777777" w:rsidTr="00B64EFA">
        <w:trPr>
          <w:tblCellSpacing w:w="0" w:type="dxa"/>
        </w:trPr>
        <w:tc>
          <w:tcPr>
            <w:tcW w:w="1500" w:type="pct"/>
            <w:tcBorders>
              <w:top w:val="nil"/>
              <w:left w:val="nil"/>
              <w:bottom w:val="nil"/>
              <w:right w:val="nil"/>
            </w:tcBorders>
            <w:hideMark/>
          </w:tcPr>
          <w:p w14:paraId="0D8630EF" w14:textId="77777777" w:rsidR="00304FE6" w:rsidRPr="0032031E" w:rsidRDefault="00304FE6" w:rsidP="00024610">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7010041B" w14:textId="6E513878" w:rsidR="00304FE6" w:rsidRPr="008F4E63" w:rsidRDefault="006A7C6B" w:rsidP="00024610">
            <w:pPr>
              <w:rPr>
                <w:rFonts w:eastAsia="Times New Roman" w:cstheme="minorHAnsi"/>
                <w:szCs w:val="20"/>
              </w:rPr>
            </w:pPr>
            <w:r w:rsidRPr="006A7C6B">
              <w:rPr>
                <w:rFonts w:eastAsia="Times New Roman" w:cstheme="minorHAnsi"/>
                <w:szCs w:val="20"/>
              </w:rPr>
              <w:t xml:space="preserve">Een vergunning is een officiële (noodzakelijke) toestemming van de overheid om een bepaalde in principe verboden </w:t>
            </w:r>
            <w:r w:rsidR="00E00E6A">
              <w:rPr>
                <w:rFonts w:eastAsia="Times New Roman" w:cstheme="minorHAnsi"/>
                <w:szCs w:val="20"/>
              </w:rPr>
              <w:t>omgevingsplan</w:t>
            </w:r>
            <w:r w:rsidRPr="006A7C6B">
              <w:rPr>
                <w:rFonts w:eastAsia="Times New Roman" w:cstheme="minorHAnsi"/>
                <w:szCs w:val="20"/>
              </w:rPr>
              <w:t>activiteit uit te voeren.</w:t>
            </w:r>
          </w:p>
        </w:tc>
      </w:tr>
      <w:tr w:rsidR="00304FE6" w:rsidRPr="00A16888" w14:paraId="559DA94F" w14:textId="77777777" w:rsidTr="00B64EFA">
        <w:trPr>
          <w:tblCellSpacing w:w="0" w:type="dxa"/>
        </w:trPr>
        <w:tc>
          <w:tcPr>
            <w:tcW w:w="1500" w:type="pct"/>
            <w:tcBorders>
              <w:top w:val="nil"/>
              <w:left w:val="nil"/>
              <w:bottom w:val="nil"/>
              <w:right w:val="nil"/>
            </w:tcBorders>
          </w:tcPr>
          <w:p w14:paraId="44347D56" w14:textId="77777777" w:rsidR="00304FE6" w:rsidRPr="00231950" w:rsidRDefault="00304FE6" w:rsidP="00024610">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210BD164" w14:textId="4CEEF941" w:rsidR="003E33F0" w:rsidRPr="003E33F0" w:rsidRDefault="003E33F0" w:rsidP="003E33F0">
            <w:pPr>
              <w:rPr>
                <w:rFonts w:eastAsia="Times New Roman" w:cstheme="minorHAnsi"/>
                <w:bCs/>
                <w:szCs w:val="20"/>
              </w:rPr>
            </w:pPr>
            <w:r>
              <w:rPr>
                <w:rFonts w:eastAsia="Times New Roman" w:cstheme="minorHAnsi"/>
                <w:bCs/>
                <w:szCs w:val="20"/>
              </w:rPr>
              <w:t xml:space="preserve">De </w:t>
            </w:r>
            <w:r w:rsidRPr="003E33F0">
              <w:rPr>
                <w:rFonts w:eastAsia="Times New Roman" w:cstheme="minorHAnsi"/>
                <w:bCs/>
                <w:szCs w:val="20"/>
              </w:rPr>
              <w:t xml:space="preserve">verleende omgevingsvergunning voor een voortdurende </w:t>
            </w:r>
            <w:proofErr w:type="spellStart"/>
            <w:r w:rsidRPr="003E33F0">
              <w:rPr>
                <w:rFonts w:eastAsia="Times New Roman" w:cstheme="minorHAnsi"/>
                <w:bCs/>
                <w:szCs w:val="20"/>
              </w:rPr>
              <w:t>buitenplanse</w:t>
            </w:r>
            <w:proofErr w:type="spellEnd"/>
          </w:p>
          <w:p w14:paraId="2AA5DE10" w14:textId="3C0E876B" w:rsidR="003E33F0" w:rsidRPr="003E33F0" w:rsidRDefault="003E33F0" w:rsidP="003E33F0">
            <w:pPr>
              <w:rPr>
                <w:rFonts w:eastAsia="Times New Roman" w:cstheme="minorHAnsi"/>
                <w:bCs/>
                <w:szCs w:val="20"/>
              </w:rPr>
            </w:pPr>
            <w:r w:rsidRPr="003E33F0">
              <w:rPr>
                <w:rFonts w:eastAsia="Times New Roman" w:cstheme="minorHAnsi"/>
                <w:bCs/>
                <w:szCs w:val="20"/>
              </w:rPr>
              <w:t>omgevingsplanactiviteit, waaraan geen termijn als bedoeld in artikel 5.36, eerste lid,</w:t>
            </w:r>
            <w:r>
              <w:rPr>
                <w:rFonts w:eastAsia="Times New Roman" w:cstheme="minorHAnsi"/>
                <w:bCs/>
                <w:szCs w:val="20"/>
              </w:rPr>
              <w:t xml:space="preserve"> </w:t>
            </w:r>
            <w:r w:rsidRPr="003E33F0">
              <w:rPr>
                <w:rFonts w:eastAsia="Times New Roman" w:cstheme="minorHAnsi"/>
                <w:bCs/>
                <w:szCs w:val="20"/>
              </w:rPr>
              <w:t>Omgevingswet is verbonden, die betreft:</w:t>
            </w:r>
          </w:p>
          <w:p w14:paraId="3844C9EE" w14:textId="7D371E35" w:rsidR="003E33F0" w:rsidRPr="003E33F0" w:rsidRDefault="003E33F0" w:rsidP="003E33F0">
            <w:pPr>
              <w:rPr>
                <w:rFonts w:eastAsia="Times New Roman" w:cstheme="minorHAnsi"/>
                <w:bCs/>
                <w:szCs w:val="20"/>
              </w:rPr>
            </w:pPr>
            <w:r w:rsidRPr="003E33F0">
              <w:rPr>
                <w:rFonts w:eastAsia="Times New Roman" w:cstheme="minorHAnsi"/>
                <w:bCs/>
                <w:szCs w:val="20"/>
              </w:rPr>
              <w:t>1</w:t>
            </w:r>
            <w:r w:rsidR="00FC4C2D">
              <w:rPr>
                <w:rFonts w:eastAsia="Times New Roman" w:cstheme="minorHAnsi"/>
                <w:bCs/>
                <w:szCs w:val="20"/>
              </w:rPr>
              <w:t>.</w:t>
            </w:r>
            <w:r w:rsidRPr="003E33F0">
              <w:rPr>
                <w:rFonts w:eastAsia="Times New Roman" w:cstheme="minorHAnsi"/>
                <w:bCs/>
                <w:szCs w:val="20"/>
              </w:rPr>
              <w:t xml:space="preserve"> een omgevingsplanactiviteit bestaande uit het in stand houden van:</w:t>
            </w:r>
          </w:p>
          <w:p w14:paraId="42037931" w14:textId="636D8FEB" w:rsidR="003E33F0" w:rsidRPr="003E33F0" w:rsidRDefault="003E33F0" w:rsidP="003E33F0">
            <w:pPr>
              <w:rPr>
                <w:rFonts w:eastAsia="Times New Roman" w:cstheme="minorHAnsi"/>
                <w:bCs/>
                <w:szCs w:val="20"/>
              </w:rPr>
            </w:pPr>
            <w:r w:rsidRPr="003E33F0">
              <w:rPr>
                <w:rFonts w:eastAsia="Times New Roman" w:cstheme="minorHAnsi"/>
                <w:bCs/>
                <w:szCs w:val="20"/>
              </w:rPr>
              <w:t>a</w:t>
            </w:r>
            <w:r w:rsidR="00FC4C2D">
              <w:rPr>
                <w:rFonts w:eastAsia="Times New Roman" w:cstheme="minorHAnsi"/>
                <w:bCs/>
                <w:szCs w:val="20"/>
              </w:rPr>
              <w:t>)</w:t>
            </w:r>
            <w:r w:rsidRPr="003E33F0">
              <w:rPr>
                <w:rFonts w:eastAsia="Times New Roman" w:cstheme="minorHAnsi"/>
                <w:bCs/>
                <w:szCs w:val="20"/>
              </w:rPr>
              <w:t xml:space="preserve"> een of meer nieuw te bouwen hoofdgebouwen, en/of</w:t>
            </w:r>
          </w:p>
          <w:p w14:paraId="1B4944D7" w14:textId="194C876D" w:rsidR="003E33F0" w:rsidRPr="003E33F0" w:rsidRDefault="003E33F0" w:rsidP="003E33F0">
            <w:pPr>
              <w:rPr>
                <w:rFonts w:eastAsia="Times New Roman" w:cstheme="minorHAnsi"/>
                <w:bCs/>
                <w:szCs w:val="20"/>
              </w:rPr>
            </w:pPr>
            <w:r w:rsidRPr="003E33F0">
              <w:rPr>
                <w:rFonts w:eastAsia="Times New Roman" w:cstheme="minorHAnsi"/>
                <w:bCs/>
                <w:szCs w:val="20"/>
              </w:rPr>
              <w:t>b</w:t>
            </w:r>
            <w:r w:rsidR="00FC4C2D">
              <w:rPr>
                <w:rFonts w:eastAsia="Times New Roman" w:cstheme="minorHAnsi"/>
                <w:bCs/>
                <w:szCs w:val="20"/>
              </w:rPr>
              <w:t>)</w:t>
            </w:r>
            <w:r w:rsidRPr="003E33F0">
              <w:rPr>
                <w:rFonts w:eastAsia="Times New Roman" w:cstheme="minorHAnsi"/>
                <w:bCs/>
                <w:szCs w:val="20"/>
              </w:rPr>
              <w:t xml:space="preserve"> een of meer andere bouwwerken buiten de bebouwde kom met een oppervlakte van</w:t>
            </w:r>
            <w:r w:rsidR="00FC4C2D">
              <w:rPr>
                <w:rFonts w:eastAsia="Times New Roman" w:cstheme="minorHAnsi"/>
                <w:bCs/>
                <w:szCs w:val="20"/>
              </w:rPr>
              <w:t xml:space="preserve"> </w:t>
            </w:r>
            <w:r w:rsidRPr="003E33F0">
              <w:rPr>
                <w:rFonts w:eastAsia="Times New Roman" w:cstheme="minorHAnsi"/>
                <w:bCs/>
                <w:szCs w:val="20"/>
              </w:rPr>
              <w:t>meer dan 150 m</w:t>
            </w:r>
            <w:r w:rsidR="00FC4C2D">
              <w:rPr>
                <w:rFonts w:eastAsia="Times New Roman" w:cstheme="minorHAnsi"/>
                <w:bCs/>
                <w:szCs w:val="20"/>
              </w:rPr>
              <w:t>²</w:t>
            </w:r>
            <w:r w:rsidRPr="003E33F0">
              <w:rPr>
                <w:rFonts w:eastAsia="Times New Roman" w:cstheme="minorHAnsi"/>
                <w:bCs/>
                <w:szCs w:val="20"/>
              </w:rPr>
              <w:t xml:space="preserve"> of een hoogte van meer dan 40 m; en/of</w:t>
            </w:r>
          </w:p>
          <w:p w14:paraId="2CB923C3" w14:textId="5E8EE54B" w:rsidR="00304FE6" w:rsidRPr="00A16888" w:rsidRDefault="003E33F0" w:rsidP="00FC4C2D">
            <w:pPr>
              <w:rPr>
                <w:rFonts w:eastAsia="Times New Roman" w:cstheme="minorHAnsi"/>
                <w:bCs/>
                <w:szCs w:val="20"/>
              </w:rPr>
            </w:pPr>
            <w:r w:rsidRPr="003E33F0">
              <w:rPr>
                <w:rFonts w:eastAsia="Times New Roman" w:cstheme="minorHAnsi"/>
                <w:bCs/>
                <w:szCs w:val="20"/>
              </w:rPr>
              <w:t>2</w:t>
            </w:r>
            <w:r w:rsidR="00FC4C2D">
              <w:rPr>
                <w:rFonts w:eastAsia="Times New Roman" w:cstheme="minorHAnsi"/>
                <w:bCs/>
                <w:szCs w:val="20"/>
              </w:rPr>
              <w:t>.</w:t>
            </w:r>
            <w:r w:rsidRPr="003E33F0">
              <w:rPr>
                <w:rFonts w:eastAsia="Times New Roman" w:cstheme="minorHAnsi"/>
                <w:bCs/>
                <w:szCs w:val="20"/>
              </w:rPr>
              <w:t xml:space="preserve"> een omgevingsplanactiviteit, anders dan onder 1, die niet in overeenstemming is met een</w:t>
            </w:r>
            <w:r w:rsidR="00FC4C2D">
              <w:rPr>
                <w:rFonts w:eastAsia="Times New Roman" w:cstheme="minorHAnsi"/>
                <w:bCs/>
                <w:szCs w:val="20"/>
              </w:rPr>
              <w:t xml:space="preserve"> </w:t>
            </w:r>
            <w:r w:rsidRPr="003E33F0">
              <w:rPr>
                <w:rFonts w:eastAsia="Times New Roman" w:cstheme="minorHAnsi"/>
                <w:bCs/>
                <w:szCs w:val="20"/>
              </w:rPr>
              <w:t>aan een locatie toegedeelde functie.</w:t>
            </w:r>
          </w:p>
        </w:tc>
      </w:tr>
      <w:tr w:rsidR="00304FE6" w14:paraId="1974C468" w14:textId="77777777" w:rsidTr="00B64EFA">
        <w:trPr>
          <w:tblCellSpacing w:w="0" w:type="dxa"/>
        </w:trPr>
        <w:tc>
          <w:tcPr>
            <w:tcW w:w="1500" w:type="pct"/>
            <w:tcBorders>
              <w:top w:val="nil"/>
              <w:left w:val="nil"/>
              <w:bottom w:val="nil"/>
              <w:right w:val="nil"/>
            </w:tcBorders>
          </w:tcPr>
          <w:p w14:paraId="1C7521C1" w14:textId="77777777" w:rsidR="00304FE6" w:rsidRPr="00231950" w:rsidRDefault="00304FE6" w:rsidP="00024610">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549CABB9" w14:textId="77777777" w:rsidR="00304FE6" w:rsidRDefault="00304FE6" w:rsidP="00024610">
            <w:pPr>
              <w:rPr>
                <w:rFonts w:eastAsia="Times New Roman" w:cstheme="minorHAnsi"/>
                <w:bCs/>
                <w:szCs w:val="20"/>
              </w:rPr>
            </w:pPr>
            <w:r>
              <w:rPr>
                <w:rFonts w:eastAsia="Times New Roman" w:cstheme="minorHAnsi"/>
                <w:bCs/>
                <w:szCs w:val="20"/>
              </w:rPr>
              <w:t>OP</w:t>
            </w:r>
          </w:p>
        </w:tc>
      </w:tr>
      <w:tr w:rsidR="00304FE6" w14:paraId="787AD782" w14:textId="77777777" w:rsidTr="00B64EFA">
        <w:trPr>
          <w:tblCellSpacing w:w="0" w:type="dxa"/>
        </w:trPr>
        <w:tc>
          <w:tcPr>
            <w:tcW w:w="1500" w:type="pct"/>
            <w:tcBorders>
              <w:top w:val="nil"/>
              <w:left w:val="nil"/>
              <w:bottom w:val="nil"/>
              <w:right w:val="nil"/>
            </w:tcBorders>
          </w:tcPr>
          <w:p w14:paraId="2F9F8859" w14:textId="77777777" w:rsidR="00304FE6" w:rsidRPr="00231950" w:rsidRDefault="00304FE6" w:rsidP="00024610">
            <w:pPr>
              <w:rPr>
                <w:rFonts w:eastAsia="Times New Roman"/>
                <w:b/>
                <w:bCs/>
                <w:szCs w:val="20"/>
              </w:rPr>
            </w:pPr>
            <w:r>
              <w:rPr>
                <w:rFonts w:eastAsia="Times New Roman"/>
                <w:b/>
                <w:bCs/>
                <w:szCs w:val="20"/>
              </w:rPr>
              <w:t>Juridisch gegeven</w:t>
            </w:r>
          </w:p>
        </w:tc>
        <w:tc>
          <w:tcPr>
            <w:tcW w:w="3500" w:type="pct"/>
            <w:tcBorders>
              <w:top w:val="nil"/>
              <w:left w:val="nil"/>
              <w:bottom w:val="nil"/>
              <w:right w:val="nil"/>
            </w:tcBorders>
          </w:tcPr>
          <w:p w14:paraId="163E8B83" w14:textId="77777777" w:rsidR="00304FE6" w:rsidRDefault="00304FE6" w:rsidP="00024610">
            <w:pPr>
              <w:rPr>
                <w:rFonts w:eastAsia="Times New Roman" w:cstheme="minorHAnsi"/>
                <w:bCs/>
                <w:szCs w:val="20"/>
              </w:rPr>
            </w:pPr>
            <w:r>
              <w:rPr>
                <w:rFonts w:eastAsia="Times New Roman" w:cstheme="minorHAnsi"/>
                <w:bCs/>
                <w:szCs w:val="20"/>
              </w:rPr>
              <w:t>Ja</w:t>
            </w:r>
          </w:p>
        </w:tc>
      </w:tr>
    </w:tbl>
    <w:p w14:paraId="740C8CCC" w14:textId="23ED44AF" w:rsidR="006A45E9" w:rsidRDefault="006A45E9" w:rsidP="006A45E9">
      <w:pPr>
        <w:pStyle w:val="Kop2"/>
        <w:rPr>
          <w:rFonts w:eastAsia="Times New Roman"/>
        </w:rPr>
      </w:pPr>
      <w:bookmarkStart w:id="75" w:name="_Toc92286618"/>
      <w:r>
        <w:rPr>
          <w:rFonts w:eastAsia="Times New Roman"/>
        </w:rPr>
        <w:t>Objecttype Besluit</w:t>
      </w:r>
      <w:bookmarkEnd w:id="75"/>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A45E9" w:rsidRPr="0032031E" w14:paraId="67206EAA" w14:textId="77777777" w:rsidTr="00B64EFA">
        <w:trPr>
          <w:tblCellSpacing w:w="0" w:type="dxa"/>
        </w:trPr>
        <w:tc>
          <w:tcPr>
            <w:tcW w:w="1500" w:type="pct"/>
            <w:tcBorders>
              <w:top w:val="nil"/>
              <w:left w:val="nil"/>
              <w:bottom w:val="nil"/>
              <w:right w:val="nil"/>
            </w:tcBorders>
            <w:hideMark/>
          </w:tcPr>
          <w:p w14:paraId="055C7ACC" w14:textId="77777777" w:rsidR="006A45E9" w:rsidRPr="0032031E" w:rsidRDefault="006A45E9" w:rsidP="00D43CFB">
            <w:pPr>
              <w:rPr>
                <w:rFonts w:eastAsia="Times New Roman"/>
                <w:szCs w:val="20"/>
              </w:rPr>
            </w:pPr>
            <w:r w:rsidRPr="0032031E">
              <w:rPr>
                <w:rFonts w:eastAsia="Times New Roman"/>
                <w:b/>
                <w:bCs/>
                <w:szCs w:val="20"/>
              </w:rPr>
              <w:t>Naam</w:t>
            </w:r>
          </w:p>
        </w:tc>
        <w:tc>
          <w:tcPr>
            <w:tcW w:w="3500" w:type="pct"/>
            <w:tcBorders>
              <w:top w:val="nil"/>
              <w:left w:val="nil"/>
              <w:bottom w:val="nil"/>
              <w:right w:val="nil"/>
            </w:tcBorders>
          </w:tcPr>
          <w:p w14:paraId="47DF933D" w14:textId="2C74761B" w:rsidR="006A45E9" w:rsidRPr="0032031E" w:rsidRDefault="006A45E9" w:rsidP="00D43CFB">
            <w:pPr>
              <w:rPr>
                <w:rFonts w:eastAsia="Times New Roman"/>
                <w:szCs w:val="20"/>
              </w:rPr>
            </w:pPr>
            <w:r>
              <w:rPr>
                <w:rFonts w:eastAsia="Times New Roman"/>
                <w:szCs w:val="20"/>
              </w:rPr>
              <w:t>Besluit</w:t>
            </w:r>
          </w:p>
        </w:tc>
      </w:tr>
      <w:tr w:rsidR="006A45E9" w:rsidRPr="008F4E63" w14:paraId="112B9EC3" w14:textId="77777777" w:rsidTr="00B64EFA">
        <w:trPr>
          <w:tblCellSpacing w:w="0" w:type="dxa"/>
        </w:trPr>
        <w:tc>
          <w:tcPr>
            <w:tcW w:w="1500" w:type="pct"/>
            <w:tcBorders>
              <w:top w:val="nil"/>
              <w:left w:val="nil"/>
              <w:bottom w:val="nil"/>
              <w:right w:val="nil"/>
            </w:tcBorders>
            <w:hideMark/>
          </w:tcPr>
          <w:p w14:paraId="624251FD" w14:textId="77777777" w:rsidR="006A45E9" w:rsidRPr="0032031E" w:rsidRDefault="006A45E9" w:rsidP="00D43CFB">
            <w:pPr>
              <w:rPr>
                <w:rFonts w:eastAsia="Times New Roman"/>
                <w:szCs w:val="20"/>
              </w:rPr>
            </w:pPr>
            <w:r w:rsidRPr="0032031E">
              <w:rPr>
                <w:rFonts w:eastAsia="Times New Roman"/>
                <w:b/>
                <w:bCs/>
                <w:szCs w:val="20"/>
              </w:rPr>
              <w:t>Definitie</w:t>
            </w:r>
          </w:p>
        </w:tc>
        <w:tc>
          <w:tcPr>
            <w:tcW w:w="3500" w:type="pct"/>
            <w:tcBorders>
              <w:top w:val="nil"/>
              <w:left w:val="nil"/>
              <w:bottom w:val="nil"/>
              <w:right w:val="nil"/>
            </w:tcBorders>
          </w:tcPr>
          <w:p w14:paraId="255035C5" w14:textId="65FC7838" w:rsidR="006A45E9" w:rsidRPr="008F4E63" w:rsidRDefault="00085A70" w:rsidP="00D43CFB">
            <w:pPr>
              <w:rPr>
                <w:rFonts w:eastAsia="Times New Roman" w:cstheme="minorHAnsi"/>
                <w:szCs w:val="20"/>
              </w:rPr>
            </w:pPr>
            <w:r>
              <w:rPr>
                <w:rFonts w:eastAsia="Times New Roman" w:cstheme="minorHAnsi"/>
                <w:szCs w:val="20"/>
              </w:rPr>
              <w:t>H</w:t>
            </w:r>
            <w:r w:rsidRPr="00085A70">
              <w:rPr>
                <w:rFonts w:eastAsia="Times New Roman" w:cstheme="minorHAnsi"/>
                <w:szCs w:val="20"/>
              </w:rPr>
              <w:t>etgeen een bevoegd gezag besloten heeft</w:t>
            </w:r>
            <w:r>
              <w:rPr>
                <w:rFonts w:eastAsia="Times New Roman" w:cstheme="minorHAnsi"/>
                <w:szCs w:val="20"/>
              </w:rPr>
              <w:t xml:space="preserve">. </w:t>
            </w:r>
          </w:p>
        </w:tc>
      </w:tr>
      <w:tr w:rsidR="006A45E9" w:rsidRPr="00A16888" w14:paraId="4DFEBD5B" w14:textId="77777777" w:rsidTr="00B64EFA">
        <w:trPr>
          <w:tblCellSpacing w:w="0" w:type="dxa"/>
        </w:trPr>
        <w:tc>
          <w:tcPr>
            <w:tcW w:w="1500" w:type="pct"/>
            <w:tcBorders>
              <w:top w:val="nil"/>
              <w:left w:val="nil"/>
              <w:bottom w:val="nil"/>
              <w:right w:val="nil"/>
            </w:tcBorders>
          </w:tcPr>
          <w:p w14:paraId="51764A4C" w14:textId="77777777" w:rsidR="006A45E9" w:rsidRPr="00231950" w:rsidRDefault="006A45E9" w:rsidP="00D43CFB">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71FF257E" w14:textId="77777777" w:rsidR="006A45E9" w:rsidRDefault="0024457F" w:rsidP="00D43CFB">
            <w:pPr>
              <w:rPr>
                <w:rFonts w:eastAsia="Times New Roman" w:cstheme="minorHAnsi"/>
                <w:bCs/>
                <w:szCs w:val="20"/>
              </w:rPr>
            </w:pPr>
            <w:r>
              <w:rPr>
                <w:rFonts w:eastAsia="Times New Roman" w:cstheme="minorHAnsi"/>
                <w:bCs/>
                <w:szCs w:val="20"/>
              </w:rPr>
              <w:t>Een besluit heeft drie verschijningsvormen, namelijk:</w:t>
            </w:r>
          </w:p>
          <w:p w14:paraId="11275994" w14:textId="4FC70C50" w:rsidR="0024457F" w:rsidRDefault="0024457F" w:rsidP="00A6491F">
            <w:pPr>
              <w:pStyle w:val="Opsommingnummers1"/>
              <w:numPr>
                <w:ilvl w:val="0"/>
                <w:numId w:val="9"/>
              </w:numPr>
            </w:pPr>
            <w:r>
              <w:t>wijzigingsbepaling</w:t>
            </w:r>
            <w:r w:rsidR="007055A4">
              <w:t>(en); tekst die beschrijft hoe regelgeving gewijzigd moet worden.</w:t>
            </w:r>
          </w:p>
          <w:p w14:paraId="33453655" w14:textId="799499B3" w:rsidR="007055A4" w:rsidRDefault="007055A4" w:rsidP="008D13DC">
            <w:pPr>
              <w:pStyle w:val="Opsommingnummers1"/>
            </w:pPr>
            <w:r>
              <w:t xml:space="preserve">zelfstandige bepaling(en); tekst die beschrijft </w:t>
            </w:r>
            <w:r w:rsidR="00841A09">
              <w:t>wat de regelgeving is.</w:t>
            </w:r>
          </w:p>
          <w:p w14:paraId="6BD2A97C" w14:textId="2CF1A147" w:rsidR="00841A09" w:rsidRDefault="00841A09" w:rsidP="008D13DC">
            <w:pPr>
              <w:pStyle w:val="Opsommingnummers1"/>
            </w:pPr>
            <w:r>
              <w:t xml:space="preserve">inwerkingtredingsbepaling(en); tekst die de geldigheid van </w:t>
            </w:r>
            <w:r w:rsidR="00E31C19">
              <w:t>wijzigingen beschrijft.</w:t>
            </w:r>
          </w:p>
          <w:p w14:paraId="5E45F63C" w14:textId="77777777" w:rsidR="00E31C19" w:rsidRDefault="00E31C19" w:rsidP="00D43CFB">
            <w:pPr>
              <w:rPr>
                <w:rFonts w:eastAsia="Times New Roman" w:cstheme="minorHAnsi"/>
                <w:bCs/>
                <w:szCs w:val="20"/>
              </w:rPr>
            </w:pPr>
          </w:p>
          <w:p w14:paraId="21AB91A2" w14:textId="77E31D15" w:rsidR="00E31C19" w:rsidRPr="00A16888" w:rsidRDefault="00E31C19" w:rsidP="00D43CFB">
            <w:pPr>
              <w:rPr>
                <w:rFonts w:eastAsia="Times New Roman" w:cstheme="minorHAnsi"/>
                <w:bCs/>
                <w:szCs w:val="20"/>
              </w:rPr>
            </w:pPr>
            <w:r>
              <w:rPr>
                <w:rFonts w:eastAsia="Times New Roman" w:cstheme="minorHAnsi"/>
                <w:bCs/>
                <w:szCs w:val="20"/>
              </w:rPr>
              <w:t xml:space="preserve">Het proces waarmee een besluit tot regelgeving </w:t>
            </w:r>
            <w:r w:rsidR="00232C8F">
              <w:rPr>
                <w:rFonts w:eastAsia="Times New Roman" w:cstheme="minorHAnsi"/>
                <w:bCs/>
                <w:szCs w:val="20"/>
              </w:rPr>
              <w:t xml:space="preserve">leidt heet consolideren. </w:t>
            </w:r>
          </w:p>
        </w:tc>
      </w:tr>
      <w:tr w:rsidR="006A45E9" w14:paraId="72C03BDA" w14:textId="77777777" w:rsidTr="00B64EFA">
        <w:trPr>
          <w:tblCellSpacing w:w="0" w:type="dxa"/>
        </w:trPr>
        <w:tc>
          <w:tcPr>
            <w:tcW w:w="1500" w:type="pct"/>
            <w:tcBorders>
              <w:top w:val="nil"/>
              <w:left w:val="nil"/>
              <w:bottom w:val="nil"/>
              <w:right w:val="nil"/>
            </w:tcBorders>
          </w:tcPr>
          <w:p w14:paraId="40B32D2A" w14:textId="77777777" w:rsidR="006A45E9" w:rsidRPr="00231950" w:rsidRDefault="006A45E9" w:rsidP="00D43CFB">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34D88DAF" w14:textId="77777777" w:rsidR="006A45E9" w:rsidRDefault="006A45E9" w:rsidP="00D43CFB">
            <w:pPr>
              <w:rPr>
                <w:rFonts w:eastAsia="Times New Roman" w:cstheme="minorHAnsi"/>
                <w:bCs/>
                <w:szCs w:val="20"/>
              </w:rPr>
            </w:pPr>
            <w:r>
              <w:rPr>
                <w:rFonts w:eastAsia="Times New Roman" w:cstheme="minorHAnsi"/>
                <w:bCs/>
                <w:szCs w:val="20"/>
              </w:rPr>
              <w:t>OP</w:t>
            </w:r>
          </w:p>
        </w:tc>
      </w:tr>
      <w:tr w:rsidR="006A45E9" w14:paraId="6A212CBA" w14:textId="77777777" w:rsidTr="00B64EFA">
        <w:trPr>
          <w:tblCellSpacing w:w="0" w:type="dxa"/>
        </w:trPr>
        <w:tc>
          <w:tcPr>
            <w:tcW w:w="1500" w:type="pct"/>
            <w:tcBorders>
              <w:top w:val="nil"/>
              <w:left w:val="nil"/>
              <w:bottom w:val="nil"/>
              <w:right w:val="nil"/>
            </w:tcBorders>
          </w:tcPr>
          <w:p w14:paraId="53C50CC3" w14:textId="77777777" w:rsidR="006A45E9" w:rsidRPr="00231950" w:rsidRDefault="006A45E9" w:rsidP="00D43CFB">
            <w:pPr>
              <w:rPr>
                <w:rFonts w:eastAsia="Times New Roman"/>
                <w:b/>
                <w:bCs/>
                <w:szCs w:val="20"/>
              </w:rPr>
            </w:pPr>
            <w:r>
              <w:rPr>
                <w:rFonts w:eastAsia="Times New Roman"/>
                <w:b/>
                <w:bCs/>
                <w:szCs w:val="20"/>
              </w:rPr>
              <w:t>Juridisch gegeven</w:t>
            </w:r>
          </w:p>
        </w:tc>
        <w:tc>
          <w:tcPr>
            <w:tcW w:w="3500" w:type="pct"/>
            <w:tcBorders>
              <w:top w:val="nil"/>
              <w:left w:val="nil"/>
              <w:bottom w:val="nil"/>
              <w:right w:val="nil"/>
            </w:tcBorders>
          </w:tcPr>
          <w:p w14:paraId="49876457" w14:textId="77777777" w:rsidR="006A45E9" w:rsidRDefault="006A45E9" w:rsidP="00D43CFB">
            <w:pPr>
              <w:rPr>
                <w:rFonts w:eastAsia="Times New Roman" w:cstheme="minorHAnsi"/>
                <w:bCs/>
                <w:szCs w:val="20"/>
              </w:rPr>
            </w:pPr>
            <w:r>
              <w:rPr>
                <w:rFonts w:eastAsia="Times New Roman" w:cstheme="minorHAnsi"/>
                <w:bCs/>
                <w:szCs w:val="20"/>
              </w:rPr>
              <w:t>Ja</w:t>
            </w:r>
          </w:p>
        </w:tc>
      </w:tr>
    </w:tbl>
    <w:p w14:paraId="333D6F36" w14:textId="77777777" w:rsidR="00C63641" w:rsidRDefault="00C63641" w:rsidP="00C63641"/>
    <w:p w14:paraId="7A76C297" w14:textId="4690757A" w:rsidR="00AD74A4" w:rsidRPr="00231950" w:rsidRDefault="00AD74A4" w:rsidP="0039795D">
      <w:pPr>
        <w:pStyle w:val="Kop1"/>
        <w:rPr>
          <w:rFonts w:eastAsia="Times New Roman"/>
        </w:rPr>
      </w:pPr>
      <w:bookmarkStart w:id="76" w:name="_Toc92286619"/>
      <w:r w:rsidRPr="00231950">
        <w:rPr>
          <w:rFonts w:eastAsia="Times New Roman"/>
        </w:rPr>
        <w:lastRenderedPageBreak/>
        <w:t>Overzicht kenmerken</w:t>
      </w:r>
      <w:bookmarkEnd w:id="76"/>
    </w:p>
    <w:p w14:paraId="3EE16DD8" w14:textId="639AE528" w:rsidR="00D21FE2" w:rsidRDefault="00AF02A0" w:rsidP="00AD140C">
      <w:pPr>
        <w:divId w:val="736977675"/>
        <w:rPr>
          <w:rFonts w:eastAsia="Times New Roman"/>
          <w:szCs w:val="20"/>
        </w:rPr>
      </w:pPr>
      <w:r>
        <w:rPr>
          <w:rFonts w:eastAsia="Times New Roman"/>
          <w:szCs w:val="20"/>
        </w:rPr>
        <w:t xml:space="preserve">Dit hoofdstuk </w:t>
      </w:r>
      <w:r w:rsidR="00AD74A4" w:rsidRPr="00231950">
        <w:rPr>
          <w:rFonts w:eastAsia="Times New Roman"/>
          <w:szCs w:val="20"/>
        </w:rPr>
        <w:t>geeft een overzicht van alle onderkende kenmerken van de in de vorige bladzijde</w:t>
      </w:r>
      <w:r w:rsidR="00441A70" w:rsidRPr="00231950">
        <w:rPr>
          <w:rFonts w:eastAsia="Times New Roman"/>
          <w:szCs w:val="20"/>
        </w:rPr>
        <w:t>n</w:t>
      </w:r>
      <w:r w:rsidR="00AD74A4" w:rsidRPr="00231950">
        <w:rPr>
          <w:rFonts w:eastAsia="Times New Roman"/>
          <w:szCs w:val="20"/>
        </w:rPr>
        <w:t xml:space="preserve"> genoemde objecttypes. Deze kenmerken zijn gemodelleerd als attribuutsoorten, gegevensgroepen en relaties. Verder </w:t>
      </w:r>
      <w:r w:rsidR="00A010A6" w:rsidRPr="00231950">
        <w:rPr>
          <w:rFonts w:eastAsia="Times New Roman"/>
          <w:szCs w:val="20"/>
        </w:rPr>
        <w:t xml:space="preserve">is van elk kenmerk het </w:t>
      </w:r>
      <w:r w:rsidR="00AD74A4" w:rsidRPr="00231950">
        <w:rPr>
          <w:rFonts w:eastAsia="Times New Roman"/>
          <w:szCs w:val="20"/>
        </w:rPr>
        <w:t>datatype</w:t>
      </w:r>
      <w:r w:rsidR="00A010A6" w:rsidRPr="00231950">
        <w:rPr>
          <w:rFonts w:eastAsia="Times New Roman"/>
          <w:szCs w:val="20"/>
        </w:rPr>
        <w:t xml:space="preserve"> aangegeven</w:t>
      </w:r>
      <w:r w:rsidR="00B64683">
        <w:rPr>
          <w:rFonts w:eastAsia="Times New Roman"/>
          <w:szCs w:val="20"/>
        </w:rPr>
        <w:t xml:space="preserve"> (in geel</w:t>
      </w:r>
      <w:r w:rsidR="00537AAB">
        <w:rPr>
          <w:rFonts w:eastAsia="Times New Roman"/>
          <w:szCs w:val="20"/>
        </w:rPr>
        <w:t>, en zijn</w:t>
      </w:r>
      <w:r w:rsidR="00537AAB" w:rsidRPr="00994D5A">
        <w:rPr>
          <w:rFonts w:eastAsia="Times New Roman"/>
          <w:szCs w:val="20"/>
        </w:rPr>
        <w:t xml:space="preserve"> verder uitgelegd in</w:t>
      </w:r>
      <w:r w:rsidR="00650335">
        <w:rPr>
          <w:rFonts w:eastAsia="Times New Roman"/>
          <w:szCs w:val="20"/>
        </w:rPr>
        <w:t xml:space="preserve"> </w:t>
      </w:r>
      <w:r w:rsidR="00650335">
        <w:rPr>
          <w:rFonts w:eastAsia="Times New Roman"/>
          <w:szCs w:val="20"/>
        </w:rPr>
        <w:fldChar w:fldCharType="begin"/>
      </w:r>
      <w:r w:rsidR="00650335">
        <w:rPr>
          <w:rFonts w:eastAsia="Times New Roman"/>
          <w:szCs w:val="20"/>
        </w:rPr>
        <w:instrText xml:space="preserve"> REF _Ref39048559 \r \h </w:instrText>
      </w:r>
      <w:r w:rsidR="00650335">
        <w:rPr>
          <w:rFonts w:eastAsia="Times New Roman"/>
          <w:szCs w:val="20"/>
        </w:rPr>
      </w:r>
      <w:r w:rsidR="00650335">
        <w:rPr>
          <w:rFonts w:eastAsia="Times New Roman"/>
          <w:szCs w:val="20"/>
        </w:rPr>
        <w:fldChar w:fldCharType="separate"/>
      </w:r>
      <w:r w:rsidR="00DA1E96">
        <w:rPr>
          <w:rFonts w:eastAsia="Times New Roman"/>
          <w:szCs w:val="20"/>
        </w:rPr>
        <w:t>3.12.1</w:t>
      </w:r>
      <w:r w:rsidR="00650335">
        <w:rPr>
          <w:rFonts w:eastAsia="Times New Roman"/>
          <w:szCs w:val="20"/>
        </w:rPr>
        <w:fldChar w:fldCharType="end"/>
      </w:r>
      <w:r w:rsidR="00FA3B1D">
        <w:rPr>
          <w:rFonts w:eastAsia="Times New Roman"/>
          <w:szCs w:val="20"/>
        </w:rPr>
        <w:t>)</w:t>
      </w:r>
      <w:r w:rsidR="00B62B4D">
        <w:rPr>
          <w:rFonts w:eastAsia="Times New Roman"/>
          <w:szCs w:val="20"/>
        </w:rPr>
        <w:t>. De objecttypen zijn gegroepeerd per bij elkaar horende objecttypen</w:t>
      </w:r>
      <w:r w:rsidR="001D7AAE">
        <w:rPr>
          <w:rFonts w:eastAsia="Times New Roman"/>
          <w:szCs w:val="20"/>
        </w:rPr>
        <w:t>, vaak herkenbaar aan dezelfde kleur.</w:t>
      </w:r>
    </w:p>
    <w:p w14:paraId="35C228C3" w14:textId="4686DE45" w:rsidR="00D21FE2" w:rsidRDefault="00894C58" w:rsidP="0039795D">
      <w:pPr>
        <w:pStyle w:val="Kop2"/>
        <w:divId w:val="736977675"/>
        <w:rPr>
          <w:rFonts w:eastAsia="Times New Roman"/>
        </w:rPr>
      </w:pPr>
      <w:bookmarkStart w:id="77" w:name="_Toc92286620"/>
      <w:r>
        <w:rPr>
          <w:rFonts w:eastAsia="Times New Roman"/>
        </w:rPr>
        <w:t>Toelichting juridische kenmerken en verplichte informatie</w:t>
      </w:r>
      <w:bookmarkEnd w:id="77"/>
    </w:p>
    <w:p w14:paraId="30E0BA0E" w14:textId="3F09D735" w:rsidR="00D21FE2" w:rsidRDefault="00894C58" w:rsidP="00894C58">
      <w:pPr>
        <w:divId w:val="736977675"/>
        <w:rPr>
          <w:rFonts w:eastAsia="Times New Roman"/>
          <w:szCs w:val="20"/>
        </w:rPr>
      </w:pPr>
      <w:r>
        <w:rPr>
          <w:rFonts w:eastAsia="Times New Roman"/>
          <w:szCs w:val="20"/>
        </w:rPr>
        <w:t>Van alle beschreven kenmerken waarvan gegevens wordt bijgehouden is in dit informatiemode aangegeven of deze juridisch van aard zijn. Dit kan zijn Ja of Nee.</w:t>
      </w:r>
    </w:p>
    <w:p w14:paraId="08CB6B5F" w14:textId="384E7903" w:rsidR="00894C58" w:rsidRDefault="00894C58" w:rsidP="00894C58">
      <w:pPr>
        <w:divId w:val="736977675"/>
        <w:rPr>
          <w:rFonts w:eastAsia="Times New Roman"/>
          <w:szCs w:val="20"/>
        </w:rPr>
      </w:pPr>
    </w:p>
    <w:p w14:paraId="7EE2C5FE" w14:textId="58A4A8A4" w:rsidR="00894C58" w:rsidRDefault="00894C58" w:rsidP="00894C58">
      <w:pPr>
        <w:divId w:val="736977675"/>
        <w:rPr>
          <w:rFonts w:eastAsia="Times New Roman"/>
          <w:szCs w:val="20"/>
        </w:rPr>
      </w:pPr>
      <w:r>
        <w:rPr>
          <w:rFonts w:eastAsia="Times New Roman"/>
          <w:szCs w:val="20"/>
        </w:rPr>
        <w:t>Dit wordt bijvoorbeeld aangegeven bij het kenmerk ‘Naam’ van een Activiteit. De oorsprong hiervan is te vinden in welke informatie juridisch opgenomen kan worden in de regelgeving rondom het bekendmaken van omgevingsdocumenten van de Omgevingswet. Deze informatie is aldaar aanwezig. Als deze informatie daar verplicht is, dan is deze informatie in dit CIMOW ook verplicht. Als deze informatie daar optioneel is, dan is deze informatie in dit CIMOW ook optioneel. Aanvullend kent dit CIMOW andere verplichte velden, die niet vanuit de juridische insteek verplicht zijn, maar welke wel altijd aanwezig (moet) zijn als informatie in het domein van de Omgevingswet</w:t>
      </w:r>
      <w:r>
        <w:rPr>
          <w:rStyle w:val="Voetnootmarkering"/>
          <w:rFonts w:eastAsia="Times New Roman"/>
          <w:szCs w:val="20"/>
        </w:rPr>
        <w:footnoteReference w:id="6"/>
      </w:r>
      <w:r>
        <w:rPr>
          <w:rFonts w:eastAsia="Times New Roman"/>
          <w:szCs w:val="20"/>
        </w:rPr>
        <w:t>.</w:t>
      </w:r>
    </w:p>
    <w:p w14:paraId="11A75100" w14:textId="0E8C33FD" w:rsidR="00AD140C" w:rsidRDefault="00540A6A" w:rsidP="00B17557">
      <w:pPr>
        <w:pStyle w:val="Kop2"/>
        <w:pageBreakBefore/>
        <w:divId w:val="736977675"/>
        <w:rPr>
          <w:rFonts w:eastAsia="Times New Roman"/>
        </w:rPr>
      </w:pPr>
      <w:bookmarkStart w:id="78" w:name="_Ref37969091"/>
      <w:bookmarkStart w:id="79" w:name="_Toc92286621"/>
      <w:r>
        <w:rPr>
          <w:rFonts w:eastAsia="Times New Roman"/>
        </w:rPr>
        <w:lastRenderedPageBreak/>
        <w:t>Context</w:t>
      </w:r>
      <w:bookmarkEnd w:id="78"/>
      <w:bookmarkEnd w:id="79"/>
    </w:p>
    <w:p w14:paraId="3DC36F8C" w14:textId="100D79E6" w:rsidR="00B7625B" w:rsidRPr="00B7625B" w:rsidRDefault="00B7625B" w:rsidP="00B7625B">
      <w:pPr>
        <w:spacing w:before="100" w:after="100"/>
        <w:divId w:val="736977675"/>
        <w:rPr>
          <w:rFonts w:eastAsia="Times New Roman"/>
          <w:noProof/>
          <w:szCs w:val="20"/>
        </w:rPr>
      </w:pPr>
      <w:r>
        <w:rPr>
          <w:rFonts w:eastAsia="Times New Roman"/>
          <w:szCs w:val="20"/>
        </w:rPr>
        <w:t xml:space="preserve">Het contextmodel zit in het </w:t>
      </w:r>
      <w:r w:rsidRPr="00B7625B">
        <w:rPr>
          <w:rFonts w:eastAsia="Times New Roman"/>
          <w:szCs w:val="20"/>
        </w:rPr>
        <w:t xml:space="preserve">CIMOW om gegevens over de context zichtbaar te maken. Hier </w:t>
      </w:r>
      <w:r w:rsidR="007E0683">
        <w:rPr>
          <w:rFonts w:eastAsia="Times New Roman"/>
          <w:szCs w:val="20"/>
        </w:rPr>
        <w:t>staan de objecten</w:t>
      </w:r>
      <w:r w:rsidR="00C104DC">
        <w:rPr>
          <w:rFonts w:eastAsia="Times New Roman"/>
          <w:szCs w:val="20"/>
        </w:rPr>
        <w:t xml:space="preserve"> </w:t>
      </w:r>
      <w:r w:rsidRPr="00B7625B">
        <w:rPr>
          <w:rFonts w:eastAsia="Times New Roman"/>
          <w:szCs w:val="20"/>
        </w:rPr>
        <w:t>‘</w:t>
      </w:r>
      <w:proofErr w:type="spellStart"/>
      <w:r w:rsidRPr="00B7625B">
        <w:rPr>
          <w:rFonts w:eastAsia="Times New Roman"/>
          <w:szCs w:val="20"/>
        </w:rPr>
        <w:t>BevoegdGezag</w:t>
      </w:r>
      <w:proofErr w:type="spellEnd"/>
      <w:r w:rsidRPr="00B7625B">
        <w:rPr>
          <w:rFonts w:eastAsia="Times New Roman"/>
          <w:szCs w:val="20"/>
        </w:rPr>
        <w:t>’ en ‘Omgevingsdocument’ zodat de gehele keten van plan tot publicatie over deze gegevens beschikt.</w:t>
      </w:r>
      <w:r w:rsidRPr="00B7625B">
        <w:rPr>
          <w:rFonts w:eastAsia="Times New Roman"/>
          <w:noProof/>
          <w:szCs w:val="20"/>
        </w:rPr>
        <w:t xml:space="preserve"> </w:t>
      </w:r>
      <w:r w:rsidR="00827798">
        <w:rPr>
          <w:rFonts w:eastAsia="Times New Roman"/>
          <w:noProof/>
          <w:szCs w:val="20"/>
        </w:rPr>
        <w:t>‘Ambtsgebied’ is opgenomen in deze afbeelding om te duiden dat dit iets anders is dan het regelingsgebied.</w:t>
      </w:r>
    </w:p>
    <w:p w14:paraId="697B06D2" w14:textId="136BF6B3" w:rsidR="00AA653A" w:rsidRDefault="002A1191" w:rsidP="00AD140C">
      <w:pPr>
        <w:divId w:val="736977675"/>
      </w:pPr>
      <w:r w:rsidRPr="002A1191">
        <w:rPr>
          <w:noProof/>
        </w:rPr>
        <w:drawing>
          <wp:inline distT="0" distB="0" distL="0" distR="0" wp14:anchorId="2FE3E58E" wp14:editId="2FBD8A2E">
            <wp:extent cx="5760085" cy="476377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60085" cy="4763770"/>
                    </a:xfrm>
                    <a:prstGeom prst="rect">
                      <a:avLst/>
                    </a:prstGeom>
                  </pic:spPr>
                </pic:pic>
              </a:graphicData>
            </a:graphic>
          </wp:inline>
        </w:drawing>
      </w:r>
    </w:p>
    <w:p w14:paraId="29D2116E" w14:textId="33EF034C" w:rsidR="006B18A4" w:rsidRDefault="006B18A4" w:rsidP="006B18A4">
      <w:pPr>
        <w:pStyle w:val="Bijschrift"/>
        <w:divId w:val="736977675"/>
      </w:pPr>
      <w:r>
        <w:t xml:space="preserve">Figuur </w:t>
      </w:r>
      <w:r>
        <w:rPr>
          <w:noProof/>
        </w:rPr>
        <w:fldChar w:fldCharType="begin"/>
      </w:r>
      <w:r>
        <w:rPr>
          <w:noProof/>
        </w:rPr>
        <w:instrText xml:space="preserve"> SEQ Figuur \* ARABIC </w:instrText>
      </w:r>
      <w:r>
        <w:rPr>
          <w:noProof/>
        </w:rPr>
        <w:fldChar w:fldCharType="separate"/>
      </w:r>
      <w:r w:rsidR="00DA1E96">
        <w:rPr>
          <w:noProof/>
        </w:rPr>
        <w:t>2</w:t>
      </w:r>
      <w:r>
        <w:rPr>
          <w:noProof/>
        </w:rPr>
        <w:fldChar w:fldCharType="end"/>
      </w:r>
      <w:r>
        <w:t>: Contextmodel</w:t>
      </w:r>
    </w:p>
    <w:p w14:paraId="3C30330E" w14:textId="77777777" w:rsidR="0086615B" w:rsidRDefault="0086615B" w:rsidP="0086615B">
      <w:pPr>
        <w:pStyle w:val="Kop3"/>
        <w:divId w:val="736977675"/>
        <w:rPr>
          <w:rFonts w:eastAsia="Times New Roman"/>
        </w:rPr>
      </w:pPr>
      <w:bookmarkStart w:id="80" w:name="_Ref53481494"/>
      <w:bookmarkStart w:id="81" w:name="_Toc92286622"/>
      <w:bookmarkStart w:id="82" w:name="_Ref37921963"/>
      <w:bookmarkStart w:id="83" w:name="_Ref39495243"/>
      <w:bookmarkStart w:id="84" w:name="_Ref42777772"/>
      <w:r>
        <w:rPr>
          <w:rFonts w:eastAsia="Times New Roman"/>
        </w:rPr>
        <w:t xml:space="preserve">Objecttype </w:t>
      </w:r>
      <w:proofErr w:type="spellStart"/>
      <w:r>
        <w:rPr>
          <w:rFonts w:eastAsia="Times New Roman"/>
        </w:rPr>
        <w:t>BevoegdGezag</w:t>
      </w:r>
      <w:bookmarkEnd w:id="80"/>
      <w:bookmarkEnd w:id="81"/>
      <w:proofErr w:type="spellEnd"/>
    </w:p>
    <w:p w14:paraId="20236852" w14:textId="77777777" w:rsidR="0086615B" w:rsidRDefault="0086615B" w:rsidP="0086615B">
      <w:pPr>
        <w:pStyle w:val="Kop4"/>
        <w:divId w:val="736977675"/>
      </w:pPr>
      <w:r>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86615B" w:rsidRPr="00231950" w14:paraId="41692594" w14:textId="77777777" w:rsidTr="00B64EFA">
        <w:trPr>
          <w:divId w:val="736977675"/>
          <w:tblCellSpacing w:w="0" w:type="dxa"/>
        </w:trPr>
        <w:tc>
          <w:tcPr>
            <w:tcW w:w="1500" w:type="pct"/>
            <w:tcBorders>
              <w:top w:val="nil"/>
              <w:left w:val="nil"/>
              <w:bottom w:val="nil"/>
              <w:right w:val="nil"/>
            </w:tcBorders>
            <w:hideMark/>
          </w:tcPr>
          <w:p w14:paraId="0965C92A" w14:textId="77777777" w:rsidR="0086615B" w:rsidRPr="00231950" w:rsidRDefault="0086615B" w:rsidP="00AC299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0E30CA7" w14:textId="77777777" w:rsidR="0086615B" w:rsidRPr="00231950" w:rsidRDefault="0086615B" w:rsidP="00AC299C">
            <w:pPr>
              <w:rPr>
                <w:rFonts w:eastAsia="Times New Roman"/>
                <w:szCs w:val="20"/>
              </w:rPr>
            </w:pPr>
            <w:r>
              <w:rPr>
                <w:rFonts w:eastAsia="Times New Roman"/>
                <w:szCs w:val="20"/>
              </w:rPr>
              <w:t>Naam</w:t>
            </w:r>
          </w:p>
        </w:tc>
      </w:tr>
      <w:tr w:rsidR="0086615B" w:rsidRPr="00231950" w14:paraId="5A6F1C2B" w14:textId="77777777" w:rsidTr="00B64EFA">
        <w:trPr>
          <w:divId w:val="736977675"/>
          <w:tblCellSpacing w:w="0" w:type="dxa"/>
        </w:trPr>
        <w:tc>
          <w:tcPr>
            <w:tcW w:w="1500" w:type="pct"/>
            <w:tcBorders>
              <w:top w:val="nil"/>
              <w:left w:val="nil"/>
              <w:bottom w:val="nil"/>
              <w:right w:val="nil"/>
            </w:tcBorders>
            <w:hideMark/>
          </w:tcPr>
          <w:p w14:paraId="79D38078" w14:textId="77777777" w:rsidR="0086615B" w:rsidRPr="00231950" w:rsidRDefault="0086615B" w:rsidP="00AC299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1F47667" w14:textId="77777777" w:rsidR="0086615B" w:rsidRPr="00231950" w:rsidRDefault="0086615B" w:rsidP="00AC299C">
            <w:pPr>
              <w:rPr>
                <w:rFonts w:eastAsia="Times New Roman"/>
                <w:szCs w:val="20"/>
              </w:rPr>
            </w:pPr>
            <w:r>
              <w:rPr>
                <w:rFonts w:eastAsia="Times New Roman"/>
                <w:szCs w:val="20"/>
              </w:rPr>
              <w:t>De naam van het bevoegd gezag: bijvoorbeeld Gemeente Amsterdam.</w:t>
            </w:r>
          </w:p>
        </w:tc>
      </w:tr>
      <w:tr w:rsidR="0086615B" w:rsidRPr="00231950" w14:paraId="7C4C31F4" w14:textId="77777777" w:rsidTr="00B64EFA">
        <w:trPr>
          <w:divId w:val="736977675"/>
          <w:tblCellSpacing w:w="0" w:type="dxa"/>
        </w:trPr>
        <w:tc>
          <w:tcPr>
            <w:tcW w:w="1500" w:type="pct"/>
            <w:tcBorders>
              <w:top w:val="nil"/>
              <w:left w:val="nil"/>
              <w:bottom w:val="nil"/>
              <w:right w:val="nil"/>
            </w:tcBorders>
            <w:hideMark/>
          </w:tcPr>
          <w:p w14:paraId="739873C9" w14:textId="77777777" w:rsidR="0086615B" w:rsidRPr="00231950" w:rsidRDefault="0086615B" w:rsidP="00AC299C">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3A9EE1E0" w14:textId="77777777" w:rsidR="0086615B" w:rsidRPr="00231950" w:rsidRDefault="0086615B" w:rsidP="00AC299C">
            <w:pPr>
              <w:rPr>
                <w:rFonts w:eastAsia="Times New Roman"/>
                <w:szCs w:val="20"/>
              </w:rPr>
            </w:pPr>
            <w:proofErr w:type="spellStart"/>
            <w:r>
              <w:rPr>
                <w:rFonts w:eastAsia="Times New Roman"/>
                <w:szCs w:val="20"/>
              </w:rPr>
              <w:t>CharacterString</w:t>
            </w:r>
            <w:proofErr w:type="spellEnd"/>
          </w:p>
        </w:tc>
      </w:tr>
      <w:tr w:rsidR="0086615B" w:rsidRPr="00231950" w14:paraId="292AB709" w14:textId="77777777" w:rsidTr="00B64EFA">
        <w:trPr>
          <w:divId w:val="736977675"/>
          <w:tblCellSpacing w:w="0" w:type="dxa"/>
        </w:trPr>
        <w:tc>
          <w:tcPr>
            <w:tcW w:w="1500" w:type="pct"/>
            <w:tcBorders>
              <w:top w:val="nil"/>
              <w:left w:val="nil"/>
              <w:bottom w:val="nil"/>
              <w:right w:val="nil"/>
            </w:tcBorders>
          </w:tcPr>
          <w:p w14:paraId="122546D8" w14:textId="77777777" w:rsidR="0086615B" w:rsidRPr="00231950" w:rsidRDefault="0086615B" w:rsidP="00AC299C">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3B1B80D8" w14:textId="77777777" w:rsidR="0086615B" w:rsidRPr="00231950" w:rsidRDefault="0086615B" w:rsidP="00AC299C">
            <w:pPr>
              <w:rPr>
                <w:rFonts w:eastAsia="Times New Roman"/>
                <w:szCs w:val="20"/>
              </w:rPr>
            </w:pPr>
            <w:r>
              <w:rPr>
                <w:rFonts w:eastAsia="Times New Roman"/>
                <w:szCs w:val="20"/>
              </w:rPr>
              <w:t>OP</w:t>
            </w:r>
          </w:p>
        </w:tc>
      </w:tr>
    </w:tbl>
    <w:p w14:paraId="66BCA291" w14:textId="77777777" w:rsidR="0086615B" w:rsidRDefault="0086615B" w:rsidP="0086615B">
      <w:pPr>
        <w:pStyle w:val="Kop4"/>
        <w:divId w:val="736977675"/>
      </w:pPr>
      <w:r>
        <w:t>Attribuutsoort code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86615B" w:rsidRPr="00231950" w14:paraId="150E4300" w14:textId="77777777" w:rsidTr="00B64EFA">
        <w:trPr>
          <w:divId w:val="736977675"/>
          <w:tblCellSpacing w:w="0" w:type="dxa"/>
        </w:trPr>
        <w:tc>
          <w:tcPr>
            <w:tcW w:w="1500" w:type="pct"/>
            <w:tcBorders>
              <w:top w:val="nil"/>
              <w:left w:val="nil"/>
              <w:bottom w:val="nil"/>
              <w:right w:val="nil"/>
            </w:tcBorders>
            <w:hideMark/>
          </w:tcPr>
          <w:p w14:paraId="6DB58DC2" w14:textId="77777777" w:rsidR="0086615B" w:rsidRPr="00231950" w:rsidRDefault="0086615B" w:rsidP="00AC299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90C39B2" w14:textId="77777777" w:rsidR="0086615B" w:rsidRPr="00231950" w:rsidRDefault="0086615B" w:rsidP="00AC299C">
            <w:pPr>
              <w:rPr>
                <w:rFonts w:eastAsia="Times New Roman"/>
                <w:szCs w:val="20"/>
              </w:rPr>
            </w:pPr>
            <w:r>
              <w:rPr>
                <w:rFonts w:eastAsia="Times New Roman"/>
                <w:szCs w:val="20"/>
              </w:rPr>
              <w:t>code</w:t>
            </w:r>
          </w:p>
        </w:tc>
      </w:tr>
      <w:tr w:rsidR="0086615B" w:rsidRPr="00231950" w14:paraId="3F138166" w14:textId="77777777" w:rsidTr="00B64EFA">
        <w:trPr>
          <w:divId w:val="736977675"/>
          <w:tblCellSpacing w:w="0" w:type="dxa"/>
        </w:trPr>
        <w:tc>
          <w:tcPr>
            <w:tcW w:w="1500" w:type="pct"/>
            <w:tcBorders>
              <w:top w:val="nil"/>
              <w:left w:val="nil"/>
              <w:bottom w:val="nil"/>
              <w:right w:val="nil"/>
            </w:tcBorders>
            <w:hideMark/>
          </w:tcPr>
          <w:p w14:paraId="5F2D089A" w14:textId="77777777" w:rsidR="0086615B" w:rsidRPr="00231950" w:rsidRDefault="0086615B" w:rsidP="00AC299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DAFDF39" w14:textId="77777777" w:rsidR="0086615B" w:rsidRPr="00231950" w:rsidRDefault="0086615B" w:rsidP="00AC299C">
            <w:pPr>
              <w:rPr>
                <w:rFonts w:eastAsia="Times New Roman"/>
                <w:szCs w:val="20"/>
              </w:rPr>
            </w:pPr>
            <w:r w:rsidRPr="00231950">
              <w:rPr>
                <w:rFonts w:eastAsia="Times New Roman"/>
                <w:szCs w:val="20"/>
              </w:rPr>
              <w:t xml:space="preserve">De </w:t>
            </w:r>
            <w:r>
              <w:rPr>
                <w:rFonts w:eastAsia="Times New Roman"/>
                <w:szCs w:val="20"/>
              </w:rPr>
              <w:t>code van het bevoegd gezag; bijvoorbeeld gm0037. Deze worden landelijk vastgesteld. Tevens kunnen deze codes gebruikt worden bij de identificatie van OW-objecten.</w:t>
            </w:r>
          </w:p>
        </w:tc>
      </w:tr>
      <w:tr w:rsidR="0086615B" w:rsidRPr="00231950" w14:paraId="14AFB74B" w14:textId="77777777" w:rsidTr="00B64EFA">
        <w:trPr>
          <w:divId w:val="736977675"/>
          <w:tblCellSpacing w:w="0" w:type="dxa"/>
        </w:trPr>
        <w:tc>
          <w:tcPr>
            <w:tcW w:w="1500" w:type="pct"/>
            <w:tcBorders>
              <w:top w:val="nil"/>
              <w:left w:val="nil"/>
              <w:bottom w:val="nil"/>
              <w:right w:val="nil"/>
            </w:tcBorders>
            <w:hideMark/>
          </w:tcPr>
          <w:p w14:paraId="6A57EAE9" w14:textId="77777777" w:rsidR="0086615B" w:rsidRPr="00231950" w:rsidRDefault="0086615B" w:rsidP="00AC299C">
            <w:pPr>
              <w:rPr>
                <w:rFonts w:eastAsia="Times New Roman"/>
                <w:szCs w:val="20"/>
              </w:rPr>
            </w:pPr>
            <w:r w:rsidRPr="00231950">
              <w:rPr>
                <w:rFonts w:eastAsia="Times New Roman"/>
                <w:b/>
                <w:bCs/>
                <w:szCs w:val="20"/>
              </w:rPr>
              <w:lastRenderedPageBreak/>
              <w:t>Formaat</w:t>
            </w:r>
          </w:p>
        </w:tc>
        <w:tc>
          <w:tcPr>
            <w:tcW w:w="3500" w:type="pct"/>
            <w:tcBorders>
              <w:top w:val="nil"/>
              <w:left w:val="nil"/>
              <w:bottom w:val="nil"/>
              <w:right w:val="nil"/>
            </w:tcBorders>
            <w:hideMark/>
          </w:tcPr>
          <w:p w14:paraId="49DBEA13" w14:textId="77777777" w:rsidR="0086615B" w:rsidRPr="00231950" w:rsidRDefault="0086615B" w:rsidP="00AC299C">
            <w:pPr>
              <w:rPr>
                <w:rFonts w:eastAsia="Times New Roman"/>
                <w:szCs w:val="20"/>
              </w:rPr>
            </w:pPr>
            <w:proofErr w:type="spellStart"/>
            <w:r>
              <w:rPr>
                <w:rFonts w:eastAsia="Times New Roman"/>
                <w:szCs w:val="20"/>
              </w:rPr>
              <w:t>CharacterString</w:t>
            </w:r>
            <w:proofErr w:type="spellEnd"/>
          </w:p>
        </w:tc>
      </w:tr>
      <w:tr w:rsidR="0086615B" w:rsidRPr="00231950" w14:paraId="538CDA34" w14:textId="77777777" w:rsidTr="00B64EFA">
        <w:trPr>
          <w:divId w:val="736977675"/>
          <w:tblCellSpacing w:w="0" w:type="dxa"/>
        </w:trPr>
        <w:tc>
          <w:tcPr>
            <w:tcW w:w="1500" w:type="pct"/>
            <w:tcBorders>
              <w:top w:val="nil"/>
              <w:left w:val="nil"/>
              <w:bottom w:val="nil"/>
              <w:right w:val="nil"/>
            </w:tcBorders>
          </w:tcPr>
          <w:p w14:paraId="34176A4D" w14:textId="77777777" w:rsidR="0086615B" w:rsidRPr="00231950" w:rsidRDefault="0086615B" w:rsidP="00AC299C">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0155CC57" w14:textId="77777777" w:rsidR="0086615B" w:rsidRPr="00231950" w:rsidRDefault="0086615B" w:rsidP="00AC299C">
            <w:pPr>
              <w:rPr>
                <w:rFonts w:eastAsia="Times New Roman"/>
                <w:szCs w:val="20"/>
              </w:rPr>
            </w:pPr>
            <w:r>
              <w:rPr>
                <w:rFonts w:eastAsia="Times New Roman"/>
                <w:szCs w:val="20"/>
              </w:rPr>
              <w:t>OP</w:t>
            </w:r>
          </w:p>
        </w:tc>
      </w:tr>
    </w:tbl>
    <w:p w14:paraId="033F8198" w14:textId="150A561B" w:rsidR="002B4CEA" w:rsidRDefault="002B4CEA" w:rsidP="00C94D94">
      <w:pPr>
        <w:pStyle w:val="Kop3"/>
        <w:divId w:val="736977675"/>
        <w:rPr>
          <w:rFonts w:eastAsia="Times New Roman"/>
        </w:rPr>
      </w:pPr>
      <w:bookmarkStart w:id="85" w:name="_Toc92286623"/>
      <w:r>
        <w:rPr>
          <w:rFonts w:eastAsia="Times New Roman"/>
        </w:rPr>
        <w:t>Object</w:t>
      </w:r>
      <w:r w:rsidR="00B07FE2">
        <w:rPr>
          <w:rFonts w:eastAsia="Times New Roman"/>
        </w:rPr>
        <w:t>type Omgevingsdocument</w:t>
      </w:r>
      <w:bookmarkEnd w:id="82"/>
      <w:bookmarkEnd w:id="83"/>
      <w:bookmarkEnd w:id="84"/>
      <w:bookmarkEnd w:id="85"/>
    </w:p>
    <w:p w14:paraId="60B8A1C8" w14:textId="649DCF8A" w:rsidR="001D3B50" w:rsidRDefault="00DC295F" w:rsidP="00D0192C">
      <w:pPr>
        <w:pStyle w:val="Kop4"/>
        <w:divId w:val="736977675"/>
      </w:pPr>
      <w:r>
        <w:t xml:space="preserve">Attribuutsoort </w:t>
      </w:r>
      <w:r w:rsidR="00AC4108">
        <w:t>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870AE" w:rsidRPr="00231950" w14:paraId="10FD5CCF" w14:textId="77777777" w:rsidTr="00B64EFA">
        <w:trPr>
          <w:divId w:val="736977675"/>
          <w:tblCellSpacing w:w="0" w:type="dxa"/>
        </w:trPr>
        <w:tc>
          <w:tcPr>
            <w:tcW w:w="1500" w:type="pct"/>
            <w:tcBorders>
              <w:top w:val="nil"/>
              <w:left w:val="nil"/>
              <w:bottom w:val="nil"/>
              <w:right w:val="nil"/>
            </w:tcBorders>
            <w:hideMark/>
          </w:tcPr>
          <w:p w14:paraId="6896D567" w14:textId="77777777" w:rsidR="00B870AE" w:rsidRPr="00231950" w:rsidRDefault="00B870AE"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D85CC59" w14:textId="77777777" w:rsidR="00B870AE" w:rsidRPr="00231950" w:rsidRDefault="00B870AE" w:rsidP="00684FCF">
            <w:pPr>
              <w:rPr>
                <w:rFonts w:eastAsia="Times New Roman"/>
                <w:szCs w:val="20"/>
              </w:rPr>
            </w:pPr>
            <w:r w:rsidRPr="00231950">
              <w:rPr>
                <w:rFonts w:eastAsia="Times New Roman"/>
                <w:szCs w:val="20"/>
              </w:rPr>
              <w:t>identificatie</w:t>
            </w:r>
          </w:p>
        </w:tc>
      </w:tr>
      <w:tr w:rsidR="00B870AE" w:rsidRPr="00231950" w14:paraId="315A0F5E" w14:textId="77777777" w:rsidTr="00B64EFA">
        <w:trPr>
          <w:divId w:val="736977675"/>
          <w:tblCellSpacing w:w="0" w:type="dxa"/>
        </w:trPr>
        <w:tc>
          <w:tcPr>
            <w:tcW w:w="1500" w:type="pct"/>
            <w:tcBorders>
              <w:top w:val="nil"/>
              <w:left w:val="nil"/>
              <w:bottom w:val="nil"/>
              <w:right w:val="nil"/>
            </w:tcBorders>
            <w:hideMark/>
          </w:tcPr>
          <w:p w14:paraId="62DE2905" w14:textId="77777777" w:rsidR="00B870AE" w:rsidRPr="00231950" w:rsidRDefault="00B870AE"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FD88B04" w14:textId="77777777" w:rsidR="00B870AE" w:rsidRPr="00231950" w:rsidRDefault="00B870AE" w:rsidP="00684FCF">
            <w:pPr>
              <w:rPr>
                <w:rFonts w:eastAsia="Times New Roman"/>
                <w:szCs w:val="20"/>
              </w:rPr>
            </w:pPr>
            <w:r w:rsidRPr="00231950">
              <w:rPr>
                <w:rFonts w:eastAsia="Times New Roman"/>
                <w:szCs w:val="20"/>
              </w:rPr>
              <w:t xml:space="preserve">De unieke identificatie waaronder elk object van dit type bekend is. </w:t>
            </w:r>
          </w:p>
        </w:tc>
      </w:tr>
      <w:tr w:rsidR="00B870AE" w:rsidRPr="00231950" w14:paraId="37FA87A1" w14:textId="77777777" w:rsidTr="00B64EFA">
        <w:trPr>
          <w:divId w:val="736977675"/>
          <w:tblCellSpacing w:w="0" w:type="dxa"/>
        </w:trPr>
        <w:tc>
          <w:tcPr>
            <w:tcW w:w="1500" w:type="pct"/>
            <w:tcBorders>
              <w:top w:val="nil"/>
              <w:left w:val="nil"/>
              <w:bottom w:val="nil"/>
              <w:right w:val="nil"/>
            </w:tcBorders>
            <w:hideMark/>
          </w:tcPr>
          <w:p w14:paraId="670C46D0" w14:textId="77777777" w:rsidR="00B870AE" w:rsidRPr="00231950" w:rsidRDefault="00B870AE" w:rsidP="00684FCF">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5D058635" w14:textId="77777777" w:rsidR="00B870AE" w:rsidRPr="00231950" w:rsidRDefault="00B870AE" w:rsidP="00684FCF">
            <w:pPr>
              <w:rPr>
                <w:rFonts w:eastAsia="Times New Roman"/>
                <w:szCs w:val="20"/>
              </w:rPr>
            </w:pPr>
            <w:r w:rsidRPr="00231950">
              <w:rPr>
                <w:rFonts w:eastAsia="Times New Roman"/>
                <w:szCs w:val="20"/>
              </w:rPr>
              <w:t>Identificatie</w:t>
            </w:r>
          </w:p>
        </w:tc>
      </w:tr>
      <w:tr w:rsidR="00B870AE" w:rsidRPr="00231950" w14:paraId="0B492069" w14:textId="77777777" w:rsidTr="00B64EFA">
        <w:trPr>
          <w:divId w:val="736977675"/>
          <w:tblCellSpacing w:w="0" w:type="dxa"/>
        </w:trPr>
        <w:tc>
          <w:tcPr>
            <w:tcW w:w="1500" w:type="pct"/>
            <w:tcBorders>
              <w:top w:val="nil"/>
              <w:left w:val="nil"/>
              <w:bottom w:val="nil"/>
              <w:right w:val="nil"/>
            </w:tcBorders>
          </w:tcPr>
          <w:p w14:paraId="2132064E" w14:textId="77777777" w:rsidR="00B870AE" w:rsidRPr="00231950" w:rsidRDefault="00B870AE" w:rsidP="00684FCF">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17289782" w14:textId="77777777" w:rsidR="00B870AE" w:rsidRPr="00231950" w:rsidRDefault="00B870AE" w:rsidP="00684FCF">
            <w:pPr>
              <w:rPr>
                <w:rFonts w:eastAsia="Times New Roman"/>
                <w:szCs w:val="20"/>
              </w:rPr>
            </w:pPr>
            <w:r>
              <w:rPr>
                <w:rFonts w:eastAsia="Times New Roman"/>
                <w:szCs w:val="20"/>
              </w:rPr>
              <w:t>OP</w:t>
            </w:r>
          </w:p>
        </w:tc>
      </w:tr>
    </w:tbl>
    <w:p w14:paraId="55E473BD" w14:textId="4523C2F1" w:rsidR="007A13EA" w:rsidRDefault="007971D4" w:rsidP="00EF3FC9">
      <w:pPr>
        <w:pStyle w:val="Kop4"/>
        <w:divId w:val="736977675"/>
      </w:pPr>
      <w:r>
        <w:t xml:space="preserve">Attribuutsoort </w:t>
      </w:r>
      <w:proofErr w:type="spellStart"/>
      <w:r>
        <w:t>officieleTitel</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971D4" w:rsidRPr="00231950" w14:paraId="1229D453" w14:textId="77777777" w:rsidTr="00B64EFA">
        <w:trPr>
          <w:divId w:val="736977675"/>
          <w:tblCellSpacing w:w="0" w:type="dxa"/>
        </w:trPr>
        <w:tc>
          <w:tcPr>
            <w:tcW w:w="1500" w:type="pct"/>
            <w:tcBorders>
              <w:top w:val="nil"/>
              <w:left w:val="nil"/>
              <w:bottom w:val="nil"/>
              <w:right w:val="nil"/>
            </w:tcBorders>
            <w:hideMark/>
          </w:tcPr>
          <w:p w14:paraId="0B222F8F" w14:textId="77777777" w:rsidR="007971D4" w:rsidRPr="00231950" w:rsidRDefault="007971D4" w:rsidP="0004726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9872F2E" w14:textId="7FA8E090" w:rsidR="007971D4" w:rsidRPr="00231950" w:rsidRDefault="007971D4" w:rsidP="0004726D">
            <w:pPr>
              <w:rPr>
                <w:rFonts w:eastAsia="Times New Roman"/>
                <w:szCs w:val="20"/>
              </w:rPr>
            </w:pPr>
            <w:proofErr w:type="spellStart"/>
            <w:r>
              <w:rPr>
                <w:rFonts w:eastAsia="Times New Roman"/>
                <w:szCs w:val="20"/>
              </w:rPr>
              <w:t>officieleTitel</w:t>
            </w:r>
            <w:proofErr w:type="spellEnd"/>
          </w:p>
        </w:tc>
      </w:tr>
      <w:tr w:rsidR="007971D4" w:rsidRPr="00231950" w14:paraId="29F312DC" w14:textId="77777777" w:rsidTr="00B64EFA">
        <w:trPr>
          <w:divId w:val="736977675"/>
          <w:tblCellSpacing w:w="0" w:type="dxa"/>
        </w:trPr>
        <w:tc>
          <w:tcPr>
            <w:tcW w:w="1500" w:type="pct"/>
            <w:tcBorders>
              <w:top w:val="nil"/>
              <w:left w:val="nil"/>
              <w:bottom w:val="nil"/>
              <w:right w:val="nil"/>
            </w:tcBorders>
            <w:hideMark/>
          </w:tcPr>
          <w:p w14:paraId="69C33B1B" w14:textId="77777777" w:rsidR="007971D4" w:rsidRPr="00231950" w:rsidRDefault="007971D4" w:rsidP="0004726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1BF7B8A" w14:textId="1E9042D4" w:rsidR="007971D4" w:rsidRPr="00231950" w:rsidRDefault="000F523E" w:rsidP="0004726D">
            <w:pPr>
              <w:rPr>
                <w:rFonts w:eastAsia="Times New Roman"/>
                <w:szCs w:val="20"/>
              </w:rPr>
            </w:pPr>
            <w:r w:rsidRPr="000F523E">
              <w:rPr>
                <w:rFonts w:eastAsia="Times New Roman"/>
                <w:szCs w:val="20"/>
              </w:rPr>
              <w:t xml:space="preserve">De volledige, officiële titel van </w:t>
            </w:r>
            <w:r w:rsidR="009746C5">
              <w:rPr>
                <w:rFonts w:eastAsia="Times New Roman"/>
                <w:szCs w:val="20"/>
              </w:rPr>
              <w:t xml:space="preserve">het omgevingsdocument </w:t>
            </w:r>
            <w:r w:rsidRPr="000F523E">
              <w:rPr>
                <w:rFonts w:eastAsia="Times New Roman"/>
                <w:szCs w:val="20"/>
              </w:rPr>
              <w:t>zoals die door het bevoegd gezag is vastgesteld.</w:t>
            </w:r>
          </w:p>
        </w:tc>
      </w:tr>
      <w:tr w:rsidR="007971D4" w:rsidRPr="00231950" w14:paraId="73DE4D2D" w14:textId="77777777" w:rsidTr="00B64EFA">
        <w:trPr>
          <w:divId w:val="736977675"/>
          <w:tblCellSpacing w:w="0" w:type="dxa"/>
        </w:trPr>
        <w:tc>
          <w:tcPr>
            <w:tcW w:w="1500" w:type="pct"/>
            <w:tcBorders>
              <w:top w:val="nil"/>
              <w:left w:val="nil"/>
              <w:bottom w:val="nil"/>
              <w:right w:val="nil"/>
            </w:tcBorders>
            <w:hideMark/>
          </w:tcPr>
          <w:p w14:paraId="6D273E77" w14:textId="77777777" w:rsidR="007971D4" w:rsidRPr="00231950" w:rsidRDefault="007971D4" w:rsidP="0004726D">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15944316" w14:textId="5DCFFAEE" w:rsidR="007971D4" w:rsidRPr="00231950" w:rsidRDefault="00D0192C" w:rsidP="0004726D">
            <w:pPr>
              <w:rPr>
                <w:rFonts w:eastAsia="Times New Roman"/>
                <w:szCs w:val="20"/>
              </w:rPr>
            </w:pPr>
            <w:proofErr w:type="spellStart"/>
            <w:r>
              <w:rPr>
                <w:rFonts w:eastAsia="Times New Roman"/>
                <w:szCs w:val="20"/>
              </w:rPr>
              <w:t>CharacterString</w:t>
            </w:r>
            <w:proofErr w:type="spellEnd"/>
          </w:p>
        </w:tc>
      </w:tr>
      <w:tr w:rsidR="007971D4" w:rsidRPr="00231950" w14:paraId="1909928B" w14:textId="77777777" w:rsidTr="00B64EFA">
        <w:trPr>
          <w:divId w:val="736977675"/>
          <w:tblCellSpacing w:w="0" w:type="dxa"/>
        </w:trPr>
        <w:tc>
          <w:tcPr>
            <w:tcW w:w="1500" w:type="pct"/>
            <w:tcBorders>
              <w:top w:val="nil"/>
              <w:left w:val="nil"/>
              <w:bottom w:val="nil"/>
              <w:right w:val="nil"/>
            </w:tcBorders>
          </w:tcPr>
          <w:p w14:paraId="32439B4E" w14:textId="77777777" w:rsidR="007971D4" w:rsidRPr="00231950" w:rsidRDefault="007971D4" w:rsidP="0004726D">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66A9BECC" w14:textId="77777777" w:rsidR="007971D4" w:rsidRPr="00231950" w:rsidRDefault="007971D4" w:rsidP="0004726D">
            <w:pPr>
              <w:rPr>
                <w:rFonts w:eastAsia="Times New Roman"/>
                <w:szCs w:val="20"/>
              </w:rPr>
            </w:pPr>
            <w:r>
              <w:rPr>
                <w:rFonts w:eastAsia="Times New Roman"/>
                <w:szCs w:val="20"/>
              </w:rPr>
              <w:t>OP</w:t>
            </w:r>
          </w:p>
        </w:tc>
      </w:tr>
    </w:tbl>
    <w:p w14:paraId="6E6AA4E2" w14:textId="53433F69" w:rsidR="00D64F98" w:rsidRPr="00EF3FC9" w:rsidRDefault="00D64F98" w:rsidP="00EF3FC9">
      <w:pPr>
        <w:pStyle w:val="Kop4"/>
        <w:divId w:val="736977675"/>
      </w:pPr>
      <w:r w:rsidRPr="00EF3FC9">
        <w:t xml:space="preserve">Relatiesoort </w:t>
      </w:r>
      <w:r w:rsidR="002832F9" w:rsidRPr="00EF3FC9">
        <w:t>aangeleverd door een</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64F98" w:rsidRPr="00231950" w14:paraId="0255A803" w14:textId="77777777" w:rsidTr="00B64EFA">
        <w:trPr>
          <w:divId w:val="736977675"/>
          <w:tblCellSpacing w:w="0" w:type="dxa"/>
        </w:trPr>
        <w:tc>
          <w:tcPr>
            <w:tcW w:w="1500" w:type="pct"/>
            <w:tcBorders>
              <w:top w:val="nil"/>
              <w:left w:val="nil"/>
              <w:bottom w:val="nil"/>
              <w:right w:val="nil"/>
            </w:tcBorders>
            <w:hideMark/>
          </w:tcPr>
          <w:p w14:paraId="276E1366" w14:textId="77777777" w:rsidR="00D64F98" w:rsidRPr="00231950" w:rsidRDefault="00D64F98" w:rsidP="005444C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4EAE4BB" w14:textId="12614CD1" w:rsidR="00D64F98" w:rsidRPr="00231950" w:rsidRDefault="002832F9" w:rsidP="005444CD">
            <w:pPr>
              <w:rPr>
                <w:rFonts w:eastAsia="Times New Roman"/>
                <w:szCs w:val="20"/>
              </w:rPr>
            </w:pPr>
            <w:r>
              <w:rPr>
                <w:rFonts w:eastAsia="Times New Roman"/>
                <w:szCs w:val="20"/>
              </w:rPr>
              <w:t>aangeleverd door een</w:t>
            </w:r>
          </w:p>
        </w:tc>
      </w:tr>
      <w:tr w:rsidR="00D64F98" w:rsidRPr="00231950" w14:paraId="44B155A3" w14:textId="77777777" w:rsidTr="00B64EFA">
        <w:trPr>
          <w:divId w:val="736977675"/>
          <w:tblCellSpacing w:w="0" w:type="dxa"/>
        </w:trPr>
        <w:tc>
          <w:tcPr>
            <w:tcW w:w="1500" w:type="pct"/>
            <w:tcBorders>
              <w:top w:val="nil"/>
              <w:left w:val="nil"/>
              <w:bottom w:val="nil"/>
              <w:right w:val="nil"/>
            </w:tcBorders>
            <w:hideMark/>
          </w:tcPr>
          <w:p w14:paraId="2B1B38E8" w14:textId="77777777" w:rsidR="00D64F98" w:rsidRPr="00231950" w:rsidRDefault="00D64F98" w:rsidP="005444C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E62F081" w14:textId="4EAF5391" w:rsidR="00D64F98" w:rsidRPr="00231950" w:rsidRDefault="00246EFC" w:rsidP="005444CD">
            <w:pPr>
              <w:rPr>
                <w:rFonts w:eastAsia="Times New Roman"/>
                <w:szCs w:val="20"/>
              </w:rPr>
            </w:pPr>
            <w:r>
              <w:rPr>
                <w:szCs w:val="20"/>
              </w:rPr>
              <w:t>Het bevoegd gezag dat een bepaald omgevingsdocument aanlevert</w:t>
            </w:r>
            <w:r w:rsidR="009165BF">
              <w:rPr>
                <w:szCs w:val="20"/>
              </w:rPr>
              <w:t>.</w:t>
            </w:r>
          </w:p>
        </w:tc>
      </w:tr>
      <w:tr w:rsidR="00D64F98" w:rsidRPr="00231950" w14:paraId="2EEACC95" w14:textId="77777777" w:rsidTr="00B64EFA">
        <w:trPr>
          <w:divId w:val="736977675"/>
          <w:tblCellSpacing w:w="0" w:type="dxa"/>
        </w:trPr>
        <w:tc>
          <w:tcPr>
            <w:tcW w:w="1500" w:type="pct"/>
            <w:tcBorders>
              <w:top w:val="nil"/>
              <w:left w:val="nil"/>
              <w:bottom w:val="nil"/>
              <w:right w:val="nil"/>
            </w:tcBorders>
            <w:hideMark/>
          </w:tcPr>
          <w:p w14:paraId="622F20B6" w14:textId="77777777" w:rsidR="00D64F98" w:rsidRPr="00231950" w:rsidRDefault="00D64F98" w:rsidP="005444C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4506BF6F" w14:textId="7E7AAA04" w:rsidR="00D64F98" w:rsidRPr="00231950" w:rsidRDefault="007C767C" w:rsidP="005444CD">
            <w:pPr>
              <w:rPr>
                <w:rFonts w:eastAsia="Times New Roman"/>
                <w:szCs w:val="20"/>
              </w:rPr>
            </w:pPr>
            <w:r>
              <w:rPr>
                <w:rFonts w:eastAsia="Times New Roman"/>
                <w:szCs w:val="20"/>
              </w:rPr>
              <w:t>Bevoegd gezag</w:t>
            </w:r>
          </w:p>
        </w:tc>
      </w:tr>
      <w:tr w:rsidR="00D64F98" w:rsidRPr="009F0944" w14:paraId="74CCB522" w14:textId="77777777" w:rsidTr="00B64EFA">
        <w:trPr>
          <w:divId w:val="736977675"/>
          <w:tblCellSpacing w:w="0" w:type="dxa"/>
        </w:trPr>
        <w:tc>
          <w:tcPr>
            <w:tcW w:w="1500" w:type="pct"/>
            <w:tcBorders>
              <w:top w:val="nil"/>
              <w:left w:val="nil"/>
              <w:bottom w:val="nil"/>
              <w:right w:val="nil"/>
            </w:tcBorders>
          </w:tcPr>
          <w:p w14:paraId="00B74002" w14:textId="77777777" w:rsidR="00D64F98" w:rsidRPr="00231950" w:rsidRDefault="00D64F98" w:rsidP="005444CD">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11F31F8" w14:textId="38B5A797" w:rsidR="00D64F98" w:rsidRPr="00FB68E3" w:rsidRDefault="00FB68E3" w:rsidP="005444CD">
            <w:pPr>
              <w:rPr>
                <w:rStyle w:val="Hyperlink"/>
                <w:rFonts w:eastAsia="Times New Roman"/>
                <w:color w:val="auto"/>
                <w:szCs w:val="20"/>
                <w:u w:val="none"/>
              </w:rPr>
            </w:pPr>
            <w:r>
              <w:rPr>
                <w:rStyle w:val="Hyperlink"/>
                <w:rFonts w:eastAsia="Times New Roman"/>
                <w:color w:val="auto"/>
                <w:szCs w:val="20"/>
                <w:u w:val="none"/>
              </w:rPr>
              <w:t>Een omgevingsdocument wordt aangeleverd door een bevoegd gezag. Deze relatie is aanwezig in het CIMOW zodat het stelsel deze gegevens kan uitleveren. (Dit wordt niet specifiek aangeleverd via IMOW.)</w:t>
            </w:r>
          </w:p>
        </w:tc>
      </w:tr>
      <w:tr w:rsidR="00D64F98" w:rsidRPr="1F34DA09" w14:paraId="62099B23" w14:textId="77777777" w:rsidTr="00B64EFA">
        <w:trPr>
          <w:divId w:val="736977675"/>
          <w:tblCellSpacing w:w="0" w:type="dxa"/>
        </w:trPr>
        <w:tc>
          <w:tcPr>
            <w:tcW w:w="1500" w:type="pct"/>
            <w:tcBorders>
              <w:top w:val="nil"/>
              <w:left w:val="nil"/>
              <w:bottom w:val="nil"/>
              <w:right w:val="nil"/>
            </w:tcBorders>
          </w:tcPr>
          <w:p w14:paraId="6C4DCDFA" w14:textId="77777777" w:rsidR="00D64F98" w:rsidRPr="00231950" w:rsidRDefault="00D64F98" w:rsidP="005444CD">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7FE3D259" w14:textId="3794646B" w:rsidR="00D64F98" w:rsidRPr="1F34DA09" w:rsidRDefault="00FB68E3" w:rsidP="005444CD">
            <w:pPr>
              <w:rPr>
                <w:szCs w:val="20"/>
              </w:rPr>
            </w:pPr>
            <w:proofErr w:type="spellStart"/>
            <w:r>
              <w:rPr>
                <w:szCs w:val="20"/>
              </w:rPr>
              <w:t>aangeleverdDoor</w:t>
            </w:r>
            <w:proofErr w:type="spellEnd"/>
          </w:p>
        </w:tc>
      </w:tr>
      <w:tr w:rsidR="00E101EE" w:rsidRPr="1F34DA09" w14:paraId="3E151BA7" w14:textId="77777777" w:rsidTr="00B64EFA">
        <w:trPr>
          <w:divId w:val="736977675"/>
          <w:tblCellSpacing w:w="0" w:type="dxa"/>
        </w:trPr>
        <w:tc>
          <w:tcPr>
            <w:tcW w:w="1500" w:type="pct"/>
            <w:tcBorders>
              <w:top w:val="nil"/>
              <w:left w:val="nil"/>
              <w:bottom w:val="nil"/>
              <w:right w:val="nil"/>
            </w:tcBorders>
          </w:tcPr>
          <w:p w14:paraId="32AE17C5" w14:textId="6682F9C6" w:rsidR="00E101EE" w:rsidRDefault="00E101EE" w:rsidP="00E101EE">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5BD2B921" w14:textId="49B5143E" w:rsidR="00E101EE" w:rsidRDefault="00E101EE" w:rsidP="00E101EE">
            <w:pPr>
              <w:rPr>
                <w:szCs w:val="20"/>
              </w:rPr>
            </w:pPr>
            <w:r>
              <w:rPr>
                <w:rFonts w:eastAsia="Times New Roman"/>
                <w:szCs w:val="20"/>
              </w:rPr>
              <w:t>OP</w:t>
            </w:r>
          </w:p>
        </w:tc>
      </w:tr>
    </w:tbl>
    <w:p w14:paraId="3E0A5567" w14:textId="003D02A7" w:rsidR="0086615B" w:rsidRDefault="0086615B" w:rsidP="007C2FE9">
      <w:pPr>
        <w:pStyle w:val="Kop3"/>
        <w:divId w:val="736977675"/>
      </w:pPr>
      <w:bookmarkStart w:id="86" w:name="_Toc92286624"/>
      <w:r>
        <w:t>Objecttype</w:t>
      </w:r>
      <w:r w:rsidR="00117560">
        <w:t xml:space="preserve"> Regeling</w:t>
      </w:r>
      <w:bookmarkEnd w:id="86"/>
    </w:p>
    <w:p w14:paraId="396FEE5A" w14:textId="77777777" w:rsidR="00A546B4" w:rsidRDefault="00A546B4" w:rsidP="00C94D94">
      <w:pPr>
        <w:pStyle w:val="Kop4"/>
        <w:divId w:val="736977675"/>
      </w:pPr>
      <w:r>
        <w:t>Attribuutsoort type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546B4" w:rsidRPr="00231950" w14:paraId="45011074" w14:textId="77777777" w:rsidTr="00B64EFA">
        <w:trPr>
          <w:divId w:val="736977675"/>
          <w:tblCellSpacing w:w="0" w:type="dxa"/>
        </w:trPr>
        <w:tc>
          <w:tcPr>
            <w:tcW w:w="1500" w:type="pct"/>
            <w:tcBorders>
              <w:top w:val="nil"/>
              <w:left w:val="nil"/>
              <w:bottom w:val="nil"/>
              <w:right w:val="nil"/>
            </w:tcBorders>
            <w:hideMark/>
          </w:tcPr>
          <w:p w14:paraId="1617C39F" w14:textId="77777777" w:rsidR="00A546B4" w:rsidRPr="00231950" w:rsidRDefault="00A546B4" w:rsidP="00D805C7">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8B864D5" w14:textId="77777777" w:rsidR="00A546B4" w:rsidRPr="00231950" w:rsidRDefault="00A546B4" w:rsidP="00D805C7">
            <w:pPr>
              <w:rPr>
                <w:rFonts w:eastAsia="Times New Roman"/>
                <w:szCs w:val="20"/>
              </w:rPr>
            </w:pPr>
            <w:r>
              <w:rPr>
                <w:rFonts w:eastAsia="Times New Roman"/>
                <w:szCs w:val="20"/>
              </w:rPr>
              <w:t>Type</w:t>
            </w:r>
          </w:p>
        </w:tc>
      </w:tr>
      <w:tr w:rsidR="00A546B4" w:rsidRPr="00231950" w14:paraId="62DCFF3E" w14:textId="77777777" w:rsidTr="00B64EFA">
        <w:trPr>
          <w:divId w:val="736977675"/>
          <w:tblCellSpacing w:w="0" w:type="dxa"/>
        </w:trPr>
        <w:tc>
          <w:tcPr>
            <w:tcW w:w="1500" w:type="pct"/>
            <w:tcBorders>
              <w:top w:val="nil"/>
              <w:left w:val="nil"/>
              <w:bottom w:val="nil"/>
              <w:right w:val="nil"/>
            </w:tcBorders>
            <w:hideMark/>
          </w:tcPr>
          <w:p w14:paraId="54E0FA25" w14:textId="77777777" w:rsidR="00A546B4" w:rsidRPr="00231950" w:rsidRDefault="00A546B4" w:rsidP="00D805C7">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22DD1F8" w14:textId="398C068E" w:rsidR="00A546B4" w:rsidRPr="00231950" w:rsidRDefault="00A546B4" w:rsidP="00197B77">
            <w:pPr>
              <w:rPr>
                <w:rFonts w:eastAsia="Times New Roman"/>
                <w:szCs w:val="20"/>
              </w:rPr>
            </w:pPr>
            <w:r>
              <w:rPr>
                <w:rFonts w:eastAsia="Times New Roman"/>
                <w:szCs w:val="20"/>
              </w:rPr>
              <w:t xml:space="preserve">Het type </w:t>
            </w:r>
            <w:r w:rsidR="00C65AD3">
              <w:rPr>
                <w:rFonts w:eastAsia="Times New Roman"/>
                <w:szCs w:val="20"/>
              </w:rPr>
              <w:t>Regeling</w:t>
            </w:r>
            <w:r>
              <w:rPr>
                <w:rFonts w:eastAsia="Times New Roman"/>
                <w:szCs w:val="20"/>
              </w:rPr>
              <w:t xml:space="preserve"> dat aangeleverd wordt. </w:t>
            </w:r>
          </w:p>
        </w:tc>
      </w:tr>
      <w:tr w:rsidR="00197B77" w:rsidRPr="00231950" w14:paraId="5AB180FC" w14:textId="77777777" w:rsidTr="00B64EFA">
        <w:trPr>
          <w:divId w:val="736977675"/>
          <w:tblCellSpacing w:w="0" w:type="dxa"/>
        </w:trPr>
        <w:tc>
          <w:tcPr>
            <w:tcW w:w="1500" w:type="pct"/>
            <w:tcBorders>
              <w:top w:val="nil"/>
              <w:left w:val="nil"/>
              <w:bottom w:val="nil"/>
              <w:right w:val="nil"/>
            </w:tcBorders>
          </w:tcPr>
          <w:p w14:paraId="035E3323" w14:textId="4113C259" w:rsidR="00197B77" w:rsidRPr="00231950" w:rsidRDefault="00197B77" w:rsidP="00D805C7">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4FDC8A46" w14:textId="7411351E" w:rsidR="00197B77" w:rsidRDefault="00197B77" w:rsidP="00D805C7">
            <w:pPr>
              <w:rPr>
                <w:rFonts w:eastAsia="Times New Roman"/>
                <w:szCs w:val="20"/>
              </w:rPr>
            </w:pPr>
            <w:r>
              <w:rPr>
                <w:rFonts w:eastAsia="Times New Roman"/>
                <w:szCs w:val="20"/>
              </w:rPr>
              <w:t>Bijvoorbeeld: omgevingsplan of omgevingsverordening.</w:t>
            </w:r>
          </w:p>
        </w:tc>
      </w:tr>
      <w:tr w:rsidR="00A546B4" w:rsidRPr="00231950" w14:paraId="7C3252C6" w14:textId="77777777" w:rsidTr="00B64EFA">
        <w:trPr>
          <w:divId w:val="736977675"/>
          <w:tblCellSpacing w:w="0" w:type="dxa"/>
        </w:trPr>
        <w:tc>
          <w:tcPr>
            <w:tcW w:w="1500" w:type="pct"/>
            <w:tcBorders>
              <w:top w:val="nil"/>
              <w:left w:val="nil"/>
              <w:bottom w:val="nil"/>
              <w:right w:val="nil"/>
            </w:tcBorders>
            <w:hideMark/>
          </w:tcPr>
          <w:p w14:paraId="5338D9F2" w14:textId="77777777" w:rsidR="00A546B4" w:rsidRPr="00231950" w:rsidRDefault="00A546B4" w:rsidP="00D805C7">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470DEC62" w14:textId="77777777" w:rsidR="00A546B4" w:rsidRPr="00231950" w:rsidRDefault="00A546B4" w:rsidP="00D805C7">
            <w:pPr>
              <w:rPr>
                <w:rFonts w:eastAsia="Times New Roman"/>
                <w:szCs w:val="20"/>
              </w:rPr>
            </w:pPr>
            <w:proofErr w:type="spellStart"/>
            <w:r>
              <w:rPr>
                <w:rFonts w:eastAsia="Times New Roman"/>
                <w:szCs w:val="20"/>
              </w:rPr>
              <w:t>Regelingsoort</w:t>
            </w:r>
            <w:proofErr w:type="spellEnd"/>
          </w:p>
        </w:tc>
      </w:tr>
      <w:tr w:rsidR="00A546B4" w:rsidRPr="00231950" w14:paraId="5C9BA2E6" w14:textId="77777777" w:rsidTr="00B64EFA">
        <w:trPr>
          <w:divId w:val="736977675"/>
          <w:tblCellSpacing w:w="0" w:type="dxa"/>
        </w:trPr>
        <w:tc>
          <w:tcPr>
            <w:tcW w:w="1500" w:type="pct"/>
            <w:tcBorders>
              <w:top w:val="nil"/>
              <w:left w:val="nil"/>
              <w:bottom w:val="nil"/>
              <w:right w:val="nil"/>
            </w:tcBorders>
          </w:tcPr>
          <w:p w14:paraId="319E7AB4" w14:textId="77777777" w:rsidR="00A546B4" w:rsidRPr="00231950" w:rsidRDefault="00A546B4" w:rsidP="00D805C7">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27D62023" w14:textId="77777777" w:rsidR="00A546B4" w:rsidRPr="00231950" w:rsidRDefault="00A546B4" w:rsidP="00D805C7">
            <w:pPr>
              <w:rPr>
                <w:rFonts w:eastAsia="Times New Roman"/>
                <w:szCs w:val="20"/>
              </w:rPr>
            </w:pPr>
            <w:r>
              <w:rPr>
                <w:rFonts w:eastAsia="Times New Roman"/>
                <w:szCs w:val="20"/>
              </w:rPr>
              <w:t>OP</w:t>
            </w:r>
          </w:p>
        </w:tc>
      </w:tr>
    </w:tbl>
    <w:p w14:paraId="7BA919D3" w14:textId="77777777" w:rsidR="00A546B4" w:rsidRDefault="00A546B4" w:rsidP="00A546B4">
      <w:pPr>
        <w:pStyle w:val="Kop4"/>
        <w:divId w:val="736977675"/>
      </w:pPr>
      <w:r>
        <w:t>Attribuutsoort citeertitel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546B4" w:rsidRPr="00231950" w14:paraId="4BB5FBEB" w14:textId="77777777" w:rsidTr="00B64EFA">
        <w:trPr>
          <w:divId w:val="736977675"/>
          <w:tblCellSpacing w:w="0" w:type="dxa"/>
        </w:trPr>
        <w:tc>
          <w:tcPr>
            <w:tcW w:w="1500" w:type="pct"/>
            <w:tcBorders>
              <w:top w:val="nil"/>
              <w:left w:val="nil"/>
              <w:bottom w:val="nil"/>
              <w:right w:val="nil"/>
            </w:tcBorders>
            <w:hideMark/>
          </w:tcPr>
          <w:p w14:paraId="2150A698" w14:textId="77777777" w:rsidR="00A546B4" w:rsidRPr="00231950" w:rsidRDefault="00A546B4" w:rsidP="00490FE3">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E13E146" w14:textId="77777777" w:rsidR="00A546B4" w:rsidRPr="00231950" w:rsidRDefault="00A546B4" w:rsidP="00490FE3">
            <w:pPr>
              <w:rPr>
                <w:rFonts w:eastAsia="Times New Roman"/>
                <w:szCs w:val="20"/>
              </w:rPr>
            </w:pPr>
            <w:r>
              <w:rPr>
                <w:rFonts w:eastAsia="Times New Roman"/>
                <w:szCs w:val="20"/>
              </w:rPr>
              <w:t>Citeertitel</w:t>
            </w:r>
          </w:p>
        </w:tc>
      </w:tr>
      <w:tr w:rsidR="001D0FF9" w:rsidRPr="00231950" w14:paraId="518EB70C" w14:textId="77777777" w:rsidTr="00B64EFA">
        <w:trPr>
          <w:divId w:val="736977675"/>
          <w:tblCellSpacing w:w="0" w:type="dxa"/>
        </w:trPr>
        <w:tc>
          <w:tcPr>
            <w:tcW w:w="1500" w:type="pct"/>
            <w:tcBorders>
              <w:top w:val="nil"/>
              <w:left w:val="nil"/>
              <w:bottom w:val="nil"/>
              <w:right w:val="nil"/>
            </w:tcBorders>
            <w:hideMark/>
          </w:tcPr>
          <w:p w14:paraId="1F8E36C5" w14:textId="77777777" w:rsidR="001D0FF9" w:rsidRPr="00231950" w:rsidRDefault="001D0FF9" w:rsidP="001D0FF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DD7F996" w14:textId="2E4070A2" w:rsidR="001D0FF9" w:rsidRPr="00231950" w:rsidRDefault="001D0FF9" w:rsidP="001D0FF9">
            <w:pPr>
              <w:rPr>
                <w:rFonts w:eastAsia="Times New Roman"/>
                <w:szCs w:val="20"/>
              </w:rPr>
            </w:pPr>
            <w:r w:rsidRPr="009E757E">
              <w:rPr>
                <w:rFonts w:eastAsia="Times New Roman"/>
                <w:szCs w:val="20"/>
              </w:rPr>
              <w:t>De titel van de Regeling zoals deze wordt gebruikt in aanhalingen</w:t>
            </w:r>
            <w:r>
              <w:rPr>
                <w:rFonts w:eastAsia="Times New Roman"/>
                <w:szCs w:val="20"/>
              </w:rPr>
              <w:t>.</w:t>
            </w:r>
          </w:p>
        </w:tc>
      </w:tr>
      <w:tr w:rsidR="001D0FF9" w:rsidRPr="00231950" w14:paraId="7B20D53A" w14:textId="77777777" w:rsidTr="00B64EFA">
        <w:trPr>
          <w:divId w:val="736977675"/>
          <w:tblCellSpacing w:w="0" w:type="dxa"/>
        </w:trPr>
        <w:tc>
          <w:tcPr>
            <w:tcW w:w="1500" w:type="pct"/>
            <w:tcBorders>
              <w:top w:val="nil"/>
              <w:left w:val="nil"/>
              <w:bottom w:val="nil"/>
              <w:right w:val="nil"/>
            </w:tcBorders>
          </w:tcPr>
          <w:p w14:paraId="6E3A78AD" w14:textId="2DFB6B32" w:rsidR="001D0FF9" w:rsidRPr="00231950" w:rsidRDefault="001D0FF9" w:rsidP="001D0FF9">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543472B1" w14:textId="5B5AA937" w:rsidR="001D0FF9" w:rsidRPr="00231950" w:rsidRDefault="001D0FF9" w:rsidP="001D0FF9">
            <w:pPr>
              <w:rPr>
                <w:rFonts w:eastAsia="Times New Roman"/>
                <w:szCs w:val="20"/>
              </w:rPr>
            </w:pPr>
            <w:r>
              <w:rPr>
                <w:rFonts w:eastAsia="Times New Roman"/>
                <w:szCs w:val="20"/>
              </w:rPr>
              <w:t>Bijvoorbeeld: Omgevingsplan Amsterdam.</w:t>
            </w:r>
          </w:p>
        </w:tc>
      </w:tr>
      <w:tr w:rsidR="001D0FF9" w:rsidRPr="00231950" w14:paraId="439420DC" w14:textId="77777777" w:rsidTr="00B64EFA">
        <w:trPr>
          <w:divId w:val="736977675"/>
          <w:tblCellSpacing w:w="0" w:type="dxa"/>
        </w:trPr>
        <w:tc>
          <w:tcPr>
            <w:tcW w:w="1500" w:type="pct"/>
            <w:tcBorders>
              <w:top w:val="nil"/>
              <w:left w:val="nil"/>
              <w:bottom w:val="nil"/>
              <w:right w:val="nil"/>
            </w:tcBorders>
            <w:hideMark/>
          </w:tcPr>
          <w:p w14:paraId="6B11331B" w14:textId="77777777" w:rsidR="001D0FF9" w:rsidRPr="00231950" w:rsidRDefault="001D0FF9" w:rsidP="001D0FF9">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0DE2744B" w14:textId="77777777" w:rsidR="001D0FF9" w:rsidRPr="00231950" w:rsidRDefault="001D0FF9" w:rsidP="001D0FF9">
            <w:pPr>
              <w:rPr>
                <w:rFonts w:eastAsia="Times New Roman"/>
                <w:szCs w:val="20"/>
              </w:rPr>
            </w:pPr>
            <w:proofErr w:type="spellStart"/>
            <w:r>
              <w:rPr>
                <w:rFonts w:eastAsia="Times New Roman"/>
                <w:szCs w:val="20"/>
              </w:rPr>
              <w:t>CharacterString</w:t>
            </w:r>
            <w:proofErr w:type="spellEnd"/>
          </w:p>
        </w:tc>
      </w:tr>
      <w:tr w:rsidR="001D0FF9" w:rsidRPr="00231950" w14:paraId="2F07EC10" w14:textId="77777777" w:rsidTr="00B64EFA">
        <w:trPr>
          <w:divId w:val="736977675"/>
          <w:tblCellSpacing w:w="0" w:type="dxa"/>
        </w:trPr>
        <w:tc>
          <w:tcPr>
            <w:tcW w:w="1500" w:type="pct"/>
            <w:tcBorders>
              <w:top w:val="nil"/>
              <w:left w:val="nil"/>
              <w:bottom w:val="nil"/>
              <w:right w:val="nil"/>
            </w:tcBorders>
          </w:tcPr>
          <w:p w14:paraId="24BD79EE" w14:textId="77777777" w:rsidR="001D0FF9" w:rsidRPr="00231950" w:rsidRDefault="001D0FF9" w:rsidP="001D0FF9">
            <w:pPr>
              <w:rPr>
                <w:rFonts w:eastAsia="Times New Roman"/>
                <w:b/>
                <w:bCs/>
                <w:szCs w:val="20"/>
              </w:rPr>
            </w:pPr>
            <w:r>
              <w:rPr>
                <w:rFonts w:eastAsia="Times New Roman"/>
                <w:b/>
                <w:bCs/>
                <w:szCs w:val="20"/>
              </w:rPr>
              <w:lastRenderedPageBreak/>
              <w:t xml:space="preserve">Herkomst </w:t>
            </w:r>
          </w:p>
        </w:tc>
        <w:tc>
          <w:tcPr>
            <w:tcW w:w="3500" w:type="pct"/>
            <w:tcBorders>
              <w:top w:val="nil"/>
              <w:left w:val="nil"/>
              <w:bottom w:val="nil"/>
              <w:right w:val="nil"/>
            </w:tcBorders>
          </w:tcPr>
          <w:p w14:paraId="13FB696B" w14:textId="77777777" w:rsidR="001D0FF9" w:rsidRPr="00231950" w:rsidRDefault="001D0FF9" w:rsidP="001D0FF9">
            <w:pPr>
              <w:rPr>
                <w:rFonts w:eastAsia="Times New Roman"/>
                <w:szCs w:val="20"/>
              </w:rPr>
            </w:pPr>
            <w:r>
              <w:rPr>
                <w:rFonts w:eastAsia="Times New Roman"/>
                <w:szCs w:val="20"/>
              </w:rPr>
              <w:t>OP</w:t>
            </w:r>
          </w:p>
        </w:tc>
      </w:tr>
    </w:tbl>
    <w:p w14:paraId="107BD37F" w14:textId="77777777" w:rsidR="0011326A" w:rsidRDefault="0011326A" w:rsidP="0011326A">
      <w:pPr>
        <w:pStyle w:val="Kop4"/>
        <w:divId w:val="736977675"/>
      </w:pPr>
      <w:r>
        <w:t>Attribuutsoort opschrift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1326A" w:rsidRPr="00231950" w14:paraId="3028291C" w14:textId="77777777" w:rsidTr="00B64EFA">
        <w:trPr>
          <w:divId w:val="736977675"/>
          <w:tblCellSpacing w:w="0" w:type="dxa"/>
        </w:trPr>
        <w:tc>
          <w:tcPr>
            <w:tcW w:w="1500" w:type="pct"/>
            <w:tcBorders>
              <w:top w:val="nil"/>
              <w:left w:val="nil"/>
              <w:bottom w:val="nil"/>
              <w:right w:val="nil"/>
            </w:tcBorders>
            <w:hideMark/>
          </w:tcPr>
          <w:p w14:paraId="796D641C" w14:textId="77777777" w:rsidR="0011326A" w:rsidRPr="00231950" w:rsidRDefault="0011326A" w:rsidP="0001228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4A6701E" w14:textId="77777777" w:rsidR="0011326A" w:rsidRPr="00231950" w:rsidRDefault="0011326A" w:rsidP="0001228F">
            <w:pPr>
              <w:rPr>
                <w:rFonts w:eastAsia="Times New Roman"/>
                <w:szCs w:val="20"/>
              </w:rPr>
            </w:pPr>
            <w:r>
              <w:rPr>
                <w:rFonts w:eastAsia="Times New Roman"/>
                <w:szCs w:val="20"/>
              </w:rPr>
              <w:t>Opschrift</w:t>
            </w:r>
          </w:p>
        </w:tc>
      </w:tr>
      <w:tr w:rsidR="0011326A" w:rsidRPr="00231950" w14:paraId="1C9DD0C8" w14:textId="77777777" w:rsidTr="00B64EFA">
        <w:trPr>
          <w:divId w:val="736977675"/>
          <w:tblCellSpacing w:w="0" w:type="dxa"/>
        </w:trPr>
        <w:tc>
          <w:tcPr>
            <w:tcW w:w="1500" w:type="pct"/>
            <w:tcBorders>
              <w:top w:val="nil"/>
              <w:left w:val="nil"/>
              <w:bottom w:val="nil"/>
              <w:right w:val="nil"/>
            </w:tcBorders>
            <w:hideMark/>
          </w:tcPr>
          <w:p w14:paraId="0FBDD48B" w14:textId="77777777" w:rsidR="0011326A" w:rsidRPr="00231950" w:rsidRDefault="0011326A" w:rsidP="0001228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08F82E9" w14:textId="0659E4D9" w:rsidR="0011326A" w:rsidRPr="00231950" w:rsidRDefault="001D0FF9" w:rsidP="0001228F">
            <w:pPr>
              <w:rPr>
                <w:rFonts w:eastAsia="Times New Roman"/>
                <w:szCs w:val="20"/>
              </w:rPr>
            </w:pPr>
            <w:r w:rsidRPr="001D0FF9">
              <w:rPr>
                <w:rFonts w:eastAsia="Times New Roman"/>
                <w:szCs w:val="20"/>
              </w:rPr>
              <w:t>Het opschrift van de Regeling. Deze dient overeen te komen met de officiële titel van de Regeling.</w:t>
            </w:r>
          </w:p>
        </w:tc>
      </w:tr>
      <w:tr w:rsidR="0011326A" w:rsidRPr="00231950" w14:paraId="0A2A3499" w14:textId="77777777" w:rsidTr="00B64EFA">
        <w:trPr>
          <w:divId w:val="736977675"/>
          <w:tblCellSpacing w:w="0" w:type="dxa"/>
        </w:trPr>
        <w:tc>
          <w:tcPr>
            <w:tcW w:w="1500" w:type="pct"/>
            <w:tcBorders>
              <w:top w:val="nil"/>
              <w:left w:val="nil"/>
              <w:bottom w:val="nil"/>
              <w:right w:val="nil"/>
            </w:tcBorders>
            <w:hideMark/>
          </w:tcPr>
          <w:p w14:paraId="6D5F3B9B" w14:textId="77777777" w:rsidR="0011326A" w:rsidRPr="00231950" w:rsidRDefault="0011326A" w:rsidP="0001228F">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97EA26D" w14:textId="77777777" w:rsidR="0011326A" w:rsidRPr="00231950" w:rsidRDefault="0011326A" w:rsidP="0001228F">
            <w:pPr>
              <w:rPr>
                <w:rFonts w:eastAsia="Times New Roman"/>
                <w:szCs w:val="20"/>
              </w:rPr>
            </w:pPr>
            <w:proofErr w:type="spellStart"/>
            <w:r>
              <w:rPr>
                <w:rFonts w:eastAsia="Times New Roman"/>
                <w:szCs w:val="20"/>
              </w:rPr>
              <w:t>CharacterString</w:t>
            </w:r>
            <w:proofErr w:type="spellEnd"/>
          </w:p>
        </w:tc>
      </w:tr>
      <w:tr w:rsidR="0011326A" w:rsidRPr="00231950" w14:paraId="41A9C979" w14:textId="77777777" w:rsidTr="00B64EFA">
        <w:trPr>
          <w:divId w:val="736977675"/>
          <w:tblCellSpacing w:w="0" w:type="dxa"/>
        </w:trPr>
        <w:tc>
          <w:tcPr>
            <w:tcW w:w="1500" w:type="pct"/>
            <w:tcBorders>
              <w:top w:val="nil"/>
              <w:left w:val="nil"/>
              <w:bottom w:val="nil"/>
              <w:right w:val="nil"/>
            </w:tcBorders>
          </w:tcPr>
          <w:p w14:paraId="103094F2" w14:textId="77777777" w:rsidR="0011326A" w:rsidRPr="00231950" w:rsidRDefault="0011326A" w:rsidP="0001228F">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32CEC6B5" w14:textId="77777777" w:rsidR="0011326A" w:rsidRPr="00231950" w:rsidRDefault="0011326A" w:rsidP="0001228F">
            <w:pPr>
              <w:rPr>
                <w:rFonts w:eastAsia="Times New Roman"/>
                <w:szCs w:val="20"/>
              </w:rPr>
            </w:pPr>
            <w:r>
              <w:rPr>
                <w:rFonts w:eastAsia="Times New Roman"/>
                <w:szCs w:val="20"/>
              </w:rPr>
              <w:t>OP</w:t>
            </w:r>
          </w:p>
        </w:tc>
      </w:tr>
    </w:tbl>
    <w:p w14:paraId="302BE1D3" w14:textId="77777777" w:rsidR="00A546B4" w:rsidRDefault="00A546B4" w:rsidP="00A546B4">
      <w:pPr>
        <w:pStyle w:val="Kop4"/>
        <w:divId w:val="736977675"/>
      </w:pPr>
      <w:r>
        <w:t>Attribuutsoort conditie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546B4" w:rsidRPr="00231950" w14:paraId="08F52457" w14:textId="77777777" w:rsidTr="00B64EFA">
        <w:trPr>
          <w:divId w:val="736977675"/>
          <w:tblCellSpacing w:w="0" w:type="dxa"/>
        </w:trPr>
        <w:tc>
          <w:tcPr>
            <w:tcW w:w="1500" w:type="pct"/>
            <w:tcBorders>
              <w:top w:val="nil"/>
              <w:left w:val="nil"/>
              <w:bottom w:val="nil"/>
              <w:right w:val="nil"/>
            </w:tcBorders>
            <w:hideMark/>
          </w:tcPr>
          <w:p w14:paraId="1E831D24" w14:textId="77777777" w:rsidR="00A546B4" w:rsidRPr="00231950" w:rsidRDefault="00A546B4" w:rsidP="005D14E6">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701BE7A" w14:textId="77777777" w:rsidR="00A546B4" w:rsidRPr="00231950" w:rsidRDefault="00A546B4" w:rsidP="005D14E6">
            <w:pPr>
              <w:rPr>
                <w:rFonts w:eastAsia="Times New Roman"/>
                <w:szCs w:val="20"/>
              </w:rPr>
            </w:pPr>
            <w:r>
              <w:rPr>
                <w:rFonts w:eastAsia="Times New Roman"/>
                <w:szCs w:val="20"/>
              </w:rPr>
              <w:t>Conditie</w:t>
            </w:r>
          </w:p>
        </w:tc>
      </w:tr>
      <w:tr w:rsidR="00A546B4" w:rsidRPr="00231950" w14:paraId="67EE120F" w14:textId="77777777" w:rsidTr="00B64EFA">
        <w:trPr>
          <w:divId w:val="736977675"/>
          <w:tblCellSpacing w:w="0" w:type="dxa"/>
        </w:trPr>
        <w:tc>
          <w:tcPr>
            <w:tcW w:w="1500" w:type="pct"/>
            <w:tcBorders>
              <w:top w:val="nil"/>
              <w:left w:val="nil"/>
              <w:bottom w:val="nil"/>
              <w:right w:val="nil"/>
            </w:tcBorders>
            <w:hideMark/>
          </w:tcPr>
          <w:p w14:paraId="3F7FE52A" w14:textId="77777777" w:rsidR="00A546B4" w:rsidRPr="00231950" w:rsidRDefault="00A546B4" w:rsidP="005D14E6">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88741A5" w14:textId="5B4ACC5C" w:rsidR="00A546B4" w:rsidRPr="00231950" w:rsidRDefault="0063520F" w:rsidP="005D14E6">
            <w:pPr>
              <w:rPr>
                <w:rFonts w:eastAsia="Times New Roman"/>
                <w:szCs w:val="20"/>
              </w:rPr>
            </w:pPr>
            <w:r w:rsidRPr="0063520F">
              <w:rPr>
                <w:rFonts w:eastAsia="Times New Roman"/>
                <w:szCs w:val="20"/>
              </w:rPr>
              <w:t>Het attribuut Conditie beschrijft wat de verhouding is tussen dit tijdelijk deel en de hoofdregeling</w:t>
            </w:r>
            <w:r>
              <w:rPr>
                <w:rFonts w:eastAsia="Times New Roman"/>
                <w:szCs w:val="20"/>
              </w:rPr>
              <w:t>.</w:t>
            </w:r>
          </w:p>
        </w:tc>
      </w:tr>
      <w:tr w:rsidR="00A546B4" w:rsidRPr="00231950" w14:paraId="408FFC5F" w14:textId="77777777" w:rsidTr="00B64EFA">
        <w:trPr>
          <w:divId w:val="736977675"/>
          <w:tblCellSpacing w:w="0" w:type="dxa"/>
        </w:trPr>
        <w:tc>
          <w:tcPr>
            <w:tcW w:w="1500" w:type="pct"/>
            <w:tcBorders>
              <w:top w:val="nil"/>
              <w:left w:val="nil"/>
              <w:bottom w:val="nil"/>
              <w:right w:val="nil"/>
            </w:tcBorders>
            <w:hideMark/>
          </w:tcPr>
          <w:p w14:paraId="3337AF5A" w14:textId="77777777" w:rsidR="00A546B4" w:rsidRPr="00231950" w:rsidRDefault="00A546B4" w:rsidP="005D14E6">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A4EEABB" w14:textId="77777777" w:rsidR="00A546B4" w:rsidRPr="00231950" w:rsidRDefault="00A546B4" w:rsidP="005D14E6">
            <w:pPr>
              <w:rPr>
                <w:rFonts w:eastAsia="Times New Roman"/>
                <w:szCs w:val="20"/>
              </w:rPr>
            </w:pPr>
            <w:proofErr w:type="spellStart"/>
            <w:r>
              <w:rPr>
                <w:rFonts w:eastAsia="Times New Roman"/>
                <w:szCs w:val="20"/>
              </w:rPr>
              <w:t>CharacterString</w:t>
            </w:r>
            <w:proofErr w:type="spellEnd"/>
          </w:p>
        </w:tc>
      </w:tr>
      <w:tr w:rsidR="00A546B4" w:rsidRPr="00231950" w14:paraId="4EF16061" w14:textId="77777777" w:rsidTr="00B64EFA">
        <w:trPr>
          <w:divId w:val="736977675"/>
          <w:tblCellSpacing w:w="0" w:type="dxa"/>
        </w:trPr>
        <w:tc>
          <w:tcPr>
            <w:tcW w:w="1500" w:type="pct"/>
            <w:tcBorders>
              <w:top w:val="nil"/>
              <w:left w:val="nil"/>
              <w:bottom w:val="nil"/>
              <w:right w:val="nil"/>
            </w:tcBorders>
          </w:tcPr>
          <w:p w14:paraId="6ED1ACD7" w14:textId="77777777" w:rsidR="00A546B4" w:rsidRPr="00231950" w:rsidRDefault="00A546B4" w:rsidP="005D14E6">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7CE09642" w14:textId="77777777" w:rsidR="00A546B4" w:rsidRPr="00231950" w:rsidRDefault="00A546B4" w:rsidP="005D14E6">
            <w:pPr>
              <w:rPr>
                <w:rFonts w:eastAsia="Times New Roman"/>
                <w:szCs w:val="20"/>
              </w:rPr>
            </w:pPr>
            <w:r>
              <w:rPr>
                <w:rFonts w:eastAsia="Times New Roman"/>
                <w:szCs w:val="20"/>
              </w:rPr>
              <w:t>OP</w:t>
            </w:r>
          </w:p>
        </w:tc>
      </w:tr>
    </w:tbl>
    <w:p w14:paraId="7DC56ED3" w14:textId="77777777" w:rsidR="0011326A" w:rsidRPr="00EF3FC9" w:rsidRDefault="0011326A" w:rsidP="0011326A">
      <w:pPr>
        <w:pStyle w:val="Kop4"/>
        <w:divId w:val="736977675"/>
      </w:pPr>
      <w:r w:rsidRPr="00EF3FC9">
        <w:t xml:space="preserve">Relatiesoort </w:t>
      </w:r>
      <w:proofErr w:type="spellStart"/>
      <w:r>
        <w:t>tijdelijkDeelVan</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1326A" w:rsidRPr="00231950" w14:paraId="1B0B0502" w14:textId="77777777" w:rsidTr="00B64EFA">
        <w:trPr>
          <w:divId w:val="736977675"/>
          <w:tblCellSpacing w:w="0" w:type="dxa"/>
        </w:trPr>
        <w:tc>
          <w:tcPr>
            <w:tcW w:w="1500" w:type="pct"/>
            <w:tcBorders>
              <w:top w:val="nil"/>
              <w:left w:val="nil"/>
              <w:bottom w:val="nil"/>
              <w:right w:val="nil"/>
            </w:tcBorders>
            <w:hideMark/>
          </w:tcPr>
          <w:p w14:paraId="1A3993F5" w14:textId="77777777" w:rsidR="0011326A" w:rsidRPr="00231950" w:rsidRDefault="0011326A" w:rsidP="001F61D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DEDE8DC" w14:textId="77777777" w:rsidR="0011326A" w:rsidRPr="00231950" w:rsidRDefault="0011326A" w:rsidP="001F61D0">
            <w:pPr>
              <w:rPr>
                <w:rFonts w:eastAsia="Times New Roman"/>
                <w:szCs w:val="20"/>
              </w:rPr>
            </w:pPr>
            <w:proofErr w:type="spellStart"/>
            <w:r>
              <w:rPr>
                <w:rFonts w:eastAsia="Times New Roman"/>
                <w:szCs w:val="20"/>
              </w:rPr>
              <w:t>tijdelijkDeelVan</w:t>
            </w:r>
            <w:proofErr w:type="spellEnd"/>
          </w:p>
        </w:tc>
      </w:tr>
      <w:tr w:rsidR="0011326A" w:rsidRPr="00231950" w14:paraId="57AB4C3E" w14:textId="77777777" w:rsidTr="00B64EFA">
        <w:trPr>
          <w:divId w:val="736977675"/>
          <w:tblCellSpacing w:w="0" w:type="dxa"/>
        </w:trPr>
        <w:tc>
          <w:tcPr>
            <w:tcW w:w="1500" w:type="pct"/>
            <w:tcBorders>
              <w:top w:val="nil"/>
              <w:left w:val="nil"/>
              <w:bottom w:val="nil"/>
              <w:right w:val="nil"/>
            </w:tcBorders>
            <w:hideMark/>
          </w:tcPr>
          <w:p w14:paraId="10CBE357" w14:textId="77777777" w:rsidR="0011326A" w:rsidRPr="00231950" w:rsidRDefault="0011326A" w:rsidP="001F61D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8DD2A43" w14:textId="388B2B24" w:rsidR="0011326A" w:rsidRPr="00231950" w:rsidRDefault="006E4E5D" w:rsidP="001F61D0">
            <w:pPr>
              <w:rPr>
                <w:rFonts w:eastAsia="Times New Roman"/>
                <w:szCs w:val="20"/>
              </w:rPr>
            </w:pPr>
            <w:r w:rsidRPr="006E4E5D">
              <w:rPr>
                <w:szCs w:val="20"/>
              </w:rPr>
              <w:t>Attribuut dat de relatie aangeeft tussen twee Regelingen, waarbij de Regeling die een tijdelijk deel is tijdelijk voorrang heeft boven de Regeling waarmee het deze relatie heeft.</w:t>
            </w:r>
          </w:p>
        </w:tc>
      </w:tr>
      <w:tr w:rsidR="0011326A" w:rsidRPr="00231950" w14:paraId="5BF87B65" w14:textId="77777777" w:rsidTr="00B64EFA">
        <w:trPr>
          <w:divId w:val="736977675"/>
          <w:tblCellSpacing w:w="0" w:type="dxa"/>
        </w:trPr>
        <w:tc>
          <w:tcPr>
            <w:tcW w:w="1500" w:type="pct"/>
            <w:tcBorders>
              <w:top w:val="nil"/>
              <w:left w:val="nil"/>
              <w:bottom w:val="nil"/>
              <w:right w:val="nil"/>
            </w:tcBorders>
            <w:hideMark/>
          </w:tcPr>
          <w:p w14:paraId="6198C2C2" w14:textId="77777777" w:rsidR="0011326A" w:rsidRPr="00231950" w:rsidRDefault="0011326A" w:rsidP="001F61D0">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3C747D52" w14:textId="6ACEE3A5" w:rsidR="0011326A" w:rsidRPr="00231950" w:rsidRDefault="0037064F" w:rsidP="001F61D0">
            <w:pPr>
              <w:rPr>
                <w:rFonts w:eastAsia="Times New Roman"/>
                <w:szCs w:val="20"/>
              </w:rPr>
            </w:pPr>
            <w:r>
              <w:rPr>
                <w:rFonts w:eastAsia="Times New Roman"/>
                <w:szCs w:val="20"/>
              </w:rPr>
              <w:t>Regeling</w:t>
            </w:r>
          </w:p>
        </w:tc>
      </w:tr>
      <w:tr w:rsidR="0011326A" w:rsidRPr="009F0944" w14:paraId="7B88780C" w14:textId="77777777" w:rsidTr="00B64EFA">
        <w:trPr>
          <w:divId w:val="736977675"/>
          <w:tblCellSpacing w:w="0" w:type="dxa"/>
        </w:trPr>
        <w:tc>
          <w:tcPr>
            <w:tcW w:w="1500" w:type="pct"/>
            <w:tcBorders>
              <w:top w:val="nil"/>
              <w:left w:val="nil"/>
              <w:bottom w:val="nil"/>
              <w:right w:val="nil"/>
            </w:tcBorders>
          </w:tcPr>
          <w:p w14:paraId="66A2ABE7" w14:textId="77777777" w:rsidR="0011326A" w:rsidRPr="00231950" w:rsidRDefault="0011326A" w:rsidP="001F61D0">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5E246B84" w14:textId="7791D36F" w:rsidR="00D21FE2" w:rsidRDefault="0011326A" w:rsidP="001F61D0">
            <w:pPr>
              <w:rPr>
                <w:rStyle w:val="Hyperlink"/>
                <w:rFonts w:eastAsia="Times New Roman"/>
                <w:color w:val="auto"/>
                <w:szCs w:val="20"/>
                <w:u w:val="none"/>
              </w:rPr>
            </w:pPr>
            <w:r>
              <w:rPr>
                <w:rStyle w:val="Hyperlink"/>
                <w:rFonts w:eastAsia="Times New Roman"/>
                <w:color w:val="auto"/>
                <w:szCs w:val="20"/>
                <w:u w:val="none"/>
              </w:rPr>
              <w:t>Een voorbeeld van een omgevingsdocument dat tijdelijk deel uitmaakt van een ander omgevingsdocument is als er een voorbereidingsbesluit wordt getroffen op een omgevingsplan.</w:t>
            </w:r>
          </w:p>
          <w:p w14:paraId="4E08B41C" w14:textId="363D824B" w:rsidR="0011326A" w:rsidRDefault="0011326A" w:rsidP="001F61D0">
            <w:pPr>
              <w:rPr>
                <w:rStyle w:val="Hyperlink"/>
                <w:rFonts w:eastAsia="Times New Roman"/>
                <w:color w:val="auto"/>
                <w:szCs w:val="20"/>
                <w:u w:val="none"/>
              </w:rPr>
            </w:pPr>
          </w:p>
          <w:p w14:paraId="32CFD4AE" w14:textId="30693898" w:rsidR="00D21FE2" w:rsidRPr="007E3947" w:rsidRDefault="0011326A" w:rsidP="001F61D0">
            <w:pPr>
              <w:rPr>
                <w:rStyle w:val="Hyperlink"/>
                <w:color w:val="auto"/>
                <w:szCs w:val="20"/>
                <w:u w:val="none"/>
              </w:rPr>
            </w:pPr>
            <w:r w:rsidRPr="007E3947">
              <w:rPr>
                <w:rStyle w:val="Hyperlink"/>
                <w:color w:val="auto"/>
                <w:szCs w:val="20"/>
                <w:u w:val="none"/>
              </w:rPr>
              <w:t>In het DSO is dit uitgewerkt als oplossing voor het meervoudig bronhouderschap (het concept dat het ene omgevingsdocument invloed kan uitoefenen op een ander omgevingsdocument). Momenteel zijn er twee gevallen bekend waarbij een Omgevingsdocument invloed kan uitoefenen op een ander omgevingsdocument.</w:t>
            </w:r>
          </w:p>
          <w:p w14:paraId="744A4592" w14:textId="6A1EF757" w:rsidR="0011326A" w:rsidRPr="002D0714" w:rsidRDefault="0011326A" w:rsidP="00A6491F">
            <w:pPr>
              <w:numPr>
                <w:ilvl w:val="0"/>
                <w:numId w:val="2"/>
              </w:numPr>
              <w:rPr>
                <w:rStyle w:val="Hyperlink"/>
                <w:color w:val="auto"/>
                <w:szCs w:val="20"/>
                <w:u w:val="none"/>
              </w:rPr>
            </w:pPr>
            <w:r w:rsidRPr="002D0714">
              <w:rPr>
                <w:rStyle w:val="Hyperlink"/>
                <w:color w:val="auto"/>
                <w:szCs w:val="20"/>
                <w:u w:val="none"/>
              </w:rPr>
              <w:t>Een voorbereidingsbesluit kan voorbeschermingsregels opstellen die tijdelijk deel uitmaken van een omgevingsplan</w:t>
            </w:r>
            <w:r>
              <w:rPr>
                <w:rStyle w:val="Hyperlink"/>
                <w:color w:val="auto"/>
                <w:szCs w:val="20"/>
                <w:u w:val="none"/>
              </w:rPr>
              <w:t>.</w:t>
            </w:r>
          </w:p>
          <w:p w14:paraId="605BF071" w14:textId="77777777" w:rsidR="0011326A" w:rsidRDefault="0011326A" w:rsidP="00A6491F">
            <w:pPr>
              <w:numPr>
                <w:ilvl w:val="0"/>
                <w:numId w:val="2"/>
              </w:numPr>
              <w:rPr>
                <w:rStyle w:val="Hyperlink"/>
                <w:color w:val="auto"/>
                <w:szCs w:val="20"/>
                <w:u w:val="none"/>
              </w:rPr>
            </w:pPr>
            <w:r w:rsidRPr="002D0714">
              <w:rPr>
                <w:rStyle w:val="Hyperlink"/>
                <w:color w:val="auto"/>
                <w:szCs w:val="20"/>
                <w:u w:val="none"/>
              </w:rPr>
              <w:t>Een reactieve interventie kan tijdelijk deel uitmaken van een omgevingsplan, doordat het een (deel van een) wijzigingsbesluit verwerpt.</w:t>
            </w:r>
          </w:p>
          <w:p w14:paraId="42240960" w14:textId="77777777" w:rsidR="0011326A" w:rsidRPr="00FB68E3" w:rsidRDefault="0011326A" w:rsidP="001F61D0">
            <w:pPr>
              <w:rPr>
                <w:rStyle w:val="Hyperlink"/>
                <w:rFonts w:eastAsia="Times New Roman"/>
                <w:color w:val="auto"/>
                <w:szCs w:val="20"/>
                <w:u w:val="none"/>
              </w:rPr>
            </w:pPr>
            <w:r>
              <w:rPr>
                <w:rStyle w:val="Hyperlink"/>
                <w:color w:val="auto"/>
                <w:szCs w:val="20"/>
                <w:u w:val="none"/>
              </w:rPr>
              <w:t xml:space="preserve">In beide gevallen prevaleert het </w:t>
            </w:r>
            <w:proofErr w:type="spellStart"/>
            <w:r>
              <w:rPr>
                <w:rStyle w:val="Hyperlink"/>
                <w:color w:val="auto"/>
                <w:szCs w:val="20"/>
                <w:u w:val="none"/>
              </w:rPr>
              <w:t>tijdelijkdeel</w:t>
            </w:r>
            <w:proofErr w:type="spellEnd"/>
            <w:r>
              <w:rPr>
                <w:rStyle w:val="Hyperlink"/>
                <w:color w:val="auto"/>
                <w:szCs w:val="20"/>
                <w:u w:val="none"/>
              </w:rPr>
              <w:t xml:space="preserve"> boven het omgevingsplan.</w:t>
            </w:r>
          </w:p>
        </w:tc>
      </w:tr>
      <w:tr w:rsidR="0011326A" w:rsidRPr="1F34DA09" w14:paraId="399231E4" w14:textId="77777777" w:rsidTr="00B64EFA">
        <w:trPr>
          <w:divId w:val="736977675"/>
          <w:tblCellSpacing w:w="0" w:type="dxa"/>
        </w:trPr>
        <w:tc>
          <w:tcPr>
            <w:tcW w:w="1500" w:type="pct"/>
            <w:tcBorders>
              <w:top w:val="nil"/>
              <w:left w:val="nil"/>
              <w:bottom w:val="nil"/>
              <w:right w:val="nil"/>
            </w:tcBorders>
          </w:tcPr>
          <w:p w14:paraId="3D724BD6" w14:textId="77777777" w:rsidR="0011326A" w:rsidRPr="00231950" w:rsidRDefault="0011326A" w:rsidP="001F61D0">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64D424BC" w14:textId="77777777" w:rsidR="0011326A" w:rsidRPr="1F34DA09" w:rsidRDefault="0011326A" w:rsidP="001F61D0">
            <w:pPr>
              <w:rPr>
                <w:szCs w:val="20"/>
              </w:rPr>
            </w:pPr>
            <w:proofErr w:type="spellStart"/>
            <w:r>
              <w:rPr>
                <w:szCs w:val="20"/>
              </w:rPr>
              <w:t>isTijdelijkDeelVan</w:t>
            </w:r>
            <w:proofErr w:type="spellEnd"/>
          </w:p>
        </w:tc>
      </w:tr>
      <w:tr w:rsidR="0011326A" w:rsidRPr="1F34DA09" w14:paraId="5ECB668F" w14:textId="77777777" w:rsidTr="00B64EFA">
        <w:trPr>
          <w:divId w:val="736977675"/>
          <w:tblCellSpacing w:w="0" w:type="dxa"/>
        </w:trPr>
        <w:tc>
          <w:tcPr>
            <w:tcW w:w="1500" w:type="pct"/>
            <w:tcBorders>
              <w:top w:val="nil"/>
              <w:left w:val="nil"/>
              <w:bottom w:val="nil"/>
              <w:right w:val="nil"/>
            </w:tcBorders>
          </w:tcPr>
          <w:p w14:paraId="3890B964" w14:textId="77777777" w:rsidR="0011326A" w:rsidRDefault="0011326A" w:rsidP="001F61D0">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232508B2" w14:textId="77777777" w:rsidR="0011326A" w:rsidRDefault="0011326A" w:rsidP="001F61D0">
            <w:pPr>
              <w:rPr>
                <w:szCs w:val="20"/>
              </w:rPr>
            </w:pPr>
            <w:r>
              <w:rPr>
                <w:rFonts w:eastAsia="Times New Roman"/>
                <w:szCs w:val="20"/>
              </w:rPr>
              <w:t>OP</w:t>
            </w:r>
          </w:p>
        </w:tc>
      </w:tr>
    </w:tbl>
    <w:p w14:paraId="4FFD38BA" w14:textId="77777777" w:rsidR="0011326A" w:rsidRPr="00EF3FC9" w:rsidRDefault="0011326A" w:rsidP="0011326A">
      <w:pPr>
        <w:pStyle w:val="Kop4"/>
        <w:divId w:val="736977675"/>
      </w:pPr>
      <w:bookmarkStart w:id="87" w:name="_Ref37969081"/>
      <w:r w:rsidRPr="00EF3FC9">
        <w:t xml:space="preserve">Relatiesoort </w:t>
      </w:r>
      <w:proofErr w:type="spellStart"/>
      <w:r>
        <w:t>opvolgerVan</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1326A" w:rsidRPr="00231950" w14:paraId="7FDD376E" w14:textId="77777777" w:rsidTr="00B64EFA">
        <w:trPr>
          <w:divId w:val="736977675"/>
          <w:tblCellSpacing w:w="0" w:type="dxa"/>
        </w:trPr>
        <w:tc>
          <w:tcPr>
            <w:tcW w:w="1500" w:type="pct"/>
            <w:tcBorders>
              <w:top w:val="nil"/>
              <w:left w:val="nil"/>
              <w:bottom w:val="nil"/>
              <w:right w:val="nil"/>
            </w:tcBorders>
            <w:hideMark/>
          </w:tcPr>
          <w:p w14:paraId="40762484" w14:textId="77777777" w:rsidR="0011326A" w:rsidRPr="00231950" w:rsidRDefault="0011326A" w:rsidP="003447E5">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F63B9D7" w14:textId="77777777" w:rsidR="0011326A" w:rsidRPr="00231950" w:rsidRDefault="0011326A" w:rsidP="003447E5">
            <w:pPr>
              <w:rPr>
                <w:rFonts w:eastAsia="Times New Roman"/>
                <w:szCs w:val="20"/>
              </w:rPr>
            </w:pPr>
            <w:proofErr w:type="spellStart"/>
            <w:r>
              <w:rPr>
                <w:rFonts w:eastAsia="Times New Roman"/>
                <w:szCs w:val="20"/>
              </w:rPr>
              <w:t>opvolgerVan</w:t>
            </w:r>
            <w:proofErr w:type="spellEnd"/>
          </w:p>
        </w:tc>
      </w:tr>
      <w:tr w:rsidR="0011326A" w:rsidRPr="00231950" w14:paraId="5BB0B439" w14:textId="77777777" w:rsidTr="00B64EFA">
        <w:trPr>
          <w:divId w:val="736977675"/>
          <w:tblCellSpacing w:w="0" w:type="dxa"/>
        </w:trPr>
        <w:tc>
          <w:tcPr>
            <w:tcW w:w="1500" w:type="pct"/>
            <w:tcBorders>
              <w:top w:val="nil"/>
              <w:left w:val="nil"/>
              <w:bottom w:val="nil"/>
              <w:right w:val="nil"/>
            </w:tcBorders>
            <w:hideMark/>
          </w:tcPr>
          <w:p w14:paraId="64A47E5B" w14:textId="77777777" w:rsidR="0011326A" w:rsidRPr="00231950" w:rsidRDefault="0011326A" w:rsidP="003447E5">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5904B98" w14:textId="2A8361EC" w:rsidR="0011326A" w:rsidRPr="00231950" w:rsidRDefault="00343F78" w:rsidP="003447E5">
            <w:pPr>
              <w:rPr>
                <w:rFonts w:eastAsia="Times New Roman"/>
                <w:szCs w:val="20"/>
              </w:rPr>
            </w:pPr>
            <w:r>
              <w:rPr>
                <w:szCs w:val="20"/>
              </w:rPr>
              <w:t>De</w:t>
            </w:r>
            <w:r w:rsidR="0011326A">
              <w:rPr>
                <w:szCs w:val="20"/>
              </w:rPr>
              <w:t xml:space="preserve"> </w:t>
            </w:r>
            <w:r>
              <w:rPr>
                <w:szCs w:val="20"/>
              </w:rPr>
              <w:t>Regeling</w:t>
            </w:r>
            <w:r w:rsidR="0011326A">
              <w:rPr>
                <w:szCs w:val="20"/>
              </w:rPr>
              <w:t xml:space="preserve"> </w:t>
            </w:r>
            <w:r>
              <w:rPr>
                <w:szCs w:val="20"/>
              </w:rPr>
              <w:t xml:space="preserve">die </w:t>
            </w:r>
            <w:r w:rsidR="006F51B7">
              <w:rPr>
                <w:szCs w:val="20"/>
              </w:rPr>
              <w:t>een andere Regeling vervangt (en daarmee de opvolger van de oude Regeling is)</w:t>
            </w:r>
            <w:r w:rsidR="0011326A">
              <w:rPr>
                <w:szCs w:val="20"/>
              </w:rPr>
              <w:t>.</w:t>
            </w:r>
          </w:p>
        </w:tc>
      </w:tr>
      <w:tr w:rsidR="0011326A" w:rsidRPr="00231950" w14:paraId="26A70D47" w14:textId="77777777" w:rsidTr="00B64EFA">
        <w:trPr>
          <w:divId w:val="736977675"/>
          <w:tblCellSpacing w:w="0" w:type="dxa"/>
        </w:trPr>
        <w:tc>
          <w:tcPr>
            <w:tcW w:w="1500" w:type="pct"/>
            <w:tcBorders>
              <w:top w:val="nil"/>
              <w:left w:val="nil"/>
              <w:bottom w:val="nil"/>
              <w:right w:val="nil"/>
            </w:tcBorders>
            <w:hideMark/>
          </w:tcPr>
          <w:p w14:paraId="24FEDCC7" w14:textId="77777777" w:rsidR="0011326A" w:rsidRPr="00231950" w:rsidRDefault="0011326A" w:rsidP="003447E5">
            <w:pPr>
              <w:rPr>
                <w:rFonts w:eastAsia="Times New Roman"/>
                <w:szCs w:val="20"/>
              </w:rPr>
            </w:pPr>
            <w:r w:rsidRPr="00231950">
              <w:rPr>
                <w:rFonts w:eastAsia="Times New Roman"/>
                <w:b/>
                <w:bCs/>
                <w:szCs w:val="20"/>
              </w:rPr>
              <w:lastRenderedPageBreak/>
              <w:t>Gerelateerd objecttype</w:t>
            </w:r>
          </w:p>
        </w:tc>
        <w:tc>
          <w:tcPr>
            <w:tcW w:w="3500" w:type="pct"/>
            <w:tcBorders>
              <w:top w:val="nil"/>
              <w:left w:val="nil"/>
              <w:bottom w:val="nil"/>
              <w:right w:val="nil"/>
            </w:tcBorders>
            <w:hideMark/>
          </w:tcPr>
          <w:p w14:paraId="6068919D" w14:textId="6D9EF094" w:rsidR="0011326A" w:rsidRPr="00231950" w:rsidRDefault="0037064F" w:rsidP="003447E5">
            <w:pPr>
              <w:rPr>
                <w:rFonts w:eastAsia="Times New Roman"/>
                <w:szCs w:val="20"/>
              </w:rPr>
            </w:pPr>
            <w:r>
              <w:rPr>
                <w:rFonts w:eastAsia="Times New Roman"/>
                <w:szCs w:val="20"/>
              </w:rPr>
              <w:t>Regeling</w:t>
            </w:r>
          </w:p>
        </w:tc>
      </w:tr>
      <w:tr w:rsidR="0011326A" w:rsidRPr="009F0944" w14:paraId="6F84FF6D" w14:textId="77777777" w:rsidTr="00B64EFA">
        <w:trPr>
          <w:divId w:val="736977675"/>
          <w:tblCellSpacing w:w="0" w:type="dxa"/>
        </w:trPr>
        <w:tc>
          <w:tcPr>
            <w:tcW w:w="1500" w:type="pct"/>
            <w:tcBorders>
              <w:top w:val="nil"/>
              <w:left w:val="nil"/>
              <w:bottom w:val="nil"/>
              <w:right w:val="nil"/>
            </w:tcBorders>
          </w:tcPr>
          <w:p w14:paraId="71B51D14" w14:textId="77777777" w:rsidR="0011326A" w:rsidRPr="00231950" w:rsidRDefault="0011326A" w:rsidP="003447E5">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4C2982A0" w14:textId="77777777" w:rsidR="0011326A" w:rsidRPr="00FB68E3" w:rsidRDefault="0011326A" w:rsidP="003447E5">
            <w:pPr>
              <w:rPr>
                <w:rStyle w:val="Hyperlink"/>
                <w:rFonts w:eastAsia="Times New Roman"/>
                <w:color w:val="auto"/>
                <w:szCs w:val="20"/>
                <w:u w:val="none"/>
              </w:rPr>
            </w:pPr>
            <w:r>
              <w:rPr>
                <w:rStyle w:val="Hyperlink"/>
                <w:rFonts w:eastAsia="Times New Roman"/>
                <w:color w:val="auto"/>
                <w:szCs w:val="20"/>
                <w:u w:val="none"/>
              </w:rPr>
              <w:t xml:space="preserve">Een </w:t>
            </w:r>
            <w:r w:rsidRPr="00A2212B">
              <w:rPr>
                <w:rStyle w:val="Hyperlink"/>
                <w:rFonts w:eastAsia="Times New Roman"/>
                <w:color w:val="auto"/>
                <w:szCs w:val="20"/>
                <w:u w:val="none"/>
              </w:rPr>
              <w:t>omgevingsdocument k</w:t>
            </w:r>
            <w:r w:rsidRPr="00A2212B">
              <w:rPr>
                <w:rStyle w:val="Hyperlink"/>
                <w:color w:val="auto"/>
                <w:szCs w:val="20"/>
                <w:u w:val="none"/>
              </w:rPr>
              <w:t>an een ander omgevingsdocument</w:t>
            </w:r>
            <w:r>
              <w:rPr>
                <w:rStyle w:val="Hyperlink"/>
                <w:color w:val="auto"/>
                <w:szCs w:val="20"/>
                <w:u w:val="none"/>
              </w:rPr>
              <w:t xml:space="preserve"> opvolgen</w:t>
            </w:r>
            <w:r w:rsidRPr="00A2212B">
              <w:rPr>
                <w:rStyle w:val="Hyperlink"/>
                <w:color w:val="auto"/>
                <w:szCs w:val="20"/>
                <w:u w:val="none"/>
              </w:rPr>
              <w:t>. Hiermee wordt aangegeven dat dit gebeurd is.</w:t>
            </w:r>
            <w:r>
              <w:rPr>
                <w:rStyle w:val="Hyperlink"/>
              </w:rPr>
              <w:t xml:space="preserve"> </w:t>
            </w:r>
          </w:p>
        </w:tc>
      </w:tr>
      <w:tr w:rsidR="0011326A" w:rsidRPr="1F34DA09" w14:paraId="0D6FB217" w14:textId="77777777" w:rsidTr="00B64EFA">
        <w:trPr>
          <w:divId w:val="736977675"/>
          <w:tblCellSpacing w:w="0" w:type="dxa"/>
        </w:trPr>
        <w:tc>
          <w:tcPr>
            <w:tcW w:w="1500" w:type="pct"/>
            <w:tcBorders>
              <w:top w:val="nil"/>
              <w:left w:val="nil"/>
              <w:bottom w:val="nil"/>
              <w:right w:val="nil"/>
            </w:tcBorders>
          </w:tcPr>
          <w:p w14:paraId="5C47E77D" w14:textId="77777777" w:rsidR="0011326A" w:rsidRPr="00231950" w:rsidRDefault="0011326A" w:rsidP="003447E5">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4D88A005" w14:textId="77777777" w:rsidR="0011326A" w:rsidRPr="1F34DA09" w:rsidRDefault="0011326A" w:rsidP="003447E5">
            <w:pPr>
              <w:rPr>
                <w:szCs w:val="20"/>
              </w:rPr>
            </w:pPr>
            <w:proofErr w:type="spellStart"/>
            <w:r>
              <w:rPr>
                <w:szCs w:val="20"/>
              </w:rPr>
              <w:t>isOpvolgerVan</w:t>
            </w:r>
            <w:proofErr w:type="spellEnd"/>
          </w:p>
        </w:tc>
      </w:tr>
      <w:tr w:rsidR="0011326A" w:rsidRPr="1F34DA09" w14:paraId="7AC37766" w14:textId="77777777" w:rsidTr="00B64EFA">
        <w:trPr>
          <w:divId w:val="736977675"/>
          <w:tblCellSpacing w:w="0" w:type="dxa"/>
        </w:trPr>
        <w:tc>
          <w:tcPr>
            <w:tcW w:w="1500" w:type="pct"/>
            <w:tcBorders>
              <w:top w:val="nil"/>
              <w:left w:val="nil"/>
              <w:bottom w:val="nil"/>
              <w:right w:val="nil"/>
            </w:tcBorders>
          </w:tcPr>
          <w:p w14:paraId="110FE0C5" w14:textId="77777777" w:rsidR="0011326A" w:rsidRDefault="0011326A" w:rsidP="003447E5">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292E92D3" w14:textId="77777777" w:rsidR="0011326A" w:rsidRDefault="0011326A" w:rsidP="003447E5">
            <w:pPr>
              <w:rPr>
                <w:szCs w:val="20"/>
              </w:rPr>
            </w:pPr>
            <w:r>
              <w:rPr>
                <w:rFonts w:eastAsia="Times New Roman"/>
                <w:szCs w:val="20"/>
              </w:rPr>
              <w:t>OP</w:t>
            </w:r>
          </w:p>
        </w:tc>
      </w:tr>
    </w:tbl>
    <w:bookmarkEnd w:id="87"/>
    <w:p w14:paraId="30AB7629" w14:textId="77777777" w:rsidR="0011326A" w:rsidRDefault="0011326A" w:rsidP="0011326A">
      <w:pPr>
        <w:pStyle w:val="Kop4"/>
        <w:divId w:val="736977675"/>
      </w:pPr>
      <w:r>
        <w:t>Relatiesoort heeft regelingsgebied</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1326A" w:rsidRPr="00231950" w14:paraId="3AD56D27" w14:textId="77777777" w:rsidTr="00B64EFA">
        <w:trPr>
          <w:divId w:val="736977675"/>
          <w:tblCellSpacing w:w="0" w:type="dxa"/>
        </w:trPr>
        <w:tc>
          <w:tcPr>
            <w:tcW w:w="1500" w:type="pct"/>
            <w:tcBorders>
              <w:top w:val="nil"/>
              <w:left w:val="nil"/>
              <w:bottom w:val="nil"/>
              <w:right w:val="nil"/>
            </w:tcBorders>
            <w:hideMark/>
          </w:tcPr>
          <w:p w14:paraId="3CE0D82A" w14:textId="77777777" w:rsidR="0011326A" w:rsidRPr="00231950" w:rsidRDefault="0011326A" w:rsidP="001F4A83">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8D191DC" w14:textId="77777777" w:rsidR="0011326A" w:rsidRPr="00231950" w:rsidRDefault="0011326A" w:rsidP="001F4A83">
            <w:pPr>
              <w:rPr>
                <w:rFonts w:eastAsia="Times New Roman"/>
                <w:szCs w:val="20"/>
              </w:rPr>
            </w:pPr>
            <w:r>
              <w:rPr>
                <w:rFonts w:eastAsia="Times New Roman"/>
                <w:szCs w:val="20"/>
              </w:rPr>
              <w:t>heeft regelingsgebied</w:t>
            </w:r>
          </w:p>
        </w:tc>
      </w:tr>
      <w:tr w:rsidR="0011326A" w:rsidRPr="00231950" w14:paraId="5F0C6DC2" w14:textId="77777777" w:rsidTr="00B64EFA">
        <w:trPr>
          <w:divId w:val="736977675"/>
          <w:tblCellSpacing w:w="0" w:type="dxa"/>
        </w:trPr>
        <w:tc>
          <w:tcPr>
            <w:tcW w:w="1500" w:type="pct"/>
            <w:tcBorders>
              <w:top w:val="nil"/>
              <w:left w:val="nil"/>
              <w:bottom w:val="nil"/>
              <w:right w:val="nil"/>
            </w:tcBorders>
            <w:hideMark/>
          </w:tcPr>
          <w:p w14:paraId="28C94EE8" w14:textId="77777777" w:rsidR="0011326A" w:rsidRPr="00231950" w:rsidRDefault="0011326A" w:rsidP="001F4A83">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DE4D6AC" w14:textId="3B020547" w:rsidR="0011326A" w:rsidRPr="00231950" w:rsidRDefault="00347AD4" w:rsidP="001F4A83">
            <w:pPr>
              <w:rPr>
                <w:rFonts w:eastAsia="Times New Roman"/>
                <w:szCs w:val="20"/>
              </w:rPr>
            </w:pPr>
            <w:r w:rsidRPr="00347AD4">
              <w:rPr>
                <w:szCs w:val="20"/>
              </w:rPr>
              <w:t>Een Regeling heeft een regelingsgebied, het gebied waar de gehele regeling regels of beleid over stelt.</w:t>
            </w:r>
          </w:p>
        </w:tc>
      </w:tr>
      <w:tr w:rsidR="0011326A" w:rsidRPr="00231950" w14:paraId="24ED7511" w14:textId="77777777" w:rsidTr="00B64EFA">
        <w:trPr>
          <w:divId w:val="736977675"/>
          <w:tblCellSpacing w:w="0" w:type="dxa"/>
        </w:trPr>
        <w:tc>
          <w:tcPr>
            <w:tcW w:w="1500" w:type="pct"/>
            <w:tcBorders>
              <w:top w:val="nil"/>
              <w:left w:val="nil"/>
              <w:bottom w:val="nil"/>
              <w:right w:val="nil"/>
            </w:tcBorders>
            <w:hideMark/>
          </w:tcPr>
          <w:p w14:paraId="7ADB8D2E" w14:textId="77777777" w:rsidR="0011326A" w:rsidRPr="00231950" w:rsidRDefault="0011326A" w:rsidP="001F4A83">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53C41884" w14:textId="77777777" w:rsidR="0011326A" w:rsidRPr="00231950" w:rsidRDefault="0011326A" w:rsidP="001F4A83">
            <w:pPr>
              <w:rPr>
                <w:rFonts w:eastAsia="Times New Roman"/>
                <w:szCs w:val="20"/>
              </w:rPr>
            </w:pPr>
            <w:r>
              <w:rPr>
                <w:rFonts w:eastAsia="Times New Roman"/>
                <w:szCs w:val="20"/>
              </w:rPr>
              <w:t>Locatie</w:t>
            </w:r>
          </w:p>
        </w:tc>
      </w:tr>
      <w:tr w:rsidR="0011326A" w:rsidRPr="009F0944" w14:paraId="33C99E5F" w14:textId="77777777" w:rsidTr="00B64EFA">
        <w:trPr>
          <w:divId w:val="736977675"/>
          <w:tblCellSpacing w:w="0" w:type="dxa"/>
        </w:trPr>
        <w:tc>
          <w:tcPr>
            <w:tcW w:w="1500" w:type="pct"/>
            <w:tcBorders>
              <w:top w:val="nil"/>
              <w:left w:val="nil"/>
              <w:bottom w:val="nil"/>
              <w:right w:val="nil"/>
            </w:tcBorders>
          </w:tcPr>
          <w:p w14:paraId="44B0E358" w14:textId="77777777" w:rsidR="0011326A" w:rsidRPr="00231950" w:rsidRDefault="0011326A" w:rsidP="001F4A83">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565215D8" w14:textId="77777777" w:rsidR="0011326A" w:rsidRDefault="0011326A" w:rsidP="001F4A83">
            <w:pPr>
              <w:rPr>
                <w:szCs w:val="20"/>
              </w:rPr>
            </w:pPr>
            <w:r w:rsidRPr="1F34DA09">
              <w:rPr>
                <w:szCs w:val="20"/>
              </w:rPr>
              <w:t>Een</w:t>
            </w:r>
            <w:r>
              <w:rPr>
                <w:szCs w:val="20"/>
              </w:rPr>
              <w:t xml:space="preserve"> regelingsgebied wordt expliciet meegeleverd met een aanlevering vanuit IMOW. In IMOW is dit een objecttype, in het CIMOW wordt dit gezien als relatie tussen het omgevingsdocument en de locatie.</w:t>
            </w:r>
          </w:p>
          <w:p w14:paraId="3EB4DBBF" w14:textId="77777777" w:rsidR="00BD32AE" w:rsidRDefault="00BD32AE" w:rsidP="001F4A83">
            <w:pPr>
              <w:rPr>
                <w:rStyle w:val="Hyperlink"/>
                <w:szCs w:val="20"/>
              </w:rPr>
            </w:pPr>
          </w:p>
          <w:p w14:paraId="510E7C76" w14:textId="0F8FD448" w:rsidR="00BD32AE" w:rsidRPr="00023EF7" w:rsidRDefault="00023EF7" w:rsidP="001F4A83">
            <w:pPr>
              <w:rPr>
                <w:rStyle w:val="Hyperlink"/>
                <w:rFonts w:eastAsia="Times New Roman"/>
                <w:szCs w:val="20"/>
                <w:u w:val="none"/>
              </w:rPr>
            </w:pPr>
            <w:r>
              <w:rPr>
                <w:rStyle w:val="Hyperlink"/>
                <w:color w:val="auto"/>
                <w:u w:val="none"/>
              </w:rPr>
              <w:t xml:space="preserve">Het regelingsgebied </w:t>
            </w:r>
            <w:r w:rsidR="00BD32AE" w:rsidRPr="00023EF7">
              <w:rPr>
                <w:rStyle w:val="Hyperlink"/>
                <w:color w:val="auto"/>
                <w:u w:val="none"/>
              </w:rPr>
              <w:t xml:space="preserve">is niet </w:t>
            </w:r>
            <w:r w:rsidR="00E430A5" w:rsidRPr="00023EF7">
              <w:rPr>
                <w:rStyle w:val="Hyperlink"/>
                <w:color w:val="auto"/>
                <w:u w:val="none"/>
              </w:rPr>
              <w:t xml:space="preserve">altijd </w:t>
            </w:r>
            <w:r w:rsidR="00BD32AE" w:rsidRPr="00023EF7">
              <w:rPr>
                <w:rStyle w:val="Hyperlink"/>
                <w:color w:val="auto"/>
                <w:u w:val="none"/>
              </w:rPr>
              <w:t>hetzelfde als h</w:t>
            </w:r>
            <w:r w:rsidR="00E430A5" w:rsidRPr="00023EF7">
              <w:rPr>
                <w:rStyle w:val="Hyperlink"/>
                <w:color w:val="auto"/>
                <w:u w:val="none"/>
              </w:rPr>
              <w:t xml:space="preserve">et Ambtsgebied. Er zijn Regelingen, zoals bijv. een projectbesluit of een Instructie waarbij het </w:t>
            </w:r>
            <w:r>
              <w:rPr>
                <w:rStyle w:val="Hyperlink"/>
                <w:color w:val="auto"/>
                <w:u w:val="none"/>
              </w:rPr>
              <w:t>r</w:t>
            </w:r>
            <w:r w:rsidR="00E430A5" w:rsidRPr="00023EF7">
              <w:rPr>
                <w:rStyle w:val="Hyperlink"/>
                <w:color w:val="auto"/>
                <w:u w:val="none"/>
              </w:rPr>
              <w:t xml:space="preserve">egelingsgebied anders is dan </w:t>
            </w:r>
            <w:r w:rsidRPr="00023EF7">
              <w:rPr>
                <w:rStyle w:val="Hyperlink"/>
                <w:color w:val="auto"/>
                <w:u w:val="none"/>
              </w:rPr>
              <w:t>een Ambtsgebied.</w:t>
            </w:r>
          </w:p>
        </w:tc>
      </w:tr>
      <w:tr w:rsidR="0011326A" w:rsidRPr="1F34DA09" w14:paraId="0BEDF54C" w14:textId="77777777" w:rsidTr="00B64EFA">
        <w:trPr>
          <w:divId w:val="736977675"/>
          <w:tblCellSpacing w:w="0" w:type="dxa"/>
        </w:trPr>
        <w:tc>
          <w:tcPr>
            <w:tcW w:w="1500" w:type="pct"/>
            <w:tcBorders>
              <w:top w:val="nil"/>
              <w:left w:val="nil"/>
              <w:bottom w:val="nil"/>
              <w:right w:val="nil"/>
            </w:tcBorders>
          </w:tcPr>
          <w:p w14:paraId="58CD84BE" w14:textId="77777777" w:rsidR="0011326A" w:rsidRPr="00231950" w:rsidRDefault="0011326A" w:rsidP="001F4A83">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5F6A4BE2" w14:textId="77777777" w:rsidR="0011326A" w:rsidRPr="1F34DA09" w:rsidRDefault="0011326A" w:rsidP="001F4A83">
            <w:pPr>
              <w:rPr>
                <w:szCs w:val="20"/>
              </w:rPr>
            </w:pPr>
            <w:r>
              <w:rPr>
                <w:szCs w:val="20"/>
              </w:rPr>
              <w:t>locatieaanduiding</w:t>
            </w:r>
          </w:p>
        </w:tc>
      </w:tr>
      <w:tr w:rsidR="0011326A" w:rsidRPr="1F34DA09" w14:paraId="06D371DA" w14:textId="77777777" w:rsidTr="00B64EFA">
        <w:trPr>
          <w:divId w:val="736977675"/>
          <w:tblCellSpacing w:w="0" w:type="dxa"/>
        </w:trPr>
        <w:tc>
          <w:tcPr>
            <w:tcW w:w="1500" w:type="pct"/>
            <w:tcBorders>
              <w:top w:val="nil"/>
              <w:left w:val="nil"/>
              <w:bottom w:val="nil"/>
              <w:right w:val="nil"/>
            </w:tcBorders>
          </w:tcPr>
          <w:p w14:paraId="42E81011" w14:textId="77777777" w:rsidR="0011326A" w:rsidRDefault="0011326A" w:rsidP="001F4A83">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5BBD4380" w14:textId="77777777" w:rsidR="0011326A" w:rsidRDefault="0011326A" w:rsidP="001F4A83">
            <w:pPr>
              <w:rPr>
                <w:szCs w:val="20"/>
              </w:rPr>
            </w:pPr>
            <w:r>
              <w:rPr>
                <w:rFonts w:eastAsia="Times New Roman"/>
                <w:szCs w:val="20"/>
              </w:rPr>
              <w:t>OW</w:t>
            </w:r>
          </w:p>
        </w:tc>
      </w:tr>
    </w:tbl>
    <w:p w14:paraId="253865FD" w14:textId="04220204" w:rsidR="00117560" w:rsidRDefault="00117560" w:rsidP="00935969">
      <w:pPr>
        <w:pStyle w:val="Kop3"/>
        <w:divId w:val="736977675"/>
      </w:pPr>
      <w:bookmarkStart w:id="88" w:name="_Toc92286625"/>
      <w:r>
        <w:t>Objecttype Omgevingsvergunning</w:t>
      </w:r>
      <w:bookmarkEnd w:id="88"/>
    </w:p>
    <w:p w14:paraId="69022AD6" w14:textId="7F6A20CC" w:rsidR="002C4173" w:rsidRDefault="002C4173" w:rsidP="00A70F56">
      <w:pPr>
        <w:pStyle w:val="Kop4"/>
        <w:divId w:val="736977675"/>
      </w:pPr>
      <w:r>
        <w:t>Attribuutsoort referentienummer</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2C4173" w:rsidRPr="00231950" w14:paraId="04666826" w14:textId="77777777" w:rsidTr="00B64EFA">
        <w:trPr>
          <w:divId w:val="736977675"/>
          <w:tblCellSpacing w:w="0" w:type="dxa"/>
        </w:trPr>
        <w:tc>
          <w:tcPr>
            <w:tcW w:w="1500" w:type="pct"/>
            <w:tcBorders>
              <w:top w:val="nil"/>
              <w:left w:val="nil"/>
              <w:bottom w:val="nil"/>
              <w:right w:val="nil"/>
            </w:tcBorders>
            <w:hideMark/>
          </w:tcPr>
          <w:p w14:paraId="13323022" w14:textId="77777777" w:rsidR="002C4173" w:rsidRPr="00231950" w:rsidRDefault="002C4173" w:rsidP="0004726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76D3A68" w14:textId="63BE7D94" w:rsidR="002C4173" w:rsidRPr="00231950" w:rsidRDefault="004002A3" w:rsidP="0004726D">
            <w:pPr>
              <w:rPr>
                <w:rFonts w:eastAsia="Times New Roman"/>
                <w:szCs w:val="20"/>
              </w:rPr>
            </w:pPr>
            <w:r>
              <w:rPr>
                <w:rFonts w:eastAsia="Times New Roman"/>
                <w:szCs w:val="20"/>
              </w:rPr>
              <w:t>referentienummer</w:t>
            </w:r>
          </w:p>
        </w:tc>
      </w:tr>
      <w:tr w:rsidR="002C4173" w:rsidRPr="00231950" w14:paraId="6A2476C3" w14:textId="77777777" w:rsidTr="00B64EFA">
        <w:trPr>
          <w:divId w:val="736977675"/>
          <w:tblCellSpacing w:w="0" w:type="dxa"/>
        </w:trPr>
        <w:tc>
          <w:tcPr>
            <w:tcW w:w="1500" w:type="pct"/>
            <w:tcBorders>
              <w:top w:val="nil"/>
              <w:left w:val="nil"/>
              <w:bottom w:val="nil"/>
              <w:right w:val="nil"/>
            </w:tcBorders>
            <w:hideMark/>
          </w:tcPr>
          <w:p w14:paraId="67B62E67" w14:textId="77777777" w:rsidR="002C4173" w:rsidRPr="00231950" w:rsidRDefault="002C4173" w:rsidP="0004726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31F12E3" w14:textId="72E5F381" w:rsidR="002C4173" w:rsidRPr="00231950" w:rsidRDefault="00BE3C3B" w:rsidP="0004726D">
            <w:pPr>
              <w:rPr>
                <w:rFonts w:eastAsia="Times New Roman"/>
                <w:szCs w:val="20"/>
              </w:rPr>
            </w:pPr>
            <w:r>
              <w:rPr>
                <w:rFonts w:eastAsia="Times New Roman"/>
                <w:szCs w:val="20"/>
              </w:rPr>
              <w:t xml:space="preserve">Een </w:t>
            </w:r>
            <w:r w:rsidR="003A36B2">
              <w:rPr>
                <w:rFonts w:eastAsia="Times New Roman"/>
                <w:szCs w:val="20"/>
              </w:rPr>
              <w:t xml:space="preserve">waarde die door het bevoegd gezag toegekend is </w:t>
            </w:r>
            <w:r w:rsidR="00511B6A">
              <w:rPr>
                <w:rFonts w:eastAsia="Times New Roman"/>
                <w:szCs w:val="20"/>
              </w:rPr>
              <w:t xml:space="preserve">aan de omgevingsvergunning </w:t>
            </w:r>
            <w:r w:rsidR="003A36B2">
              <w:rPr>
                <w:rFonts w:eastAsia="Times New Roman"/>
                <w:szCs w:val="20"/>
              </w:rPr>
              <w:t>de t.b.v. het identificeren</w:t>
            </w:r>
            <w:r w:rsidR="00511B6A">
              <w:rPr>
                <w:rFonts w:eastAsia="Times New Roman"/>
                <w:szCs w:val="20"/>
              </w:rPr>
              <w:t xml:space="preserve"> ervan</w:t>
            </w:r>
            <w:r w:rsidR="003A36B2">
              <w:rPr>
                <w:rFonts w:eastAsia="Times New Roman"/>
                <w:szCs w:val="20"/>
              </w:rPr>
              <w:t>.</w:t>
            </w:r>
          </w:p>
        </w:tc>
      </w:tr>
      <w:tr w:rsidR="002C4173" w:rsidRPr="00231950" w14:paraId="7732AC41" w14:textId="77777777" w:rsidTr="00B64EFA">
        <w:trPr>
          <w:divId w:val="736977675"/>
          <w:tblCellSpacing w:w="0" w:type="dxa"/>
        </w:trPr>
        <w:tc>
          <w:tcPr>
            <w:tcW w:w="1500" w:type="pct"/>
            <w:tcBorders>
              <w:top w:val="nil"/>
              <w:left w:val="nil"/>
              <w:bottom w:val="nil"/>
              <w:right w:val="nil"/>
            </w:tcBorders>
            <w:hideMark/>
          </w:tcPr>
          <w:p w14:paraId="13ED110D" w14:textId="77777777" w:rsidR="002C4173" w:rsidRPr="00231950" w:rsidRDefault="002C4173" w:rsidP="0004726D">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08B3DD05" w14:textId="77777777" w:rsidR="002C4173" w:rsidRPr="00231950" w:rsidRDefault="002C4173" w:rsidP="0004726D">
            <w:pPr>
              <w:rPr>
                <w:rFonts w:eastAsia="Times New Roman"/>
                <w:szCs w:val="20"/>
              </w:rPr>
            </w:pPr>
            <w:proofErr w:type="spellStart"/>
            <w:r>
              <w:rPr>
                <w:rFonts w:eastAsia="Times New Roman"/>
                <w:szCs w:val="20"/>
              </w:rPr>
              <w:t>CharacterString</w:t>
            </w:r>
            <w:proofErr w:type="spellEnd"/>
          </w:p>
        </w:tc>
      </w:tr>
      <w:tr w:rsidR="002C4173" w:rsidRPr="00231950" w14:paraId="414B75C0" w14:textId="77777777" w:rsidTr="00B64EFA">
        <w:trPr>
          <w:divId w:val="736977675"/>
          <w:tblCellSpacing w:w="0" w:type="dxa"/>
        </w:trPr>
        <w:tc>
          <w:tcPr>
            <w:tcW w:w="1500" w:type="pct"/>
            <w:tcBorders>
              <w:top w:val="nil"/>
              <w:left w:val="nil"/>
              <w:bottom w:val="nil"/>
              <w:right w:val="nil"/>
            </w:tcBorders>
          </w:tcPr>
          <w:p w14:paraId="6E073697" w14:textId="77777777" w:rsidR="002C4173" w:rsidRPr="00231950" w:rsidRDefault="002C4173" w:rsidP="0004726D">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25C63E29" w14:textId="77777777" w:rsidR="002C4173" w:rsidRPr="00231950" w:rsidRDefault="002C4173" w:rsidP="0004726D">
            <w:pPr>
              <w:rPr>
                <w:rFonts w:eastAsia="Times New Roman"/>
                <w:szCs w:val="20"/>
              </w:rPr>
            </w:pPr>
            <w:r>
              <w:rPr>
                <w:rFonts w:eastAsia="Times New Roman"/>
                <w:szCs w:val="20"/>
              </w:rPr>
              <w:t>OP</w:t>
            </w:r>
          </w:p>
        </w:tc>
      </w:tr>
    </w:tbl>
    <w:p w14:paraId="7FFB4A37" w14:textId="77777777" w:rsidR="00DE1BD5" w:rsidRDefault="00DE1BD5" w:rsidP="00DE1BD5">
      <w:pPr>
        <w:pStyle w:val="Kop4"/>
        <w:divId w:val="736977675"/>
      </w:pPr>
      <w:r>
        <w:t>Attribuutsoort type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E1BD5" w:rsidRPr="00231950" w14:paraId="6C4366FC" w14:textId="77777777" w:rsidTr="00B64EFA">
        <w:trPr>
          <w:divId w:val="736977675"/>
          <w:tblCellSpacing w:w="0" w:type="dxa"/>
        </w:trPr>
        <w:tc>
          <w:tcPr>
            <w:tcW w:w="1500" w:type="pct"/>
            <w:tcBorders>
              <w:top w:val="nil"/>
              <w:left w:val="nil"/>
              <w:bottom w:val="nil"/>
              <w:right w:val="nil"/>
            </w:tcBorders>
            <w:hideMark/>
          </w:tcPr>
          <w:p w14:paraId="665B1BD6" w14:textId="77777777" w:rsidR="00DE1BD5" w:rsidRPr="00231950" w:rsidRDefault="00DE1BD5" w:rsidP="0004726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5047C452" w14:textId="77777777" w:rsidR="00DE1BD5" w:rsidRPr="00231950" w:rsidRDefault="00DE1BD5" w:rsidP="0004726D">
            <w:pPr>
              <w:rPr>
                <w:rFonts w:eastAsia="Times New Roman"/>
                <w:szCs w:val="20"/>
              </w:rPr>
            </w:pPr>
            <w:r>
              <w:rPr>
                <w:rFonts w:eastAsia="Times New Roman"/>
                <w:szCs w:val="20"/>
              </w:rPr>
              <w:t>Type</w:t>
            </w:r>
          </w:p>
        </w:tc>
      </w:tr>
      <w:tr w:rsidR="00DE1BD5" w:rsidRPr="00231950" w14:paraId="3546608C" w14:textId="77777777" w:rsidTr="00B64EFA">
        <w:trPr>
          <w:divId w:val="736977675"/>
          <w:tblCellSpacing w:w="0" w:type="dxa"/>
        </w:trPr>
        <w:tc>
          <w:tcPr>
            <w:tcW w:w="1500" w:type="pct"/>
            <w:tcBorders>
              <w:top w:val="nil"/>
              <w:left w:val="nil"/>
              <w:bottom w:val="nil"/>
              <w:right w:val="nil"/>
            </w:tcBorders>
            <w:hideMark/>
          </w:tcPr>
          <w:p w14:paraId="70D2D2A5" w14:textId="77777777" w:rsidR="00DE1BD5" w:rsidRPr="00231950" w:rsidRDefault="00DE1BD5" w:rsidP="0004726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9C5D341" w14:textId="64768A8B" w:rsidR="00DE1BD5" w:rsidRPr="00231950" w:rsidRDefault="00DE1BD5" w:rsidP="00DE1BD5">
            <w:pPr>
              <w:rPr>
                <w:rFonts w:eastAsia="Times New Roman"/>
                <w:szCs w:val="20"/>
              </w:rPr>
            </w:pPr>
            <w:r>
              <w:rPr>
                <w:rFonts w:eastAsia="Times New Roman"/>
                <w:szCs w:val="20"/>
              </w:rPr>
              <w:t xml:space="preserve">Het type Vergunning dat aangeleverd wordt. </w:t>
            </w:r>
          </w:p>
        </w:tc>
      </w:tr>
      <w:tr w:rsidR="00D527B2" w:rsidRPr="00231950" w14:paraId="4108A84A" w14:textId="77777777" w:rsidTr="00B64EFA">
        <w:trPr>
          <w:divId w:val="736977675"/>
          <w:tblCellSpacing w:w="0" w:type="dxa"/>
        </w:trPr>
        <w:tc>
          <w:tcPr>
            <w:tcW w:w="1500" w:type="pct"/>
            <w:tcBorders>
              <w:top w:val="nil"/>
              <w:left w:val="nil"/>
              <w:bottom w:val="nil"/>
              <w:right w:val="nil"/>
            </w:tcBorders>
          </w:tcPr>
          <w:p w14:paraId="79015F16" w14:textId="0BF27407" w:rsidR="00D527B2" w:rsidRPr="00231950" w:rsidRDefault="00D527B2" w:rsidP="0004726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44A9CC1F" w14:textId="32544F3A" w:rsidR="00D527B2" w:rsidRDefault="00EB2A8F" w:rsidP="00DE1BD5">
            <w:pPr>
              <w:rPr>
                <w:rFonts w:eastAsia="Times New Roman"/>
                <w:szCs w:val="20"/>
              </w:rPr>
            </w:pPr>
            <w:r>
              <w:rPr>
                <w:rFonts w:eastAsia="Times New Roman"/>
                <w:szCs w:val="20"/>
              </w:rPr>
              <w:t>Op het moment van schrijven is er geen onderscheid gemaakt in typen omgevingsvergunningen.</w:t>
            </w:r>
            <w:r w:rsidR="00C93A6C">
              <w:rPr>
                <w:rFonts w:eastAsia="Times New Roman"/>
                <w:szCs w:val="20"/>
              </w:rPr>
              <w:t xml:space="preserve"> Echter zal dit nog komen.</w:t>
            </w:r>
          </w:p>
        </w:tc>
      </w:tr>
      <w:tr w:rsidR="00DE1BD5" w:rsidRPr="00231950" w14:paraId="642273E7" w14:textId="77777777" w:rsidTr="00B64EFA">
        <w:trPr>
          <w:divId w:val="736977675"/>
          <w:tblCellSpacing w:w="0" w:type="dxa"/>
        </w:trPr>
        <w:tc>
          <w:tcPr>
            <w:tcW w:w="1500" w:type="pct"/>
            <w:tcBorders>
              <w:top w:val="nil"/>
              <w:left w:val="nil"/>
              <w:bottom w:val="nil"/>
              <w:right w:val="nil"/>
            </w:tcBorders>
            <w:hideMark/>
          </w:tcPr>
          <w:p w14:paraId="67F29F1E" w14:textId="77777777" w:rsidR="00DE1BD5" w:rsidRPr="00231950" w:rsidRDefault="00DE1BD5" w:rsidP="0004726D">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61CF2DF1" w14:textId="3521CC53" w:rsidR="00DE1BD5" w:rsidRPr="00231950" w:rsidRDefault="00DE1BD5" w:rsidP="0004726D">
            <w:pPr>
              <w:rPr>
                <w:rFonts w:eastAsia="Times New Roman"/>
                <w:szCs w:val="20"/>
              </w:rPr>
            </w:pPr>
            <w:proofErr w:type="spellStart"/>
            <w:r>
              <w:rPr>
                <w:rFonts w:eastAsia="Times New Roman"/>
                <w:szCs w:val="20"/>
              </w:rPr>
              <w:t>Vergunningsoort</w:t>
            </w:r>
            <w:proofErr w:type="spellEnd"/>
          </w:p>
        </w:tc>
      </w:tr>
      <w:tr w:rsidR="00DE1BD5" w:rsidRPr="00231950" w14:paraId="275F6DAB" w14:textId="77777777" w:rsidTr="00B64EFA">
        <w:trPr>
          <w:divId w:val="736977675"/>
          <w:tblCellSpacing w:w="0" w:type="dxa"/>
        </w:trPr>
        <w:tc>
          <w:tcPr>
            <w:tcW w:w="1500" w:type="pct"/>
            <w:tcBorders>
              <w:top w:val="nil"/>
              <w:left w:val="nil"/>
              <w:bottom w:val="nil"/>
              <w:right w:val="nil"/>
            </w:tcBorders>
          </w:tcPr>
          <w:p w14:paraId="18C560B4" w14:textId="77777777" w:rsidR="00DE1BD5" w:rsidRPr="00231950" w:rsidRDefault="00DE1BD5" w:rsidP="0004726D">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671B8F90" w14:textId="77777777" w:rsidR="00DE1BD5" w:rsidRPr="00231950" w:rsidRDefault="00DE1BD5" w:rsidP="0004726D">
            <w:pPr>
              <w:rPr>
                <w:rFonts w:eastAsia="Times New Roman"/>
                <w:szCs w:val="20"/>
              </w:rPr>
            </w:pPr>
            <w:r>
              <w:rPr>
                <w:rFonts w:eastAsia="Times New Roman"/>
                <w:szCs w:val="20"/>
              </w:rPr>
              <w:t>OP</w:t>
            </w:r>
          </w:p>
        </w:tc>
      </w:tr>
    </w:tbl>
    <w:p w14:paraId="579AE357" w14:textId="0B4FAC9A" w:rsidR="00291589" w:rsidRDefault="00291589" w:rsidP="00291589">
      <w:pPr>
        <w:pStyle w:val="Kop4"/>
        <w:divId w:val="736977675"/>
      </w:pPr>
      <w:r>
        <w:t xml:space="preserve">Attribuutsoort </w:t>
      </w:r>
      <w:r w:rsidR="00C64647">
        <w:t>o</w:t>
      </w:r>
      <w:r>
        <w:t>mschrijving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291589" w:rsidRPr="00231950" w14:paraId="5E75E68B" w14:textId="77777777" w:rsidTr="00B64EFA">
        <w:trPr>
          <w:divId w:val="736977675"/>
          <w:tblCellSpacing w:w="0" w:type="dxa"/>
        </w:trPr>
        <w:tc>
          <w:tcPr>
            <w:tcW w:w="1500" w:type="pct"/>
            <w:tcBorders>
              <w:top w:val="nil"/>
              <w:left w:val="nil"/>
              <w:bottom w:val="nil"/>
              <w:right w:val="nil"/>
            </w:tcBorders>
            <w:hideMark/>
          </w:tcPr>
          <w:p w14:paraId="6C106AC7" w14:textId="77777777" w:rsidR="00291589" w:rsidRPr="00231950" w:rsidRDefault="00291589" w:rsidP="0004726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CDD3CE4" w14:textId="3C4F116B" w:rsidR="00291589" w:rsidRPr="00231950" w:rsidRDefault="00291589" w:rsidP="0004726D">
            <w:pPr>
              <w:rPr>
                <w:rFonts w:eastAsia="Times New Roman"/>
                <w:szCs w:val="20"/>
              </w:rPr>
            </w:pPr>
            <w:r>
              <w:rPr>
                <w:rFonts w:eastAsia="Times New Roman"/>
                <w:szCs w:val="20"/>
              </w:rPr>
              <w:t>Omschrijving</w:t>
            </w:r>
          </w:p>
        </w:tc>
      </w:tr>
      <w:tr w:rsidR="00291589" w:rsidRPr="00231950" w14:paraId="7D7C6238" w14:textId="77777777" w:rsidTr="00B64EFA">
        <w:trPr>
          <w:divId w:val="736977675"/>
          <w:tblCellSpacing w:w="0" w:type="dxa"/>
        </w:trPr>
        <w:tc>
          <w:tcPr>
            <w:tcW w:w="1500" w:type="pct"/>
            <w:tcBorders>
              <w:top w:val="nil"/>
              <w:left w:val="nil"/>
              <w:bottom w:val="nil"/>
              <w:right w:val="nil"/>
            </w:tcBorders>
            <w:hideMark/>
          </w:tcPr>
          <w:p w14:paraId="6C1A5C07" w14:textId="77777777" w:rsidR="00291589" w:rsidRPr="00231950" w:rsidRDefault="00291589" w:rsidP="0004726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A496A35" w14:textId="5DEA8631" w:rsidR="00291589" w:rsidRPr="00231950" w:rsidRDefault="00C93A6C" w:rsidP="0004726D">
            <w:pPr>
              <w:rPr>
                <w:rFonts w:eastAsia="Times New Roman"/>
                <w:szCs w:val="20"/>
              </w:rPr>
            </w:pPr>
            <w:r>
              <w:rPr>
                <w:rFonts w:eastAsia="Times New Roman"/>
                <w:szCs w:val="20"/>
              </w:rPr>
              <w:t>De inhoud</w:t>
            </w:r>
            <w:r w:rsidR="00357D43">
              <w:rPr>
                <w:rFonts w:eastAsia="Times New Roman"/>
                <w:szCs w:val="20"/>
              </w:rPr>
              <w:t>elijke omschrijving van de Omgevingsvergunning</w:t>
            </w:r>
            <w:r w:rsidR="00291589">
              <w:rPr>
                <w:rFonts w:eastAsia="Times New Roman"/>
                <w:szCs w:val="20"/>
              </w:rPr>
              <w:t xml:space="preserve">. </w:t>
            </w:r>
          </w:p>
        </w:tc>
      </w:tr>
      <w:tr w:rsidR="0096675A" w:rsidRPr="00231950" w14:paraId="50249624" w14:textId="77777777" w:rsidTr="00B64EFA">
        <w:trPr>
          <w:divId w:val="736977675"/>
          <w:tblCellSpacing w:w="0" w:type="dxa"/>
        </w:trPr>
        <w:tc>
          <w:tcPr>
            <w:tcW w:w="1500" w:type="pct"/>
            <w:tcBorders>
              <w:top w:val="nil"/>
              <w:left w:val="nil"/>
              <w:bottom w:val="nil"/>
              <w:right w:val="nil"/>
            </w:tcBorders>
          </w:tcPr>
          <w:p w14:paraId="298DB7BB" w14:textId="1EA9304D" w:rsidR="0096675A" w:rsidRPr="00231950" w:rsidRDefault="0096675A" w:rsidP="0004726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3CCE4472" w14:textId="3D407052" w:rsidR="0096675A" w:rsidRDefault="00175515" w:rsidP="0004726D">
            <w:pPr>
              <w:rPr>
                <w:rFonts w:eastAsia="Times New Roman"/>
                <w:szCs w:val="20"/>
              </w:rPr>
            </w:pPr>
            <w:r>
              <w:rPr>
                <w:rFonts w:eastAsia="Times New Roman"/>
                <w:szCs w:val="20"/>
              </w:rPr>
              <w:t xml:space="preserve">Op het moment van schrijven is er nog </w:t>
            </w:r>
            <w:r w:rsidR="001D7090">
              <w:rPr>
                <w:rFonts w:eastAsia="Times New Roman"/>
                <w:szCs w:val="20"/>
              </w:rPr>
              <w:t>g</w:t>
            </w:r>
            <w:r>
              <w:rPr>
                <w:rFonts w:eastAsia="Times New Roman"/>
                <w:szCs w:val="20"/>
              </w:rPr>
              <w:t>een inhoudelijke omschrijving</w:t>
            </w:r>
            <w:r w:rsidR="001D7090">
              <w:rPr>
                <w:rFonts w:eastAsia="Times New Roman"/>
                <w:szCs w:val="20"/>
              </w:rPr>
              <w:t xml:space="preserve"> bij de omgevingsvergunningen voor het DSO</w:t>
            </w:r>
            <w:r>
              <w:rPr>
                <w:rFonts w:eastAsia="Times New Roman"/>
                <w:szCs w:val="20"/>
              </w:rPr>
              <w:t>. Echter zal dit nog komen.</w:t>
            </w:r>
          </w:p>
        </w:tc>
      </w:tr>
      <w:tr w:rsidR="00291589" w:rsidRPr="00231950" w14:paraId="32ADD640" w14:textId="77777777" w:rsidTr="00B64EFA">
        <w:trPr>
          <w:divId w:val="736977675"/>
          <w:tblCellSpacing w:w="0" w:type="dxa"/>
        </w:trPr>
        <w:tc>
          <w:tcPr>
            <w:tcW w:w="1500" w:type="pct"/>
            <w:tcBorders>
              <w:top w:val="nil"/>
              <w:left w:val="nil"/>
              <w:bottom w:val="nil"/>
              <w:right w:val="nil"/>
            </w:tcBorders>
            <w:hideMark/>
          </w:tcPr>
          <w:p w14:paraId="27D0FEEC" w14:textId="77777777" w:rsidR="00291589" w:rsidRPr="00231950" w:rsidRDefault="00291589" w:rsidP="0004726D">
            <w:pPr>
              <w:rPr>
                <w:rFonts w:eastAsia="Times New Roman"/>
                <w:szCs w:val="20"/>
              </w:rPr>
            </w:pPr>
            <w:r w:rsidRPr="00231950">
              <w:rPr>
                <w:rFonts w:eastAsia="Times New Roman"/>
                <w:b/>
                <w:bCs/>
                <w:szCs w:val="20"/>
              </w:rPr>
              <w:lastRenderedPageBreak/>
              <w:t>Formaat</w:t>
            </w:r>
          </w:p>
        </w:tc>
        <w:tc>
          <w:tcPr>
            <w:tcW w:w="3500" w:type="pct"/>
            <w:tcBorders>
              <w:top w:val="nil"/>
              <w:left w:val="nil"/>
              <w:bottom w:val="nil"/>
              <w:right w:val="nil"/>
            </w:tcBorders>
            <w:hideMark/>
          </w:tcPr>
          <w:p w14:paraId="17D071E3" w14:textId="1D25F618" w:rsidR="00291589" w:rsidRPr="00231950" w:rsidRDefault="000078BD" w:rsidP="0004726D">
            <w:pPr>
              <w:rPr>
                <w:rFonts w:eastAsia="Times New Roman"/>
                <w:szCs w:val="20"/>
              </w:rPr>
            </w:pPr>
            <w:proofErr w:type="spellStart"/>
            <w:r>
              <w:rPr>
                <w:rFonts w:eastAsia="Times New Roman"/>
                <w:szCs w:val="20"/>
              </w:rPr>
              <w:t>CharacterString</w:t>
            </w:r>
            <w:proofErr w:type="spellEnd"/>
          </w:p>
        </w:tc>
      </w:tr>
      <w:tr w:rsidR="00291589" w:rsidRPr="00231950" w14:paraId="2DEDBB26" w14:textId="77777777" w:rsidTr="00B64EFA">
        <w:trPr>
          <w:divId w:val="736977675"/>
          <w:tblCellSpacing w:w="0" w:type="dxa"/>
        </w:trPr>
        <w:tc>
          <w:tcPr>
            <w:tcW w:w="1500" w:type="pct"/>
            <w:tcBorders>
              <w:top w:val="nil"/>
              <w:left w:val="nil"/>
              <w:bottom w:val="nil"/>
              <w:right w:val="nil"/>
            </w:tcBorders>
          </w:tcPr>
          <w:p w14:paraId="52012559" w14:textId="77777777" w:rsidR="00291589" w:rsidRPr="00231950" w:rsidRDefault="00291589" w:rsidP="0004726D">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1102A7D8" w14:textId="77777777" w:rsidR="00291589" w:rsidRPr="00231950" w:rsidRDefault="00291589" w:rsidP="0004726D">
            <w:pPr>
              <w:rPr>
                <w:rFonts w:eastAsia="Times New Roman"/>
                <w:szCs w:val="20"/>
              </w:rPr>
            </w:pPr>
            <w:r>
              <w:rPr>
                <w:rFonts w:eastAsia="Times New Roman"/>
                <w:szCs w:val="20"/>
              </w:rPr>
              <w:t>OP</w:t>
            </w:r>
          </w:p>
        </w:tc>
      </w:tr>
    </w:tbl>
    <w:p w14:paraId="00FE16B8" w14:textId="6B85D2D2" w:rsidR="009327AF" w:rsidRDefault="009327AF" w:rsidP="009327AF">
      <w:pPr>
        <w:pStyle w:val="Kop4"/>
        <w:divId w:val="736977675"/>
      </w:pPr>
      <w:r>
        <w:t xml:space="preserve">Attribuutsoort </w:t>
      </w:r>
      <w:r w:rsidRPr="009327AF">
        <w:t>IMRO-planidentificatie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9327AF" w:rsidRPr="00231950" w14:paraId="29F5EAE4" w14:textId="77777777" w:rsidTr="00B64EFA">
        <w:trPr>
          <w:divId w:val="736977675"/>
          <w:tblCellSpacing w:w="0" w:type="dxa"/>
        </w:trPr>
        <w:tc>
          <w:tcPr>
            <w:tcW w:w="1500" w:type="pct"/>
            <w:tcBorders>
              <w:top w:val="nil"/>
              <w:left w:val="nil"/>
              <w:bottom w:val="nil"/>
              <w:right w:val="nil"/>
            </w:tcBorders>
            <w:hideMark/>
          </w:tcPr>
          <w:p w14:paraId="2EBA326A" w14:textId="77777777" w:rsidR="009327AF" w:rsidRPr="00231950" w:rsidRDefault="009327AF" w:rsidP="0004726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82CCE5F" w14:textId="6A2431EB" w:rsidR="009327AF" w:rsidRPr="00231950" w:rsidRDefault="0022100C" w:rsidP="0004726D">
            <w:pPr>
              <w:rPr>
                <w:rFonts w:eastAsia="Times New Roman"/>
                <w:szCs w:val="20"/>
              </w:rPr>
            </w:pPr>
            <w:r>
              <w:rPr>
                <w:rFonts w:eastAsia="Times New Roman"/>
                <w:szCs w:val="20"/>
              </w:rPr>
              <w:t>IMRO-planidentificatie</w:t>
            </w:r>
          </w:p>
        </w:tc>
      </w:tr>
      <w:tr w:rsidR="009327AF" w:rsidRPr="00231950" w14:paraId="175BD876" w14:textId="77777777" w:rsidTr="00B64EFA">
        <w:trPr>
          <w:divId w:val="736977675"/>
          <w:tblCellSpacing w:w="0" w:type="dxa"/>
        </w:trPr>
        <w:tc>
          <w:tcPr>
            <w:tcW w:w="1500" w:type="pct"/>
            <w:tcBorders>
              <w:top w:val="nil"/>
              <w:left w:val="nil"/>
              <w:bottom w:val="nil"/>
              <w:right w:val="nil"/>
            </w:tcBorders>
            <w:hideMark/>
          </w:tcPr>
          <w:p w14:paraId="5A40FCDA" w14:textId="77777777" w:rsidR="009327AF" w:rsidRPr="00231950" w:rsidRDefault="009327AF" w:rsidP="0004726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A3110BD" w14:textId="0D7D6693" w:rsidR="009327AF" w:rsidRPr="00231950" w:rsidRDefault="00562ABC" w:rsidP="0004726D">
            <w:pPr>
              <w:rPr>
                <w:rFonts w:eastAsia="Times New Roman"/>
                <w:szCs w:val="20"/>
              </w:rPr>
            </w:pPr>
            <w:r w:rsidRPr="00562ABC">
              <w:rPr>
                <w:rFonts w:eastAsia="Times New Roman"/>
                <w:szCs w:val="20"/>
              </w:rPr>
              <w:t>Het identificerende kenmerk van het IMRO-plan waar met de omgevingsvergunning van wordt afgeweken</w:t>
            </w:r>
            <w:r>
              <w:rPr>
                <w:rFonts w:eastAsia="Times New Roman"/>
                <w:szCs w:val="20"/>
              </w:rPr>
              <w:t>.</w:t>
            </w:r>
          </w:p>
        </w:tc>
      </w:tr>
      <w:tr w:rsidR="009327AF" w:rsidRPr="00231950" w14:paraId="135A7893" w14:textId="77777777" w:rsidTr="00B64EFA">
        <w:trPr>
          <w:divId w:val="736977675"/>
          <w:tblCellSpacing w:w="0" w:type="dxa"/>
        </w:trPr>
        <w:tc>
          <w:tcPr>
            <w:tcW w:w="1500" w:type="pct"/>
            <w:tcBorders>
              <w:top w:val="nil"/>
              <w:left w:val="nil"/>
              <w:bottom w:val="nil"/>
              <w:right w:val="nil"/>
            </w:tcBorders>
            <w:hideMark/>
          </w:tcPr>
          <w:p w14:paraId="398BEA61" w14:textId="77777777" w:rsidR="009327AF" w:rsidRPr="00231950" w:rsidRDefault="009327AF" w:rsidP="0004726D">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47AB57F7" w14:textId="354356C7" w:rsidR="009327AF" w:rsidRPr="00231950" w:rsidRDefault="00A662FC" w:rsidP="0004726D">
            <w:pPr>
              <w:rPr>
                <w:rFonts w:eastAsia="Times New Roman"/>
                <w:szCs w:val="20"/>
              </w:rPr>
            </w:pPr>
            <w:proofErr w:type="spellStart"/>
            <w:r>
              <w:rPr>
                <w:rFonts w:eastAsia="Times New Roman"/>
                <w:szCs w:val="20"/>
              </w:rPr>
              <w:t>CharacterString</w:t>
            </w:r>
            <w:proofErr w:type="spellEnd"/>
          </w:p>
        </w:tc>
      </w:tr>
      <w:tr w:rsidR="009327AF" w:rsidRPr="00231950" w14:paraId="1D79A674" w14:textId="77777777" w:rsidTr="00B64EFA">
        <w:trPr>
          <w:divId w:val="736977675"/>
          <w:tblCellSpacing w:w="0" w:type="dxa"/>
        </w:trPr>
        <w:tc>
          <w:tcPr>
            <w:tcW w:w="1500" w:type="pct"/>
            <w:tcBorders>
              <w:top w:val="nil"/>
              <w:left w:val="nil"/>
              <w:bottom w:val="nil"/>
              <w:right w:val="nil"/>
            </w:tcBorders>
          </w:tcPr>
          <w:p w14:paraId="10D04AB7" w14:textId="77777777" w:rsidR="009327AF" w:rsidRPr="00231950" w:rsidRDefault="009327AF" w:rsidP="0004726D">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21CF0182" w14:textId="77777777" w:rsidR="009327AF" w:rsidRPr="00231950" w:rsidRDefault="009327AF" w:rsidP="0004726D">
            <w:pPr>
              <w:rPr>
                <w:rFonts w:eastAsia="Times New Roman"/>
                <w:szCs w:val="20"/>
              </w:rPr>
            </w:pPr>
            <w:r>
              <w:rPr>
                <w:rFonts w:eastAsia="Times New Roman"/>
                <w:szCs w:val="20"/>
              </w:rPr>
              <w:t>OP</w:t>
            </w:r>
          </w:p>
        </w:tc>
      </w:tr>
    </w:tbl>
    <w:p w14:paraId="5EF37BE4" w14:textId="05D632CD" w:rsidR="009327AF" w:rsidRDefault="009327AF" w:rsidP="009327AF">
      <w:pPr>
        <w:pStyle w:val="Kop4"/>
        <w:divId w:val="736977675"/>
      </w:pPr>
      <w:r>
        <w:t>Attribuutsoort publicatie-ID</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9327AF" w:rsidRPr="00231950" w14:paraId="06911F63" w14:textId="77777777" w:rsidTr="00B64EFA">
        <w:trPr>
          <w:divId w:val="736977675"/>
          <w:tblCellSpacing w:w="0" w:type="dxa"/>
        </w:trPr>
        <w:tc>
          <w:tcPr>
            <w:tcW w:w="1500" w:type="pct"/>
            <w:tcBorders>
              <w:top w:val="nil"/>
              <w:left w:val="nil"/>
              <w:bottom w:val="nil"/>
              <w:right w:val="nil"/>
            </w:tcBorders>
            <w:hideMark/>
          </w:tcPr>
          <w:p w14:paraId="3DE4CC2B" w14:textId="77777777" w:rsidR="009327AF" w:rsidRPr="00231950" w:rsidRDefault="009327AF" w:rsidP="0004726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D796E82" w14:textId="05FBBF29" w:rsidR="009327AF" w:rsidRPr="00231950" w:rsidRDefault="009327AF" w:rsidP="0004726D">
            <w:pPr>
              <w:rPr>
                <w:rFonts w:eastAsia="Times New Roman"/>
                <w:szCs w:val="20"/>
              </w:rPr>
            </w:pPr>
            <w:r>
              <w:rPr>
                <w:rFonts w:eastAsia="Times New Roman"/>
                <w:szCs w:val="20"/>
              </w:rPr>
              <w:t>Publicatie-ID</w:t>
            </w:r>
          </w:p>
        </w:tc>
      </w:tr>
      <w:tr w:rsidR="009327AF" w:rsidRPr="00231950" w14:paraId="21E154B9" w14:textId="77777777" w:rsidTr="00B64EFA">
        <w:trPr>
          <w:divId w:val="736977675"/>
          <w:tblCellSpacing w:w="0" w:type="dxa"/>
        </w:trPr>
        <w:tc>
          <w:tcPr>
            <w:tcW w:w="1500" w:type="pct"/>
            <w:tcBorders>
              <w:top w:val="nil"/>
              <w:left w:val="nil"/>
              <w:bottom w:val="nil"/>
              <w:right w:val="nil"/>
            </w:tcBorders>
            <w:hideMark/>
          </w:tcPr>
          <w:p w14:paraId="086DC840" w14:textId="77777777" w:rsidR="009327AF" w:rsidRPr="00231950" w:rsidRDefault="009327AF" w:rsidP="0004726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6A7E3F6" w14:textId="3A85EEE4" w:rsidR="009327AF" w:rsidRPr="00231950" w:rsidRDefault="00A662FC" w:rsidP="0004726D">
            <w:pPr>
              <w:rPr>
                <w:rFonts w:eastAsia="Times New Roman"/>
                <w:szCs w:val="20"/>
              </w:rPr>
            </w:pPr>
            <w:r>
              <w:rPr>
                <w:rFonts w:eastAsia="Times New Roman"/>
                <w:szCs w:val="20"/>
              </w:rPr>
              <w:t xml:space="preserve">Het ID van de </w:t>
            </w:r>
            <w:r w:rsidR="00023760">
              <w:rPr>
                <w:rFonts w:eastAsia="Times New Roman"/>
                <w:szCs w:val="20"/>
              </w:rPr>
              <w:t>kennisgeving</w:t>
            </w:r>
            <w:r w:rsidR="00DA64B3">
              <w:rPr>
                <w:rFonts w:eastAsia="Times New Roman"/>
                <w:szCs w:val="20"/>
              </w:rPr>
              <w:t xml:space="preserve"> van de omgevingsvergunning.</w:t>
            </w:r>
          </w:p>
        </w:tc>
      </w:tr>
      <w:tr w:rsidR="009327AF" w:rsidRPr="00231950" w14:paraId="0ADAFCC0" w14:textId="77777777" w:rsidTr="00B64EFA">
        <w:trPr>
          <w:divId w:val="736977675"/>
          <w:tblCellSpacing w:w="0" w:type="dxa"/>
        </w:trPr>
        <w:tc>
          <w:tcPr>
            <w:tcW w:w="1500" w:type="pct"/>
            <w:tcBorders>
              <w:top w:val="nil"/>
              <w:left w:val="nil"/>
              <w:bottom w:val="nil"/>
              <w:right w:val="nil"/>
            </w:tcBorders>
            <w:hideMark/>
          </w:tcPr>
          <w:p w14:paraId="5C7BF687" w14:textId="77777777" w:rsidR="009327AF" w:rsidRPr="00231950" w:rsidRDefault="009327AF" w:rsidP="0004726D">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1AAD7129" w14:textId="711E1558" w:rsidR="009327AF" w:rsidRPr="00231950" w:rsidRDefault="00DA64B3" w:rsidP="0004726D">
            <w:pPr>
              <w:rPr>
                <w:rFonts w:eastAsia="Times New Roman"/>
                <w:szCs w:val="20"/>
              </w:rPr>
            </w:pPr>
            <w:proofErr w:type="spellStart"/>
            <w:r>
              <w:rPr>
                <w:rFonts w:eastAsia="Times New Roman"/>
                <w:szCs w:val="20"/>
              </w:rPr>
              <w:t>CharacterString</w:t>
            </w:r>
            <w:proofErr w:type="spellEnd"/>
          </w:p>
        </w:tc>
      </w:tr>
      <w:tr w:rsidR="009327AF" w:rsidRPr="00231950" w14:paraId="15F4ADB9" w14:textId="77777777" w:rsidTr="00B64EFA">
        <w:trPr>
          <w:divId w:val="736977675"/>
          <w:tblCellSpacing w:w="0" w:type="dxa"/>
        </w:trPr>
        <w:tc>
          <w:tcPr>
            <w:tcW w:w="1500" w:type="pct"/>
            <w:tcBorders>
              <w:top w:val="nil"/>
              <w:left w:val="nil"/>
              <w:bottom w:val="nil"/>
              <w:right w:val="nil"/>
            </w:tcBorders>
          </w:tcPr>
          <w:p w14:paraId="0E1F16D6" w14:textId="77777777" w:rsidR="009327AF" w:rsidRPr="00231950" w:rsidRDefault="009327AF" w:rsidP="0004726D">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59BBD559" w14:textId="77777777" w:rsidR="009327AF" w:rsidRPr="00231950" w:rsidRDefault="009327AF" w:rsidP="0004726D">
            <w:pPr>
              <w:rPr>
                <w:rFonts w:eastAsia="Times New Roman"/>
                <w:szCs w:val="20"/>
              </w:rPr>
            </w:pPr>
            <w:r>
              <w:rPr>
                <w:rFonts w:eastAsia="Times New Roman"/>
                <w:szCs w:val="20"/>
              </w:rPr>
              <w:t>OP</w:t>
            </w:r>
          </w:p>
        </w:tc>
      </w:tr>
    </w:tbl>
    <w:p w14:paraId="5D8F6A85" w14:textId="0C2A2FC5" w:rsidR="002C4173" w:rsidRDefault="002C4173" w:rsidP="002C4173">
      <w:pPr>
        <w:pStyle w:val="Kop4"/>
        <w:divId w:val="736977675"/>
      </w:pPr>
      <w:r>
        <w:t xml:space="preserve">Relatiesoort heeft </w:t>
      </w:r>
      <w:r w:rsidR="00EE4FB9">
        <w:t>vergunnings</w:t>
      </w:r>
      <w:r>
        <w:t>gebied</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2C4173" w:rsidRPr="00231950" w14:paraId="267215B4" w14:textId="77777777" w:rsidTr="00B64EFA">
        <w:trPr>
          <w:divId w:val="736977675"/>
          <w:tblCellSpacing w:w="0" w:type="dxa"/>
        </w:trPr>
        <w:tc>
          <w:tcPr>
            <w:tcW w:w="1500" w:type="pct"/>
            <w:tcBorders>
              <w:top w:val="nil"/>
              <w:left w:val="nil"/>
              <w:bottom w:val="nil"/>
              <w:right w:val="nil"/>
            </w:tcBorders>
            <w:hideMark/>
          </w:tcPr>
          <w:p w14:paraId="61F64AC1" w14:textId="77777777" w:rsidR="002C4173" w:rsidRPr="00231950" w:rsidRDefault="002C4173" w:rsidP="0004726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09EC82C" w14:textId="1F27F9B1" w:rsidR="002C4173" w:rsidRPr="00231950" w:rsidRDefault="002C4173" w:rsidP="0004726D">
            <w:pPr>
              <w:rPr>
                <w:rFonts w:eastAsia="Times New Roman"/>
                <w:szCs w:val="20"/>
              </w:rPr>
            </w:pPr>
            <w:r>
              <w:rPr>
                <w:rFonts w:eastAsia="Times New Roman"/>
                <w:szCs w:val="20"/>
              </w:rPr>
              <w:t xml:space="preserve">heeft </w:t>
            </w:r>
            <w:r w:rsidR="00F82220">
              <w:rPr>
                <w:rFonts w:eastAsia="Times New Roman"/>
                <w:szCs w:val="20"/>
              </w:rPr>
              <w:t>vergunning</w:t>
            </w:r>
            <w:r>
              <w:rPr>
                <w:rFonts w:eastAsia="Times New Roman"/>
                <w:szCs w:val="20"/>
              </w:rPr>
              <w:t>sgebied</w:t>
            </w:r>
          </w:p>
        </w:tc>
      </w:tr>
      <w:tr w:rsidR="002C4173" w:rsidRPr="00231950" w14:paraId="32185993" w14:textId="77777777" w:rsidTr="00B64EFA">
        <w:trPr>
          <w:divId w:val="736977675"/>
          <w:tblCellSpacing w:w="0" w:type="dxa"/>
        </w:trPr>
        <w:tc>
          <w:tcPr>
            <w:tcW w:w="1500" w:type="pct"/>
            <w:tcBorders>
              <w:top w:val="nil"/>
              <w:left w:val="nil"/>
              <w:bottom w:val="nil"/>
              <w:right w:val="nil"/>
            </w:tcBorders>
            <w:hideMark/>
          </w:tcPr>
          <w:p w14:paraId="01B76C71" w14:textId="77777777" w:rsidR="002C4173" w:rsidRPr="00231950" w:rsidRDefault="002C4173" w:rsidP="0004726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4C7DA8D" w14:textId="4521697A" w:rsidR="002C4173" w:rsidRPr="00231950" w:rsidRDefault="00670B18" w:rsidP="0004726D">
            <w:pPr>
              <w:rPr>
                <w:rFonts w:eastAsia="Times New Roman"/>
                <w:szCs w:val="20"/>
              </w:rPr>
            </w:pPr>
            <w:r w:rsidRPr="00670B18">
              <w:rPr>
                <w:szCs w:val="20"/>
              </w:rPr>
              <w:t>Een omgevingsvergunning heeft een vergunningsgebied, het gebied waarvoor de omgevingsvergunning verleend is.</w:t>
            </w:r>
          </w:p>
        </w:tc>
      </w:tr>
      <w:tr w:rsidR="002C4173" w:rsidRPr="00231950" w14:paraId="7D8DB1F0" w14:textId="77777777" w:rsidTr="00B64EFA">
        <w:trPr>
          <w:divId w:val="736977675"/>
          <w:tblCellSpacing w:w="0" w:type="dxa"/>
        </w:trPr>
        <w:tc>
          <w:tcPr>
            <w:tcW w:w="1500" w:type="pct"/>
            <w:tcBorders>
              <w:top w:val="nil"/>
              <w:left w:val="nil"/>
              <w:bottom w:val="nil"/>
              <w:right w:val="nil"/>
            </w:tcBorders>
            <w:hideMark/>
          </w:tcPr>
          <w:p w14:paraId="6B311AAA" w14:textId="77777777" w:rsidR="002C4173" w:rsidRPr="00231950" w:rsidRDefault="002C4173" w:rsidP="0004726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55D8E9C9" w14:textId="77777777" w:rsidR="002C4173" w:rsidRPr="00231950" w:rsidRDefault="002C4173" w:rsidP="0004726D">
            <w:pPr>
              <w:rPr>
                <w:rFonts w:eastAsia="Times New Roman"/>
                <w:szCs w:val="20"/>
              </w:rPr>
            </w:pPr>
            <w:r>
              <w:rPr>
                <w:rFonts w:eastAsia="Times New Roman"/>
                <w:szCs w:val="20"/>
              </w:rPr>
              <w:t>Locatie</w:t>
            </w:r>
          </w:p>
        </w:tc>
      </w:tr>
      <w:tr w:rsidR="002C4173" w:rsidRPr="009F0944" w14:paraId="4D82E6FB" w14:textId="77777777" w:rsidTr="00B64EFA">
        <w:trPr>
          <w:divId w:val="736977675"/>
          <w:tblCellSpacing w:w="0" w:type="dxa"/>
        </w:trPr>
        <w:tc>
          <w:tcPr>
            <w:tcW w:w="1500" w:type="pct"/>
            <w:tcBorders>
              <w:top w:val="nil"/>
              <w:left w:val="nil"/>
              <w:bottom w:val="nil"/>
              <w:right w:val="nil"/>
            </w:tcBorders>
          </w:tcPr>
          <w:p w14:paraId="3FF02FEF" w14:textId="77777777" w:rsidR="002C4173" w:rsidRPr="00231950" w:rsidRDefault="002C4173" w:rsidP="0004726D">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7C6BC574" w14:textId="515036E3" w:rsidR="002C4173" w:rsidRPr="009F0944" w:rsidRDefault="002C4173" w:rsidP="0004726D">
            <w:pPr>
              <w:rPr>
                <w:rStyle w:val="Hyperlink"/>
                <w:rFonts w:eastAsia="Times New Roman"/>
                <w:szCs w:val="20"/>
              </w:rPr>
            </w:pPr>
            <w:r w:rsidRPr="1F34DA09">
              <w:rPr>
                <w:szCs w:val="20"/>
              </w:rPr>
              <w:t>Een</w:t>
            </w:r>
            <w:r>
              <w:rPr>
                <w:szCs w:val="20"/>
              </w:rPr>
              <w:t xml:space="preserve"> </w:t>
            </w:r>
            <w:r w:rsidR="006C5C11">
              <w:rPr>
                <w:szCs w:val="20"/>
              </w:rPr>
              <w:t xml:space="preserve">vergunningsgebied </w:t>
            </w:r>
            <w:r>
              <w:rPr>
                <w:szCs w:val="20"/>
              </w:rPr>
              <w:t xml:space="preserve">wordt expliciet meegeleverd </w:t>
            </w:r>
            <w:r w:rsidR="00DA64B3">
              <w:rPr>
                <w:szCs w:val="20"/>
              </w:rPr>
              <w:t>bij</w:t>
            </w:r>
            <w:r>
              <w:rPr>
                <w:szCs w:val="20"/>
              </w:rPr>
              <w:t xml:space="preserve"> </w:t>
            </w:r>
            <w:r w:rsidR="008E10BB">
              <w:rPr>
                <w:szCs w:val="20"/>
              </w:rPr>
              <w:t>de aanlevering van de Vergunni</w:t>
            </w:r>
            <w:r w:rsidR="00D527B2">
              <w:rPr>
                <w:szCs w:val="20"/>
              </w:rPr>
              <w:t>ng</w:t>
            </w:r>
            <w:r>
              <w:rPr>
                <w:szCs w:val="20"/>
              </w:rPr>
              <w:t>.</w:t>
            </w:r>
          </w:p>
        </w:tc>
      </w:tr>
      <w:tr w:rsidR="002C4173" w:rsidRPr="1F34DA09" w14:paraId="15BDDEA6" w14:textId="77777777" w:rsidTr="00B64EFA">
        <w:trPr>
          <w:divId w:val="736977675"/>
          <w:tblCellSpacing w:w="0" w:type="dxa"/>
        </w:trPr>
        <w:tc>
          <w:tcPr>
            <w:tcW w:w="1500" w:type="pct"/>
            <w:tcBorders>
              <w:top w:val="nil"/>
              <w:left w:val="nil"/>
              <w:bottom w:val="nil"/>
              <w:right w:val="nil"/>
            </w:tcBorders>
          </w:tcPr>
          <w:p w14:paraId="31E3FE21" w14:textId="77777777" w:rsidR="002C4173" w:rsidRPr="00231950" w:rsidRDefault="002C4173" w:rsidP="0004726D">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129914C1" w14:textId="77777777" w:rsidR="002C4173" w:rsidRPr="1F34DA09" w:rsidRDefault="002C4173" w:rsidP="0004726D">
            <w:pPr>
              <w:rPr>
                <w:szCs w:val="20"/>
              </w:rPr>
            </w:pPr>
            <w:r>
              <w:rPr>
                <w:szCs w:val="20"/>
              </w:rPr>
              <w:t>locatieaanduiding</w:t>
            </w:r>
          </w:p>
        </w:tc>
      </w:tr>
      <w:tr w:rsidR="002C4173" w:rsidRPr="1F34DA09" w14:paraId="6C78F82A" w14:textId="77777777" w:rsidTr="00B64EFA">
        <w:trPr>
          <w:divId w:val="736977675"/>
          <w:tblCellSpacing w:w="0" w:type="dxa"/>
        </w:trPr>
        <w:tc>
          <w:tcPr>
            <w:tcW w:w="1500" w:type="pct"/>
            <w:tcBorders>
              <w:top w:val="nil"/>
              <w:left w:val="nil"/>
              <w:bottom w:val="nil"/>
              <w:right w:val="nil"/>
            </w:tcBorders>
          </w:tcPr>
          <w:p w14:paraId="30133210" w14:textId="77777777" w:rsidR="002C4173" w:rsidRDefault="002C4173" w:rsidP="0004726D">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6B746CA5" w14:textId="0D86011B" w:rsidR="002C4173" w:rsidRDefault="002C4173" w:rsidP="0004726D">
            <w:pPr>
              <w:rPr>
                <w:szCs w:val="20"/>
              </w:rPr>
            </w:pPr>
            <w:r>
              <w:rPr>
                <w:rFonts w:eastAsia="Times New Roman"/>
                <w:szCs w:val="20"/>
              </w:rPr>
              <w:t>O</w:t>
            </w:r>
            <w:r w:rsidR="00D527B2">
              <w:rPr>
                <w:rFonts w:eastAsia="Times New Roman"/>
                <w:szCs w:val="20"/>
              </w:rPr>
              <w:t>P</w:t>
            </w:r>
          </w:p>
        </w:tc>
      </w:tr>
    </w:tbl>
    <w:p w14:paraId="0237C72D" w14:textId="00EBA861" w:rsidR="00935969" w:rsidRDefault="00935969" w:rsidP="006A6DEF">
      <w:pPr>
        <w:pStyle w:val="Kop3"/>
        <w:divId w:val="736977675"/>
      </w:pPr>
      <w:bookmarkStart w:id="89" w:name="_Toc92286626"/>
      <w:r>
        <w:t>Objecttype Besluit</w:t>
      </w:r>
      <w:bookmarkEnd w:id="89"/>
    </w:p>
    <w:p w14:paraId="26A2B4E4" w14:textId="616B6571" w:rsidR="00A70F56" w:rsidRDefault="00A70F56" w:rsidP="006B5209">
      <w:pPr>
        <w:pStyle w:val="Kop4"/>
        <w:divId w:val="736977675"/>
      </w:pPr>
      <w:r>
        <w:t xml:space="preserve">Attribuutsoort </w:t>
      </w:r>
      <w:r w:rsidR="006B5209">
        <w:t>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0F56" w:rsidRPr="00231950" w14:paraId="0472AE87" w14:textId="77777777" w:rsidTr="00B64EFA">
        <w:trPr>
          <w:divId w:val="736977675"/>
          <w:tblCellSpacing w:w="0" w:type="dxa"/>
        </w:trPr>
        <w:tc>
          <w:tcPr>
            <w:tcW w:w="1500" w:type="pct"/>
            <w:tcBorders>
              <w:top w:val="nil"/>
              <w:left w:val="nil"/>
              <w:bottom w:val="nil"/>
              <w:right w:val="nil"/>
            </w:tcBorders>
            <w:hideMark/>
          </w:tcPr>
          <w:p w14:paraId="4B02618C" w14:textId="77777777" w:rsidR="00A70F56" w:rsidRPr="00231950" w:rsidRDefault="00A70F56" w:rsidP="00D43CFB">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5652614" w14:textId="452FDDBA" w:rsidR="00A70F56" w:rsidRPr="00231950" w:rsidRDefault="00D0192C" w:rsidP="00D43CFB">
            <w:pPr>
              <w:rPr>
                <w:rFonts w:eastAsia="Times New Roman"/>
                <w:szCs w:val="20"/>
              </w:rPr>
            </w:pPr>
            <w:r>
              <w:rPr>
                <w:rFonts w:eastAsia="Times New Roman"/>
                <w:szCs w:val="20"/>
              </w:rPr>
              <w:t>identificatie</w:t>
            </w:r>
          </w:p>
        </w:tc>
      </w:tr>
      <w:tr w:rsidR="00A70F56" w:rsidRPr="00231950" w14:paraId="44BB9B34" w14:textId="77777777" w:rsidTr="00B64EFA">
        <w:trPr>
          <w:divId w:val="736977675"/>
          <w:tblCellSpacing w:w="0" w:type="dxa"/>
        </w:trPr>
        <w:tc>
          <w:tcPr>
            <w:tcW w:w="1500" w:type="pct"/>
            <w:tcBorders>
              <w:top w:val="nil"/>
              <w:left w:val="nil"/>
              <w:bottom w:val="nil"/>
              <w:right w:val="nil"/>
            </w:tcBorders>
            <w:hideMark/>
          </w:tcPr>
          <w:p w14:paraId="3E9E1BAD" w14:textId="77777777" w:rsidR="00A70F56" w:rsidRPr="00231950" w:rsidRDefault="00A70F56" w:rsidP="00D43CFB">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298A33F" w14:textId="6BB17CAC" w:rsidR="00A70F56" w:rsidRPr="00231950" w:rsidRDefault="00D0192C" w:rsidP="00D43CFB">
            <w:pPr>
              <w:rPr>
                <w:rFonts w:eastAsia="Times New Roman"/>
                <w:szCs w:val="20"/>
              </w:rPr>
            </w:pPr>
            <w:r w:rsidRPr="00231950">
              <w:rPr>
                <w:rFonts w:eastAsia="Times New Roman"/>
                <w:szCs w:val="20"/>
              </w:rPr>
              <w:t>De unieke identificatie waaronder elk object van dit type bekend is.</w:t>
            </w:r>
          </w:p>
        </w:tc>
      </w:tr>
      <w:tr w:rsidR="00A70F56" w:rsidRPr="00231950" w14:paraId="30D89940" w14:textId="77777777" w:rsidTr="00B64EFA">
        <w:trPr>
          <w:divId w:val="736977675"/>
          <w:tblCellSpacing w:w="0" w:type="dxa"/>
        </w:trPr>
        <w:tc>
          <w:tcPr>
            <w:tcW w:w="1500" w:type="pct"/>
            <w:tcBorders>
              <w:top w:val="nil"/>
              <w:left w:val="nil"/>
              <w:bottom w:val="nil"/>
              <w:right w:val="nil"/>
            </w:tcBorders>
            <w:hideMark/>
          </w:tcPr>
          <w:p w14:paraId="6C3DE245" w14:textId="77777777" w:rsidR="00A70F56" w:rsidRPr="00231950" w:rsidRDefault="00A70F56" w:rsidP="00D43CFB">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1D1E5CBE" w14:textId="6E61B688" w:rsidR="00A70F56" w:rsidRPr="00231950" w:rsidRDefault="00D0192C" w:rsidP="00D43CFB">
            <w:pPr>
              <w:rPr>
                <w:rFonts w:eastAsia="Times New Roman"/>
                <w:szCs w:val="20"/>
              </w:rPr>
            </w:pPr>
            <w:r>
              <w:rPr>
                <w:rFonts w:eastAsia="Times New Roman"/>
                <w:szCs w:val="20"/>
              </w:rPr>
              <w:t>Identificatie</w:t>
            </w:r>
          </w:p>
        </w:tc>
      </w:tr>
      <w:tr w:rsidR="00A70F56" w:rsidRPr="00231950" w14:paraId="54075821" w14:textId="77777777" w:rsidTr="00B64EFA">
        <w:trPr>
          <w:divId w:val="736977675"/>
          <w:tblCellSpacing w:w="0" w:type="dxa"/>
        </w:trPr>
        <w:tc>
          <w:tcPr>
            <w:tcW w:w="1500" w:type="pct"/>
            <w:tcBorders>
              <w:top w:val="nil"/>
              <w:left w:val="nil"/>
              <w:bottom w:val="nil"/>
              <w:right w:val="nil"/>
            </w:tcBorders>
          </w:tcPr>
          <w:p w14:paraId="007BF6E2" w14:textId="77777777" w:rsidR="00A70F56" w:rsidRPr="00231950" w:rsidRDefault="00A70F56" w:rsidP="00D43CFB">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2EBAEC48" w14:textId="77777777" w:rsidR="00A70F56" w:rsidRPr="00231950" w:rsidRDefault="00A70F56" w:rsidP="00D43CFB">
            <w:pPr>
              <w:rPr>
                <w:rFonts w:eastAsia="Times New Roman"/>
                <w:szCs w:val="20"/>
              </w:rPr>
            </w:pPr>
            <w:r>
              <w:rPr>
                <w:rFonts w:eastAsia="Times New Roman"/>
                <w:szCs w:val="20"/>
              </w:rPr>
              <w:t>OP</w:t>
            </w:r>
          </w:p>
        </w:tc>
      </w:tr>
    </w:tbl>
    <w:p w14:paraId="38CCC464" w14:textId="3889FA51" w:rsidR="00A70F56" w:rsidRDefault="00A70F56" w:rsidP="00D0192C">
      <w:pPr>
        <w:pStyle w:val="Kop4"/>
        <w:divId w:val="736977675"/>
      </w:pPr>
      <w:r>
        <w:t xml:space="preserve">Attribuutsoort </w:t>
      </w:r>
      <w:r w:rsidR="006B5209">
        <w:t>publicatie-ID</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0F56" w:rsidRPr="00231950" w14:paraId="52C63D35" w14:textId="77777777" w:rsidTr="00B64EFA">
        <w:trPr>
          <w:divId w:val="736977675"/>
          <w:tblCellSpacing w:w="0" w:type="dxa"/>
        </w:trPr>
        <w:tc>
          <w:tcPr>
            <w:tcW w:w="1500" w:type="pct"/>
            <w:tcBorders>
              <w:top w:val="nil"/>
              <w:left w:val="nil"/>
              <w:bottom w:val="nil"/>
              <w:right w:val="nil"/>
            </w:tcBorders>
            <w:hideMark/>
          </w:tcPr>
          <w:p w14:paraId="2296FCC2" w14:textId="77777777" w:rsidR="00A70F56" w:rsidRPr="00231950" w:rsidRDefault="00A70F56" w:rsidP="00D43CFB">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56B5C72" w14:textId="7F4096D0" w:rsidR="00A70F56" w:rsidRPr="00231950" w:rsidRDefault="00D0192C" w:rsidP="00D43CFB">
            <w:pPr>
              <w:rPr>
                <w:rFonts w:eastAsia="Times New Roman"/>
                <w:szCs w:val="20"/>
              </w:rPr>
            </w:pPr>
            <w:r>
              <w:rPr>
                <w:rFonts w:eastAsia="Times New Roman"/>
                <w:szCs w:val="20"/>
              </w:rPr>
              <w:t>publicatie-ID</w:t>
            </w:r>
          </w:p>
        </w:tc>
      </w:tr>
      <w:tr w:rsidR="00A70F56" w:rsidRPr="00231950" w14:paraId="03612A90" w14:textId="77777777" w:rsidTr="00B64EFA">
        <w:trPr>
          <w:divId w:val="736977675"/>
          <w:tblCellSpacing w:w="0" w:type="dxa"/>
        </w:trPr>
        <w:tc>
          <w:tcPr>
            <w:tcW w:w="1500" w:type="pct"/>
            <w:tcBorders>
              <w:top w:val="nil"/>
              <w:left w:val="nil"/>
              <w:bottom w:val="nil"/>
              <w:right w:val="nil"/>
            </w:tcBorders>
            <w:hideMark/>
          </w:tcPr>
          <w:p w14:paraId="1A26F226" w14:textId="77777777" w:rsidR="00A70F56" w:rsidRPr="00231950" w:rsidRDefault="00A70F56" w:rsidP="00D43CFB">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32451C0" w14:textId="73ED4A57" w:rsidR="00A70F56" w:rsidRPr="00231950" w:rsidRDefault="006B3B65" w:rsidP="00D43CFB">
            <w:pPr>
              <w:rPr>
                <w:rFonts w:eastAsia="Times New Roman"/>
                <w:szCs w:val="20"/>
              </w:rPr>
            </w:pPr>
            <w:r>
              <w:rPr>
                <w:rFonts w:eastAsia="Times New Roman"/>
                <w:szCs w:val="20"/>
              </w:rPr>
              <w:t xml:space="preserve">Het </w:t>
            </w:r>
            <w:proofErr w:type="spellStart"/>
            <w:r>
              <w:rPr>
                <w:rFonts w:eastAsia="Times New Roman"/>
                <w:szCs w:val="20"/>
              </w:rPr>
              <w:t>id</w:t>
            </w:r>
            <w:proofErr w:type="spellEnd"/>
            <w:r>
              <w:rPr>
                <w:rFonts w:eastAsia="Times New Roman"/>
                <w:szCs w:val="20"/>
              </w:rPr>
              <w:t xml:space="preserve"> van het publicatieblad waar het </w:t>
            </w:r>
            <w:r w:rsidR="00D0192C">
              <w:rPr>
                <w:rFonts w:eastAsia="Times New Roman"/>
                <w:szCs w:val="20"/>
              </w:rPr>
              <w:t>besluit in is vastgesteld.</w:t>
            </w:r>
          </w:p>
        </w:tc>
      </w:tr>
      <w:tr w:rsidR="00A70F56" w:rsidRPr="00231950" w14:paraId="549AC3A8" w14:textId="77777777" w:rsidTr="00B64EFA">
        <w:trPr>
          <w:divId w:val="736977675"/>
          <w:tblCellSpacing w:w="0" w:type="dxa"/>
        </w:trPr>
        <w:tc>
          <w:tcPr>
            <w:tcW w:w="1500" w:type="pct"/>
            <w:tcBorders>
              <w:top w:val="nil"/>
              <w:left w:val="nil"/>
              <w:bottom w:val="nil"/>
              <w:right w:val="nil"/>
            </w:tcBorders>
            <w:hideMark/>
          </w:tcPr>
          <w:p w14:paraId="41AA9ACC" w14:textId="77777777" w:rsidR="00A70F56" w:rsidRPr="00231950" w:rsidRDefault="00A70F56" w:rsidP="00D43CFB">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49015EB3" w14:textId="77777777" w:rsidR="00A70F56" w:rsidRPr="00231950" w:rsidRDefault="00A70F56" w:rsidP="00D43CFB">
            <w:pPr>
              <w:rPr>
                <w:rFonts w:eastAsia="Times New Roman"/>
                <w:szCs w:val="20"/>
              </w:rPr>
            </w:pPr>
            <w:proofErr w:type="spellStart"/>
            <w:r>
              <w:rPr>
                <w:rFonts w:eastAsia="Times New Roman"/>
                <w:szCs w:val="20"/>
              </w:rPr>
              <w:t>CharacterString</w:t>
            </w:r>
            <w:proofErr w:type="spellEnd"/>
          </w:p>
        </w:tc>
      </w:tr>
      <w:tr w:rsidR="00A70F56" w:rsidRPr="00231950" w14:paraId="096730C7" w14:textId="77777777" w:rsidTr="00B64EFA">
        <w:trPr>
          <w:divId w:val="736977675"/>
          <w:tblCellSpacing w:w="0" w:type="dxa"/>
        </w:trPr>
        <w:tc>
          <w:tcPr>
            <w:tcW w:w="1500" w:type="pct"/>
            <w:tcBorders>
              <w:top w:val="nil"/>
              <w:left w:val="nil"/>
              <w:bottom w:val="nil"/>
              <w:right w:val="nil"/>
            </w:tcBorders>
          </w:tcPr>
          <w:p w14:paraId="5050DA93" w14:textId="77777777" w:rsidR="00A70F56" w:rsidRPr="00231950" w:rsidRDefault="00A70F56" w:rsidP="00D43CFB">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48DE0B60" w14:textId="77777777" w:rsidR="00A70F56" w:rsidRPr="00231950" w:rsidRDefault="00A70F56" w:rsidP="00D43CFB">
            <w:pPr>
              <w:rPr>
                <w:rFonts w:eastAsia="Times New Roman"/>
                <w:szCs w:val="20"/>
              </w:rPr>
            </w:pPr>
            <w:r>
              <w:rPr>
                <w:rFonts w:eastAsia="Times New Roman"/>
                <w:szCs w:val="20"/>
              </w:rPr>
              <w:t>OP</w:t>
            </w:r>
          </w:p>
        </w:tc>
      </w:tr>
    </w:tbl>
    <w:p w14:paraId="56C70008" w14:textId="6DC9E7F1" w:rsidR="00A70F56" w:rsidRDefault="00BD1C41" w:rsidP="005565E3">
      <w:pPr>
        <w:pStyle w:val="Kop4"/>
        <w:divId w:val="736977675"/>
      </w:pPr>
      <w:proofErr w:type="spellStart"/>
      <w:r>
        <w:lastRenderedPageBreak/>
        <w:t>Gegevensgroeptype</w:t>
      </w:r>
      <w:proofErr w:type="spellEnd"/>
      <w:r w:rsidR="00150CCD">
        <w:t xml:space="preserve"> </w:t>
      </w:r>
      <w:proofErr w:type="spellStart"/>
      <w:r w:rsidR="00150CCD">
        <w:t>BesluitStatus</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0F56" w:rsidRPr="00231950" w14:paraId="0947DC3B" w14:textId="77777777" w:rsidTr="00B64EFA">
        <w:trPr>
          <w:divId w:val="736977675"/>
          <w:tblCellSpacing w:w="0" w:type="dxa"/>
        </w:trPr>
        <w:tc>
          <w:tcPr>
            <w:tcW w:w="1500" w:type="pct"/>
            <w:tcBorders>
              <w:top w:val="nil"/>
              <w:left w:val="nil"/>
              <w:bottom w:val="nil"/>
              <w:right w:val="nil"/>
            </w:tcBorders>
            <w:hideMark/>
          </w:tcPr>
          <w:p w14:paraId="2B592686" w14:textId="77777777" w:rsidR="00A70F56" w:rsidRPr="00231950" w:rsidRDefault="00A70F56" w:rsidP="00D43CFB">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627A093" w14:textId="31E4429C" w:rsidR="00A70F56" w:rsidRPr="00231950" w:rsidRDefault="00167F6C" w:rsidP="00D43CFB">
            <w:pPr>
              <w:rPr>
                <w:rFonts w:eastAsia="Times New Roman"/>
                <w:szCs w:val="20"/>
              </w:rPr>
            </w:pPr>
            <w:proofErr w:type="spellStart"/>
            <w:r>
              <w:rPr>
                <w:rFonts w:eastAsia="Times New Roman"/>
                <w:szCs w:val="20"/>
              </w:rPr>
              <w:t>BesluitStatus</w:t>
            </w:r>
            <w:proofErr w:type="spellEnd"/>
          </w:p>
        </w:tc>
      </w:tr>
      <w:tr w:rsidR="00A70F56" w:rsidRPr="00231950" w14:paraId="5664EDA5" w14:textId="77777777" w:rsidTr="00B64EFA">
        <w:trPr>
          <w:divId w:val="736977675"/>
          <w:tblCellSpacing w:w="0" w:type="dxa"/>
        </w:trPr>
        <w:tc>
          <w:tcPr>
            <w:tcW w:w="1500" w:type="pct"/>
            <w:tcBorders>
              <w:top w:val="nil"/>
              <w:left w:val="nil"/>
              <w:bottom w:val="nil"/>
              <w:right w:val="nil"/>
            </w:tcBorders>
            <w:hideMark/>
          </w:tcPr>
          <w:p w14:paraId="24D87916" w14:textId="77777777" w:rsidR="00A70F56" w:rsidRPr="00231950" w:rsidRDefault="00A70F56" w:rsidP="00D43CFB">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FA9F691" w14:textId="62DF3EB8" w:rsidR="00A70F56" w:rsidRPr="00231950" w:rsidRDefault="00167F6C" w:rsidP="00D43CFB">
            <w:pPr>
              <w:rPr>
                <w:rFonts w:eastAsia="Times New Roman"/>
                <w:szCs w:val="20"/>
              </w:rPr>
            </w:pPr>
            <w:r>
              <w:rPr>
                <w:rFonts w:eastAsia="Times New Roman"/>
                <w:szCs w:val="20"/>
              </w:rPr>
              <w:t>De status behorende bij het Besluit.</w:t>
            </w:r>
          </w:p>
        </w:tc>
      </w:tr>
      <w:tr w:rsidR="00A70F56" w:rsidRPr="00231950" w14:paraId="2008BB00" w14:textId="77777777" w:rsidTr="00B64EFA">
        <w:trPr>
          <w:divId w:val="736977675"/>
          <w:tblCellSpacing w:w="0" w:type="dxa"/>
        </w:trPr>
        <w:tc>
          <w:tcPr>
            <w:tcW w:w="1500" w:type="pct"/>
            <w:tcBorders>
              <w:top w:val="nil"/>
              <w:left w:val="nil"/>
              <w:bottom w:val="nil"/>
              <w:right w:val="nil"/>
            </w:tcBorders>
            <w:hideMark/>
          </w:tcPr>
          <w:p w14:paraId="78FDAC07" w14:textId="77777777" w:rsidR="00A70F56" w:rsidRPr="00231950" w:rsidRDefault="00A70F56" w:rsidP="00D43CFB">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36BD879F" w14:textId="77777777" w:rsidR="00A70F56" w:rsidRPr="00231950" w:rsidRDefault="00A70F56" w:rsidP="00D43CFB">
            <w:pPr>
              <w:rPr>
                <w:rFonts w:eastAsia="Times New Roman"/>
                <w:szCs w:val="20"/>
              </w:rPr>
            </w:pPr>
            <w:proofErr w:type="spellStart"/>
            <w:r>
              <w:rPr>
                <w:rFonts w:eastAsia="Times New Roman"/>
                <w:szCs w:val="20"/>
              </w:rPr>
              <w:t>CharacterString</w:t>
            </w:r>
            <w:proofErr w:type="spellEnd"/>
          </w:p>
        </w:tc>
      </w:tr>
      <w:tr w:rsidR="00A70F56" w:rsidRPr="00231950" w14:paraId="0F092D1A" w14:textId="77777777" w:rsidTr="00B64EFA">
        <w:trPr>
          <w:divId w:val="736977675"/>
          <w:tblCellSpacing w:w="0" w:type="dxa"/>
        </w:trPr>
        <w:tc>
          <w:tcPr>
            <w:tcW w:w="1500" w:type="pct"/>
            <w:tcBorders>
              <w:top w:val="nil"/>
              <w:left w:val="nil"/>
              <w:bottom w:val="nil"/>
              <w:right w:val="nil"/>
            </w:tcBorders>
          </w:tcPr>
          <w:p w14:paraId="09FAB97B" w14:textId="77777777" w:rsidR="00A70F56" w:rsidRPr="00231950" w:rsidRDefault="00A70F56" w:rsidP="00D43CFB">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72AA6C49" w14:textId="77777777" w:rsidR="00A70F56" w:rsidRPr="00231950" w:rsidRDefault="00A70F56" w:rsidP="00D43CFB">
            <w:pPr>
              <w:rPr>
                <w:rFonts w:eastAsia="Times New Roman"/>
                <w:szCs w:val="20"/>
              </w:rPr>
            </w:pPr>
            <w:r>
              <w:rPr>
                <w:rFonts w:eastAsia="Times New Roman"/>
                <w:szCs w:val="20"/>
              </w:rPr>
              <w:t>OP</w:t>
            </w:r>
          </w:p>
        </w:tc>
      </w:tr>
    </w:tbl>
    <w:p w14:paraId="502045F0" w14:textId="79720577" w:rsidR="00C6202C" w:rsidRDefault="00DA1BD7" w:rsidP="005565E3">
      <w:pPr>
        <w:pStyle w:val="Kop4"/>
        <w:divId w:val="736977675"/>
      </w:pPr>
      <w:r>
        <w:t xml:space="preserve">Attribuutsoort </w:t>
      </w:r>
      <w:proofErr w:type="spellStart"/>
      <w:r>
        <w:t>onherroepelijkVanaf</w:t>
      </w:r>
      <w:proofErr w:type="spellEnd"/>
      <w:r>
        <w:t xml:space="preserve">, van </w:t>
      </w:r>
      <w:proofErr w:type="spellStart"/>
      <w:r>
        <w:t>g</w:t>
      </w:r>
      <w:r w:rsidR="00C6202C">
        <w:t>egevensgroeptype</w:t>
      </w:r>
      <w:proofErr w:type="spellEnd"/>
      <w:r w:rsidR="00C6202C">
        <w:t xml:space="preserve"> </w:t>
      </w:r>
      <w:proofErr w:type="spellStart"/>
      <w:r w:rsidR="00C6202C">
        <w:t>BesluitStatus</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6202C" w:rsidRPr="00231950" w14:paraId="4EBE00CF" w14:textId="77777777" w:rsidTr="00B64EFA">
        <w:trPr>
          <w:divId w:val="736977675"/>
          <w:tblCellSpacing w:w="0" w:type="dxa"/>
        </w:trPr>
        <w:tc>
          <w:tcPr>
            <w:tcW w:w="1500" w:type="pct"/>
            <w:tcBorders>
              <w:top w:val="nil"/>
              <w:left w:val="nil"/>
              <w:bottom w:val="nil"/>
              <w:right w:val="nil"/>
            </w:tcBorders>
            <w:hideMark/>
          </w:tcPr>
          <w:p w14:paraId="0127E687" w14:textId="77777777" w:rsidR="00C6202C" w:rsidRPr="00231950" w:rsidRDefault="00C6202C" w:rsidP="00D43CFB">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2C37074" w14:textId="536724AA" w:rsidR="00C6202C" w:rsidRPr="00231950" w:rsidRDefault="005565E3" w:rsidP="00D43CFB">
            <w:pPr>
              <w:rPr>
                <w:rFonts w:eastAsia="Times New Roman"/>
                <w:szCs w:val="20"/>
              </w:rPr>
            </w:pPr>
            <w:proofErr w:type="spellStart"/>
            <w:r>
              <w:rPr>
                <w:rFonts w:eastAsia="Times New Roman"/>
                <w:szCs w:val="20"/>
              </w:rPr>
              <w:t>onherroepelijkVanaf</w:t>
            </w:r>
            <w:proofErr w:type="spellEnd"/>
          </w:p>
        </w:tc>
      </w:tr>
      <w:tr w:rsidR="00C6202C" w:rsidRPr="00231950" w14:paraId="5DA124EC" w14:textId="77777777" w:rsidTr="00B64EFA">
        <w:trPr>
          <w:divId w:val="736977675"/>
          <w:tblCellSpacing w:w="0" w:type="dxa"/>
        </w:trPr>
        <w:tc>
          <w:tcPr>
            <w:tcW w:w="1500" w:type="pct"/>
            <w:tcBorders>
              <w:top w:val="nil"/>
              <w:left w:val="nil"/>
              <w:bottom w:val="nil"/>
              <w:right w:val="nil"/>
            </w:tcBorders>
            <w:hideMark/>
          </w:tcPr>
          <w:p w14:paraId="6A31F584" w14:textId="77777777" w:rsidR="00C6202C" w:rsidRPr="00231950" w:rsidRDefault="00C6202C" w:rsidP="00D43CFB">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9A4AD82" w14:textId="36F681E6" w:rsidR="00C6202C" w:rsidRPr="00231950" w:rsidRDefault="005565E3" w:rsidP="00D43CFB">
            <w:pPr>
              <w:rPr>
                <w:rFonts w:eastAsia="Times New Roman"/>
                <w:szCs w:val="20"/>
              </w:rPr>
            </w:pPr>
            <w:r>
              <w:rPr>
                <w:rFonts w:eastAsia="Times New Roman"/>
                <w:szCs w:val="20"/>
              </w:rPr>
              <w:t>Datum die aangeeft vanaf welk moment een besluit onherroepelijk is.</w:t>
            </w:r>
          </w:p>
        </w:tc>
      </w:tr>
      <w:tr w:rsidR="00C6202C" w:rsidRPr="00231950" w14:paraId="47F53132" w14:textId="77777777" w:rsidTr="00B64EFA">
        <w:trPr>
          <w:divId w:val="736977675"/>
          <w:tblCellSpacing w:w="0" w:type="dxa"/>
        </w:trPr>
        <w:tc>
          <w:tcPr>
            <w:tcW w:w="1500" w:type="pct"/>
            <w:tcBorders>
              <w:top w:val="nil"/>
              <w:left w:val="nil"/>
              <w:bottom w:val="nil"/>
              <w:right w:val="nil"/>
            </w:tcBorders>
            <w:hideMark/>
          </w:tcPr>
          <w:p w14:paraId="0A1263A1" w14:textId="77777777" w:rsidR="00C6202C" w:rsidRPr="00231950" w:rsidRDefault="00C6202C" w:rsidP="00D43CFB">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E84CE8F" w14:textId="3AC1F5F6" w:rsidR="00C6202C" w:rsidRPr="00231950" w:rsidRDefault="005565E3" w:rsidP="00D43CFB">
            <w:pPr>
              <w:rPr>
                <w:rFonts w:eastAsia="Times New Roman"/>
                <w:szCs w:val="20"/>
              </w:rPr>
            </w:pPr>
            <w:r>
              <w:rPr>
                <w:rFonts w:eastAsia="Times New Roman"/>
                <w:szCs w:val="20"/>
              </w:rPr>
              <w:t>Date</w:t>
            </w:r>
          </w:p>
        </w:tc>
      </w:tr>
      <w:tr w:rsidR="00C6202C" w:rsidRPr="00231950" w14:paraId="757C98D7" w14:textId="77777777" w:rsidTr="00B64EFA">
        <w:trPr>
          <w:divId w:val="736977675"/>
          <w:tblCellSpacing w:w="0" w:type="dxa"/>
        </w:trPr>
        <w:tc>
          <w:tcPr>
            <w:tcW w:w="1500" w:type="pct"/>
            <w:tcBorders>
              <w:top w:val="nil"/>
              <w:left w:val="nil"/>
              <w:bottom w:val="nil"/>
              <w:right w:val="nil"/>
            </w:tcBorders>
          </w:tcPr>
          <w:p w14:paraId="246D1EB6" w14:textId="77777777" w:rsidR="00C6202C" w:rsidRPr="00231950" w:rsidRDefault="00C6202C" w:rsidP="00D43CFB">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093FF3E7" w14:textId="77777777" w:rsidR="00C6202C" w:rsidRPr="00231950" w:rsidRDefault="00C6202C" w:rsidP="00D43CFB">
            <w:pPr>
              <w:rPr>
                <w:rFonts w:eastAsia="Times New Roman"/>
                <w:szCs w:val="20"/>
              </w:rPr>
            </w:pPr>
            <w:r>
              <w:rPr>
                <w:rFonts w:eastAsia="Times New Roman"/>
                <w:szCs w:val="20"/>
              </w:rPr>
              <w:t>OP</w:t>
            </w:r>
          </w:p>
        </w:tc>
      </w:tr>
    </w:tbl>
    <w:p w14:paraId="37F1E15C" w14:textId="7789792D" w:rsidR="00DA1BD7" w:rsidRDefault="00DA1BD7" w:rsidP="00186184">
      <w:pPr>
        <w:pStyle w:val="Kop4"/>
      </w:pPr>
      <w:r>
        <w:t xml:space="preserve">Attribuutsoort </w:t>
      </w:r>
      <w:proofErr w:type="spellStart"/>
      <w:r w:rsidR="000926DB">
        <w:t>geschorstVanaf</w:t>
      </w:r>
      <w:proofErr w:type="spellEnd"/>
      <w:r>
        <w:t xml:space="preserve">, van </w:t>
      </w:r>
      <w:proofErr w:type="spellStart"/>
      <w:r>
        <w:t>gegevensgroeptype</w:t>
      </w:r>
      <w:proofErr w:type="spellEnd"/>
      <w:r>
        <w:t xml:space="preserve"> </w:t>
      </w:r>
      <w:proofErr w:type="spellStart"/>
      <w:r>
        <w:t>BesluitStatus</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6202C" w:rsidRPr="00231950" w14:paraId="0B42685F" w14:textId="77777777" w:rsidTr="00B64EFA">
        <w:trPr>
          <w:divId w:val="736977675"/>
          <w:tblCellSpacing w:w="0" w:type="dxa"/>
        </w:trPr>
        <w:tc>
          <w:tcPr>
            <w:tcW w:w="1500" w:type="pct"/>
            <w:tcBorders>
              <w:top w:val="nil"/>
              <w:left w:val="nil"/>
              <w:bottom w:val="nil"/>
              <w:right w:val="nil"/>
            </w:tcBorders>
            <w:hideMark/>
          </w:tcPr>
          <w:p w14:paraId="532C4085" w14:textId="77777777" w:rsidR="00C6202C" w:rsidRPr="00231950" w:rsidRDefault="00C6202C" w:rsidP="00D43CFB">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3B3FECA" w14:textId="2DC9EF39" w:rsidR="00C6202C" w:rsidRPr="00231950" w:rsidRDefault="00186184" w:rsidP="00D43CFB">
            <w:pPr>
              <w:rPr>
                <w:rFonts w:eastAsia="Times New Roman"/>
                <w:szCs w:val="20"/>
              </w:rPr>
            </w:pPr>
            <w:proofErr w:type="spellStart"/>
            <w:r>
              <w:rPr>
                <w:rFonts w:eastAsia="Times New Roman"/>
                <w:szCs w:val="20"/>
              </w:rPr>
              <w:t>geschorstVanaf</w:t>
            </w:r>
            <w:proofErr w:type="spellEnd"/>
          </w:p>
        </w:tc>
      </w:tr>
      <w:tr w:rsidR="00C6202C" w:rsidRPr="00231950" w14:paraId="120DE63C" w14:textId="77777777" w:rsidTr="00B64EFA">
        <w:trPr>
          <w:divId w:val="736977675"/>
          <w:tblCellSpacing w:w="0" w:type="dxa"/>
        </w:trPr>
        <w:tc>
          <w:tcPr>
            <w:tcW w:w="1500" w:type="pct"/>
            <w:tcBorders>
              <w:top w:val="nil"/>
              <w:left w:val="nil"/>
              <w:bottom w:val="nil"/>
              <w:right w:val="nil"/>
            </w:tcBorders>
            <w:hideMark/>
          </w:tcPr>
          <w:p w14:paraId="0DAAC7F3" w14:textId="77777777" w:rsidR="00C6202C" w:rsidRPr="00231950" w:rsidRDefault="00C6202C" w:rsidP="00D43CFB">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BC57B09" w14:textId="40713EF5" w:rsidR="00C6202C" w:rsidRPr="00231950" w:rsidRDefault="00186184" w:rsidP="00D43CFB">
            <w:pPr>
              <w:rPr>
                <w:rFonts w:eastAsia="Times New Roman"/>
                <w:szCs w:val="20"/>
              </w:rPr>
            </w:pPr>
            <w:r>
              <w:rPr>
                <w:rFonts w:eastAsia="Times New Roman"/>
                <w:szCs w:val="20"/>
              </w:rPr>
              <w:t>Datum die aangeeft vanaf welk moment een besluit geschorst is.</w:t>
            </w:r>
          </w:p>
        </w:tc>
      </w:tr>
      <w:tr w:rsidR="00C6202C" w:rsidRPr="00231950" w14:paraId="481E9515" w14:textId="77777777" w:rsidTr="00B64EFA">
        <w:trPr>
          <w:divId w:val="736977675"/>
          <w:tblCellSpacing w:w="0" w:type="dxa"/>
        </w:trPr>
        <w:tc>
          <w:tcPr>
            <w:tcW w:w="1500" w:type="pct"/>
            <w:tcBorders>
              <w:top w:val="nil"/>
              <w:left w:val="nil"/>
              <w:bottom w:val="nil"/>
              <w:right w:val="nil"/>
            </w:tcBorders>
            <w:hideMark/>
          </w:tcPr>
          <w:p w14:paraId="3A4636E2" w14:textId="77777777" w:rsidR="00C6202C" w:rsidRPr="00231950" w:rsidRDefault="00C6202C" w:rsidP="00D43CFB">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32B44096" w14:textId="50740D48" w:rsidR="00C6202C" w:rsidRPr="00231950" w:rsidRDefault="00186184" w:rsidP="00D43CFB">
            <w:pPr>
              <w:rPr>
                <w:rFonts w:eastAsia="Times New Roman"/>
                <w:szCs w:val="20"/>
              </w:rPr>
            </w:pPr>
            <w:r>
              <w:rPr>
                <w:rFonts w:eastAsia="Times New Roman"/>
                <w:szCs w:val="20"/>
              </w:rPr>
              <w:t>Date</w:t>
            </w:r>
          </w:p>
        </w:tc>
      </w:tr>
      <w:tr w:rsidR="00C6202C" w:rsidRPr="00231950" w14:paraId="01B2AB4B" w14:textId="77777777" w:rsidTr="00B64EFA">
        <w:trPr>
          <w:divId w:val="736977675"/>
          <w:tblCellSpacing w:w="0" w:type="dxa"/>
        </w:trPr>
        <w:tc>
          <w:tcPr>
            <w:tcW w:w="1500" w:type="pct"/>
            <w:tcBorders>
              <w:top w:val="nil"/>
              <w:left w:val="nil"/>
              <w:bottom w:val="nil"/>
              <w:right w:val="nil"/>
            </w:tcBorders>
          </w:tcPr>
          <w:p w14:paraId="584A1142" w14:textId="77777777" w:rsidR="00C6202C" w:rsidRPr="00231950" w:rsidRDefault="00C6202C" w:rsidP="00D43CFB">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2C84E785" w14:textId="77777777" w:rsidR="00C6202C" w:rsidRPr="00231950" w:rsidRDefault="00C6202C" w:rsidP="00D43CFB">
            <w:pPr>
              <w:rPr>
                <w:rFonts w:eastAsia="Times New Roman"/>
                <w:szCs w:val="20"/>
              </w:rPr>
            </w:pPr>
            <w:r>
              <w:rPr>
                <w:rFonts w:eastAsia="Times New Roman"/>
                <w:szCs w:val="20"/>
              </w:rPr>
              <w:t>OP</w:t>
            </w:r>
          </w:p>
        </w:tc>
      </w:tr>
    </w:tbl>
    <w:p w14:paraId="7C406293" w14:textId="0DB7CA4F" w:rsidR="000926DB" w:rsidRDefault="000926DB" w:rsidP="00186184">
      <w:pPr>
        <w:pStyle w:val="Kop4"/>
      </w:pPr>
      <w:r>
        <w:t xml:space="preserve">Attribuutsoort </w:t>
      </w:r>
      <w:proofErr w:type="spellStart"/>
      <w:r>
        <w:t>toelichtingURL</w:t>
      </w:r>
      <w:proofErr w:type="spellEnd"/>
      <w:r>
        <w:t xml:space="preserve">, van </w:t>
      </w:r>
      <w:proofErr w:type="spellStart"/>
      <w:r>
        <w:t>gegevensgroeptype</w:t>
      </w:r>
      <w:proofErr w:type="spellEnd"/>
      <w:r>
        <w:t xml:space="preserve"> </w:t>
      </w:r>
      <w:proofErr w:type="spellStart"/>
      <w:r>
        <w:t>BesluitStatus</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6202C" w:rsidRPr="00231950" w14:paraId="6DC7CCE7" w14:textId="77777777" w:rsidTr="00B64EFA">
        <w:trPr>
          <w:divId w:val="736977675"/>
          <w:tblCellSpacing w:w="0" w:type="dxa"/>
        </w:trPr>
        <w:tc>
          <w:tcPr>
            <w:tcW w:w="1500" w:type="pct"/>
            <w:tcBorders>
              <w:top w:val="nil"/>
              <w:left w:val="nil"/>
              <w:bottom w:val="nil"/>
              <w:right w:val="nil"/>
            </w:tcBorders>
            <w:hideMark/>
          </w:tcPr>
          <w:p w14:paraId="515E50C3" w14:textId="77777777" w:rsidR="00C6202C" w:rsidRPr="00231950" w:rsidRDefault="00C6202C" w:rsidP="00D43CFB">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A4D2D18" w14:textId="488DBEC6" w:rsidR="00C6202C" w:rsidRPr="00231950" w:rsidRDefault="000926DB" w:rsidP="00D43CFB">
            <w:pPr>
              <w:rPr>
                <w:rFonts w:eastAsia="Times New Roman"/>
                <w:szCs w:val="20"/>
              </w:rPr>
            </w:pPr>
            <w:proofErr w:type="spellStart"/>
            <w:r>
              <w:rPr>
                <w:rFonts w:eastAsia="Times New Roman"/>
                <w:szCs w:val="20"/>
              </w:rPr>
              <w:t>toelichtingURL</w:t>
            </w:r>
            <w:proofErr w:type="spellEnd"/>
          </w:p>
        </w:tc>
      </w:tr>
      <w:tr w:rsidR="00C6202C" w:rsidRPr="00231950" w14:paraId="4856910B" w14:textId="77777777" w:rsidTr="00B64EFA">
        <w:trPr>
          <w:divId w:val="736977675"/>
          <w:tblCellSpacing w:w="0" w:type="dxa"/>
        </w:trPr>
        <w:tc>
          <w:tcPr>
            <w:tcW w:w="1500" w:type="pct"/>
            <w:tcBorders>
              <w:top w:val="nil"/>
              <w:left w:val="nil"/>
              <w:bottom w:val="nil"/>
              <w:right w:val="nil"/>
            </w:tcBorders>
            <w:hideMark/>
          </w:tcPr>
          <w:p w14:paraId="250CBC4C" w14:textId="77777777" w:rsidR="00C6202C" w:rsidRPr="00231950" w:rsidRDefault="00C6202C" w:rsidP="00D43CFB">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4A0652E" w14:textId="2E91EEE1" w:rsidR="00C6202C" w:rsidRPr="00231950" w:rsidRDefault="000926DB" w:rsidP="00D43CFB">
            <w:pPr>
              <w:rPr>
                <w:rFonts w:eastAsia="Times New Roman"/>
                <w:szCs w:val="20"/>
              </w:rPr>
            </w:pPr>
            <w:r>
              <w:rPr>
                <w:rFonts w:eastAsia="Times New Roman"/>
                <w:szCs w:val="20"/>
              </w:rPr>
              <w:t xml:space="preserve">De plek waar het bevoegd gezag een toelichting kan plaatsen omtrent </w:t>
            </w:r>
            <w:r w:rsidR="00186184">
              <w:rPr>
                <w:rFonts w:eastAsia="Times New Roman"/>
                <w:szCs w:val="20"/>
              </w:rPr>
              <w:t>de reden van schorsing van het Besluit.</w:t>
            </w:r>
          </w:p>
        </w:tc>
      </w:tr>
      <w:tr w:rsidR="00C6202C" w:rsidRPr="00231950" w14:paraId="73076FC5" w14:textId="77777777" w:rsidTr="00B64EFA">
        <w:trPr>
          <w:divId w:val="736977675"/>
          <w:tblCellSpacing w:w="0" w:type="dxa"/>
        </w:trPr>
        <w:tc>
          <w:tcPr>
            <w:tcW w:w="1500" w:type="pct"/>
            <w:tcBorders>
              <w:top w:val="nil"/>
              <w:left w:val="nil"/>
              <w:bottom w:val="nil"/>
              <w:right w:val="nil"/>
            </w:tcBorders>
            <w:hideMark/>
          </w:tcPr>
          <w:p w14:paraId="3C072C3C" w14:textId="77777777" w:rsidR="00C6202C" w:rsidRPr="00231950" w:rsidRDefault="00C6202C" w:rsidP="00D43CFB">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A38E072" w14:textId="77777777" w:rsidR="00C6202C" w:rsidRPr="00231950" w:rsidRDefault="00C6202C" w:rsidP="00D43CFB">
            <w:pPr>
              <w:rPr>
                <w:rFonts w:eastAsia="Times New Roman"/>
                <w:szCs w:val="20"/>
              </w:rPr>
            </w:pPr>
            <w:proofErr w:type="spellStart"/>
            <w:r>
              <w:rPr>
                <w:rFonts w:eastAsia="Times New Roman"/>
                <w:szCs w:val="20"/>
              </w:rPr>
              <w:t>CharacterString</w:t>
            </w:r>
            <w:proofErr w:type="spellEnd"/>
          </w:p>
        </w:tc>
      </w:tr>
      <w:tr w:rsidR="00C6202C" w:rsidRPr="00231950" w14:paraId="2F78D1B5" w14:textId="77777777" w:rsidTr="00B64EFA">
        <w:trPr>
          <w:divId w:val="736977675"/>
          <w:tblCellSpacing w:w="0" w:type="dxa"/>
        </w:trPr>
        <w:tc>
          <w:tcPr>
            <w:tcW w:w="1500" w:type="pct"/>
            <w:tcBorders>
              <w:top w:val="nil"/>
              <w:left w:val="nil"/>
              <w:bottom w:val="nil"/>
              <w:right w:val="nil"/>
            </w:tcBorders>
          </w:tcPr>
          <w:p w14:paraId="7F57CA3B" w14:textId="77777777" w:rsidR="00C6202C" w:rsidRPr="00231950" w:rsidRDefault="00C6202C" w:rsidP="00D43CFB">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65F62867" w14:textId="77777777" w:rsidR="00C6202C" w:rsidRPr="00231950" w:rsidRDefault="00C6202C" w:rsidP="00D43CFB">
            <w:pPr>
              <w:rPr>
                <w:rFonts w:eastAsia="Times New Roman"/>
                <w:szCs w:val="20"/>
              </w:rPr>
            </w:pPr>
            <w:r>
              <w:rPr>
                <w:rFonts w:eastAsia="Times New Roman"/>
                <w:szCs w:val="20"/>
              </w:rPr>
              <w:t>OP</w:t>
            </w:r>
          </w:p>
        </w:tc>
      </w:tr>
    </w:tbl>
    <w:p w14:paraId="2E19764D" w14:textId="22FFE9C5" w:rsidR="00DA643D" w:rsidRDefault="00DA643D" w:rsidP="00DA643D">
      <w:pPr>
        <w:pStyle w:val="Kop4"/>
        <w:divId w:val="736977675"/>
      </w:pPr>
      <w:r>
        <w:t xml:space="preserve">Relatiesoort </w:t>
      </w:r>
      <w:r w:rsidR="00611013">
        <w:t>consolideert</w:t>
      </w:r>
    </w:p>
    <w:p w14:paraId="02F3C9C0" w14:textId="77777777" w:rsidR="002C4173" w:rsidRDefault="002C4173" w:rsidP="00117560">
      <w:pPr>
        <w:divId w:val="736977675"/>
      </w:pP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01B2" w:rsidRPr="00231950" w14:paraId="0A93E5A1" w14:textId="77777777" w:rsidTr="00B64EFA">
        <w:trPr>
          <w:tblCellSpacing w:w="0" w:type="dxa"/>
        </w:trPr>
        <w:tc>
          <w:tcPr>
            <w:tcW w:w="1500" w:type="pct"/>
            <w:tcBorders>
              <w:top w:val="nil"/>
              <w:left w:val="nil"/>
              <w:bottom w:val="nil"/>
              <w:right w:val="nil"/>
            </w:tcBorders>
            <w:hideMark/>
          </w:tcPr>
          <w:p w14:paraId="0D4F845D" w14:textId="77777777" w:rsidR="00A701B2" w:rsidRPr="00231950" w:rsidRDefault="00A701B2" w:rsidP="00E673E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E958ECB" w14:textId="59E75489" w:rsidR="00A701B2" w:rsidRPr="00231950" w:rsidRDefault="00611013" w:rsidP="00E673EF">
            <w:pPr>
              <w:rPr>
                <w:rFonts w:eastAsia="Times New Roman"/>
                <w:szCs w:val="20"/>
              </w:rPr>
            </w:pPr>
            <w:r>
              <w:rPr>
                <w:rFonts w:eastAsia="Times New Roman"/>
                <w:szCs w:val="20"/>
              </w:rPr>
              <w:t>Consolideert</w:t>
            </w:r>
          </w:p>
        </w:tc>
      </w:tr>
      <w:tr w:rsidR="00A701B2" w:rsidRPr="00231950" w14:paraId="4D31B0B3" w14:textId="77777777" w:rsidTr="00B64EFA">
        <w:trPr>
          <w:tblCellSpacing w:w="0" w:type="dxa"/>
        </w:trPr>
        <w:tc>
          <w:tcPr>
            <w:tcW w:w="1500" w:type="pct"/>
            <w:tcBorders>
              <w:top w:val="nil"/>
              <w:left w:val="nil"/>
              <w:bottom w:val="nil"/>
              <w:right w:val="nil"/>
            </w:tcBorders>
            <w:hideMark/>
          </w:tcPr>
          <w:p w14:paraId="66DD09D5" w14:textId="77777777" w:rsidR="00A701B2" w:rsidRPr="00231950" w:rsidRDefault="00A701B2" w:rsidP="00E673E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8CF20FF" w14:textId="4F64179C" w:rsidR="00A701B2" w:rsidRPr="00231950" w:rsidRDefault="00354D3E" w:rsidP="00E673EF">
            <w:pPr>
              <w:rPr>
                <w:rFonts w:eastAsia="Times New Roman"/>
                <w:szCs w:val="20"/>
              </w:rPr>
            </w:pPr>
            <w:r>
              <w:rPr>
                <w:szCs w:val="20"/>
              </w:rPr>
              <w:t>Het</w:t>
            </w:r>
            <w:r w:rsidR="00BF45D8">
              <w:rPr>
                <w:szCs w:val="20"/>
              </w:rPr>
              <w:t xml:space="preserve"> vanuit een besluit </w:t>
            </w:r>
            <w:r w:rsidR="00B10EED">
              <w:rPr>
                <w:szCs w:val="20"/>
              </w:rPr>
              <w:t xml:space="preserve">wijzigen of instellen van een Regeling. </w:t>
            </w:r>
          </w:p>
        </w:tc>
      </w:tr>
      <w:tr w:rsidR="00A701B2" w:rsidRPr="00231950" w14:paraId="6077EE97" w14:textId="77777777" w:rsidTr="00B64EFA">
        <w:trPr>
          <w:tblCellSpacing w:w="0" w:type="dxa"/>
        </w:trPr>
        <w:tc>
          <w:tcPr>
            <w:tcW w:w="1500" w:type="pct"/>
            <w:tcBorders>
              <w:top w:val="nil"/>
              <w:left w:val="nil"/>
              <w:bottom w:val="nil"/>
              <w:right w:val="nil"/>
            </w:tcBorders>
            <w:hideMark/>
          </w:tcPr>
          <w:p w14:paraId="0654A99C" w14:textId="77777777" w:rsidR="00A701B2" w:rsidRPr="00231950" w:rsidRDefault="00A701B2" w:rsidP="00E673E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78FB6C55" w14:textId="0CEB5C78" w:rsidR="00A701B2" w:rsidRPr="00231950" w:rsidRDefault="009F7B0B" w:rsidP="00E673EF">
            <w:pPr>
              <w:rPr>
                <w:rFonts w:eastAsia="Times New Roman"/>
                <w:szCs w:val="20"/>
              </w:rPr>
            </w:pPr>
            <w:r>
              <w:rPr>
                <w:rFonts w:eastAsia="Times New Roman"/>
                <w:szCs w:val="20"/>
              </w:rPr>
              <w:t>Regeling</w:t>
            </w:r>
          </w:p>
        </w:tc>
      </w:tr>
      <w:tr w:rsidR="00A701B2" w:rsidRPr="009F0944" w14:paraId="5BF70EAA" w14:textId="77777777" w:rsidTr="00B64EFA">
        <w:trPr>
          <w:tblCellSpacing w:w="0" w:type="dxa"/>
        </w:trPr>
        <w:tc>
          <w:tcPr>
            <w:tcW w:w="1500" w:type="pct"/>
            <w:tcBorders>
              <w:top w:val="nil"/>
              <w:left w:val="nil"/>
              <w:bottom w:val="nil"/>
              <w:right w:val="nil"/>
            </w:tcBorders>
          </w:tcPr>
          <w:p w14:paraId="7408FE7A" w14:textId="77777777" w:rsidR="00A701B2" w:rsidRPr="00231950" w:rsidRDefault="00A701B2" w:rsidP="00E673E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817968B" w14:textId="10774144" w:rsidR="00A701B2" w:rsidRPr="009F0944" w:rsidRDefault="009F7B0B" w:rsidP="00E673EF">
            <w:pPr>
              <w:rPr>
                <w:rStyle w:val="Hyperlink"/>
                <w:rFonts w:eastAsia="Times New Roman"/>
                <w:szCs w:val="20"/>
              </w:rPr>
            </w:pPr>
            <w:r>
              <w:rPr>
                <w:szCs w:val="20"/>
              </w:rPr>
              <w:t>Een Regeling wordt geconsolideerd door besluiten, dit betekent dat je een regeling kunt bijwerken door middel van het nemen van een besluit</w:t>
            </w:r>
            <w:r w:rsidRPr="00670B18">
              <w:rPr>
                <w:szCs w:val="20"/>
              </w:rPr>
              <w:t>.</w:t>
            </w:r>
            <w:r>
              <w:rPr>
                <w:szCs w:val="20"/>
              </w:rPr>
              <w:t xml:space="preserve"> Het bijwerken van zo’n regeling wordt ook wel ‘consolideren’ genoemd.</w:t>
            </w:r>
          </w:p>
        </w:tc>
      </w:tr>
      <w:tr w:rsidR="00A701B2" w:rsidRPr="1F34DA09" w14:paraId="357A38FC" w14:textId="77777777" w:rsidTr="00B64EFA">
        <w:trPr>
          <w:tblCellSpacing w:w="0" w:type="dxa"/>
        </w:trPr>
        <w:tc>
          <w:tcPr>
            <w:tcW w:w="1500" w:type="pct"/>
            <w:tcBorders>
              <w:top w:val="nil"/>
              <w:left w:val="nil"/>
              <w:bottom w:val="nil"/>
              <w:right w:val="nil"/>
            </w:tcBorders>
          </w:tcPr>
          <w:p w14:paraId="2FFA6421" w14:textId="77777777" w:rsidR="00A701B2" w:rsidRPr="00231950" w:rsidRDefault="00A701B2" w:rsidP="00E673EF">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33E00DB2" w14:textId="52B3224C" w:rsidR="00A701B2" w:rsidRPr="1F34DA09" w:rsidRDefault="00C739B1" w:rsidP="00E673EF">
            <w:pPr>
              <w:rPr>
                <w:szCs w:val="20"/>
              </w:rPr>
            </w:pPr>
            <w:r>
              <w:rPr>
                <w:szCs w:val="20"/>
              </w:rPr>
              <w:t>is gewijzigd door</w:t>
            </w:r>
          </w:p>
        </w:tc>
      </w:tr>
      <w:tr w:rsidR="00A701B2" w14:paraId="2790FF7B" w14:textId="77777777" w:rsidTr="00B64EFA">
        <w:trPr>
          <w:tblCellSpacing w:w="0" w:type="dxa"/>
        </w:trPr>
        <w:tc>
          <w:tcPr>
            <w:tcW w:w="1500" w:type="pct"/>
            <w:tcBorders>
              <w:top w:val="nil"/>
              <w:left w:val="nil"/>
              <w:bottom w:val="nil"/>
              <w:right w:val="nil"/>
            </w:tcBorders>
          </w:tcPr>
          <w:p w14:paraId="2CE8F4CA" w14:textId="77777777" w:rsidR="00A701B2" w:rsidRDefault="00A701B2" w:rsidP="00E673EF">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0003A9AD" w14:textId="77777777" w:rsidR="00A701B2" w:rsidRDefault="00A701B2" w:rsidP="00E673EF">
            <w:pPr>
              <w:rPr>
                <w:szCs w:val="20"/>
              </w:rPr>
            </w:pPr>
            <w:r>
              <w:rPr>
                <w:rFonts w:eastAsia="Times New Roman"/>
                <w:szCs w:val="20"/>
              </w:rPr>
              <w:t>OP</w:t>
            </w:r>
          </w:p>
        </w:tc>
      </w:tr>
    </w:tbl>
    <w:p w14:paraId="437A004F" w14:textId="4FACEF04" w:rsidR="00D21FE2" w:rsidRDefault="0081589C" w:rsidP="0004366A">
      <w:pPr>
        <w:pStyle w:val="Kop2"/>
        <w:divId w:val="736977675"/>
        <w:rPr>
          <w:rFonts w:eastAsia="Times New Roman"/>
        </w:rPr>
      </w:pPr>
      <w:bookmarkStart w:id="90" w:name="_Toc92286627"/>
      <w:r>
        <w:rPr>
          <w:rFonts w:eastAsia="Times New Roman"/>
        </w:rPr>
        <w:lastRenderedPageBreak/>
        <w:t>Regels</w:t>
      </w:r>
      <w:bookmarkEnd w:id="90"/>
    </w:p>
    <w:p w14:paraId="3368AF54" w14:textId="385A5774" w:rsidR="00D21FE2" w:rsidRDefault="00BA41D7" w:rsidP="00B17557">
      <w:pPr>
        <w:keepNext/>
        <w:divId w:val="736977675"/>
        <w:rPr>
          <w:noProof/>
        </w:rPr>
      </w:pPr>
      <w:r w:rsidRPr="00BA41D7">
        <w:rPr>
          <w:rFonts w:eastAsia="Times New Roman"/>
          <w:szCs w:val="20"/>
        </w:rPr>
        <w:t xml:space="preserve">Het hart van de </w:t>
      </w:r>
      <w:r w:rsidR="0085690D">
        <w:rPr>
          <w:rFonts w:eastAsia="Times New Roman"/>
          <w:szCs w:val="20"/>
        </w:rPr>
        <w:t>Omgevingswet</w:t>
      </w:r>
      <w:r w:rsidRPr="00BA41D7">
        <w:rPr>
          <w:rFonts w:eastAsia="Times New Roman"/>
          <w:szCs w:val="20"/>
        </w:rPr>
        <w:t xml:space="preserve"> wordt gevormd door juridische regels. </w:t>
      </w:r>
      <w:r w:rsidR="000956B4">
        <w:rPr>
          <w:rFonts w:eastAsia="Times New Roman"/>
          <w:szCs w:val="20"/>
        </w:rPr>
        <w:t>Hiervan worden volgende kenmerken bijgehouden, als volgt:</w:t>
      </w:r>
    </w:p>
    <w:p w14:paraId="2195CCC7" w14:textId="521AF797" w:rsidR="00A35E0B" w:rsidRDefault="00F0735A" w:rsidP="00807331">
      <w:pPr>
        <w:divId w:val="736977675"/>
      </w:pPr>
      <w:r>
        <w:rPr>
          <w:noProof/>
        </w:rPr>
        <w:drawing>
          <wp:inline distT="0" distB="0" distL="0" distR="0" wp14:anchorId="7CBFD4AB" wp14:editId="51F9B5B2">
            <wp:extent cx="5580380" cy="4368800"/>
            <wp:effectExtent l="0" t="0" r="127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580380" cy="4368800"/>
                    </a:xfrm>
                    <a:prstGeom prst="rect">
                      <a:avLst/>
                    </a:prstGeom>
                  </pic:spPr>
                </pic:pic>
              </a:graphicData>
            </a:graphic>
          </wp:inline>
        </w:drawing>
      </w:r>
    </w:p>
    <w:p w14:paraId="4D8ABA8D" w14:textId="17E8C7D2" w:rsidR="001E07EA" w:rsidRDefault="008C4711" w:rsidP="00613498">
      <w:pPr>
        <w:pStyle w:val="Bijschrift"/>
        <w:divId w:val="736977675"/>
        <w:rPr>
          <w:rFonts w:eastAsia="Times New Roman"/>
          <w:sz w:val="20"/>
          <w:szCs w:val="20"/>
        </w:rPr>
      </w:pPr>
      <w:r w:rsidRPr="00D54165">
        <w:rPr>
          <w:rFonts w:eastAsia="Times New Roman"/>
          <w:noProof/>
          <w:sz w:val="20"/>
          <w:szCs w:val="20"/>
        </w:rPr>
        <mc:AlternateContent>
          <mc:Choice Requires="wps">
            <w:drawing>
              <wp:anchor distT="45720" distB="45720" distL="114300" distR="114300" simplePos="0" relativeHeight="251658240" behindDoc="0" locked="0" layoutInCell="1" allowOverlap="1" wp14:anchorId="378B7EAB" wp14:editId="1683939C">
                <wp:simplePos x="0" y="0"/>
                <wp:positionH relativeFrom="margin">
                  <wp:align>left</wp:align>
                </wp:positionH>
                <wp:positionV relativeFrom="paragraph">
                  <wp:posOffset>360890</wp:posOffset>
                </wp:positionV>
                <wp:extent cx="5535930" cy="1643676"/>
                <wp:effectExtent l="0" t="0" r="26670" b="1397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930" cy="1643676"/>
                        </a:xfrm>
                        <a:prstGeom prst="rect">
                          <a:avLst/>
                        </a:prstGeom>
                        <a:solidFill>
                          <a:srgbClr val="FFFFFF"/>
                        </a:solidFill>
                        <a:ln w="9525">
                          <a:solidFill>
                            <a:srgbClr val="000000"/>
                          </a:solidFill>
                          <a:miter lim="800000"/>
                          <a:headEnd/>
                          <a:tailEnd/>
                        </a:ln>
                      </wps:spPr>
                      <wps:txbx>
                        <w:txbxContent>
                          <w:p w14:paraId="07BDB450" w14:textId="47BB83CF" w:rsidR="00D21FE2" w:rsidRDefault="00C1445D" w:rsidP="00D54165">
                            <w:pPr>
                              <w:rPr>
                                <w:rFonts w:eastAsia="Times New Roman"/>
                                <w:color w:val="003359"/>
                              </w:rPr>
                            </w:pPr>
                            <w:r>
                              <w:rPr>
                                <w:rFonts w:eastAsia="Times New Roman"/>
                                <w:szCs w:val="20"/>
                              </w:rPr>
                              <w:t xml:space="preserve">Toelichting bij het diagram: objecttypen hebben vaak relaties naar andere objecttypen, te herkennen aan de pijl met de aanduiding «Relatiesoort». Soms betreft dit een relatie naar een objecttype in dezelfde groepering, zoals in dit geval in de groepering Regels, van Juridische Regel naar Regeltekst. Soms betreft dit een relatie naar een objecttype in een andere groepering, herkenbaar aan een andere kleur. Zo is in bovenstaande diagram te zien dat er een relatie naar een Locatie is, maar deze Locatie heeft in dit diagram geen kenmerken. Dat komt omdat Locatie is ondergebracht in een andere groepering, genaamd Locaties. Aldaar zijn de kenmerken van Locatie beschreven en ook zichtbaar gemaakt in het diagram aldaar. Regeltekst hoort wel bij de groepering van </w:t>
                            </w:r>
                            <w:r w:rsidRPr="00B531B8">
                              <w:rPr>
                                <w:rFonts w:eastAsia="Times New Roman" w:cstheme="minorHAnsi"/>
                                <w:szCs w:val="20"/>
                              </w:rPr>
                              <w:t>Regels</w:t>
                            </w:r>
                            <w:r w:rsidRPr="004E1FCB">
                              <w:rPr>
                                <w:rFonts w:eastAsia="Times New Roman" w:cstheme="minorHAnsi"/>
                                <w:szCs w:val="20"/>
                              </w:rPr>
                              <w:t xml:space="preserve">, maar </w:t>
                            </w:r>
                            <w:r>
                              <w:rPr>
                                <w:rFonts w:eastAsia="Times New Roman" w:cstheme="minorHAnsi"/>
                                <w:szCs w:val="20"/>
                              </w:rPr>
                              <w:t xml:space="preserve">is </w:t>
                            </w:r>
                            <w:r w:rsidRPr="004E1FCB">
                              <w:rPr>
                                <w:rFonts w:eastAsia="Times New Roman" w:cstheme="minorHAnsi"/>
                                <w:szCs w:val="20"/>
                              </w:rPr>
                              <w:t xml:space="preserve">een beetje anders is dan de andere regels, omdat Regeltekst ook de koppeling met het </w:t>
                            </w:r>
                            <w:r>
                              <w:rPr>
                                <w:rFonts w:eastAsia="Times New Roman" w:cstheme="minorHAnsi"/>
                                <w:szCs w:val="20"/>
                              </w:rPr>
                              <w:t>OP-domein</w:t>
                            </w:r>
                            <w:r w:rsidRPr="004E1FCB">
                              <w:rPr>
                                <w:rFonts w:eastAsia="Times New Roman" w:cstheme="minorHAnsi"/>
                                <w:szCs w:val="20"/>
                              </w:rPr>
                              <w:t xml:space="preserve"> verzorg</w:t>
                            </w:r>
                            <w:r>
                              <w:rPr>
                                <w:rFonts w:eastAsia="Times New Roman" w:cstheme="minorHAnsi"/>
                                <w:szCs w:val="20"/>
                              </w:rPr>
                              <w:t>t</w:t>
                            </w:r>
                            <w:r w:rsidRPr="004E1FCB">
                              <w:rPr>
                                <w:rFonts w:eastAsia="Times New Roman" w:cstheme="minorHAnsi"/>
                                <w:szCs w:val="20"/>
                              </w:rPr>
                              <w:t>.</w:t>
                            </w:r>
                            <w:r>
                              <w:rPr>
                                <w:rFonts w:eastAsia="Times New Roman"/>
                              </w:rPr>
                              <w:t xml:space="preserve"> </w:t>
                            </w:r>
                            <w:r>
                              <w:rPr>
                                <w:rFonts w:eastAsia="Times New Roman"/>
                                <w:szCs w:val="20"/>
                              </w:rPr>
                              <w:t>Om dit aan te geven</w:t>
                            </w:r>
                            <w:r w:rsidRPr="00E02379">
                              <w:rPr>
                                <w:rFonts w:eastAsia="Times New Roman"/>
                                <w:szCs w:val="20"/>
                              </w:rPr>
                              <w:t xml:space="preserve"> is Regeltekst donkerblauw gemaakt.</w:t>
                            </w:r>
                          </w:p>
                          <w:p w14:paraId="7D69F2EB" w14:textId="13BB033C" w:rsidR="00C1445D" w:rsidRDefault="00C144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B7EAB" id="_x0000_s1027" type="#_x0000_t202" style="position:absolute;margin-left:0;margin-top:28.4pt;width:435.9pt;height:129.4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">
                <v:textbox>
                  <w:txbxContent>
                    <w:p w14:paraId="07BDB450" w14:textId="47BB83CF" w:rsidR="00D21FE2" w:rsidRDefault="00C1445D" w:rsidP="00D54165">
                      <w:pPr>
                        <w:rPr>
                          <w:rFonts w:eastAsia="Times New Roman"/>
                          <w:color w:val="003359"/>
                        </w:rPr>
                      </w:pPr>
                      <w:r>
                        <w:rPr>
                          <w:rFonts w:eastAsia="Times New Roman"/>
                          <w:szCs w:val="20"/>
                        </w:rPr>
                        <w:t xml:space="preserve">Toelichting bij het diagram: objecttypen hebben vaak relaties naar andere objecttypen, te herkennen aan de pijl met de aanduiding «Relatiesoort». Soms betreft dit een relatie naar een objecttype in dezelfde groepering, zoals in dit geval in de groepering Regels, van Juridische Regel naar Regeltekst. Soms betreft dit een relatie naar een objecttype in een andere groepering, herkenbaar aan een andere kleur. Zo is in bovenstaande diagram te zien dat er een relatie naar een Locatie is, maar deze Locatie heeft in dit diagram geen kenmerken. Dat komt omdat Locatie is ondergebracht in een andere groepering, genaamd Locaties. Aldaar zijn de kenmerken van Locatie beschreven en ook zichtbaar gemaakt in het diagram aldaar. Regeltekst hoort wel bij de groepering van </w:t>
                      </w:r>
                      <w:r w:rsidRPr="00B531B8">
                        <w:rPr>
                          <w:rFonts w:eastAsia="Times New Roman" w:cstheme="minorHAnsi"/>
                          <w:szCs w:val="20"/>
                        </w:rPr>
                        <w:t>Regels</w:t>
                      </w:r>
                      <w:r w:rsidRPr="004E1FCB">
                        <w:rPr>
                          <w:rFonts w:eastAsia="Times New Roman" w:cstheme="minorHAnsi"/>
                          <w:szCs w:val="20"/>
                        </w:rPr>
                        <w:t xml:space="preserve">, maar </w:t>
                      </w:r>
                      <w:r>
                        <w:rPr>
                          <w:rFonts w:eastAsia="Times New Roman" w:cstheme="minorHAnsi"/>
                          <w:szCs w:val="20"/>
                        </w:rPr>
                        <w:t xml:space="preserve">is </w:t>
                      </w:r>
                      <w:r w:rsidRPr="004E1FCB">
                        <w:rPr>
                          <w:rFonts w:eastAsia="Times New Roman" w:cstheme="minorHAnsi"/>
                          <w:szCs w:val="20"/>
                        </w:rPr>
                        <w:t xml:space="preserve">een beetje anders is dan de andere regels, omdat Regeltekst ook de koppeling met het </w:t>
                      </w:r>
                      <w:r>
                        <w:rPr>
                          <w:rFonts w:eastAsia="Times New Roman" w:cstheme="minorHAnsi"/>
                          <w:szCs w:val="20"/>
                        </w:rPr>
                        <w:t>OP-domein</w:t>
                      </w:r>
                      <w:r w:rsidRPr="004E1FCB">
                        <w:rPr>
                          <w:rFonts w:eastAsia="Times New Roman" w:cstheme="minorHAnsi"/>
                          <w:szCs w:val="20"/>
                        </w:rPr>
                        <w:t xml:space="preserve"> verzorg</w:t>
                      </w:r>
                      <w:r>
                        <w:rPr>
                          <w:rFonts w:eastAsia="Times New Roman" w:cstheme="minorHAnsi"/>
                          <w:szCs w:val="20"/>
                        </w:rPr>
                        <w:t>t</w:t>
                      </w:r>
                      <w:r w:rsidRPr="004E1FCB">
                        <w:rPr>
                          <w:rFonts w:eastAsia="Times New Roman" w:cstheme="minorHAnsi"/>
                          <w:szCs w:val="20"/>
                        </w:rPr>
                        <w:t>.</w:t>
                      </w:r>
                      <w:r>
                        <w:rPr>
                          <w:rFonts w:eastAsia="Times New Roman"/>
                        </w:rPr>
                        <w:t xml:space="preserve"> </w:t>
                      </w:r>
                      <w:r>
                        <w:rPr>
                          <w:rFonts w:eastAsia="Times New Roman"/>
                          <w:szCs w:val="20"/>
                        </w:rPr>
                        <w:t>Om dit aan te geven</w:t>
                      </w:r>
                      <w:r w:rsidRPr="00E02379">
                        <w:rPr>
                          <w:rFonts w:eastAsia="Times New Roman"/>
                          <w:szCs w:val="20"/>
                        </w:rPr>
                        <w:t xml:space="preserve"> is Regeltekst donkerblauw gemaakt.</w:t>
                      </w:r>
                    </w:p>
                    <w:p w14:paraId="7D69F2EB" w14:textId="13BB033C" w:rsidR="00C1445D" w:rsidRDefault="00C1445D"/>
                  </w:txbxContent>
                </v:textbox>
                <w10:wrap type="square" anchorx="margin"/>
              </v:shape>
            </w:pict>
          </mc:Fallback>
        </mc:AlternateContent>
      </w:r>
      <w:r w:rsidR="00613498">
        <w:t xml:space="preserve">Figuur </w:t>
      </w:r>
      <w:r w:rsidR="00DC4F4A">
        <w:rPr>
          <w:noProof/>
        </w:rPr>
        <w:fldChar w:fldCharType="begin"/>
      </w:r>
      <w:r w:rsidR="00DC4F4A">
        <w:rPr>
          <w:noProof/>
        </w:rPr>
        <w:instrText xml:space="preserve"> SEQ Figuur \* ARABIC </w:instrText>
      </w:r>
      <w:r w:rsidR="00DC4F4A">
        <w:rPr>
          <w:noProof/>
        </w:rPr>
        <w:fldChar w:fldCharType="separate"/>
      </w:r>
      <w:r w:rsidR="00DA1E96">
        <w:rPr>
          <w:noProof/>
        </w:rPr>
        <w:t>3</w:t>
      </w:r>
      <w:r w:rsidR="00DC4F4A">
        <w:rPr>
          <w:noProof/>
        </w:rPr>
        <w:fldChar w:fldCharType="end"/>
      </w:r>
      <w:r w:rsidR="00613498">
        <w:t>: Regels</w:t>
      </w:r>
    </w:p>
    <w:p w14:paraId="22DCB3E8" w14:textId="0B81F7AA" w:rsidR="001C6449" w:rsidRDefault="001C6449">
      <w:pPr>
        <w:rPr>
          <w:rFonts w:eastAsia="Times New Roman"/>
        </w:rPr>
      </w:pPr>
      <w:r>
        <w:rPr>
          <w:rFonts w:eastAsia="Times New Roman"/>
        </w:rPr>
        <w:br w:type="page"/>
      </w:r>
    </w:p>
    <w:p w14:paraId="63B7DCCC" w14:textId="4ACDDAE9" w:rsidR="00A7774F" w:rsidRDefault="00A7774F" w:rsidP="0039795D">
      <w:pPr>
        <w:pStyle w:val="Kop3"/>
        <w:rPr>
          <w:rFonts w:eastAsia="Times New Roman"/>
        </w:rPr>
      </w:pPr>
      <w:bookmarkStart w:id="91" w:name="_Ref37921451"/>
      <w:bookmarkStart w:id="92" w:name="_Ref37921951"/>
      <w:bookmarkStart w:id="93" w:name="_Toc92286628"/>
      <w:r>
        <w:rPr>
          <w:rFonts w:eastAsia="Times New Roman"/>
        </w:rPr>
        <w:lastRenderedPageBreak/>
        <w:t>Objecttype Regeltekst</w:t>
      </w:r>
      <w:bookmarkEnd w:id="91"/>
      <w:bookmarkEnd w:id="92"/>
      <w:bookmarkEnd w:id="93"/>
    </w:p>
    <w:p w14:paraId="1F9E6703" w14:textId="10614E40" w:rsidR="00A7774F" w:rsidRPr="00231950" w:rsidRDefault="00A7774F" w:rsidP="00EF3FC9">
      <w:pPr>
        <w:pStyle w:val="Kop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212EC41B" w14:textId="77777777" w:rsidTr="00B64EFA">
        <w:trPr>
          <w:tblCellSpacing w:w="0" w:type="dxa"/>
        </w:trPr>
        <w:tc>
          <w:tcPr>
            <w:tcW w:w="1500" w:type="pct"/>
            <w:tcBorders>
              <w:top w:val="nil"/>
              <w:left w:val="nil"/>
              <w:bottom w:val="nil"/>
              <w:right w:val="nil"/>
            </w:tcBorders>
            <w:hideMark/>
          </w:tcPr>
          <w:p w14:paraId="1AE29CF5"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2AC25B2" w14:textId="77777777" w:rsidR="00A7774F" w:rsidRPr="00231950" w:rsidRDefault="00A7774F" w:rsidP="00684FCF">
            <w:pPr>
              <w:rPr>
                <w:rFonts w:eastAsia="Times New Roman"/>
                <w:szCs w:val="20"/>
              </w:rPr>
            </w:pPr>
            <w:r w:rsidRPr="00231950">
              <w:rPr>
                <w:rFonts w:eastAsia="Times New Roman"/>
                <w:szCs w:val="20"/>
              </w:rPr>
              <w:t>identificatie</w:t>
            </w:r>
          </w:p>
        </w:tc>
      </w:tr>
      <w:tr w:rsidR="00A7774F" w:rsidRPr="00231950" w14:paraId="65BB6651" w14:textId="77777777" w:rsidTr="00B64EFA">
        <w:trPr>
          <w:tblCellSpacing w:w="0" w:type="dxa"/>
        </w:trPr>
        <w:tc>
          <w:tcPr>
            <w:tcW w:w="1500" w:type="pct"/>
            <w:tcBorders>
              <w:top w:val="nil"/>
              <w:left w:val="nil"/>
              <w:bottom w:val="nil"/>
              <w:right w:val="nil"/>
            </w:tcBorders>
            <w:hideMark/>
          </w:tcPr>
          <w:p w14:paraId="1A25FA42"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3DFE742B" w14:textId="77777777" w:rsidR="00A7774F" w:rsidRPr="00231950" w:rsidRDefault="00A7774F" w:rsidP="00684FCF">
            <w:pPr>
              <w:rPr>
                <w:rFonts w:eastAsia="Times New Roman"/>
                <w:szCs w:val="20"/>
              </w:rPr>
            </w:pPr>
            <w:r w:rsidRPr="00231950">
              <w:rPr>
                <w:rFonts w:eastAsia="Times New Roman"/>
                <w:szCs w:val="20"/>
              </w:rPr>
              <w:t xml:space="preserve">De unieke identificatie waaronder elk object van dit type bekend is. </w:t>
            </w:r>
          </w:p>
        </w:tc>
      </w:tr>
      <w:tr w:rsidR="00A7774F" w:rsidRPr="00231950" w14:paraId="15CE602C" w14:textId="77777777" w:rsidTr="00B64EFA">
        <w:trPr>
          <w:tblCellSpacing w:w="0" w:type="dxa"/>
        </w:trPr>
        <w:tc>
          <w:tcPr>
            <w:tcW w:w="1500" w:type="pct"/>
            <w:tcBorders>
              <w:top w:val="nil"/>
              <w:left w:val="nil"/>
              <w:bottom w:val="nil"/>
              <w:right w:val="nil"/>
            </w:tcBorders>
            <w:hideMark/>
          </w:tcPr>
          <w:p w14:paraId="61512351" w14:textId="77777777" w:rsidR="00A7774F" w:rsidRPr="00231950" w:rsidRDefault="00A7774F" w:rsidP="00684FCF">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00C4B7DE" w14:textId="57ED5DC8" w:rsidR="009474D3" w:rsidRPr="00231950" w:rsidRDefault="00A7774F" w:rsidP="0054137E">
            <w:pPr>
              <w:rPr>
                <w:rFonts w:eastAsia="Times New Roman"/>
                <w:szCs w:val="20"/>
              </w:rPr>
            </w:pPr>
            <w:r w:rsidRPr="00231950">
              <w:rPr>
                <w:rFonts w:eastAsia="Times New Roman"/>
                <w:szCs w:val="20"/>
              </w:rPr>
              <w:t>Identificatie</w:t>
            </w:r>
          </w:p>
        </w:tc>
      </w:tr>
      <w:tr w:rsidR="009474D3" w:rsidRPr="00231950" w14:paraId="62EF4C90" w14:textId="77777777" w:rsidTr="00B64EFA">
        <w:trPr>
          <w:tblCellSpacing w:w="0" w:type="dxa"/>
        </w:trPr>
        <w:tc>
          <w:tcPr>
            <w:tcW w:w="1500" w:type="pct"/>
            <w:tcBorders>
              <w:top w:val="nil"/>
              <w:left w:val="nil"/>
              <w:bottom w:val="nil"/>
              <w:right w:val="nil"/>
            </w:tcBorders>
          </w:tcPr>
          <w:p w14:paraId="179DD11A" w14:textId="41204DC6" w:rsidR="009474D3" w:rsidRPr="00231950" w:rsidRDefault="009474D3" w:rsidP="009474D3">
            <w:pPr>
              <w:rPr>
                <w:rFonts w:eastAsia="Times New Roman"/>
                <w:b/>
                <w:bCs/>
                <w:szCs w:val="20"/>
              </w:rPr>
            </w:pPr>
            <w:proofErr w:type="spellStart"/>
            <w:r>
              <w:rPr>
                <w:rFonts w:eastAsia="Times New Roman"/>
                <w:b/>
                <w:bCs/>
                <w:szCs w:val="20"/>
              </w:rPr>
              <w:t>Constraint</w:t>
            </w:r>
            <w:proofErr w:type="spellEnd"/>
            <w:r>
              <w:rPr>
                <w:rFonts w:eastAsia="Times New Roman"/>
                <w:b/>
                <w:bCs/>
                <w:szCs w:val="20"/>
              </w:rPr>
              <w:t>(s)</w:t>
            </w:r>
          </w:p>
        </w:tc>
        <w:tc>
          <w:tcPr>
            <w:tcW w:w="3500" w:type="pct"/>
            <w:tcBorders>
              <w:top w:val="nil"/>
              <w:left w:val="nil"/>
              <w:bottom w:val="nil"/>
              <w:right w:val="nil"/>
            </w:tcBorders>
          </w:tcPr>
          <w:p w14:paraId="0F547F00" w14:textId="1DE1E616" w:rsidR="009474D3" w:rsidRDefault="009474D3" w:rsidP="009474D3">
            <w:pPr>
              <w:pStyle w:val="Tekstzonderopmaak"/>
              <w:rPr>
                <w:rFonts w:asciiTheme="minorHAnsi" w:hAnsiTheme="minorHAnsi"/>
                <w:sz w:val="20"/>
                <w:szCs w:val="20"/>
              </w:rPr>
            </w:pPr>
            <w:r>
              <w:rPr>
                <w:rFonts w:asciiTheme="minorHAnsi" w:hAnsiTheme="minorHAnsi"/>
                <w:sz w:val="20"/>
                <w:szCs w:val="20"/>
              </w:rPr>
              <w:t xml:space="preserve">{ </w:t>
            </w:r>
            <w:r w:rsidRPr="00A83181">
              <w:rPr>
                <w:rFonts w:asciiTheme="minorHAnsi" w:hAnsiTheme="minorHAnsi"/>
                <w:b/>
                <w:bCs/>
                <w:sz w:val="20"/>
                <w:szCs w:val="20"/>
              </w:rPr>
              <w:t>één type juridische regel per regeltekst</w:t>
            </w:r>
            <w:r>
              <w:rPr>
                <w:rFonts w:asciiTheme="minorHAnsi" w:hAnsiTheme="minorHAnsi"/>
                <w:sz w:val="20"/>
                <w:szCs w:val="20"/>
              </w:rPr>
              <w:t>}</w:t>
            </w:r>
          </w:p>
          <w:p w14:paraId="3798CB3D" w14:textId="77777777" w:rsidR="009474D3" w:rsidRDefault="009474D3" w:rsidP="009474D3">
            <w:pPr>
              <w:pStyle w:val="Tekstzonderopmaak"/>
              <w:rPr>
                <w:rFonts w:asciiTheme="minorHAnsi" w:hAnsiTheme="minorHAnsi"/>
                <w:sz w:val="20"/>
                <w:szCs w:val="20"/>
              </w:rPr>
            </w:pPr>
          </w:p>
          <w:p w14:paraId="16F79410" w14:textId="4DC3D85D" w:rsidR="00D21FE2" w:rsidRDefault="009474D3" w:rsidP="0054137E">
            <w:pPr>
              <w:pStyle w:val="Tekstzonderopmaak"/>
              <w:rPr>
                <w:rFonts w:asciiTheme="minorHAnsi" w:hAnsiTheme="minorHAnsi"/>
                <w:sz w:val="20"/>
                <w:szCs w:val="20"/>
              </w:rPr>
            </w:pPr>
            <w:r>
              <w:rPr>
                <w:rFonts w:asciiTheme="minorHAnsi" w:hAnsiTheme="minorHAnsi"/>
                <w:sz w:val="20"/>
                <w:szCs w:val="20"/>
              </w:rPr>
              <w:t xml:space="preserve">Er zijn drie subtypen van Juridische regels onderkend, namelijk: Regel voor iedereen, instructieregel en omgevingswaarderegel. Het is niet toegestaan twee van deze typen Juridische regel te vermengen in hetzelfde </w:t>
            </w:r>
            <w:r w:rsidR="00DB0A4E">
              <w:rPr>
                <w:rFonts w:asciiTheme="minorHAnsi" w:hAnsiTheme="minorHAnsi"/>
                <w:sz w:val="20"/>
                <w:szCs w:val="20"/>
              </w:rPr>
              <w:t>A</w:t>
            </w:r>
            <w:r>
              <w:rPr>
                <w:rFonts w:asciiTheme="minorHAnsi" w:hAnsiTheme="minorHAnsi"/>
                <w:sz w:val="20"/>
                <w:szCs w:val="20"/>
              </w:rPr>
              <w:t>rtikel (Regeltekst). Dit wordt gevalideerd door het stelsel.</w:t>
            </w:r>
            <w:r w:rsidR="00C104DC">
              <w:rPr>
                <w:rFonts w:asciiTheme="minorHAnsi" w:hAnsiTheme="minorHAnsi"/>
                <w:sz w:val="20"/>
                <w:szCs w:val="20"/>
              </w:rPr>
              <w:t xml:space="preserve"> </w:t>
            </w:r>
          </w:p>
          <w:p w14:paraId="5279D0F6" w14:textId="32F7DBF1" w:rsidR="00AD0003" w:rsidRDefault="00AD0003" w:rsidP="0054137E">
            <w:pPr>
              <w:pStyle w:val="Tekstzonderopmaak"/>
              <w:rPr>
                <w:rFonts w:asciiTheme="minorHAnsi" w:hAnsiTheme="minorHAnsi"/>
                <w:sz w:val="20"/>
                <w:szCs w:val="20"/>
              </w:rPr>
            </w:pPr>
          </w:p>
          <w:p w14:paraId="265240B0" w14:textId="41142852" w:rsidR="00AD0003" w:rsidRDefault="00AD0003" w:rsidP="00AD0003">
            <w:pPr>
              <w:pStyle w:val="Tekstzonderopmaak"/>
              <w:rPr>
                <w:rFonts w:asciiTheme="minorHAnsi" w:hAnsiTheme="minorHAnsi"/>
                <w:sz w:val="20"/>
                <w:szCs w:val="20"/>
              </w:rPr>
            </w:pPr>
            <w:r>
              <w:rPr>
                <w:rFonts w:asciiTheme="minorHAnsi" w:hAnsiTheme="minorHAnsi"/>
                <w:sz w:val="20"/>
                <w:szCs w:val="20"/>
              </w:rPr>
              <w:t xml:space="preserve">{ </w:t>
            </w:r>
            <w:r w:rsidRPr="00A83181">
              <w:rPr>
                <w:rFonts w:asciiTheme="minorHAnsi" w:hAnsiTheme="minorHAnsi"/>
                <w:b/>
                <w:bCs/>
                <w:sz w:val="20"/>
                <w:szCs w:val="20"/>
              </w:rPr>
              <w:t xml:space="preserve">indien </w:t>
            </w:r>
            <w:r w:rsidR="00CC3119">
              <w:rPr>
                <w:rFonts w:asciiTheme="minorHAnsi" w:hAnsiTheme="minorHAnsi"/>
                <w:b/>
                <w:bCs/>
                <w:sz w:val="20"/>
                <w:szCs w:val="20"/>
              </w:rPr>
              <w:t>Artikel is onderverdeeld in L</w:t>
            </w:r>
            <w:r w:rsidRPr="00A83181">
              <w:rPr>
                <w:rFonts w:asciiTheme="minorHAnsi" w:hAnsiTheme="minorHAnsi"/>
                <w:b/>
                <w:bCs/>
                <w:sz w:val="20"/>
                <w:szCs w:val="20"/>
              </w:rPr>
              <w:t xml:space="preserve">eden, </w:t>
            </w:r>
            <w:r w:rsidR="00DB0A4E">
              <w:rPr>
                <w:rFonts w:asciiTheme="minorHAnsi" w:hAnsiTheme="minorHAnsi"/>
                <w:b/>
                <w:bCs/>
                <w:sz w:val="20"/>
                <w:szCs w:val="20"/>
              </w:rPr>
              <w:t>annotaties alleen op Leden</w:t>
            </w:r>
            <w:r>
              <w:rPr>
                <w:rFonts w:asciiTheme="minorHAnsi" w:hAnsiTheme="minorHAnsi"/>
                <w:sz w:val="20"/>
                <w:szCs w:val="20"/>
              </w:rPr>
              <w:t>}</w:t>
            </w:r>
          </w:p>
          <w:p w14:paraId="5A9D9A00" w14:textId="77777777" w:rsidR="00AD0003" w:rsidRPr="005B6DBB" w:rsidRDefault="00AD0003" w:rsidP="0054137E">
            <w:pPr>
              <w:pStyle w:val="Tekstzonderopmaak"/>
              <w:rPr>
                <w:rFonts w:asciiTheme="minorHAnsi" w:eastAsia="Times New Roman" w:hAnsiTheme="minorHAnsi"/>
                <w:sz w:val="18"/>
                <w:szCs w:val="18"/>
              </w:rPr>
            </w:pPr>
          </w:p>
          <w:p w14:paraId="1C6B7EE1" w14:textId="112566A4" w:rsidR="00AD0003" w:rsidRPr="00231950" w:rsidRDefault="0075767C" w:rsidP="0054137E">
            <w:pPr>
              <w:pStyle w:val="Tekstzonderopmaak"/>
              <w:rPr>
                <w:rFonts w:asciiTheme="minorHAnsi" w:eastAsia="Times New Roman" w:hAnsiTheme="minorHAnsi"/>
                <w:sz w:val="20"/>
                <w:szCs w:val="20"/>
              </w:rPr>
            </w:pPr>
            <w:r w:rsidRPr="005B6DBB">
              <w:rPr>
                <w:sz w:val="20"/>
                <w:szCs w:val="20"/>
              </w:rPr>
              <w:t xml:space="preserve">Deze </w:t>
            </w:r>
            <w:proofErr w:type="spellStart"/>
            <w:r w:rsidRPr="005B6DBB">
              <w:rPr>
                <w:sz w:val="20"/>
                <w:szCs w:val="20"/>
              </w:rPr>
              <w:t>constraint</w:t>
            </w:r>
            <w:proofErr w:type="spellEnd"/>
            <w:r w:rsidRPr="005B6DBB">
              <w:rPr>
                <w:sz w:val="20"/>
                <w:szCs w:val="20"/>
              </w:rPr>
              <w:t xml:space="preserve"> houdt in dat als er een </w:t>
            </w:r>
            <w:r w:rsidR="00C82498">
              <w:rPr>
                <w:sz w:val="20"/>
                <w:szCs w:val="20"/>
              </w:rPr>
              <w:t>Juridisch</w:t>
            </w:r>
            <w:r w:rsidRPr="005B6DBB">
              <w:rPr>
                <w:sz w:val="20"/>
                <w:szCs w:val="20"/>
              </w:rPr>
              <w:t>e</w:t>
            </w:r>
            <w:r w:rsidR="00C82498">
              <w:rPr>
                <w:sz w:val="20"/>
                <w:szCs w:val="20"/>
              </w:rPr>
              <w:t xml:space="preserve"> regel</w:t>
            </w:r>
            <w:r w:rsidRPr="005B6DBB">
              <w:rPr>
                <w:sz w:val="20"/>
                <w:szCs w:val="20"/>
              </w:rPr>
              <w:t xml:space="preserve"> is die</w:t>
            </w:r>
            <w:r w:rsidR="00FC60CF">
              <w:rPr>
                <w:sz w:val="20"/>
                <w:szCs w:val="20"/>
              </w:rPr>
              <w:t xml:space="preserve"> (via een Regeltekst)</w:t>
            </w:r>
            <w:r w:rsidRPr="005B6DBB">
              <w:rPr>
                <w:sz w:val="20"/>
                <w:szCs w:val="20"/>
              </w:rPr>
              <w:t xml:space="preserve"> verwijst naar een Lid in een Artikel, er geen </w:t>
            </w:r>
            <w:r w:rsidR="00E738B7">
              <w:rPr>
                <w:sz w:val="20"/>
                <w:szCs w:val="20"/>
              </w:rPr>
              <w:t>verwijzingen</w:t>
            </w:r>
            <w:r w:rsidRPr="005B6DBB">
              <w:rPr>
                <w:sz w:val="20"/>
                <w:szCs w:val="20"/>
              </w:rPr>
              <w:t xml:space="preserve"> mogen voorkomen die verwijzen </w:t>
            </w:r>
            <w:r w:rsidR="00C62E08">
              <w:rPr>
                <w:sz w:val="20"/>
                <w:szCs w:val="20"/>
              </w:rPr>
              <w:t xml:space="preserve">naar </w:t>
            </w:r>
            <w:r w:rsidRPr="005B6DBB">
              <w:rPr>
                <w:sz w:val="20"/>
                <w:szCs w:val="20"/>
              </w:rPr>
              <w:t xml:space="preserve">het Artikel waarin dat Lid voorkomt. Kortom </w:t>
            </w:r>
            <w:r w:rsidR="00201FFC">
              <w:rPr>
                <w:sz w:val="20"/>
                <w:szCs w:val="20"/>
              </w:rPr>
              <w:t>indien het artikel is onderverdeeld in Leden, dan mag er alleen geannoteerd worden op Leden</w:t>
            </w:r>
            <w:r w:rsidRPr="005B6DBB">
              <w:rPr>
                <w:sz w:val="20"/>
                <w:szCs w:val="20"/>
              </w:rPr>
              <w:t>.</w:t>
            </w:r>
          </w:p>
        </w:tc>
      </w:tr>
    </w:tbl>
    <w:p w14:paraId="0475D1BA" w14:textId="77777777" w:rsidR="00A7774F" w:rsidRPr="00231950" w:rsidRDefault="00A7774F" w:rsidP="00EF3FC9">
      <w:pPr>
        <w:pStyle w:val="Kop4"/>
      </w:pPr>
      <w:r w:rsidRPr="00231950">
        <w:t>Attribuutsoort omschrijving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05DFDFBB" w14:textId="77777777" w:rsidTr="00B64EFA">
        <w:trPr>
          <w:tblCellSpacing w:w="0" w:type="dxa"/>
        </w:trPr>
        <w:tc>
          <w:tcPr>
            <w:tcW w:w="1500" w:type="pct"/>
            <w:tcBorders>
              <w:top w:val="nil"/>
              <w:left w:val="nil"/>
              <w:bottom w:val="nil"/>
              <w:right w:val="nil"/>
            </w:tcBorders>
            <w:hideMark/>
          </w:tcPr>
          <w:p w14:paraId="36FB715C"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738B761" w14:textId="77777777" w:rsidR="00A7774F" w:rsidRPr="00231950" w:rsidRDefault="00A7774F" w:rsidP="00684FCF">
            <w:pPr>
              <w:rPr>
                <w:rFonts w:eastAsia="Times New Roman"/>
                <w:szCs w:val="20"/>
              </w:rPr>
            </w:pPr>
            <w:r w:rsidRPr="00231950">
              <w:rPr>
                <w:rFonts w:eastAsia="Times New Roman"/>
                <w:szCs w:val="20"/>
              </w:rPr>
              <w:t>omschrijving</w:t>
            </w:r>
          </w:p>
        </w:tc>
      </w:tr>
      <w:tr w:rsidR="00A7774F" w:rsidRPr="00231950" w14:paraId="1C171687" w14:textId="77777777" w:rsidTr="00B64EFA">
        <w:trPr>
          <w:tblCellSpacing w:w="0" w:type="dxa"/>
        </w:trPr>
        <w:tc>
          <w:tcPr>
            <w:tcW w:w="1500" w:type="pct"/>
            <w:tcBorders>
              <w:top w:val="nil"/>
              <w:left w:val="nil"/>
              <w:bottom w:val="nil"/>
              <w:right w:val="nil"/>
            </w:tcBorders>
            <w:hideMark/>
          </w:tcPr>
          <w:p w14:paraId="7896B417"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887C82C" w14:textId="77777777" w:rsidR="00A7774F" w:rsidRPr="00231950" w:rsidRDefault="00A7774F" w:rsidP="00684FCF">
            <w:pPr>
              <w:rPr>
                <w:rFonts w:eastAsia="Times New Roman"/>
                <w:szCs w:val="20"/>
              </w:rPr>
            </w:pPr>
            <w:r w:rsidRPr="00231950">
              <w:rPr>
                <w:rFonts w:eastAsia="Times New Roman"/>
                <w:szCs w:val="20"/>
              </w:rPr>
              <w:t xml:space="preserve">De letterlijke tekst waarmee de </w:t>
            </w:r>
            <w:r>
              <w:rPr>
                <w:rFonts w:eastAsia="Times New Roman"/>
                <w:szCs w:val="20"/>
              </w:rPr>
              <w:t>Regeltekst</w:t>
            </w:r>
            <w:r w:rsidRPr="00231950">
              <w:rPr>
                <w:rFonts w:eastAsia="Times New Roman"/>
                <w:szCs w:val="20"/>
              </w:rPr>
              <w:t xml:space="preserve"> is omschreven</w:t>
            </w:r>
            <w:r>
              <w:rPr>
                <w:rFonts w:eastAsia="Times New Roman"/>
                <w:szCs w:val="20"/>
              </w:rPr>
              <w:t>, in een artikel of een lid</w:t>
            </w:r>
            <w:r w:rsidRPr="00231950">
              <w:rPr>
                <w:rFonts w:eastAsia="Times New Roman"/>
                <w:szCs w:val="20"/>
              </w:rPr>
              <w:t xml:space="preserve">. </w:t>
            </w:r>
            <w:r w:rsidRPr="00C81E43">
              <w:rPr>
                <w:szCs w:val="20"/>
              </w:rPr>
              <w:t xml:space="preserve">Een </w:t>
            </w:r>
            <w:r>
              <w:rPr>
                <w:szCs w:val="20"/>
              </w:rPr>
              <w:t>Regeltekst</w:t>
            </w:r>
            <w:r w:rsidRPr="00C81E43">
              <w:rPr>
                <w:szCs w:val="20"/>
              </w:rPr>
              <w:t xml:space="preserve"> is altijd één doorlopend stuk juridische tekst</w:t>
            </w:r>
            <w:r>
              <w:rPr>
                <w:szCs w:val="20"/>
              </w:rPr>
              <w:t>, welke juridische regels bevat</w:t>
            </w:r>
            <w:r w:rsidRPr="00C81E43">
              <w:rPr>
                <w:szCs w:val="20"/>
              </w:rPr>
              <w:t>.</w:t>
            </w:r>
            <w:r>
              <w:rPr>
                <w:szCs w:val="20"/>
              </w:rPr>
              <w:t xml:space="preserve"> </w:t>
            </w:r>
          </w:p>
        </w:tc>
      </w:tr>
      <w:tr w:rsidR="00A7774F" w:rsidRPr="00231950" w14:paraId="0A98CBCE" w14:textId="77777777" w:rsidTr="00B64EFA">
        <w:trPr>
          <w:tblCellSpacing w:w="0" w:type="dxa"/>
        </w:trPr>
        <w:tc>
          <w:tcPr>
            <w:tcW w:w="1500" w:type="pct"/>
            <w:tcBorders>
              <w:top w:val="nil"/>
              <w:left w:val="nil"/>
              <w:bottom w:val="nil"/>
              <w:right w:val="nil"/>
            </w:tcBorders>
            <w:hideMark/>
          </w:tcPr>
          <w:p w14:paraId="3CC80B04" w14:textId="77777777" w:rsidR="00A7774F" w:rsidRPr="00231950" w:rsidRDefault="00A7774F" w:rsidP="00684FCF">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615B675A" w14:textId="77777777" w:rsidR="00A7774F" w:rsidRPr="00231950" w:rsidRDefault="00A7774F" w:rsidP="00684FCF">
            <w:pPr>
              <w:rPr>
                <w:rFonts w:eastAsia="Times New Roman"/>
                <w:szCs w:val="20"/>
              </w:rPr>
            </w:pPr>
            <w:proofErr w:type="spellStart"/>
            <w:r w:rsidRPr="00231950">
              <w:rPr>
                <w:rFonts w:eastAsia="Times New Roman"/>
                <w:szCs w:val="20"/>
              </w:rPr>
              <w:t>CharacterString</w:t>
            </w:r>
            <w:proofErr w:type="spellEnd"/>
          </w:p>
        </w:tc>
      </w:tr>
      <w:tr w:rsidR="00A7774F" w:rsidRPr="00231950" w14:paraId="6DBF8B04" w14:textId="77777777" w:rsidTr="00B64EFA">
        <w:trPr>
          <w:tblCellSpacing w:w="0" w:type="dxa"/>
        </w:trPr>
        <w:tc>
          <w:tcPr>
            <w:tcW w:w="1500" w:type="pct"/>
            <w:tcBorders>
              <w:top w:val="nil"/>
              <w:left w:val="nil"/>
              <w:bottom w:val="nil"/>
              <w:right w:val="nil"/>
            </w:tcBorders>
          </w:tcPr>
          <w:p w14:paraId="22CF44BA" w14:textId="77777777" w:rsidR="00A7774F" w:rsidRPr="00231950" w:rsidRDefault="00A7774F"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3DA99978" w14:textId="488CD5B9" w:rsidR="00D21FE2" w:rsidRDefault="00A7774F" w:rsidP="00684FCF">
            <w:pPr>
              <w:pStyle w:val="Tekstzonderopmaak"/>
              <w:rPr>
                <w:rFonts w:asciiTheme="minorHAnsi" w:hAnsiTheme="minorHAnsi"/>
                <w:sz w:val="20"/>
                <w:szCs w:val="20"/>
              </w:rPr>
            </w:pPr>
            <w:r>
              <w:rPr>
                <w:rFonts w:asciiTheme="minorHAnsi" w:hAnsiTheme="minorHAnsi"/>
                <w:sz w:val="20"/>
                <w:szCs w:val="20"/>
              </w:rPr>
              <w:t>Met é</w:t>
            </w:r>
            <w:r w:rsidRPr="00C81E43">
              <w:rPr>
                <w:rFonts w:asciiTheme="minorHAnsi" w:hAnsiTheme="minorHAnsi"/>
                <w:sz w:val="20"/>
                <w:szCs w:val="20"/>
              </w:rPr>
              <w:t xml:space="preserve">én doorlopende tekst </w:t>
            </w:r>
            <w:r>
              <w:rPr>
                <w:rFonts w:asciiTheme="minorHAnsi" w:hAnsiTheme="minorHAnsi"/>
                <w:sz w:val="20"/>
                <w:szCs w:val="20"/>
              </w:rPr>
              <w:t>wordt bedoeld</w:t>
            </w:r>
            <w:r w:rsidRPr="00C81E43">
              <w:rPr>
                <w:rFonts w:asciiTheme="minorHAnsi" w:hAnsiTheme="minorHAnsi"/>
                <w:sz w:val="20"/>
                <w:szCs w:val="20"/>
              </w:rPr>
              <w:t xml:space="preserve"> dat er geen sprake is van eerst een stuk tekst </w:t>
            </w:r>
            <w:r>
              <w:rPr>
                <w:rFonts w:asciiTheme="minorHAnsi" w:hAnsiTheme="minorHAnsi"/>
                <w:sz w:val="20"/>
                <w:szCs w:val="20"/>
              </w:rPr>
              <w:t>dat</w:t>
            </w:r>
            <w:r w:rsidRPr="00C81E43">
              <w:rPr>
                <w:rFonts w:asciiTheme="minorHAnsi" w:hAnsiTheme="minorHAnsi"/>
                <w:sz w:val="20"/>
                <w:szCs w:val="20"/>
              </w:rPr>
              <w:t xml:space="preserve"> behoort tot de eerste </w:t>
            </w:r>
            <w:r>
              <w:rPr>
                <w:rFonts w:asciiTheme="minorHAnsi" w:hAnsiTheme="minorHAnsi"/>
                <w:sz w:val="20"/>
                <w:szCs w:val="20"/>
              </w:rPr>
              <w:t>Regeltekst</w:t>
            </w:r>
            <w:r w:rsidRPr="00C81E43">
              <w:rPr>
                <w:rFonts w:asciiTheme="minorHAnsi" w:hAnsiTheme="minorHAnsi"/>
                <w:sz w:val="20"/>
                <w:szCs w:val="20"/>
              </w:rPr>
              <w:t xml:space="preserve">, dan een stuk tekst </w:t>
            </w:r>
            <w:r>
              <w:rPr>
                <w:rFonts w:asciiTheme="minorHAnsi" w:hAnsiTheme="minorHAnsi"/>
                <w:sz w:val="20"/>
                <w:szCs w:val="20"/>
              </w:rPr>
              <w:t>dat</w:t>
            </w:r>
            <w:r w:rsidRPr="00C81E43">
              <w:rPr>
                <w:rFonts w:asciiTheme="minorHAnsi" w:hAnsiTheme="minorHAnsi"/>
                <w:sz w:val="20"/>
                <w:szCs w:val="20"/>
              </w:rPr>
              <w:t xml:space="preserve"> behoort tot een andere </w:t>
            </w:r>
            <w:r>
              <w:rPr>
                <w:rFonts w:asciiTheme="minorHAnsi" w:hAnsiTheme="minorHAnsi"/>
                <w:sz w:val="20"/>
                <w:szCs w:val="20"/>
              </w:rPr>
              <w:t>Regeltekst</w:t>
            </w:r>
            <w:r w:rsidRPr="00C81E43">
              <w:rPr>
                <w:rFonts w:asciiTheme="minorHAnsi" w:hAnsiTheme="minorHAnsi"/>
                <w:sz w:val="20"/>
                <w:szCs w:val="20"/>
              </w:rPr>
              <w:t>, en dan weer een stuk te</w:t>
            </w:r>
            <w:r>
              <w:rPr>
                <w:rFonts w:asciiTheme="minorHAnsi" w:hAnsiTheme="minorHAnsi"/>
                <w:sz w:val="20"/>
                <w:szCs w:val="20"/>
              </w:rPr>
              <w:t>k</w:t>
            </w:r>
            <w:r w:rsidRPr="00C81E43">
              <w:rPr>
                <w:rFonts w:asciiTheme="minorHAnsi" w:hAnsiTheme="minorHAnsi"/>
                <w:sz w:val="20"/>
                <w:szCs w:val="20"/>
              </w:rPr>
              <w:t xml:space="preserve">st </w:t>
            </w:r>
            <w:r>
              <w:rPr>
                <w:rFonts w:asciiTheme="minorHAnsi" w:hAnsiTheme="minorHAnsi"/>
                <w:sz w:val="20"/>
                <w:szCs w:val="20"/>
              </w:rPr>
              <w:t>dat</w:t>
            </w:r>
            <w:r w:rsidRPr="00C81E43">
              <w:rPr>
                <w:rFonts w:asciiTheme="minorHAnsi" w:hAnsiTheme="minorHAnsi"/>
                <w:sz w:val="20"/>
                <w:szCs w:val="20"/>
              </w:rPr>
              <w:t xml:space="preserve"> behoort tot de eerste </w:t>
            </w:r>
            <w:r>
              <w:rPr>
                <w:rFonts w:asciiTheme="minorHAnsi" w:hAnsiTheme="minorHAnsi"/>
                <w:sz w:val="20"/>
                <w:szCs w:val="20"/>
              </w:rPr>
              <w:t>Regeltekst</w:t>
            </w:r>
            <w:r w:rsidRPr="00C81E43">
              <w:rPr>
                <w:rFonts w:asciiTheme="minorHAnsi" w:hAnsiTheme="minorHAnsi"/>
                <w:sz w:val="20"/>
                <w:szCs w:val="20"/>
              </w:rPr>
              <w:t xml:space="preserve">. Een </w:t>
            </w:r>
            <w:r>
              <w:rPr>
                <w:rFonts w:asciiTheme="minorHAnsi" w:hAnsiTheme="minorHAnsi"/>
                <w:sz w:val="20"/>
                <w:szCs w:val="20"/>
              </w:rPr>
              <w:t>Regeltekst</w:t>
            </w:r>
            <w:r w:rsidRPr="00C81E43">
              <w:rPr>
                <w:rFonts w:asciiTheme="minorHAnsi" w:hAnsiTheme="minorHAnsi"/>
                <w:sz w:val="20"/>
                <w:szCs w:val="20"/>
              </w:rPr>
              <w:t xml:space="preserve"> kan niet verspreid staan over meerdere stukken tekst, oftewel wordt niet afgewisseld door andere stukken tekst die niet to</w:t>
            </w:r>
            <w:r>
              <w:rPr>
                <w:rFonts w:asciiTheme="minorHAnsi" w:hAnsiTheme="minorHAnsi"/>
                <w:sz w:val="20"/>
                <w:szCs w:val="20"/>
              </w:rPr>
              <w:t>t</w:t>
            </w:r>
            <w:r w:rsidRPr="00C81E43">
              <w:rPr>
                <w:rFonts w:asciiTheme="minorHAnsi" w:hAnsiTheme="minorHAnsi"/>
                <w:sz w:val="20"/>
                <w:szCs w:val="20"/>
              </w:rPr>
              <w:t xml:space="preserve"> dezelfde </w:t>
            </w:r>
            <w:r>
              <w:rPr>
                <w:rFonts w:asciiTheme="minorHAnsi" w:hAnsiTheme="minorHAnsi"/>
                <w:sz w:val="20"/>
                <w:szCs w:val="20"/>
              </w:rPr>
              <w:t>Regeltekst</w:t>
            </w:r>
            <w:r w:rsidRPr="00C81E43">
              <w:rPr>
                <w:rFonts w:asciiTheme="minorHAnsi" w:hAnsiTheme="minorHAnsi"/>
                <w:sz w:val="20"/>
                <w:szCs w:val="20"/>
              </w:rPr>
              <w:t xml:space="preserve"> behoren.</w:t>
            </w:r>
          </w:p>
          <w:p w14:paraId="161DF70F" w14:textId="2E717633" w:rsidR="00A7774F" w:rsidRDefault="00A7774F" w:rsidP="00684FCF">
            <w:pPr>
              <w:pStyle w:val="Tekstzonderopmaak"/>
              <w:rPr>
                <w:rFonts w:asciiTheme="minorHAnsi" w:hAnsiTheme="minorHAnsi"/>
                <w:sz w:val="20"/>
                <w:szCs w:val="20"/>
              </w:rPr>
            </w:pPr>
          </w:p>
          <w:p w14:paraId="169BB01A" w14:textId="77777777" w:rsidR="00A7774F" w:rsidRPr="00231950" w:rsidRDefault="00A7774F" w:rsidP="00684FCF">
            <w:pPr>
              <w:pStyle w:val="Tekstzonderopmaak"/>
              <w:rPr>
                <w:rFonts w:asciiTheme="minorHAnsi" w:eastAsia="Times New Roman" w:hAnsiTheme="minorHAnsi"/>
                <w:sz w:val="20"/>
                <w:szCs w:val="20"/>
              </w:rPr>
            </w:pPr>
            <w:r>
              <w:rPr>
                <w:sz w:val="20"/>
                <w:szCs w:val="20"/>
              </w:rPr>
              <w:t>B</w:t>
            </w:r>
            <w:r w:rsidRPr="00303FE4">
              <w:rPr>
                <w:sz w:val="20"/>
                <w:szCs w:val="20"/>
              </w:rPr>
              <w:t>epaalde juridische kenmerken, vooral details die niet in een lopende tekst passen zoals geometrie of een tabel met normwaarden, worden vanwege pragmatische redenen buiten de lopende tekst zelf vastgelegd. Deze juridische kenmerken behoren w</w:t>
            </w:r>
            <w:r>
              <w:rPr>
                <w:sz w:val="20"/>
                <w:szCs w:val="20"/>
              </w:rPr>
              <w:t>é</w:t>
            </w:r>
            <w:r w:rsidRPr="00303FE4">
              <w:rPr>
                <w:sz w:val="20"/>
                <w:szCs w:val="20"/>
              </w:rPr>
              <w:t>l tot de juridische regel</w:t>
            </w:r>
            <w:r>
              <w:rPr>
                <w:sz w:val="20"/>
                <w:szCs w:val="20"/>
              </w:rPr>
              <w:t>,</w:t>
            </w:r>
            <w:r w:rsidRPr="00303FE4">
              <w:rPr>
                <w:sz w:val="20"/>
                <w:szCs w:val="20"/>
              </w:rPr>
              <w:t xml:space="preserve"> </w:t>
            </w:r>
            <w:r>
              <w:rPr>
                <w:sz w:val="20"/>
                <w:szCs w:val="20"/>
              </w:rPr>
              <w:t xml:space="preserve">waar de Regeltekst over gaat </w:t>
            </w:r>
            <w:r w:rsidRPr="00303FE4">
              <w:rPr>
                <w:sz w:val="20"/>
                <w:szCs w:val="20"/>
              </w:rPr>
              <w:t xml:space="preserve">en daarmee tot de </w:t>
            </w:r>
            <w:r>
              <w:rPr>
                <w:sz w:val="20"/>
                <w:szCs w:val="20"/>
              </w:rPr>
              <w:t>Regeltekst</w:t>
            </w:r>
            <w:r w:rsidRPr="00303FE4">
              <w:rPr>
                <w:sz w:val="20"/>
                <w:szCs w:val="20"/>
              </w:rPr>
              <w:t xml:space="preserve">, ook al staan ze niet in de lopende tekst genoemd. </w:t>
            </w:r>
          </w:p>
        </w:tc>
      </w:tr>
    </w:tbl>
    <w:p w14:paraId="136E6D7C" w14:textId="77777777" w:rsidR="00A7774F" w:rsidRDefault="00A7774F" w:rsidP="00EF3FC9">
      <w:pPr>
        <w:pStyle w:val="Kop4"/>
      </w:pPr>
      <w:r>
        <w:t xml:space="preserve">Attribuutsoort thema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9070"/>
      </w:tblGrid>
      <w:tr w:rsidR="00A7774F" w:rsidRPr="00C81E43" w14:paraId="198A9B0A" w14:textId="77777777" w:rsidTr="00B64EFA">
        <w:trPr>
          <w:tblCellSpacing w:w="0" w:type="dxa"/>
        </w:trPr>
        <w:tc>
          <w:tcPr>
            <w:tcW w:w="1500" w:type="pct"/>
            <w:tcBorders>
              <w:top w:val="nil"/>
              <w:left w:val="nil"/>
              <w:bottom w:val="nil"/>
              <w:right w:val="nil"/>
            </w:tcBorders>
          </w:tcPr>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11"/>
              <w:gridCol w:w="6339"/>
              <w:gridCol w:w="20"/>
            </w:tblGrid>
            <w:tr w:rsidR="00A7774F" w:rsidRPr="00231950" w14:paraId="5D65A37E" w14:textId="77777777" w:rsidTr="00B64EFA">
              <w:trPr>
                <w:tblCellSpacing w:w="0" w:type="dxa"/>
              </w:trPr>
              <w:tc>
                <w:tcPr>
                  <w:tcW w:w="1500" w:type="pct"/>
                  <w:tcBorders>
                    <w:top w:val="nil"/>
                    <w:left w:val="nil"/>
                    <w:bottom w:val="nil"/>
                    <w:right w:val="nil"/>
                  </w:tcBorders>
                  <w:hideMark/>
                </w:tcPr>
                <w:p w14:paraId="0E6AF947"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tcPr>
                <w:p w14:paraId="38E9DA5B" w14:textId="77777777" w:rsidR="00A7774F" w:rsidRPr="00231950" w:rsidRDefault="00A7774F" w:rsidP="00684FCF">
                  <w:pPr>
                    <w:rPr>
                      <w:rFonts w:eastAsia="Times New Roman"/>
                      <w:szCs w:val="20"/>
                    </w:rPr>
                  </w:pPr>
                  <w:r w:rsidRPr="00231950">
                    <w:rPr>
                      <w:rFonts w:eastAsia="Times New Roman"/>
                      <w:szCs w:val="20"/>
                    </w:rPr>
                    <w:t>thema</w:t>
                  </w:r>
                </w:p>
              </w:tc>
              <w:tc>
                <w:tcPr>
                  <w:tcW w:w="2057" w:type="pct"/>
                  <w:tcBorders>
                    <w:top w:val="nil"/>
                    <w:left w:val="nil"/>
                    <w:bottom w:val="nil"/>
                    <w:right w:val="nil"/>
                  </w:tcBorders>
                </w:tcPr>
                <w:p w14:paraId="7E6AAC6C" w14:textId="77777777" w:rsidR="00A7774F" w:rsidRPr="00231950" w:rsidRDefault="00A7774F" w:rsidP="00684FCF">
                  <w:pPr>
                    <w:rPr>
                      <w:rFonts w:eastAsia="Times New Roman"/>
                      <w:szCs w:val="20"/>
                    </w:rPr>
                  </w:pPr>
                </w:p>
              </w:tc>
            </w:tr>
            <w:tr w:rsidR="00A7774F" w:rsidRPr="00231950" w14:paraId="3302783A" w14:textId="77777777" w:rsidTr="00B64EFA">
              <w:trPr>
                <w:tblCellSpacing w:w="0" w:type="dxa"/>
              </w:trPr>
              <w:tc>
                <w:tcPr>
                  <w:tcW w:w="1500" w:type="pct"/>
                  <w:tcBorders>
                    <w:top w:val="nil"/>
                    <w:left w:val="nil"/>
                    <w:bottom w:val="nil"/>
                    <w:right w:val="nil"/>
                  </w:tcBorders>
                  <w:hideMark/>
                </w:tcPr>
                <w:p w14:paraId="1F3E0725"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29A4DF46" w14:textId="77777777" w:rsidR="00A7774F" w:rsidRPr="00654361" w:rsidRDefault="00A7774F" w:rsidP="00684FCF">
                  <w:pPr>
                    <w:spacing w:after="1"/>
                    <w:rPr>
                      <w:rFonts w:eastAsia="Times New Roman" w:cstheme="minorHAnsi"/>
                      <w:szCs w:val="20"/>
                    </w:rPr>
                  </w:pPr>
                  <w:r w:rsidRPr="00701053">
                    <w:rPr>
                      <w:rFonts w:eastAsia="Times New Roman"/>
                      <w:szCs w:val="20"/>
                    </w:rPr>
                    <w:t xml:space="preserve">Kernachtige weergave van de grondgedachte achter een regel. </w:t>
                  </w:r>
                  <w:r>
                    <w:rPr>
                      <w:rFonts w:eastAsia="Times New Roman"/>
                      <w:szCs w:val="20"/>
                    </w:rPr>
                    <w:t>Een thema kent geen locatie.</w:t>
                  </w:r>
                </w:p>
              </w:tc>
              <w:tc>
                <w:tcPr>
                  <w:tcW w:w="2057" w:type="pct"/>
                  <w:tcBorders>
                    <w:top w:val="nil"/>
                    <w:left w:val="nil"/>
                    <w:bottom w:val="nil"/>
                    <w:right w:val="nil"/>
                  </w:tcBorders>
                </w:tcPr>
                <w:p w14:paraId="35164930" w14:textId="77777777" w:rsidR="00A7774F" w:rsidRPr="00654361" w:rsidRDefault="00A7774F" w:rsidP="00684FCF">
                  <w:pPr>
                    <w:spacing w:after="1"/>
                    <w:rPr>
                      <w:rFonts w:eastAsia="Times New Roman" w:cstheme="minorHAnsi"/>
                      <w:szCs w:val="20"/>
                    </w:rPr>
                  </w:pPr>
                </w:p>
              </w:tc>
            </w:tr>
            <w:tr w:rsidR="00A7774F" w:rsidRPr="00231950" w14:paraId="522AA7B7" w14:textId="77777777" w:rsidTr="00B64EFA">
              <w:trPr>
                <w:tblCellSpacing w:w="0" w:type="dxa"/>
              </w:trPr>
              <w:tc>
                <w:tcPr>
                  <w:tcW w:w="1500" w:type="pct"/>
                  <w:tcBorders>
                    <w:top w:val="nil"/>
                    <w:left w:val="nil"/>
                    <w:bottom w:val="nil"/>
                    <w:right w:val="nil"/>
                  </w:tcBorders>
                  <w:hideMark/>
                </w:tcPr>
                <w:p w14:paraId="00CB0EFC" w14:textId="77777777" w:rsidR="00A7774F" w:rsidRPr="00231950" w:rsidRDefault="00A7774F" w:rsidP="00684FC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tcPr>
                <w:p w14:paraId="090A78B9" w14:textId="77777777" w:rsidR="00A7774F" w:rsidRPr="00231950" w:rsidRDefault="00A7774F" w:rsidP="00684FCF">
                  <w:pPr>
                    <w:rPr>
                      <w:rFonts w:eastAsia="Times New Roman"/>
                      <w:szCs w:val="20"/>
                    </w:rPr>
                  </w:pPr>
                  <w:r w:rsidRPr="00231950">
                    <w:rPr>
                      <w:rFonts w:eastAsia="Times New Roman"/>
                      <w:szCs w:val="20"/>
                    </w:rPr>
                    <w:t>Thema (</w:t>
                  </w:r>
                  <w:proofErr w:type="spellStart"/>
                  <w:r>
                    <w:rPr>
                      <w:rFonts w:eastAsia="Times New Roman"/>
                      <w:szCs w:val="20"/>
                    </w:rPr>
                    <w:t>waardelijst</w:t>
                  </w:r>
                  <w:proofErr w:type="spellEnd"/>
                  <w:r w:rsidRPr="00231950">
                    <w:rPr>
                      <w:rFonts w:eastAsia="Times New Roman"/>
                      <w:szCs w:val="20"/>
                    </w:rPr>
                    <w:t xml:space="preserve">) </w:t>
                  </w:r>
                </w:p>
              </w:tc>
              <w:tc>
                <w:tcPr>
                  <w:tcW w:w="2057" w:type="pct"/>
                  <w:tcBorders>
                    <w:top w:val="nil"/>
                    <w:left w:val="nil"/>
                    <w:bottom w:val="nil"/>
                    <w:right w:val="nil"/>
                  </w:tcBorders>
                </w:tcPr>
                <w:p w14:paraId="71C5F3E6" w14:textId="77777777" w:rsidR="00A7774F" w:rsidRPr="00231950" w:rsidRDefault="00A7774F" w:rsidP="00684FCF">
                  <w:pPr>
                    <w:rPr>
                      <w:rFonts w:eastAsia="Times New Roman"/>
                      <w:szCs w:val="20"/>
                    </w:rPr>
                  </w:pPr>
                </w:p>
              </w:tc>
            </w:tr>
            <w:tr w:rsidR="00A7774F" w:rsidRPr="00231950" w14:paraId="1CAD8F38" w14:textId="77777777" w:rsidTr="00B64EFA">
              <w:trPr>
                <w:tblCellSpacing w:w="0" w:type="dxa"/>
              </w:trPr>
              <w:tc>
                <w:tcPr>
                  <w:tcW w:w="1500" w:type="pct"/>
                  <w:tcBorders>
                    <w:top w:val="nil"/>
                    <w:left w:val="nil"/>
                    <w:bottom w:val="nil"/>
                    <w:right w:val="nil"/>
                  </w:tcBorders>
                </w:tcPr>
                <w:p w14:paraId="497101F4" w14:textId="77777777" w:rsidR="00A7774F" w:rsidRPr="00231950" w:rsidRDefault="00A7774F"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0F64CBC1" w14:textId="77777777" w:rsidR="00A7774F" w:rsidRPr="00654361" w:rsidRDefault="00A7774F" w:rsidP="00684FCF">
                  <w:pPr>
                    <w:rPr>
                      <w:rStyle w:val="Hyperlink"/>
                      <w:rFonts w:cstheme="minorHAnsi"/>
                      <w:color w:val="auto"/>
                      <w:szCs w:val="20"/>
                      <w:u w:val="none"/>
                    </w:rPr>
                  </w:pPr>
                  <w:r>
                    <w:rPr>
                      <w:rFonts w:eastAsia="Times New Roman"/>
                      <w:szCs w:val="20"/>
                    </w:rPr>
                    <w:t>Het thema is e</w:t>
                  </w:r>
                  <w:r w:rsidRPr="00231950">
                    <w:rPr>
                      <w:rFonts w:eastAsia="Times New Roman"/>
                      <w:szCs w:val="20"/>
                    </w:rPr>
                    <w:t>en categori</w:t>
                  </w:r>
                  <w:r>
                    <w:rPr>
                      <w:rFonts w:eastAsia="Times New Roman"/>
                      <w:szCs w:val="20"/>
                    </w:rPr>
                    <w:t>sering</w:t>
                  </w:r>
                  <w:r w:rsidRPr="00231950">
                    <w:rPr>
                      <w:rFonts w:eastAsia="Times New Roman"/>
                      <w:szCs w:val="20"/>
                    </w:rPr>
                    <w:t xml:space="preserve">, waar een juridische regel </w:t>
                  </w:r>
                  <w:r>
                    <w:rPr>
                      <w:rFonts w:eastAsia="Times New Roman"/>
                      <w:szCs w:val="20"/>
                    </w:rPr>
                    <w:t xml:space="preserve">binnen </w:t>
                  </w:r>
                  <w:r w:rsidRPr="00231950">
                    <w:rPr>
                      <w:rFonts w:eastAsia="Times New Roman"/>
                      <w:szCs w:val="20"/>
                    </w:rPr>
                    <w:t>valt.</w:t>
                  </w:r>
                  <w:r>
                    <w:rPr>
                      <w:rFonts w:eastAsia="Times New Roman"/>
                      <w:szCs w:val="20"/>
                    </w:rPr>
                    <w:t xml:space="preserve"> </w:t>
                  </w:r>
                </w:p>
              </w:tc>
              <w:tc>
                <w:tcPr>
                  <w:tcW w:w="2057" w:type="pct"/>
                  <w:tcBorders>
                    <w:top w:val="nil"/>
                    <w:left w:val="nil"/>
                    <w:bottom w:val="nil"/>
                    <w:right w:val="nil"/>
                  </w:tcBorders>
                </w:tcPr>
                <w:p w14:paraId="28E963FC" w14:textId="77777777" w:rsidR="00A7774F" w:rsidRPr="00654361" w:rsidRDefault="00A7774F" w:rsidP="00684FCF">
                  <w:pPr>
                    <w:rPr>
                      <w:rStyle w:val="Hyperlink"/>
                      <w:rFonts w:cstheme="minorHAnsi"/>
                      <w:color w:val="auto"/>
                      <w:szCs w:val="20"/>
                      <w:u w:val="none"/>
                    </w:rPr>
                  </w:pPr>
                </w:p>
              </w:tc>
            </w:tr>
            <w:tr w:rsidR="00A7774F" w:rsidRPr="00231950" w14:paraId="5DC3DFFB" w14:textId="77777777" w:rsidTr="00B64EFA">
              <w:trPr>
                <w:tblCellSpacing w:w="0" w:type="dxa"/>
              </w:trPr>
              <w:tc>
                <w:tcPr>
                  <w:tcW w:w="1500" w:type="pct"/>
                  <w:tcBorders>
                    <w:top w:val="nil"/>
                    <w:left w:val="nil"/>
                    <w:bottom w:val="nil"/>
                    <w:right w:val="nil"/>
                  </w:tcBorders>
                </w:tcPr>
                <w:p w14:paraId="495C148F" w14:textId="77777777" w:rsidR="00A7774F" w:rsidRDefault="00A7774F" w:rsidP="00684FCF">
                  <w:pPr>
                    <w:rPr>
                      <w:rFonts w:eastAsia="Times New Roman"/>
                      <w:b/>
                      <w:bCs/>
                      <w:szCs w:val="20"/>
                    </w:rPr>
                  </w:pPr>
                  <w:r>
                    <w:rPr>
                      <w:rFonts w:eastAsia="Times New Roman"/>
                      <w:b/>
                      <w:bCs/>
                      <w:szCs w:val="20"/>
                    </w:rPr>
                    <w:t>Afgeleid gegeven</w:t>
                  </w:r>
                </w:p>
              </w:tc>
              <w:tc>
                <w:tcPr>
                  <w:tcW w:w="3500" w:type="pct"/>
                  <w:tcBorders>
                    <w:top w:val="nil"/>
                    <w:left w:val="nil"/>
                    <w:bottom w:val="nil"/>
                    <w:right w:val="nil"/>
                  </w:tcBorders>
                </w:tcPr>
                <w:p w14:paraId="6C8D9B25" w14:textId="77777777" w:rsidR="00A7774F" w:rsidRDefault="00A7774F" w:rsidP="00684FCF">
                  <w:pPr>
                    <w:rPr>
                      <w:rFonts w:eastAsia="Times New Roman"/>
                      <w:b/>
                      <w:bCs/>
                      <w:szCs w:val="20"/>
                    </w:rPr>
                  </w:pPr>
                  <w:r w:rsidRPr="003A031C">
                    <w:rPr>
                      <w:rFonts w:eastAsia="Times New Roman"/>
                      <w:b/>
                      <w:bCs/>
                      <w:szCs w:val="20"/>
                    </w:rPr>
                    <w:t>Ja</w:t>
                  </w:r>
                </w:p>
                <w:p w14:paraId="0F85DB8C" w14:textId="6B4AD115" w:rsidR="00A7774F" w:rsidRPr="007A60EF" w:rsidRDefault="00A7774F" w:rsidP="00684FCF">
                  <w:pPr>
                    <w:rPr>
                      <w:rFonts w:eastAsia="Times New Roman"/>
                      <w:szCs w:val="20"/>
                    </w:rPr>
                  </w:pPr>
                  <w:r>
                    <w:rPr>
                      <w:rFonts w:eastAsia="Times New Roman"/>
                      <w:szCs w:val="20"/>
                    </w:rPr>
                    <w:lastRenderedPageBreak/>
                    <w:t>Dit gegeven wordt afgeleid van het at</w:t>
                  </w:r>
                  <w:r w:rsidR="00FA6997">
                    <w:rPr>
                      <w:rFonts w:eastAsia="Times New Roman"/>
                      <w:szCs w:val="20"/>
                    </w:rPr>
                    <w:t>tr</w:t>
                  </w:r>
                  <w:r>
                    <w:rPr>
                      <w:rFonts w:eastAsia="Times New Roman"/>
                      <w:szCs w:val="20"/>
                    </w:rPr>
                    <w:t xml:space="preserve">ibuutsoort Thema van de Juridische regels die zijn opgenomen in deze Regeltekst. </w:t>
                  </w:r>
                </w:p>
              </w:tc>
              <w:tc>
                <w:tcPr>
                  <w:tcW w:w="2057" w:type="pct"/>
                  <w:tcBorders>
                    <w:top w:val="nil"/>
                    <w:left w:val="nil"/>
                    <w:bottom w:val="nil"/>
                    <w:right w:val="nil"/>
                  </w:tcBorders>
                </w:tcPr>
                <w:p w14:paraId="1D443C24" w14:textId="77777777" w:rsidR="00A7774F" w:rsidRPr="00654361" w:rsidRDefault="00A7774F" w:rsidP="00684FCF">
                  <w:pPr>
                    <w:rPr>
                      <w:rStyle w:val="Hyperlink"/>
                      <w:rFonts w:cstheme="minorHAnsi"/>
                      <w:color w:val="auto"/>
                      <w:szCs w:val="20"/>
                      <w:u w:val="none"/>
                    </w:rPr>
                  </w:pPr>
                </w:p>
              </w:tc>
            </w:tr>
          </w:tbl>
          <w:p w14:paraId="3E749526" w14:textId="77777777" w:rsidR="00A7774F" w:rsidRPr="00C81E43" w:rsidRDefault="00A7774F" w:rsidP="00684FCF"/>
        </w:tc>
      </w:tr>
    </w:tbl>
    <w:p w14:paraId="756A8600" w14:textId="0996CCCD" w:rsidR="00A7774F" w:rsidRDefault="00A7774F" w:rsidP="00EF3FC9">
      <w:pPr>
        <w:pStyle w:val="Kop4"/>
      </w:pPr>
      <w:r w:rsidRPr="00231950">
        <w:lastRenderedPageBreak/>
        <w:t xml:space="preserve">Relatiesoort </w:t>
      </w:r>
      <w:r>
        <w:t xml:space="preserve">heeft </w:t>
      </w:r>
      <w:r w:rsidR="00A01708">
        <w:t>werking in</w:t>
      </w:r>
      <w:r>
        <w:t xml:space="preserve">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9070"/>
      </w:tblGrid>
      <w:tr w:rsidR="00A7774F" w:rsidRPr="00C81E43" w14:paraId="19487188" w14:textId="77777777" w:rsidTr="00B64EFA">
        <w:trPr>
          <w:tblCellSpacing w:w="0" w:type="dxa"/>
        </w:trPr>
        <w:tc>
          <w:tcPr>
            <w:tcW w:w="1500" w:type="pct"/>
            <w:tcBorders>
              <w:top w:val="nil"/>
              <w:left w:val="nil"/>
              <w:bottom w:val="nil"/>
              <w:right w:val="nil"/>
            </w:tcBorders>
          </w:tcPr>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0F81B06F" w14:textId="77777777" w:rsidTr="00B64EFA">
              <w:trPr>
                <w:tblCellSpacing w:w="0" w:type="dxa"/>
              </w:trPr>
              <w:tc>
                <w:tcPr>
                  <w:tcW w:w="1500" w:type="pct"/>
                  <w:tcBorders>
                    <w:top w:val="nil"/>
                    <w:left w:val="nil"/>
                    <w:bottom w:val="nil"/>
                    <w:right w:val="nil"/>
                  </w:tcBorders>
                  <w:hideMark/>
                </w:tcPr>
                <w:p w14:paraId="12A3B71F"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DB4E353" w14:textId="365E9873" w:rsidR="00A7774F" w:rsidRPr="00231950" w:rsidRDefault="00A7774F" w:rsidP="00684FCF">
                  <w:pPr>
                    <w:rPr>
                      <w:rFonts w:eastAsia="Times New Roman"/>
                      <w:szCs w:val="20"/>
                    </w:rPr>
                  </w:pPr>
                  <w:r>
                    <w:rPr>
                      <w:rFonts w:eastAsia="Times New Roman"/>
                      <w:szCs w:val="20"/>
                    </w:rPr>
                    <w:t xml:space="preserve">heeft </w:t>
                  </w:r>
                  <w:r w:rsidR="00A01708">
                    <w:rPr>
                      <w:rFonts w:eastAsia="Times New Roman"/>
                      <w:szCs w:val="20"/>
                    </w:rPr>
                    <w:t>werking in</w:t>
                  </w:r>
                </w:p>
              </w:tc>
            </w:tr>
            <w:tr w:rsidR="00A7774F" w:rsidRPr="00231950" w14:paraId="22F533C0" w14:textId="77777777" w:rsidTr="00B64EFA">
              <w:trPr>
                <w:tblCellSpacing w:w="0" w:type="dxa"/>
              </w:trPr>
              <w:tc>
                <w:tcPr>
                  <w:tcW w:w="1500" w:type="pct"/>
                  <w:tcBorders>
                    <w:top w:val="nil"/>
                    <w:left w:val="nil"/>
                    <w:bottom w:val="nil"/>
                    <w:right w:val="nil"/>
                  </w:tcBorders>
                  <w:hideMark/>
                </w:tcPr>
                <w:p w14:paraId="7D5A5E86"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EE93078" w14:textId="605BFAF6" w:rsidR="00A7774F" w:rsidRPr="00231950" w:rsidRDefault="00A7774F" w:rsidP="00684FCF">
                  <w:pPr>
                    <w:spacing w:after="1"/>
                    <w:rPr>
                      <w:rFonts w:eastAsia="Times New Roman"/>
                      <w:szCs w:val="20"/>
                    </w:rPr>
                  </w:pPr>
                  <w:r w:rsidRPr="008329C1">
                    <w:rPr>
                      <w:rFonts w:ascii="Calibri" w:eastAsia="Times New Roman" w:hAnsi="Calibri" w:cs="Calibri"/>
                      <w:szCs w:val="20"/>
                    </w:rPr>
                    <w:t>Het werkingsgebied c.q. de locatie begrens</w:t>
                  </w:r>
                  <w:r w:rsidR="009A4BB3">
                    <w:rPr>
                      <w:rFonts w:ascii="Calibri" w:eastAsia="Times New Roman" w:hAnsi="Calibri" w:cs="Calibri"/>
                      <w:szCs w:val="20"/>
                    </w:rPr>
                    <w:t>t</w:t>
                  </w:r>
                  <w:r w:rsidRPr="008329C1">
                    <w:rPr>
                      <w:rFonts w:ascii="Calibri" w:eastAsia="Times New Roman" w:hAnsi="Calibri" w:cs="Calibri"/>
                      <w:szCs w:val="20"/>
                    </w:rPr>
                    <w:t xml:space="preserve"> de juridische werking van de regel</w:t>
                  </w:r>
                  <w:r>
                    <w:rPr>
                      <w:rFonts w:ascii="Calibri" w:eastAsia="Times New Roman" w:hAnsi="Calibri" w:cs="Calibri"/>
                      <w:szCs w:val="20"/>
                    </w:rPr>
                    <w:t>tekst,</w:t>
                  </w:r>
                  <w:r w:rsidRPr="008329C1">
                    <w:rPr>
                      <w:rFonts w:ascii="Calibri" w:eastAsia="Times New Roman" w:hAnsi="Calibri" w:cs="Calibri"/>
                      <w:szCs w:val="20"/>
                    </w:rPr>
                    <w:t xml:space="preserve"> in juridische zin, te weten dat de</w:t>
                  </w:r>
                  <w:r>
                    <w:rPr>
                      <w:rFonts w:ascii="Calibri" w:eastAsia="Times New Roman" w:hAnsi="Calibri" w:cs="Calibri"/>
                      <w:szCs w:val="20"/>
                    </w:rPr>
                    <w:t>ze</w:t>
                  </w:r>
                  <w:r w:rsidRPr="008329C1">
                    <w:rPr>
                      <w:rFonts w:ascii="Calibri" w:eastAsia="Times New Roman" w:hAnsi="Calibri" w:cs="Calibri"/>
                      <w:szCs w:val="20"/>
                    </w:rPr>
                    <w:t xml:space="preserve"> regel</w:t>
                  </w:r>
                  <w:r>
                    <w:rPr>
                      <w:rFonts w:ascii="Calibri" w:eastAsia="Times New Roman" w:hAnsi="Calibri" w:cs="Calibri"/>
                      <w:szCs w:val="20"/>
                    </w:rPr>
                    <w:t>tekst</w:t>
                  </w:r>
                  <w:r w:rsidRPr="008329C1">
                    <w:rPr>
                      <w:rFonts w:ascii="Calibri" w:eastAsia="Times New Roman" w:hAnsi="Calibri" w:cs="Calibri"/>
                      <w:szCs w:val="20"/>
                    </w:rPr>
                    <w:t xml:space="preserve"> alleen binnen dit werkingsgebied juridische werkingskracht heeft.</w:t>
                  </w:r>
                </w:p>
              </w:tc>
            </w:tr>
            <w:tr w:rsidR="00A7774F" w:rsidRPr="00231950" w14:paraId="07595EEB" w14:textId="77777777" w:rsidTr="00B64EFA">
              <w:trPr>
                <w:tblCellSpacing w:w="0" w:type="dxa"/>
              </w:trPr>
              <w:tc>
                <w:tcPr>
                  <w:tcW w:w="1500" w:type="pct"/>
                  <w:tcBorders>
                    <w:top w:val="nil"/>
                    <w:left w:val="nil"/>
                    <w:bottom w:val="nil"/>
                    <w:right w:val="nil"/>
                  </w:tcBorders>
                  <w:hideMark/>
                </w:tcPr>
                <w:p w14:paraId="33CF2385" w14:textId="77777777" w:rsidR="00A7774F" w:rsidRPr="00231950" w:rsidRDefault="00A7774F" w:rsidP="00684FC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2C9265D5" w14:textId="75644B98" w:rsidR="00A7774F" w:rsidRPr="00231950" w:rsidRDefault="00A7774F" w:rsidP="00684FCF">
                  <w:pPr>
                    <w:rPr>
                      <w:rFonts w:eastAsia="Times New Roman"/>
                      <w:szCs w:val="20"/>
                    </w:rPr>
                  </w:pPr>
                  <w:r w:rsidRPr="007F24E0">
                    <w:rPr>
                      <w:rFonts w:eastAsia="Times New Roman"/>
                      <w:szCs w:val="20"/>
                    </w:rPr>
                    <w:t>Locatie</w:t>
                  </w:r>
                  <w:r w:rsidRPr="00231950">
                    <w:rPr>
                      <w:rFonts w:eastAsia="Times New Roman"/>
                      <w:szCs w:val="20"/>
                    </w:rPr>
                    <w:t xml:space="preserve"> </w:t>
                  </w:r>
                </w:p>
              </w:tc>
            </w:tr>
            <w:tr w:rsidR="00A7774F" w:rsidRPr="00231950" w14:paraId="3488B6BC" w14:textId="77777777" w:rsidTr="00B64EFA">
              <w:trPr>
                <w:tblCellSpacing w:w="0" w:type="dxa"/>
              </w:trPr>
              <w:tc>
                <w:tcPr>
                  <w:tcW w:w="1500" w:type="pct"/>
                  <w:tcBorders>
                    <w:top w:val="nil"/>
                    <w:left w:val="nil"/>
                    <w:bottom w:val="nil"/>
                    <w:right w:val="nil"/>
                  </w:tcBorders>
                </w:tcPr>
                <w:p w14:paraId="0A9B1C3D" w14:textId="77777777" w:rsidR="00A7774F" w:rsidRPr="00231950" w:rsidRDefault="00A7774F"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2AC2F141" w14:textId="5DEFF1A6" w:rsidR="00D21FE2" w:rsidRDefault="00616130" w:rsidP="00684FCF">
                  <w:pPr>
                    <w:pStyle w:val="Tekstzonderopmaak"/>
                    <w:rPr>
                      <w:rFonts w:asciiTheme="minorHAnsi" w:hAnsiTheme="minorHAnsi"/>
                      <w:sz w:val="20"/>
                      <w:szCs w:val="20"/>
                    </w:rPr>
                  </w:pPr>
                  <w:r>
                    <w:rPr>
                      <w:rFonts w:asciiTheme="minorHAnsi" w:hAnsiTheme="minorHAnsi"/>
                      <w:sz w:val="20"/>
                      <w:szCs w:val="20"/>
                    </w:rPr>
                    <w:t>E</w:t>
                  </w:r>
                  <w:r w:rsidR="00A7774F">
                    <w:rPr>
                      <w:rFonts w:asciiTheme="minorHAnsi" w:hAnsiTheme="minorHAnsi"/>
                      <w:sz w:val="20"/>
                      <w:szCs w:val="20"/>
                    </w:rPr>
                    <w:t xml:space="preserve">lke Regeltekst </w:t>
                  </w:r>
                  <w:r>
                    <w:rPr>
                      <w:rFonts w:asciiTheme="minorHAnsi" w:hAnsiTheme="minorHAnsi"/>
                      <w:sz w:val="20"/>
                      <w:szCs w:val="20"/>
                    </w:rPr>
                    <w:t xml:space="preserve">heeft </w:t>
                  </w:r>
                  <w:r w:rsidR="00A7774F">
                    <w:rPr>
                      <w:rFonts w:asciiTheme="minorHAnsi" w:hAnsiTheme="minorHAnsi"/>
                      <w:sz w:val="20"/>
                      <w:szCs w:val="20"/>
                    </w:rPr>
                    <w:t xml:space="preserve">een werkingsgebied. </w:t>
                  </w:r>
                  <w:r w:rsidR="00203415">
                    <w:rPr>
                      <w:rFonts w:asciiTheme="minorHAnsi" w:hAnsiTheme="minorHAnsi"/>
                      <w:sz w:val="20"/>
                      <w:szCs w:val="20"/>
                    </w:rPr>
                    <w:t xml:space="preserve">Deze wordt niet aangeleverd door het bevoegd gezag maar afgeleid door </w:t>
                  </w:r>
                  <w:r w:rsidR="0094731F">
                    <w:rPr>
                      <w:rFonts w:asciiTheme="minorHAnsi" w:hAnsiTheme="minorHAnsi"/>
                      <w:sz w:val="20"/>
                      <w:szCs w:val="20"/>
                    </w:rPr>
                    <w:t>het stelsel.</w:t>
                  </w:r>
                </w:p>
                <w:p w14:paraId="330E4324" w14:textId="13AE0A15" w:rsidR="0094731F" w:rsidRDefault="0094731F" w:rsidP="00684FCF">
                  <w:pPr>
                    <w:pStyle w:val="Tekstzonderopmaak"/>
                    <w:rPr>
                      <w:rFonts w:asciiTheme="minorHAnsi" w:hAnsiTheme="minorHAnsi"/>
                      <w:sz w:val="20"/>
                      <w:szCs w:val="20"/>
                    </w:rPr>
                  </w:pPr>
                  <w:r>
                    <w:rPr>
                      <w:rFonts w:asciiTheme="minorHAnsi" w:hAnsiTheme="minorHAnsi"/>
                      <w:sz w:val="20"/>
                      <w:szCs w:val="20"/>
                    </w:rPr>
                    <w:t>Hierbij maakt het stelsel gebruik van de volgende regel:</w:t>
                  </w:r>
                </w:p>
                <w:p w14:paraId="6DBADBA2" w14:textId="2E56DCA5" w:rsidR="00A7774F" w:rsidRPr="00474D8D" w:rsidRDefault="0094731F" w:rsidP="009474D3">
                  <w:pPr>
                    <w:pStyle w:val="Tekstzonderopmaak"/>
                    <w:rPr>
                      <w:rStyle w:val="Hyperlink"/>
                      <w:rFonts w:asciiTheme="minorHAnsi" w:hAnsiTheme="minorHAnsi"/>
                      <w:color w:val="auto"/>
                      <w:sz w:val="20"/>
                      <w:szCs w:val="20"/>
                      <w:u w:val="none"/>
                    </w:rPr>
                  </w:pPr>
                  <w:r w:rsidRPr="00F62CF3">
                    <w:rPr>
                      <w:rFonts w:asciiTheme="minorHAnsi" w:hAnsiTheme="minorHAnsi"/>
                      <w:i/>
                      <w:iCs/>
                      <w:sz w:val="20"/>
                      <w:szCs w:val="20"/>
                    </w:rPr>
                    <w:t>de som van de locatie van de juridische regels die verwijzen naar dezelfde regeltekst</w:t>
                  </w:r>
                  <w:r w:rsidR="00F62CF3" w:rsidRPr="00F62CF3">
                    <w:rPr>
                      <w:rFonts w:asciiTheme="minorHAnsi" w:hAnsiTheme="minorHAnsi"/>
                      <w:i/>
                      <w:iCs/>
                      <w:sz w:val="20"/>
                      <w:szCs w:val="20"/>
                    </w:rPr>
                    <w:t xml:space="preserve"> is het werkingsgebied.</w:t>
                  </w:r>
                </w:p>
              </w:tc>
            </w:tr>
            <w:tr w:rsidR="00A01708" w:rsidRPr="00231950" w14:paraId="118F8841" w14:textId="77777777" w:rsidTr="00B64EFA">
              <w:trPr>
                <w:tblCellSpacing w:w="0" w:type="dxa"/>
              </w:trPr>
              <w:tc>
                <w:tcPr>
                  <w:tcW w:w="1500" w:type="pct"/>
                  <w:tcBorders>
                    <w:top w:val="nil"/>
                    <w:left w:val="nil"/>
                    <w:bottom w:val="nil"/>
                    <w:right w:val="nil"/>
                  </w:tcBorders>
                </w:tcPr>
                <w:p w14:paraId="64CDCB35" w14:textId="7F165A8D" w:rsidR="00A01708" w:rsidRDefault="00A01708" w:rsidP="00684FCF">
                  <w:pPr>
                    <w:rPr>
                      <w:rFonts w:eastAsia="Times New Roman"/>
                      <w:b/>
                      <w:bCs/>
                      <w:szCs w:val="20"/>
                    </w:rPr>
                  </w:pPr>
                  <w:r>
                    <w:rPr>
                      <w:rFonts w:eastAsia="Times New Roman"/>
                      <w:b/>
                      <w:bCs/>
                      <w:szCs w:val="20"/>
                    </w:rPr>
                    <w:t>Relatierol</w:t>
                  </w:r>
                </w:p>
              </w:tc>
              <w:tc>
                <w:tcPr>
                  <w:tcW w:w="3500" w:type="pct"/>
                  <w:tcBorders>
                    <w:top w:val="nil"/>
                    <w:left w:val="nil"/>
                    <w:bottom w:val="nil"/>
                    <w:right w:val="nil"/>
                  </w:tcBorders>
                </w:tcPr>
                <w:p w14:paraId="45F98C7E" w14:textId="31DEC3AA" w:rsidR="00A01708" w:rsidRDefault="00A01708" w:rsidP="00684FCF">
                  <w:pPr>
                    <w:pStyle w:val="Tekstzonderopmaak"/>
                    <w:rPr>
                      <w:rFonts w:asciiTheme="minorHAnsi" w:hAnsiTheme="minorHAnsi"/>
                      <w:sz w:val="20"/>
                      <w:szCs w:val="20"/>
                    </w:rPr>
                  </w:pPr>
                  <w:r>
                    <w:rPr>
                      <w:rFonts w:asciiTheme="minorHAnsi" w:hAnsiTheme="minorHAnsi"/>
                      <w:sz w:val="20"/>
                      <w:szCs w:val="20"/>
                    </w:rPr>
                    <w:t>werkingsgebied</w:t>
                  </w:r>
                </w:p>
              </w:tc>
            </w:tr>
            <w:tr w:rsidR="00A7774F" w:rsidRPr="00231950" w14:paraId="0E30BFCF" w14:textId="77777777" w:rsidTr="00B64EFA">
              <w:trPr>
                <w:tblCellSpacing w:w="0" w:type="dxa"/>
              </w:trPr>
              <w:tc>
                <w:tcPr>
                  <w:tcW w:w="1500" w:type="pct"/>
                  <w:tcBorders>
                    <w:top w:val="nil"/>
                    <w:left w:val="nil"/>
                    <w:bottom w:val="nil"/>
                    <w:right w:val="nil"/>
                  </w:tcBorders>
                </w:tcPr>
                <w:p w14:paraId="20EBFFC4" w14:textId="77777777" w:rsidR="00A7774F" w:rsidRDefault="00A7774F" w:rsidP="00684FCF">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18BFB934" w14:textId="5A357816" w:rsidR="00A7774F" w:rsidRDefault="00A7774F" w:rsidP="00684FCF">
                  <w:pPr>
                    <w:pStyle w:val="Tekstzonderopmaak"/>
                    <w:rPr>
                      <w:rFonts w:asciiTheme="minorHAnsi" w:hAnsiTheme="minorHAnsi"/>
                      <w:sz w:val="20"/>
                      <w:szCs w:val="20"/>
                    </w:rPr>
                  </w:pPr>
                  <w:r>
                    <w:rPr>
                      <w:rFonts w:asciiTheme="minorHAnsi" w:hAnsiTheme="minorHAnsi"/>
                      <w:sz w:val="20"/>
                      <w:szCs w:val="20"/>
                    </w:rPr>
                    <w:t>O</w:t>
                  </w:r>
                  <w:r w:rsidR="00F62CF3">
                    <w:rPr>
                      <w:rFonts w:asciiTheme="minorHAnsi" w:hAnsiTheme="minorHAnsi"/>
                      <w:sz w:val="20"/>
                      <w:szCs w:val="20"/>
                    </w:rPr>
                    <w:t>W</w:t>
                  </w:r>
                </w:p>
              </w:tc>
            </w:tr>
          </w:tbl>
          <w:p w14:paraId="7F3B1959" w14:textId="77777777" w:rsidR="00A7774F" w:rsidRPr="00C81E43" w:rsidRDefault="00A7774F" w:rsidP="00684FCF"/>
        </w:tc>
      </w:tr>
    </w:tbl>
    <w:p w14:paraId="0B382E2C" w14:textId="7F8128D9" w:rsidR="00A7774F" w:rsidRDefault="00A7774F" w:rsidP="00EF3FC9">
      <w:pPr>
        <w:pStyle w:val="Kop4"/>
      </w:pPr>
      <w:r w:rsidRPr="00231950">
        <w:t xml:space="preserve">Relatiesoort </w:t>
      </w:r>
      <w:r>
        <w:t xml:space="preserve">gerelateerd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9070"/>
      </w:tblGrid>
      <w:tr w:rsidR="00A7774F" w:rsidRPr="00C81E43" w14:paraId="1FD228A7" w14:textId="77777777" w:rsidTr="00B64EFA">
        <w:trPr>
          <w:tblCellSpacing w:w="0" w:type="dxa"/>
        </w:trPr>
        <w:tc>
          <w:tcPr>
            <w:tcW w:w="1500" w:type="pct"/>
            <w:tcBorders>
              <w:top w:val="nil"/>
              <w:left w:val="nil"/>
              <w:bottom w:val="nil"/>
              <w:right w:val="nil"/>
            </w:tcBorders>
          </w:tcPr>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0AE7D645" w14:textId="77777777" w:rsidTr="00B64EFA">
              <w:trPr>
                <w:tblCellSpacing w:w="0" w:type="dxa"/>
              </w:trPr>
              <w:tc>
                <w:tcPr>
                  <w:tcW w:w="1500" w:type="pct"/>
                  <w:tcBorders>
                    <w:top w:val="nil"/>
                    <w:left w:val="nil"/>
                    <w:bottom w:val="nil"/>
                    <w:right w:val="nil"/>
                  </w:tcBorders>
                  <w:hideMark/>
                </w:tcPr>
                <w:p w14:paraId="05501791"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CA4D763" w14:textId="77777777" w:rsidR="00A7774F" w:rsidRPr="00231950" w:rsidRDefault="00A7774F" w:rsidP="00684FCF">
                  <w:pPr>
                    <w:rPr>
                      <w:rFonts w:eastAsia="Times New Roman"/>
                      <w:szCs w:val="20"/>
                    </w:rPr>
                  </w:pPr>
                  <w:r>
                    <w:rPr>
                      <w:rFonts w:eastAsia="Times New Roman"/>
                      <w:szCs w:val="20"/>
                    </w:rPr>
                    <w:t xml:space="preserve">gerelateerd </w:t>
                  </w:r>
                </w:p>
              </w:tc>
            </w:tr>
            <w:tr w:rsidR="00A7774F" w:rsidRPr="00231950" w14:paraId="6B8B10CB" w14:textId="77777777" w:rsidTr="00B64EFA">
              <w:trPr>
                <w:tblCellSpacing w:w="0" w:type="dxa"/>
              </w:trPr>
              <w:tc>
                <w:tcPr>
                  <w:tcW w:w="1500" w:type="pct"/>
                  <w:tcBorders>
                    <w:top w:val="nil"/>
                    <w:left w:val="nil"/>
                    <w:bottom w:val="nil"/>
                    <w:right w:val="nil"/>
                  </w:tcBorders>
                  <w:hideMark/>
                </w:tcPr>
                <w:p w14:paraId="7B13DEB8"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45427E3" w14:textId="77777777" w:rsidR="00A7774F" w:rsidRPr="00654361" w:rsidRDefault="00A7774F" w:rsidP="00684FCF">
                  <w:pPr>
                    <w:spacing w:after="1"/>
                    <w:rPr>
                      <w:rFonts w:eastAsia="Times New Roman" w:cstheme="minorHAnsi"/>
                      <w:szCs w:val="20"/>
                    </w:rPr>
                  </w:pPr>
                  <w:r>
                    <w:rPr>
                      <w:rFonts w:cstheme="minorHAnsi"/>
                      <w:szCs w:val="20"/>
                    </w:rPr>
                    <w:t>D</w:t>
                  </w:r>
                  <w:r w:rsidRPr="00654361">
                    <w:rPr>
                      <w:rFonts w:cstheme="minorHAnsi"/>
                      <w:szCs w:val="20"/>
                    </w:rPr>
                    <w:t>e verwijzing van een specifieke Regeltekst naar een andere Regeltekst die aangeeft dat er een bijzondere relatie bestaat tussen die twee Regelteksten</w:t>
                  </w:r>
                  <w:r>
                    <w:rPr>
                      <w:rFonts w:cstheme="minorHAnsi"/>
                      <w:szCs w:val="20"/>
                    </w:rPr>
                    <w:t>.</w:t>
                  </w:r>
                </w:p>
              </w:tc>
            </w:tr>
            <w:tr w:rsidR="00A7774F" w:rsidRPr="00231950" w14:paraId="2C486E25" w14:textId="77777777" w:rsidTr="00B64EFA">
              <w:trPr>
                <w:tblCellSpacing w:w="0" w:type="dxa"/>
              </w:trPr>
              <w:tc>
                <w:tcPr>
                  <w:tcW w:w="1500" w:type="pct"/>
                  <w:tcBorders>
                    <w:top w:val="nil"/>
                    <w:left w:val="nil"/>
                    <w:bottom w:val="nil"/>
                    <w:right w:val="nil"/>
                  </w:tcBorders>
                  <w:hideMark/>
                </w:tcPr>
                <w:p w14:paraId="51103A13" w14:textId="77777777" w:rsidR="00A7774F" w:rsidRPr="00231950" w:rsidRDefault="00A7774F" w:rsidP="00684FC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7690CE54" w14:textId="2C23983A" w:rsidR="00A7774F" w:rsidRPr="00231950" w:rsidRDefault="00A7774F" w:rsidP="00684FCF">
                  <w:pPr>
                    <w:rPr>
                      <w:rFonts w:eastAsia="Times New Roman"/>
                      <w:szCs w:val="20"/>
                    </w:rPr>
                  </w:pPr>
                  <w:r w:rsidRPr="007F24E0">
                    <w:rPr>
                      <w:rFonts w:eastAsia="Times New Roman"/>
                      <w:szCs w:val="20"/>
                    </w:rPr>
                    <w:t>Regeltekst</w:t>
                  </w:r>
                  <w:r w:rsidRPr="00231950">
                    <w:rPr>
                      <w:rFonts w:eastAsia="Times New Roman"/>
                      <w:szCs w:val="20"/>
                    </w:rPr>
                    <w:t xml:space="preserve"> </w:t>
                  </w:r>
                </w:p>
              </w:tc>
            </w:tr>
            <w:tr w:rsidR="00A7774F" w:rsidRPr="00231950" w14:paraId="72B814F5" w14:textId="77777777" w:rsidTr="00B64EFA">
              <w:trPr>
                <w:tblCellSpacing w:w="0" w:type="dxa"/>
              </w:trPr>
              <w:tc>
                <w:tcPr>
                  <w:tcW w:w="1500" w:type="pct"/>
                  <w:tcBorders>
                    <w:top w:val="nil"/>
                    <w:left w:val="nil"/>
                    <w:bottom w:val="nil"/>
                    <w:right w:val="nil"/>
                  </w:tcBorders>
                </w:tcPr>
                <w:p w14:paraId="71B63E35" w14:textId="77777777" w:rsidR="00A7774F" w:rsidRPr="00231950" w:rsidRDefault="00A7774F"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4D829B84" w14:textId="5916462B" w:rsidR="00D21FE2" w:rsidRDefault="00A7774F" w:rsidP="00684FCF">
                  <w:pPr>
                    <w:rPr>
                      <w:rFonts w:cstheme="minorHAnsi"/>
                      <w:szCs w:val="20"/>
                    </w:rPr>
                  </w:pPr>
                  <w:r>
                    <w:rPr>
                      <w:rFonts w:cstheme="minorHAnsi"/>
                      <w:szCs w:val="20"/>
                    </w:rPr>
                    <w:t>De specifieke aard van de relatie is vooralsnog nog een punt van uitwerking. De relatie geeft tot die tijd aan dat er sprake is van “een” relatie, waarbij uit de context blijkt wat deze relatie is.</w:t>
                  </w:r>
                </w:p>
                <w:p w14:paraId="1F65E2FB" w14:textId="2694E554" w:rsidR="00A7774F" w:rsidRDefault="00A7774F" w:rsidP="00684FCF">
                  <w:pPr>
                    <w:rPr>
                      <w:rFonts w:cstheme="minorHAnsi"/>
                      <w:szCs w:val="20"/>
                    </w:rPr>
                  </w:pPr>
                </w:p>
                <w:p w14:paraId="22C17527" w14:textId="77777777" w:rsidR="00A7774F" w:rsidRPr="00654361" w:rsidRDefault="00A7774F" w:rsidP="00684FCF">
                  <w:pPr>
                    <w:rPr>
                      <w:rStyle w:val="Hyperlink"/>
                      <w:rFonts w:cstheme="minorHAnsi"/>
                      <w:color w:val="auto"/>
                      <w:szCs w:val="20"/>
                      <w:u w:val="none"/>
                    </w:rPr>
                  </w:pPr>
                  <w:r>
                    <w:rPr>
                      <w:rFonts w:cstheme="minorHAnsi"/>
                      <w:szCs w:val="20"/>
                    </w:rPr>
                    <w:t xml:space="preserve">Niet te verwarren met Thema, welke veel breder is bedoeld (al zullen gerelateerde hoofdlijnen vaak prima onder hetzelfde thema kunnen vallen). </w:t>
                  </w:r>
                </w:p>
              </w:tc>
            </w:tr>
            <w:tr w:rsidR="00A7774F" w:rsidRPr="00231950" w14:paraId="73BF0933" w14:textId="77777777" w:rsidTr="00B64EFA">
              <w:trPr>
                <w:tblCellSpacing w:w="0" w:type="dxa"/>
              </w:trPr>
              <w:tc>
                <w:tcPr>
                  <w:tcW w:w="1500" w:type="pct"/>
                  <w:tcBorders>
                    <w:top w:val="nil"/>
                    <w:left w:val="nil"/>
                    <w:bottom w:val="nil"/>
                    <w:right w:val="nil"/>
                  </w:tcBorders>
                </w:tcPr>
                <w:p w14:paraId="1B08F943" w14:textId="77777777" w:rsidR="00A7774F" w:rsidRDefault="00A7774F" w:rsidP="00684FCF">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424F355D" w14:textId="77777777" w:rsidR="00A7774F" w:rsidRDefault="00A7774F" w:rsidP="00684FCF">
                  <w:pPr>
                    <w:pStyle w:val="Tekstzonderopmaak"/>
                    <w:rPr>
                      <w:rFonts w:asciiTheme="minorHAnsi" w:hAnsiTheme="minorHAnsi"/>
                      <w:sz w:val="20"/>
                      <w:szCs w:val="20"/>
                    </w:rPr>
                  </w:pPr>
                  <w:r>
                    <w:rPr>
                      <w:rFonts w:asciiTheme="minorHAnsi" w:hAnsiTheme="minorHAnsi"/>
                      <w:sz w:val="20"/>
                      <w:szCs w:val="20"/>
                    </w:rPr>
                    <w:t xml:space="preserve">OW </w:t>
                  </w:r>
                </w:p>
              </w:tc>
            </w:tr>
          </w:tbl>
          <w:p w14:paraId="02D0D042" w14:textId="77777777" w:rsidR="00A7774F" w:rsidRPr="00C81E43" w:rsidRDefault="00A7774F" w:rsidP="00684FCF"/>
        </w:tc>
      </w:tr>
    </w:tbl>
    <w:p w14:paraId="37A051FD" w14:textId="03925980" w:rsidR="00A7774F" w:rsidRDefault="00A7774F" w:rsidP="0039795D">
      <w:pPr>
        <w:pStyle w:val="Kop3"/>
        <w:rPr>
          <w:rFonts w:eastAsia="Times New Roman"/>
        </w:rPr>
      </w:pPr>
      <w:bookmarkStart w:id="94" w:name="_Ref39495553"/>
      <w:bookmarkStart w:id="95" w:name="_Toc92286629"/>
      <w:r w:rsidRPr="00231950">
        <w:rPr>
          <w:rFonts w:eastAsia="Times New Roman"/>
        </w:rPr>
        <w:t>Objecttype Juridische regel</w:t>
      </w:r>
      <w:r>
        <w:rPr>
          <w:rFonts w:eastAsia="Times New Roman"/>
        </w:rPr>
        <w:t xml:space="preserve"> (abstract)</w:t>
      </w:r>
      <w:bookmarkEnd w:id="94"/>
      <w:bookmarkEnd w:id="95"/>
    </w:p>
    <w:p w14:paraId="52A32928" w14:textId="292E6650" w:rsidR="00E74CA0" w:rsidRPr="00231950" w:rsidRDefault="00E74CA0" w:rsidP="00EF3FC9">
      <w:pPr>
        <w:pStyle w:val="Kop4"/>
      </w:pPr>
      <w:r w:rsidRPr="00231950">
        <w:t xml:space="preserve">Attribuutsoort </w:t>
      </w:r>
      <w:r>
        <w:t>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74CA0" w:rsidRPr="00231950" w14:paraId="584DE2E5" w14:textId="77777777" w:rsidTr="00B64EFA">
        <w:trPr>
          <w:tblCellSpacing w:w="0" w:type="dxa"/>
        </w:trPr>
        <w:tc>
          <w:tcPr>
            <w:tcW w:w="1500" w:type="pct"/>
            <w:tcBorders>
              <w:top w:val="nil"/>
              <w:left w:val="nil"/>
              <w:bottom w:val="nil"/>
              <w:right w:val="nil"/>
            </w:tcBorders>
            <w:hideMark/>
          </w:tcPr>
          <w:p w14:paraId="586ECF94" w14:textId="77777777" w:rsidR="00E74CA0" w:rsidRPr="00231950" w:rsidRDefault="00E74CA0"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E1E37C2" w14:textId="58A286E2" w:rsidR="00E74CA0" w:rsidRPr="00231950" w:rsidRDefault="00E74CA0" w:rsidP="00EB561C">
            <w:pPr>
              <w:rPr>
                <w:rFonts w:eastAsia="Times New Roman"/>
                <w:szCs w:val="20"/>
              </w:rPr>
            </w:pPr>
            <w:r>
              <w:rPr>
                <w:rFonts w:eastAsia="Times New Roman"/>
                <w:szCs w:val="20"/>
              </w:rPr>
              <w:t>Identificatie</w:t>
            </w:r>
          </w:p>
        </w:tc>
      </w:tr>
      <w:tr w:rsidR="00E74CA0" w:rsidRPr="00231950" w14:paraId="1D968C39" w14:textId="77777777" w:rsidTr="00B64EFA">
        <w:trPr>
          <w:tblCellSpacing w:w="0" w:type="dxa"/>
        </w:trPr>
        <w:tc>
          <w:tcPr>
            <w:tcW w:w="1500" w:type="pct"/>
            <w:tcBorders>
              <w:top w:val="nil"/>
              <w:left w:val="nil"/>
              <w:bottom w:val="nil"/>
              <w:right w:val="nil"/>
            </w:tcBorders>
            <w:hideMark/>
          </w:tcPr>
          <w:p w14:paraId="3F0647BA" w14:textId="77777777" w:rsidR="00E74CA0" w:rsidRPr="00231950" w:rsidRDefault="00E74CA0"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EFA90EB" w14:textId="365608B2" w:rsidR="00E74CA0" w:rsidRPr="006417D4" w:rsidRDefault="004502C9" w:rsidP="00EB561C">
            <w:pPr>
              <w:autoSpaceDE w:val="0"/>
              <w:autoSpaceDN w:val="0"/>
              <w:spacing w:after="80"/>
              <w:rPr>
                <w:rFonts w:eastAsia="Times New Roman" w:cstheme="minorHAnsi"/>
                <w:szCs w:val="20"/>
              </w:rPr>
            </w:pPr>
            <w:r w:rsidRPr="00231950">
              <w:rPr>
                <w:rFonts w:eastAsia="Times New Roman"/>
                <w:szCs w:val="20"/>
              </w:rPr>
              <w:t>De unieke identificatie waaronder elk object van dit type bekend is.</w:t>
            </w:r>
          </w:p>
        </w:tc>
      </w:tr>
      <w:tr w:rsidR="00E74CA0" w:rsidRPr="00231950" w14:paraId="60F38FEF" w14:textId="77777777" w:rsidTr="00B64EFA">
        <w:trPr>
          <w:tblCellSpacing w:w="0" w:type="dxa"/>
        </w:trPr>
        <w:tc>
          <w:tcPr>
            <w:tcW w:w="1500" w:type="pct"/>
            <w:tcBorders>
              <w:top w:val="nil"/>
              <w:left w:val="nil"/>
              <w:bottom w:val="nil"/>
              <w:right w:val="nil"/>
            </w:tcBorders>
            <w:hideMark/>
          </w:tcPr>
          <w:p w14:paraId="338E1C22" w14:textId="77777777" w:rsidR="00E74CA0" w:rsidRPr="00231950" w:rsidRDefault="00E74CA0" w:rsidP="00EB561C">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6DDA0B62" w14:textId="5F5418AD" w:rsidR="00E74CA0" w:rsidRPr="00231950" w:rsidRDefault="004502C9" w:rsidP="00EB561C">
            <w:pPr>
              <w:rPr>
                <w:rFonts w:eastAsia="Times New Roman"/>
                <w:szCs w:val="20"/>
              </w:rPr>
            </w:pPr>
            <w:r>
              <w:rPr>
                <w:rFonts w:eastAsia="Times New Roman"/>
                <w:szCs w:val="20"/>
              </w:rPr>
              <w:t>Identificatie</w:t>
            </w:r>
          </w:p>
        </w:tc>
      </w:tr>
    </w:tbl>
    <w:p w14:paraId="3223628F" w14:textId="77777777" w:rsidR="00A7774F" w:rsidRPr="00231950" w:rsidRDefault="00A7774F" w:rsidP="00EF3FC9">
      <w:pPr>
        <w:pStyle w:val="Kop4"/>
      </w:pPr>
      <w:bookmarkStart w:id="96" w:name="detail_attribute_Regel_JuridischeRegel_r"/>
      <w:bookmarkStart w:id="97" w:name="detail_attribute_Regel_JuridischeRegel_n"/>
      <w:bookmarkEnd w:id="96"/>
      <w:bookmarkEnd w:id="97"/>
      <w:r w:rsidRPr="00231950">
        <w:t xml:space="preserve">Attribuutsoort </w:t>
      </w:r>
      <w:r>
        <w:t>idealisatie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46349969" w14:textId="77777777" w:rsidTr="00B64EFA">
        <w:trPr>
          <w:tblCellSpacing w:w="0" w:type="dxa"/>
        </w:trPr>
        <w:tc>
          <w:tcPr>
            <w:tcW w:w="1500" w:type="pct"/>
            <w:tcBorders>
              <w:top w:val="nil"/>
              <w:left w:val="nil"/>
              <w:bottom w:val="nil"/>
              <w:right w:val="nil"/>
            </w:tcBorders>
            <w:hideMark/>
          </w:tcPr>
          <w:p w14:paraId="1288DA4C"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72B60FD" w14:textId="77777777" w:rsidR="00A7774F" w:rsidRPr="00231950" w:rsidRDefault="00A7774F" w:rsidP="00684FCF">
            <w:pPr>
              <w:rPr>
                <w:rFonts w:eastAsia="Times New Roman"/>
                <w:szCs w:val="20"/>
              </w:rPr>
            </w:pPr>
            <w:r>
              <w:rPr>
                <w:rFonts w:eastAsia="Times New Roman"/>
                <w:szCs w:val="20"/>
              </w:rPr>
              <w:t>idealisatie</w:t>
            </w:r>
          </w:p>
        </w:tc>
      </w:tr>
      <w:tr w:rsidR="00A7774F" w:rsidRPr="00231950" w14:paraId="053F3272" w14:textId="77777777" w:rsidTr="00B64EFA">
        <w:trPr>
          <w:tblCellSpacing w:w="0" w:type="dxa"/>
        </w:trPr>
        <w:tc>
          <w:tcPr>
            <w:tcW w:w="1500" w:type="pct"/>
            <w:tcBorders>
              <w:top w:val="nil"/>
              <w:left w:val="nil"/>
              <w:bottom w:val="nil"/>
              <w:right w:val="nil"/>
            </w:tcBorders>
            <w:hideMark/>
          </w:tcPr>
          <w:p w14:paraId="6AEE2044"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C58C9B6" w14:textId="77777777" w:rsidR="00A7774F" w:rsidRPr="006417D4" w:rsidRDefault="00A7774F" w:rsidP="00684FCF">
            <w:pPr>
              <w:autoSpaceDE w:val="0"/>
              <w:autoSpaceDN w:val="0"/>
              <w:spacing w:after="80"/>
              <w:rPr>
                <w:rFonts w:eastAsia="Times New Roman" w:cstheme="minorHAnsi"/>
                <w:szCs w:val="20"/>
              </w:rPr>
            </w:pPr>
            <w:r w:rsidRPr="006417D4">
              <w:rPr>
                <w:rFonts w:cstheme="minorHAnsi"/>
                <w:szCs w:val="20"/>
              </w:rPr>
              <w:t>Vastlegging van de manier de begrenzing van Locatie voor deze Juridische regel geïnterpreteerd moet worden en door het bevoegd gezag bedoeld is.</w:t>
            </w:r>
          </w:p>
        </w:tc>
      </w:tr>
      <w:tr w:rsidR="00A7774F" w:rsidRPr="00231950" w14:paraId="08DFC0E3" w14:textId="77777777" w:rsidTr="00B64EFA">
        <w:trPr>
          <w:tblCellSpacing w:w="0" w:type="dxa"/>
        </w:trPr>
        <w:tc>
          <w:tcPr>
            <w:tcW w:w="1500" w:type="pct"/>
            <w:tcBorders>
              <w:top w:val="nil"/>
              <w:left w:val="nil"/>
              <w:bottom w:val="nil"/>
              <w:right w:val="nil"/>
            </w:tcBorders>
            <w:hideMark/>
          </w:tcPr>
          <w:p w14:paraId="647F0565" w14:textId="77777777" w:rsidR="00A7774F" w:rsidRPr="00231950" w:rsidRDefault="00A7774F" w:rsidP="00684FCF">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7FEE68E" w14:textId="77777777" w:rsidR="00A7774F" w:rsidRPr="00231950" w:rsidRDefault="00A7774F" w:rsidP="00684FCF">
            <w:pPr>
              <w:rPr>
                <w:rFonts w:eastAsia="Times New Roman"/>
                <w:szCs w:val="20"/>
              </w:rPr>
            </w:pPr>
            <w:r>
              <w:rPr>
                <w:rFonts w:eastAsia="Times New Roman"/>
                <w:szCs w:val="20"/>
              </w:rPr>
              <w:t>Idealisatie</w:t>
            </w:r>
            <w:r w:rsidRPr="00231950">
              <w:rPr>
                <w:rFonts w:eastAsia="Times New Roman"/>
                <w:szCs w:val="20"/>
              </w:rPr>
              <w:t xml:space="preserve"> (</w:t>
            </w:r>
            <w:proofErr w:type="spellStart"/>
            <w:r>
              <w:rPr>
                <w:rFonts w:eastAsia="Times New Roman"/>
                <w:szCs w:val="20"/>
              </w:rPr>
              <w:t>waardelijst</w:t>
            </w:r>
            <w:proofErr w:type="spellEnd"/>
            <w:r w:rsidRPr="00231950">
              <w:rPr>
                <w:rFonts w:eastAsia="Times New Roman"/>
                <w:szCs w:val="20"/>
              </w:rPr>
              <w:t>)</w:t>
            </w:r>
          </w:p>
        </w:tc>
      </w:tr>
      <w:tr w:rsidR="00A7774F" w:rsidRPr="00231950" w14:paraId="76E4CFF8" w14:textId="77777777" w:rsidTr="00B64EFA">
        <w:trPr>
          <w:tblCellSpacing w:w="0" w:type="dxa"/>
        </w:trPr>
        <w:tc>
          <w:tcPr>
            <w:tcW w:w="1500" w:type="pct"/>
            <w:tcBorders>
              <w:top w:val="nil"/>
              <w:left w:val="nil"/>
              <w:bottom w:val="nil"/>
              <w:right w:val="nil"/>
            </w:tcBorders>
          </w:tcPr>
          <w:p w14:paraId="0AF77C24" w14:textId="77777777" w:rsidR="00A7774F" w:rsidRPr="00231950" w:rsidRDefault="00A7774F" w:rsidP="00684FCF">
            <w:pPr>
              <w:rPr>
                <w:rFonts w:eastAsia="Times New Roman"/>
                <w:b/>
                <w:bCs/>
                <w:szCs w:val="20"/>
              </w:rPr>
            </w:pPr>
            <w:r w:rsidRPr="00231950">
              <w:rPr>
                <w:rFonts w:eastAsia="Times New Roman"/>
                <w:b/>
                <w:bCs/>
                <w:szCs w:val="20"/>
              </w:rPr>
              <w:lastRenderedPageBreak/>
              <w:t>Toelichting</w:t>
            </w:r>
          </w:p>
        </w:tc>
        <w:tc>
          <w:tcPr>
            <w:tcW w:w="3500" w:type="pct"/>
            <w:tcBorders>
              <w:top w:val="nil"/>
              <w:left w:val="nil"/>
              <w:bottom w:val="nil"/>
              <w:right w:val="nil"/>
            </w:tcBorders>
          </w:tcPr>
          <w:p w14:paraId="536222FB" w14:textId="77777777" w:rsidR="00A7774F" w:rsidRPr="00D20EE7" w:rsidRDefault="00A7774F" w:rsidP="00684FCF">
            <w:pPr>
              <w:rPr>
                <w:rFonts w:eastAsia="Times New Roman"/>
                <w:iCs/>
                <w:szCs w:val="20"/>
              </w:rPr>
            </w:pPr>
            <w:r>
              <w:rPr>
                <w:rFonts w:eastAsia="Times New Roman"/>
                <w:iCs/>
                <w:szCs w:val="20"/>
              </w:rPr>
              <w:t xml:space="preserve">Voorbeeld: exact, indicatief. Indicatief kan gebruikt worden wanneer een grens berekend is en mogelijk niet overal geheel rekening houdt met de fysieke situatie ter plaatse. </w:t>
            </w:r>
          </w:p>
        </w:tc>
      </w:tr>
    </w:tbl>
    <w:p w14:paraId="265BB052" w14:textId="77777777" w:rsidR="00E74CA0" w:rsidRPr="00231950" w:rsidRDefault="00E74CA0" w:rsidP="00EF3FC9">
      <w:pPr>
        <w:pStyle w:val="Kop4"/>
      </w:pPr>
      <w:r w:rsidRPr="00231950">
        <w:t>Attribuutsoort omschrijving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74CA0" w:rsidRPr="00231950" w14:paraId="4649EBD1" w14:textId="77777777" w:rsidTr="00B64EFA">
        <w:trPr>
          <w:tblCellSpacing w:w="0" w:type="dxa"/>
        </w:trPr>
        <w:tc>
          <w:tcPr>
            <w:tcW w:w="1500" w:type="pct"/>
            <w:tcBorders>
              <w:top w:val="nil"/>
              <w:left w:val="nil"/>
              <w:bottom w:val="nil"/>
              <w:right w:val="nil"/>
            </w:tcBorders>
            <w:hideMark/>
          </w:tcPr>
          <w:p w14:paraId="2687F67C" w14:textId="77777777" w:rsidR="00E74CA0" w:rsidRPr="00231950" w:rsidRDefault="00E74CA0"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907AB78" w14:textId="77777777" w:rsidR="00E74CA0" w:rsidRPr="00231950" w:rsidRDefault="00E74CA0" w:rsidP="00EB561C">
            <w:pPr>
              <w:rPr>
                <w:rFonts w:eastAsia="Times New Roman"/>
                <w:szCs w:val="20"/>
              </w:rPr>
            </w:pPr>
            <w:r w:rsidRPr="00231950">
              <w:rPr>
                <w:rFonts w:eastAsia="Times New Roman"/>
                <w:szCs w:val="20"/>
              </w:rPr>
              <w:t>omschrijving</w:t>
            </w:r>
          </w:p>
        </w:tc>
      </w:tr>
      <w:tr w:rsidR="00E74CA0" w:rsidRPr="00231950" w14:paraId="2CCAB274" w14:textId="77777777" w:rsidTr="00B64EFA">
        <w:trPr>
          <w:tblCellSpacing w:w="0" w:type="dxa"/>
        </w:trPr>
        <w:tc>
          <w:tcPr>
            <w:tcW w:w="1500" w:type="pct"/>
            <w:tcBorders>
              <w:top w:val="nil"/>
              <w:left w:val="nil"/>
              <w:bottom w:val="nil"/>
              <w:right w:val="nil"/>
            </w:tcBorders>
            <w:hideMark/>
          </w:tcPr>
          <w:p w14:paraId="1CE886DF" w14:textId="77777777" w:rsidR="00E74CA0" w:rsidRPr="00231950" w:rsidRDefault="00E74CA0"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F8AD99A" w14:textId="77777777" w:rsidR="00E74CA0" w:rsidRPr="00231950" w:rsidRDefault="00E74CA0" w:rsidP="00EB561C">
            <w:pPr>
              <w:rPr>
                <w:rFonts w:eastAsia="Times New Roman"/>
                <w:szCs w:val="20"/>
              </w:rPr>
            </w:pPr>
            <w:proofErr w:type="spellStart"/>
            <w:r w:rsidRPr="009C0F17">
              <w:rPr>
                <w:rFonts w:eastAsia="Times New Roman"/>
                <w:szCs w:val="20"/>
              </w:rPr>
              <w:t>Één</w:t>
            </w:r>
            <w:proofErr w:type="spellEnd"/>
            <w:r w:rsidRPr="009C0F17">
              <w:rPr>
                <w:rFonts w:eastAsia="Times New Roman"/>
                <w:szCs w:val="20"/>
              </w:rPr>
              <w:t xml:space="preserve"> doorlopend stuk juridische tekst, van een artikel of een lid, die omschrijvingen van (een of meer) juridische regels bevat.</w:t>
            </w:r>
          </w:p>
        </w:tc>
      </w:tr>
      <w:tr w:rsidR="00E74CA0" w:rsidRPr="00231950" w14:paraId="46FEC566" w14:textId="77777777" w:rsidTr="00B64EFA">
        <w:trPr>
          <w:tblCellSpacing w:w="0" w:type="dxa"/>
        </w:trPr>
        <w:tc>
          <w:tcPr>
            <w:tcW w:w="1500" w:type="pct"/>
            <w:tcBorders>
              <w:top w:val="nil"/>
              <w:left w:val="nil"/>
              <w:bottom w:val="nil"/>
              <w:right w:val="nil"/>
            </w:tcBorders>
            <w:hideMark/>
          </w:tcPr>
          <w:p w14:paraId="772CC6E2" w14:textId="77777777" w:rsidR="00E74CA0" w:rsidRPr="00231950" w:rsidRDefault="00E74CA0" w:rsidP="00EB561C">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0BD6B587" w14:textId="77777777" w:rsidR="00E74CA0" w:rsidRPr="00231950" w:rsidRDefault="00E74CA0" w:rsidP="00EB561C">
            <w:pPr>
              <w:rPr>
                <w:rFonts w:eastAsia="Times New Roman"/>
                <w:szCs w:val="20"/>
              </w:rPr>
            </w:pPr>
            <w:proofErr w:type="spellStart"/>
            <w:r w:rsidRPr="00231950">
              <w:rPr>
                <w:rFonts w:eastAsia="Times New Roman"/>
                <w:szCs w:val="20"/>
              </w:rPr>
              <w:t>CharacterString</w:t>
            </w:r>
            <w:proofErr w:type="spellEnd"/>
          </w:p>
        </w:tc>
      </w:tr>
      <w:tr w:rsidR="00E74CA0" w:rsidRPr="00231950" w14:paraId="42DD3B83" w14:textId="77777777" w:rsidTr="00B64EFA">
        <w:trPr>
          <w:tblCellSpacing w:w="0" w:type="dxa"/>
        </w:trPr>
        <w:tc>
          <w:tcPr>
            <w:tcW w:w="1500" w:type="pct"/>
            <w:tcBorders>
              <w:top w:val="nil"/>
              <w:left w:val="nil"/>
              <w:bottom w:val="nil"/>
              <w:right w:val="nil"/>
            </w:tcBorders>
          </w:tcPr>
          <w:p w14:paraId="36E7AD3A" w14:textId="77777777" w:rsidR="00E74CA0" w:rsidRPr="00231950" w:rsidRDefault="00E74CA0" w:rsidP="00EB561C">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1D8DD9F9" w14:textId="468EC9CB" w:rsidR="00D21FE2" w:rsidRDefault="00E74CA0" w:rsidP="00EB561C">
            <w:pPr>
              <w:rPr>
                <w:szCs w:val="20"/>
              </w:rPr>
            </w:pPr>
            <w:r>
              <w:rPr>
                <w:rFonts w:eastAsia="Times New Roman"/>
                <w:szCs w:val="20"/>
              </w:rPr>
              <w:t>E</w:t>
            </w:r>
            <w:r w:rsidRPr="00231950">
              <w:rPr>
                <w:rFonts w:eastAsia="Times New Roman"/>
                <w:szCs w:val="20"/>
              </w:rPr>
              <w:t>en regel wordt meestal omschreven met een of enkele volzinnen</w:t>
            </w:r>
            <w:r>
              <w:rPr>
                <w:rFonts w:eastAsia="Times New Roman"/>
                <w:szCs w:val="20"/>
              </w:rPr>
              <w:t xml:space="preserve">, in </w:t>
            </w:r>
            <w:r w:rsidRPr="00C81E43">
              <w:rPr>
                <w:szCs w:val="20"/>
              </w:rPr>
              <w:t>één doorlopend stuk tekst</w:t>
            </w:r>
            <w:r w:rsidRPr="00231950">
              <w:rPr>
                <w:rFonts w:eastAsia="Times New Roman"/>
                <w:szCs w:val="20"/>
              </w:rPr>
              <w:t xml:space="preserve">. Echter, </w:t>
            </w:r>
            <w:r>
              <w:rPr>
                <w:rFonts w:eastAsia="Times New Roman"/>
                <w:szCs w:val="20"/>
              </w:rPr>
              <w:t xml:space="preserve">in </w:t>
            </w:r>
            <w:r w:rsidRPr="00231950">
              <w:rPr>
                <w:rFonts w:eastAsia="Times New Roman"/>
                <w:szCs w:val="20"/>
              </w:rPr>
              <w:t xml:space="preserve">precies welk deel van </w:t>
            </w:r>
            <w:r>
              <w:rPr>
                <w:rFonts w:eastAsia="Times New Roman"/>
                <w:szCs w:val="20"/>
              </w:rPr>
              <w:t>de</w:t>
            </w:r>
            <w:r w:rsidRPr="00231950">
              <w:rPr>
                <w:rFonts w:eastAsia="Times New Roman"/>
                <w:szCs w:val="20"/>
              </w:rPr>
              <w:t xml:space="preserve"> tekst een </w:t>
            </w:r>
            <w:r>
              <w:rPr>
                <w:rFonts w:eastAsia="Times New Roman"/>
                <w:szCs w:val="20"/>
              </w:rPr>
              <w:t xml:space="preserve">specifieke </w:t>
            </w:r>
            <w:r w:rsidRPr="00231950">
              <w:rPr>
                <w:rFonts w:eastAsia="Times New Roman"/>
                <w:szCs w:val="20"/>
              </w:rPr>
              <w:t>juridische regel omsch</w:t>
            </w:r>
            <w:r>
              <w:rPr>
                <w:rFonts w:eastAsia="Times New Roman"/>
                <w:szCs w:val="20"/>
              </w:rPr>
              <w:t xml:space="preserve">reven wordt, oftewel waar in de tekst de regel </w:t>
            </w:r>
            <w:r w:rsidRPr="00231950">
              <w:rPr>
                <w:rFonts w:eastAsia="Times New Roman"/>
                <w:szCs w:val="20"/>
              </w:rPr>
              <w:t>precies begint en ophoudt</w:t>
            </w:r>
            <w:r>
              <w:rPr>
                <w:rFonts w:eastAsia="Times New Roman"/>
                <w:szCs w:val="20"/>
              </w:rPr>
              <w:t>, is soms lastig te bepalen.</w:t>
            </w:r>
            <w:r w:rsidRPr="00231950">
              <w:rPr>
                <w:rFonts w:eastAsia="Times New Roman"/>
                <w:szCs w:val="20"/>
              </w:rPr>
              <w:t xml:space="preserve"> </w:t>
            </w:r>
            <w:r>
              <w:rPr>
                <w:szCs w:val="20"/>
              </w:rPr>
              <w:t xml:space="preserve">Dit is bijvoorbeeld zo bij een opsomming, waarbij de aanhef van de opsomming bij elk onderdeel van de opsomming hoort. Wat precies allemaal wel tot de tekst van één regel behoort is niet </w:t>
            </w:r>
            <w:r>
              <w:rPr>
                <w:rFonts w:eastAsia="Times New Roman"/>
                <w:szCs w:val="20"/>
              </w:rPr>
              <w:t xml:space="preserve">iets wat vastgesteld wordt in dit CIM. De regel is informatiekundig gewoon een van de tekstuele onderdelen van een artikel of lid (of …). De regel is daarom aldaar terug te vinden in de tekst van het artikel of lid, deze regel bevattende tekst wordt in dit CIMOW de </w:t>
            </w:r>
            <w:r w:rsidRPr="00894312">
              <w:rPr>
                <w:rFonts w:eastAsia="Times New Roman"/>
                <w:szCs w:val="20"/>
                <w:u w:val="single"/>
              </w:rPr>
              <w:t>regeltekst</w:t>
            </w:r>
            <w:r>
              <w:rPr>
                <w:rFonts w:eastAsia="Times New Roman"/>
                <w:szCs w:val="20"/>
              </w:rPr>
              <w:t xml:space="preserve"> genoemd. In deze regeltekst zal de omschrijving in tekst van de juridische regel gevonden kunnen worden.</w:t>
            </w:r>
          </w:p>
          <w:p w14:paraId="5BF10C67" w14:textId="65EFF867" w:rsidR="00E74CA0" w:rsidRDefault="00E74CA0" w:rsidP="00EB561C">
            <w:pPr>
              <w:rPr>
                <w:szCs w:val="20"/>
              </w:rPr>
            </w:pPr>
          </w:p>
          <w:p w14:paraId="36ADE9CC" w14:textId="6EE05958" w:rsidR="00D21FE2" w:rsidRDefault="00E74CA0" w:rsidP="00EB561C">
            <w:pPr>
              <w:rPr>
                <w:szCs w:val="20"/>
              </w:rPr>
            </w:pPr>
            <w:r w:rsidRPr="00450F8D">
              <w:rPr>
                <w:szCs w:val="20"/>
              </w:rPr>
              <w:t xml:space="preserve">Bepaalde juridische kenmerken die niet </w:t>
            </w:r>
            <w:r>
              <w:rPr>
                <w:szCs w:val="20"/>
              </w:rPr>
              <w:t xml:space="preserve">goed </w:t>
            </w:r>
            <w:r w:rsidRPr="00450F8D">
              <w:rPr>
                <w:szCs w:val="20"/>
              </w:rPr>
              <w:t>in een lopende tekst pas</w:t>
            </w:r>
            <w:r>
              <w:rPr>
                <w:szCs w:val="20"/>
              </w:rPr>
              <w:t xml:space="preserve">sen, zoals informatie van een </w:t>
            </w:r>
            <w:r w:rsidRPr="00450F8D">
              <w:rPr>
                <w:szCs w:val="20"/>
              </w:rPr>
              <w:t>geometrie of een tabel met normwaarden</w:t>
            </w:r>
            <w:r>
              <w:rPr>
                <w:szCs w:val="20"/>
              </w:rPr>
              <w:t>,</w:t>
            </w:r>
            <w:r w:rsidRPr="00450F8D">
              <w:rPr>
                <w:szCs w:val="20"/>
              </w:rPr>
              <w:t xml:space="preserve"> worden vanwege pragmatische redenen buiten de lopende tekst zelf vastgelegd</w:t>
            </w:r>
            <w:r>
              <w:rPr>
                <w:szCs w:val="20"/>
              </w:rPr>
              <w:t>. In de tekst wordt dan een verwijzing aangebracht naar deze informatie</w:t>
            </w:r>
            <w:r w:rsidRPr="00450F8D">
              <w:rPr>
                <w:szCs w:val="20"/>
              </w:rPr>
              <w:t>. De</w:t>
            </w:r>
            <w:r>
              <w:rPr>
                <w:szCs w:val="20"/>
              </w:rPr>
              <w:t xml:space="preserve"> informatie van </w:t>
            </w:r>
            <w:r w:rsidRPr="00450F8D">
              <w:rPr>
                <w:szCs w:val="20"/>
              </w:rPr>
              <w:t xml:space="preserve">juridische kenmerken </w:t>
            </w:r>
            <w:r>
              <w:rPr>
                <w:szCs w:val="20"/>
              </w:rPr>
              <w:t xml:space="preserve">zijn er een onderdeel van </w:t>
            </w:r>
            <w:r w:rsidRPr="00450F8D">
              <w:rPr>
                <w:szCs w:val="20"/>
              </w:rPr>
              <w:t>de juridische regel</w:t>
            </w:r>
            <w:r>
              <w:rPr>
                <w:szCs w:val="20"/>
              </w:rPr>
              <w:t xml:space="preserve"> en zijn juridisch van belang, ook al staan ze buiten de lopende tekst.</w:t>
            </w:r>
          </w:p>
          <w:p w14:paraId="46146FD0" w14:textId="48EF12F9" w:rsidR="00E74CA0" w:rsidRPr="00A777AE" w:rsidRDefault="00E74CA0" w:rsidP="00EB561C">
            <w:pPr>
              <w:rPr>
                <w:rFonts w:cstheme="minorHAnsi"/>
                <w:szCs w:val="20"/>
              </w:rPr>
            </w:pPr>
          </w:p>
          <w:p w14:paraId="19126957" w14:textId="03D8274E" w:rsidR="00E74CA0" w:rsidRDefault="00E74CA0" w:rsidP="00EB561C">
            <w:pPr>
              <w:rPr>
                <w:rFonts w:ascii="Calibri" w:hAnsi="Calibri"/>
                <w:szCs w:val="20"/>
              </w:rPr>
            </w:pPr>
            <w:r w:rsidRPr="003A031C">
              <w:rPr>
                <w:rFonts w:cstheme="minorHAnsi"/>
                <w:szCs w:val="20"/>
              </w:rPr>
              <w:t>Als er sprake is van een (informatiekundige, als object bijgehouden) omgevingsnorm of omgevingswaarde, dan zijn de (informatiekundige) normwaarden altijd buiten de tekst opgenomen. Vanuit de tekst wordt daar dan naar verwezen. In dit CIM komt dit overeen met een relatie naar het objecttype omgevingswaarde of omgevingsnorm. Het is ook mogelijk om de normstelling alleen in de Juridische regel op te nemen, dus zonder gebruik te maken van het informatiekundige object omgevingsnorm of omgevingswaarde. Bijvoorbeeld, er geldt een algemeen rookverbod in de openbare ruimtes die geopend zijn voor publiek. Er is dan geen sprake van een verwijzing naar een buiten de tekst aanwezige normwaarde én er is dan in informatiekundige zin geen sprake van een omgevingsnorm of omgevingswaarde.</w:t>
            </w:r>
          </w:p>
          <w:p w14:paraId="725FDBDC" w14:textId="77777777" w:rsidR="00E74CA0" w:rsidRDefault="00E74CA0" w:rsidP="00EB561C">
            <w:pPr>
              <w:rPr>
                <w:rFonts w:ascii="Calibri" w:hAnsi="Calibri"/>
                <w:szCs w:val="20"/>
              </w:rPr>
            </w:pPr>
          </w:p>
          <w:p w14:paraId="62827C08" w14:textId="77777777" w:rsidR="00E74CA0" w:rsidRPr="00474D8D" w:rsidRDefault="00E74CA0" w:rsidP="00EB561C">
            <w:pPr>
              <w:rPr>
                <w:rFonts w:ascii="Calibri" w:hAnsi="Calibri"/>
                <w:szCs w:val="20"/>
              </w:rPr>
            </w:pPr>
            <w:r>
              <w:rPr>
                <w:rFonts w:ascii="Calibri" w:hAnsi="Calibri"/>
                <w:szCs w:val="20"/>
              </w:rPr>
              <w:t xml:space="preserve">Bij het koppelen van een juridische regel aan een functie, activiteit, omgevingsnorm, omgevingswaarde of beperkingengebied kan er gebruik gemaakt worden van een standaardfrase. Dit maakt het duidelijk dat er een verwijzing, naar een informatiekundig object wordt gelegd, oftewel de ‘geldt voor’ relatie. </w:t>
            </w:r>
          </w:p>
        </w:tc>
      </w:tr>
    </w:tbl>
    <w:p w14:paraId="430B66AA" w14:textId="77777777" w:rsidR="00A7774F" w:rsidRDefault="00A7774F" w:rsidP="00EF3FC9">
      <w:pPr>
        <w:pStyle w:val="Kop4"/>
      </w:pPr>
      <w:r>
        <w:t xml:space="preserve">Attribuutsoort thema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9070"/>
      </w:tblGrid>
      <w:tr w:rsidR="00A7774F" w:rsidRPr="00C81E43" w14:paraId="682E6FAA" w14:textId="77777777" w:rsidTr="00B64EFA">
        <w:trPr>
          <w:tblCellSpacing w:w="0" w:type="dxa"/>
        </w:trPr>
        <w:tc>
          <w:tcPr>
            <w:tcW w:w="1500" w:type="pct"/>
            <w:tcBorders>
              <w:top w:val="nil"/>
              <w:left w:val="nil"/>
              <w:bottom w:val="nil"/>
              <w:right w:val="nil"/>
            </w:tcBorders>
          </w:tcPr>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11"/>
              <w:gridCol w:w="6339"/>
              <w:gridCol w:w="20"/>
            </w:tblGrid>
            <w:tr w:rsidR="00A7774F" w:rsidRPr="00231950" w14:paraId="1B2E36DF" w14:textId="77777777" w:rsidTr="00B64EFA">
              <w:trPr>
                <w:tblCellSpacing w:w="0" w:type="dxa"/>
              </w:trPr>
              <w:tc>
                <w:tcPr>
                  <w:tcW w:w="1500" w:type="pct"/>
                  <w:tcBorders>
                    <w:top w:val="nil"/>
                    <w:left w:val="nil"/>
                    <w:bottom w:val="nil"/>
                    <w:right w:val="nil"/>
                  </w:tcBorders>
                  <w:hideMark/>
                </w:tcPr>
                <w:p w14:paraId="276E4E1E"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tcPr>
                <w:p w14:paraId="4DB79DE1" w14:textId="77777777" w:rsidR="00A7774F" w:rsidRPr="00231950" w:rsidRDefault="00A7774F" w:rsidP="00684FCF">
                  <w:pPr>
                    <w:rPr>
                      <w:rFonts w:eastAsia="Times New Roman"/>
                      <w:szCs w:val="20"/>
                    </w:rPr>
                  </w:pPr>
                  <w:r w:rsidRPr="00231950">
                    <w:rPr>
                      <w:rFonts w:eastAsia="Times New Roman"/>
                      <w:szCs w:val="20"/>
                    </w:rPr>
                    <w:t>thema</w:t>
                  </w:r>
                </w:p>
              </w:tc>
              <w:tc>
                <w:tcPr>
                  <w:tcW w:w="2057" w:type="pct"/>
                  <w:tcBorders>
                    <w:top w:val="nil"/>
                    <w:left w:val="nil"/>
                    <w:bottom w:val="nil"/>
                    <w:right w:val="nil"/>
                  </w:tcBorders>
                </w:tcPr>
                <w:p w14:paraId="1830976F" w14:textId="77777777" w:rsidR="00A7774F" w:rsidRPr="00231950" w:rsidRDefault="00A7774F" w:rsidP="00684FCF">
                  <w:pPr>
                    <w:rPr>
                      <w:rFonts w:eastAsia="Times New Roman"/>
                      <w:szCs w:val="20"/>
                    </w:rPr>
                  </w:pPr>
                </w:p>
              </w:tc>
            </w:tr>
            <w:tr w:rsidR="00A7774F" w:rsidRPr="00231950" w14:paraId="37B0C5F3" w14:textId="77777777" w:rsidTr="00B64EFA">
              <w:trPr>
                <w:tblCellSpacing w:w="0" w:type="dxa"/>
              </w:trPr>
              <w:tc>
                <w:tcPr>
                  <w:tcW w:w="1500" w:type="pct"/>
                  <w:tcBorders>
                    <w:top w:val="nil"/>
                    <w:left w:val="nil"/>
                    <w:bottom w:val="nil"/>
                    <w:right w:val="nil"/>
                  </w:tcBorders>
                  <w:hideMark/>
                </w:tcPr>
                <w:p w14:paraId="56FBCFAB" w14:textId="77777777" w:rsidR="00A7774F" w:rsidRPr="00231950" w:rsidRDefault="00A7774F" w:rsidP="00684FCF">
                  <w:pPr>
                    <w:rPr>
                      <w:rFonts w:eastAsia="Times New Roman"/>
                      <w:szCs w:val="20"/>
                    </w:rPr>
                  </w:pPr>
                  <w:r w:rsidRPr="00231950">
                    <w:rPr>
                      <w:rFonts w:eastAsia="Times New Roman"/>
                      <w:b/>
                      <w:bCs/>
                      <w:szCs w:val="20"/>
                    </w:rPr>
                    <w:lastRenderedPageBreak/>
                    <w:t>Definitie</w:t>
                  </w:r>
                </w:p>
              </w:tc>
              <w:tc>
                <w:tcPr>
                  <w:tcW w:w="3500" w:type="pct"/>
                  <w:tcBorders>
                    <w:top w:val="nil"/>
                    <w:left w:val="nil"/>
                    <w:bottom w:val="nil"/>
                    <w:right w:val="nil"/>
                  </w:tcBorders>
                </w:tcPr>
                <w:p w14:paraId="155AB7FA" w14:textId="77777777" w:rsidR="00A7774F" w:rsidRPr="00654361" w:rsidRDefault="00A7774F" w:rsidP="00684FCF">
                  <w:pPr>
                    <w:spacing w:after="1"/>
                    <w:rPr>
                      <w:rFonts w:eastAsia="Times New Roman" w:cstheme="minorHAnsi"/>
                      <w:szCs w:val="20"/>
                    </w:rPr>
                  </w:pPr>
                  <w:r w:rsidRPr="00701053">
                    <w:rPr>
                      <w:rFonts w:eastAsia="Times New Roman"/>
                      <w:szCs w:val="20"/>
                    </w:rPr>
                    <w:t xml:space="preserve">Kernachtige weergave van de grondgedachte achter een regel. </w:t>
                  </w:r>
                  <w:r>
                    <w:rPr>
                      <w:rFonts w:eastAsia="Times New Roman"/>
                      <w:szCs w:val="20"/>
                    </w:rPr>
                    <w:t>Een thema kent geen locatie.</w:t>
                  </w:r>
                </w:p>
              </w:tc>
              <w:tc>
                <w:tcPr>
                  <w:tcW w:w="2057" w:type="pct"/>
                  <w:tcBorders>
                    <w:top w:val="nil"/>
                    <w:left w:val="nil"/>
                    <w:bottom w:val="nil"/>
                    <w:right w:val="nil"/>
                  </w:tcBorders>
                </w:tcPr>
                <w:p w14:paraId="5450B807" w14:textId="77777777" w:rsidR="00A7774F" w:rsidRPr="00654361" w:rsidRDefault="00A7774F" w:rsidP="00684FCF">
                  <w:pPr>
                    <w:spacing w:after="1"/>
                    <w:rPr>
                      <w:rFonts w:eastAsia="Times New Roman" w:cstheme="minorHAnsi"/>
                      <w:szCs w:val="20"/>
                    </w:rPr>
                  </w:pPr>
                </w:p>
              </w:tc>
            </w:tr>
            <w:tr w:rsidR="00A7774F" w:rsidRPr="00231950" w14:paraId="7EEE22F9" w14:textId="77777777" w:rsidTr="00B64EFA">
              <w:trPr>
                <w:tblCellSpacing w:w="0" w:type="dxa"/>
              </w:trPr>
              <w:tc>
                <w:tcPr>
                  <w:tcW w:w="1500" w:type="pct"/>
                  <w:tcBorders>
                    <w:top w:val="nil"/>
                    <w:left w:val="nil"/>
                    <w:bottom w:val="nil"/>
                    <w:right w:val="nil"/>
                  </w:tcBorders>
                  <w:hideMark/>
                </w:tcPr>
                <w:p w14:paraId="13A6DA37" w14:textId="77777777" w:rsidR="00A7774F" w:rsidRPr="00231950" w:rsidRDefault="00A7774F" w:rsidP="00684FC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tcPr>
                <w:p w14:paraId="030E28C8" w14:textId="77777777" w:rsidR="00A7774F" w:rsidRPr="00231950" w:rsidRDefault="00A7774F" w:rsidP="00684FCF">
                  <w:pPr>
                    <w:rPr>
                      <w:rFonts w:eastAsia="Times New Roman"/>
                      <w:szCs w:val="20"/>
                    </w:rPr>
                  </w:pPr>
                  <w:r w:rsidRPr="00231950">
                    <w:rPr>
                      <w:rFonts w:eastAsia="Times New Roman"/>
                      <w:szCs w:val="20"/>
                    </w:rPr>
                    <w:t>Thema (</w:t>
                  </w:r>
                  <w:proofErr w:type="spellStart"/>
                  <w:r>
                    <w:rPr>
                      <w:rFonts w:eastAsia="Times New Roman"/>
                      <w:szCs w:val="20"/>
                    </w:rPr>
                    <w:t>waardelijst</w:t>
                  </w:r>
                  <w:proofErr w:type="spellEnd"/>
                  <w:r w:rsidRPr="00231950">
                    <w:rPr>
                      <w:rFonts w:eastAsia="Times New Roman"/>
                      <w:szCs w:val="20"/>
                    </w:rPr>
                    <w:t xml:space="preserve">) </w:t>
                  </w:r>
                </w:p>
              </w:tc>
              <w:tc>
                <w:tcPr>
                  <w:tcW w:w="2057" w:type="pct"/>
                  <w:tcBorders>
                    <w:top w:val="nil"/>
                    <w:left w:val="nil"/>
                    <w:bottom w:val="nil"/>
                    <w:right w:val="nil"/>
                  </w:tcBorders>
                </w:tcPr>
                <w:p w14:paraId="513F27FE" w14:textId="77777777" w:rsidR="00A7774F" w:rsidRPr="00231950" w:rsidRDefault="00A7774F" w:rsidP="00684FCF">
                  <w:pPr>
                    <w:rPr>
                      <w:rFonts w:eastAsia="Times New Roman"/>
                      <w:szCs w:val="20"/>
                    </w:rPr>
                  </w:pPr>
                </w:p>
              </w:tc>
            </w:tr>
            <w:tr w:rsidR="00A7774F" w:rsidRPr="00231950" w14:paraId="109EDBAC" w14:textId="77777777" w:rsidTr="00B64EFA">
              <w:trPr>
                <w:tblCellSpacing w:w="0" w:type="dxa"/>
              </w:trPr>
              <w:tc>
                <w:tcPr>
                  <w:tcW w:w="1500" w:type="pct"/>
                  <w:tcBorders>
                    <w:top w:val="nil"/>
                    <w:left w:val="nil"/>
                    <w:bottom w:val="nil"/>
                    <w:right w:val="nil"/>
                  </w:tcBorders>
                </w:tcPr>
                <w:p w14:paraId="10C0AA4A" w14:textId="77777777" w:rsidR="00A7774F" w:rsidRPr="00231950" w:rsidRDefault="00A7774F"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4A5187DD" w14:textId="77777777" w:rsidR="00A7774F" w:rsidRPr="00654361" w:rsidRDefault="00A7774F" w:rsidP="00684FCF">
                  <w:pPr>
                    <w:rPr>
                      <w:rStyle w:val="Hyperlink"/>
                      <w:rFonts w:cstheme="minorHAnsi"/>
                      <w:color w:val="auto"/>
                      <w:szCs w:val="20"/>
                      <w:u w:val="none"/>
                    </w:rPr>
                  </w:pPr>
                  <w:r>
                    <w:rPr>
                      <w:rFonts w:eastAsia="Times New Roman"/>
                      <w:szCs w:val="20"/>
                    </w:rPr>
                    <w:t>Het thema is e</w:t>
                  </w:r>
                  <w:r w:rsidRPr="00231950">
                    <w:rPr>
                      <w:rFonts w:eastAsia="Times New Roman"/>
                      <w:szCs w:val="20"/>
                    </w:rPr>
                    <w:t>en categori</w:t>
                  </w:r>
                  <w:r>
                    <w:rPr>
                      <w:rFonts w:eastAsia="Times New Roman"/>
                      <w:szCs w:val="20"/>
                    </w:rPr>
                    <w:t>sering</w:t>
                  </w:r>
                  <w:r w:rsidRPr="00231950">
                    <w:rPr>
                      <w:rFonts w:eastAsia="Times New Roman"/>
                      <w:szCs w:val="20"/>
                    </w:rPr>
                    <w:t xml:space="preserve">, waar een juridische regel </w:t>
                  </w:r>
                  <w:r>
                    <w:rPr>
                      <w:rFonts w:eastAsia="Times New Roman"/>
                      <w:szCs w:val="20"/>
                    </w:rPr>
                    <w:t xml:space="preserve">binnen </w:t>
                  </w:r>
                  <w:r w:rsidRPr="00231950">
                    <w:rPr>
                      <w:rFonts w:eastAsia="Times New Roman"/>
                      <w:szCs w:val="20"/>
                    </w:rPr>
                    <w:t>valt.</w:t>
                  </w:r>
                  <w:r>
                    <w:rPr>
                      <w:rFonts w:eastAsia="Times New Roman"/>
                      <w:szCs w:val="20"/>
                    </w:rPr>
                    <w:t xml:space="preserve"> De </w:t>
                  </w:r>
                  <w:proofErr w:type="spellStart"/>
                  <w:r>
                    <w:rPr>
                      <w:rFonts w:eastAsia="Times New Roman"/>
                      <w:szCs w:val="20"/>
                    </w:rPr>
                    <w:t>waardelijst</w:t>
                  </w:r>
                  <w:proofErr w:type="spellEnd"/>
                  <w:r>
                    <w:rPr>
                      <w:rFonts w:eastAsia="Times New Roman"/>
                      <w:szCs w:val="20"/>
                    </w:rPr>
                    <w:t xml:space="preserve"> is dezelfde als voor Tekstdeel, om thematisch informatie, over alle objecten heen, te kunnen zoeken.</w:t>
                  </w:r>
                </w:p>
              </w:tc>
              <w:tc>
                <w:tcPr>
                  <w:tcW w:w="2057" w:type="pct"/>
                  <w:tcBorders>
                    <w:top w:val="nil"/>
                    <w:left w:val="nil"/>
                    <w:bottom w:val="nil"/>
                    <w:right w:val="nil"/>
                  </w:tcBorders>
                </w:tcPr>
                <w:p w14:paraId="34D5FEDB" w14:textId="77777777" w:rsidR="00A7774F" w:rsidRPr="00654361" w:rsidRDefault="00A7774F" w:rsidP="00684FCF">
                  <w:pPr>
                    <w:rPr>
                      <w:rStyle w:val="Hyperlink"/>
                      <w:rFonts w:cstheme="minorHAnsi"/>
                      <w:color w:val="auto"/>
                      <w:szCs w:val="20"/>
                      <w:u w:val="none"/>
                    </w:rPr>
                  </w:pPr>
                </w:p>
              </w:tc>
            </w:tr>
          </w:tbl>
          <w:p w14:paraId="395E0D3B" w14:textId="77777777" w:rsidR="00A7774F" w:rsidRPr="00C81E43" w:rsidRDefault="00A7774F" w:rsidP="00684FCF"/>
        </w:tc>
      </w:tr>
    </w:tbl>
    <w:p w14:paraId="587EC7CA" w14:textId="77777777" w:rsidR="00A7774F" w:rsidRPr="00231950" w:rsidRDefault="00A7774F" w:rsidP="00EF3FC9">
      <w:pPr>
        <w:pStyle w:val="Kop4"/>
      </w:pPr>
      <w:r w:rsidRPr="00231950">
        <w:lastRenderedPageBreak/>
        <w:t xml:space="preserve">Relatiesoort </w:t>
      </w:r>
      <w:r>
        <w:t>definieert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33F7CE6A" w14:textId="77777777" w:rsidTr="00B64EFA">
        <w:trPr>
          <w:tblCellSpacing w:w="0" w:type="dxa"/>
        </w:trPr>
        <w:tc>
          <w:tcPr>
            <w:tcW w:w="1500" w:type="pct"/>
            <w:tcBorders>
              <w:top w:val="nil"/>
              <w:left w:val="nil"/>
              <w:bottom w:val="nil"/>
              <w:right w:val="nil"/>
            </w:tcBorders>
            <w:hideMark/>
          </w:tcPr>
          <w:p w14:paraId="12C373F7"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F448D90" w14:textId="77777777" w:rsidR="00A7774F" w:rsidRPr="00231950" w:rsidRDefault="00A7774F" w:rsidP="00684FCF">
            <w:pPr>
              <w:rPr>
                <w:rFonts w:eastAsia="Times New Roman"/>
                <w:szCs w:val="20"/>
              </w:rPr>
            </w:pPr>
            <w:r>
              <w:rPr>
                <w:rFonts w:eastAsia="Times New Roman"/>
                <w:szCs w:val="20"/>
              </w:rPr>
              <w:t>definieert</w:t>
            </w:r>
          </w:p>
        </w:tc>
      </w:tr>
      <w:tr w:rsidR="00A7774F" w:rsidRPr="00231950" w14:paraId="1C398B81" w14:textId="77777777" w:rsidTr="00B64EFA">
        <w:trPr>
          <w:tblCellSpacing w:w="0" w:type="dxa"/>
        </w:trPr>
        <w:tc>
          <w:tcPr>
            <w:tcW w:w="1500" w:type="pct"/>
            <w:tcBorders>
              <w:top w:val="nil"/>
              <w:left w:val="nil"/>
              <w:bottom w:val="nil"/>
              <w:right w:val="nil"/>
            </w:tcBorders>
            <w:hideMark/>
          </w:tcPr>
          <w:p w14:paraId="44B69126"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AEB3413" w14:textId="77777777" w:rsidR="00A7774F" w:rsidRPr="00231950" w:rsidRDefault="00A7774F" w:rsidP="00684FCF">
            <w:pPr>
              <w:spacing w:after="1"/>
              <w:rPr>
                <w:rFonts w:eastAsia="Times New Roman"/>
                <w:szCs w:val="20"/>
              </w:rPr>
            </w:pPr>
            <w:r>
              <w:rPr>
                <w:rFonts w:ascii="Calibri" w:eastAsia="Times New Roman" w:hAnsi="Calibri" w:cs="Calibri"/>
                <w:szCs w:val="20"/>
              </w:rPr>
              <w:t>Een Juridische regel definieert een locatie, die bestaansrecht heeft doordat de regel ernaar verwijst. D</w:t>
            </w:r>
            <w:r w:rsidRPr="008329C1">
              <w:rPr>
                <w:rFonts w:ascii="Calibri" w:eastAsia="Times New Roman" w:hAnsi="Calibri" w:cs="Calibri"/>
                <w:szCs w:val="20"/>
              </w:rPr>
              <w:t>e locatie begrens</w:t>
            </w:r>
            <w:r>
              <w:rPr>
                <w:rFonts w:ascii="Calibri" w:eastAsia="Times New Roman" w:hAnsi="Calibri" w:cs="Calibri"/>
                <w:szCs w:val="20"/>
              </w:rPr>
              <w:t>t</w:t>
            </w:r>
            <w:r w:rsidRPr="008329C1">
              <w:rPr>
                <w:rFonts w:ascii="Calibri" w:eastAsia="Times New Roman" w:hAnsi="Calibri" w:cs="Calibri"/>
                <w:szCs w:val="20"/>
              </w:rPr>
              <w:t xml:space="preserve"> de werking van de regel in juridische zin, te weten dat de</w:t>
            </w:r>
            <w:r>
              <w:rPr>
                <w:rFonts w:ascii="Calibri" w:eastAsia="Times New Roman" w:hAnsi="Calibri" w:cs="Calibri"/>
                <w:szCs w:val="20"/>
              </w:rPr>
              <w:t>ze</w:t>
            </w:r>
            <w:r w:rsidRPr="008329C1">
              <w:rPr>
                <w:rFonts w:ascii="Calibri" w:eastAsia="Times New Roman" w:hAnsi="Calibri" w:cs="Calibri"/>
                <w:szCs w:val="20"/>
              </w:rPr>
              <w:t xml:space="preserve"> regel</w:t>
            </w:r>
            <w:r>
              <w:rPr>
                <w:rFonts w:ascii="Calibri" w:eastAsia="Times New Roman" w:hAnsi="Calibri" w:cs="Calibri"/>
                <w:szCs w:val="20"/>
              </w:rPr>
              <w:t xml:space="preserve"> a</w:t>
            </w:r>
            <w:r w:rsidRPr="008329C1">
              <w:rPr>
                <w:rFonts w:ascii="Calibri" w:eastAsia="Times New Roman" w:hAnsi="Calibri" w:cs="Calibri"/>
                <w:szCs w:val="20"/>
              </w:rPr>
              <w:t xml:space="preserve">lleen </w:t>
            </w:r>
            <w:r>
              <w:rPr>
                <w:rFonts w:ascii="Calibri" w:eastAsia="Times New Roman" w:hAnsi="Calibri" w:cs="Calibri"/>
                <w:szCs w:val="20"/>
              </w:rPr>
              <w:t>voor</w:t>
            </w:r>
            <w:r w:rsidRPr="008329C1">
              <w:rPr>
                <w:rFonts w:ascii="Calibri" w:eastAsia="Times New Roman" w:hAnsi="Calibri" w:cs="Calibri"/>
                <w:szCs w:val="20"/>
              </w:rPr>
              <w:t xml:space="preserve"> </w:t>
            </w:r>
            <w:r>
              <w:rPr>
                <w:rFonts w:ascii="Calibri" w:eastAsia="Times New Roman" w:hAnsi="Calibri" w:cs="Calibri"/>
                <w:szCs w:val="20"/>
              </w:rPr>
              <w:t xml:space="preserve">deze locatie </w:t>
            </w:r>
            <w:r w:rsidRPr="008329C1">
              <w:rPr>
                <w:rFonts w:ascii="Calibri" w:eastAsia="Times New Roman" w:hAnsi="Calibri" w:cs="Calibri"/>
                <w:szCs w:val="20"/>
              </w:rPr>
              <w:t>werkingskracht</w:t>
            </w:r>
            <w:r>
              <w:rPr>
                <w:rFonts w:ascii="Calibri" w:eastAsia="Times New Roman" w:hAnsi="Calibri" w:cs="Calibri"/>
                <w:szCs w:val="20"/>
              </w:rPr>
              <w:t xml:space="preserve"> heeft. </w:t>
            </w:r>
          </w:p>
        </w:tc>
      </w:tr>
      <w:tr w:rsidR="00A7774F" w:rsidRPr="00231950" w14:paraId="18F49EE6" w14:textId="77777777" w:rsidTr="00B64EFA">
        <w:trPr>
          <w:tblCellSpacing w:w="0" w:type="dxa"/>
        </w:trPr>
        <w:tc>
          <w:tcPr>
            <w:tcW w:w="1500" w:type="pct"/>
            <w:tcBorders>
              <w:top w:val="nil"/>
              <w:left w:val="nil"/>
              <w:bottom w:val="nil"/>
              <w:right w:val="nil"/>
            </w:tcBorders>
            <w:hideMark/>
          </w:tcPr>
          <w:p w14:paraId="66A99C18" w14:textId="77777777" w:rsidR="00A7774F" w:rsidRPr="00231950" w:rsidRDefault="00A7774F" w:rsidP="00684FC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13D62275" w14:textId="632126FF" w:rsidR="00A7774F" w:rsidRPr="00231950" w:rsidRDefault="00A7774F" w:rsidP="00684FCF">
            <w:pPr>
              <w:rPr>
                <w:rFonts w:eastAsia="Times New Roman"/>
                <w:szCs w:val="20"/>
              </w:rPr>
            </w:pPr>
            <w:r w:rsidRPr="00820B61">
              <w:rPr>
                <w:rFonts w:eastAsia="Times New Roman"/>
                <w:szCs w:val="20"/>
              </w:rPr>
              <w:t>Locatie</w:t>
            </w:r>
            <w:r w:rsidRPr="00231950">
              <w:rPr>
                <w:rFonts w:eastAsia="Times New Roman"/>
                <w:szCs w:val="20"/>
              </w:rPr>
              <w:t xml:space="preserve"> </w:t>
            </w:r>
          </w:p>
        </w:tc>
      </w:tr>
      <w:tr w:rsidR="00A7774F" w:rsidRPr="00231950" w14:paraId="12D084C2" w14:textId="77777777" w:rsidTr="00B64EFA">
        <w:trPr>
          <w:tblCellSpacing w:w="0" w:type="dxa"/>
        </w:trPr>
        <w:tc>
          <w:tcPr>
            <w:tcW w:w="1500" w:type="pct"/>
            <w:tcBorders>
              <w:top w:val="nil"/>
              <w:left w:val="nil"/>
              <w:bottom w:val="nil"/>
              <w:right w:val="nil"/>
            </w:tcBorders>
          </w:tcPr>
          <w:p w14:paraId="7B80A076" w14:textId="77777777" w:rsidR="00A7774F" w:rsidRPr="00231950" w:rsidRDefault="00A7774F"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6E29A10C" w14:textId="2FD074B0" w:rsidR="00D21FE2" w:rsidRDefault="00A7774F" w:rsidP="00684FCF">
            <w:pPr>
              <w:pStyle w:val="Tekstzonderopmaak"/>
              <w:rPr>
                <w:rFonts w:asciiTheme="minorHAnsi" w:hAnsiTheme="minorHAnsi"/>
                <w:sz w:val="20"/>
                <w:szCs w:val="20"/>
              </w:rPr>
            </w:pPr>
            <w:r>
              <w:rPr>
                <w:rFonts w:asciiTheme="minorHAnsi" w:hAnsiTheme="minorHAnsi"/>
                <w:sz w:val="20"/>
                <w:szCs w:val="20"/>
              </w:rPr>
              <w:t>In spreektaal kent elke Juridische regel een locatie, die aangeduid wordt vanuit de regel. Informatiekundig wordt geduid dat de regel een relatie heeft met deze Locatie, oftewel een verwijzing is die locatieaanduiding heet, en dat deze Locatie een Gebied kan zijn, of een Gebiedengroep, of een Punt, of een Puntengroep, of een Lijn of een lijnengroep.</w:t>
            </w:r>
          </w:p>
          <w:p w14:paraId="527A89A2" w14:textId="4E142871" w:rsidR="00A7774F" w:rsidRDefault="00A7774F" w:rsidP="00684FCF">
            <w:pPr>
              <w:pStyle w:val="Tekstzonderopmaak"/>
              <w:rPr>
                <w:rFonts w:asciiTheme="minorHAnsi" w:hAnsiTheme="minorHAnsi"/>
                <w:sz w:val="20"/>
                <w:szCs w:val="20"/>
              </w:rPr>
            </w:pPr>
          </w:p>
          <w:p w14:paraId="1415C472" w14:textId="6B19572E" w:rsidR="00D21FE2" w:rsidRDefault="00A7774F" w:rsidP="00684FCF">
            <w:pPr>
              <w:pStyle w:val="Tekstzonderopmaak"/>
              <w:rPr>
                <w:rFonts w:asciiTheme="minorHAnsi" w:hAnsiTheme="minorHAnsi"/>
                <w:sz w:val="20"/>
                <w:szCs w:val="20"/>
              </w:rPr>
            </w:pPr>
            <w:r>
              <w:rPr>
                <w:rFonts w:asciiTheme="minorHAnsi" w:hAnsiTheme="minorHAnsi"/>
                <w:sz w:val="20"/>
                <w:szCs w:val="20"/>
              </w:rPr>
              <w:t xml:space="preserve">Het feit dat er naar een locatie verwezen wordt vanuit een Juridische regel geeft bestaansrecht aan de locatie. Daarom </w:t>
            </w:r>
            <w:r w:rsidRPr="006519EC">
              <w:rPr>
                <w:rFonts w:asciiTheme="minorHAnsi" w:hAnsiTheme="minorHAnsi"/>
                <w:b/>
                <w:bCs/>
                <w:sz w:val="20"/>
                <w:szCs w:val="20"/>
              </w:rPr>
              <w:t>definieert</w:t>
            </w:r>
            <w:r>
              <w:rPr>
                <w:rFonts w:asciiTheme="minorHAnsi" w:hAnsiTheme="minorHAnsi"/>
                <w:sz w:val="20"/>
                <w:szCs w:val="20"/>
              </w:rPr>
              <w:t xml:space="preserve"> de regel de locatie en hierna kan er naar deze locatie verwezen worden. Uiteraard gebeurd dit vanuit de regel, maar er kan ook naar verwezen worden vanuit andere regels of vanuit andere objecttypes, zoals vanuit de activiteit waar de regel over gaat. De regel en de activiteit verwijzen dan naar dezelfde locatie. De locatie wordt niet anders als gevolg van dat ernaar verwezen wordt. De verwijzing gebeurt altijd met de betekenis zoals bedoeld in de regel die naar de locatie verwijst. Daarom verwijst de regel naar de locatie, en niet andersom.</w:t>
            </w:r>
          </w:p>
          <w:p w14:paraId="69123C3D" w14:textId="221E01EA" w:rsidR="00A7774F" w:rsidRDefault="00A7774F" w:rsidP="00684FCF">
            <w:pPr>
              <w:pStyle w:val="Tekstzonderopmaak"/>
              <w:rPr>
                <w:rFonts w:asciiTheme="minorHAnsi" w:hAnsiTheme="minorHAnsi"/>
                <w:sz w:val="20"/>
                <w:szCs w:val="20"/>
              </w:rPr>
            </w:pPr>
          </w:p>
          <w:p w14:paraId="3627DE90" w14:textId="46327858" w:rsidR="00D21FE2" w:rsidRDefault="00A7774F" w:rsidP="00684FCF">
            <w:pPr>
              <w:pStyle w:val="Tekstzonderopmaak"/>
              <w:rPr>
                <w:rFonts w:asciiTheme="minorHAnsi" w:hAnsiTheme="minorHAnsi"/>
                <w:sz w:val="20"/>
                <w:szCs w:val="20"/>
              </w:rPr>
            </w:pPr>
            <w:r>
              <w:rPr>
                <w:rFonts w:asciiTheme="minorHAnsi" w:hAnsiTheme="minorHAnsi"/>
                <w:sz w:val="20"/>
                <w:szCs w:val="20"/>
              </w:rPr>
              <w:t>Let wel, e</w:t>
            </w:r>
            <w:r w:rsidRPr="6BAECA67">
              <w:rPr>
                <w:rFonts w:asciiTheme="minorHAnsi" w:hAnsiTheme="minorHAnsi"/>
                <w:sz w:val="20"/>
                <w:szCs w:val="20"/>
              </w:rPr>
              <w:t xml:space="preserve">r kan sprake zijn dat een activiteit in meerdere regels wordt beschreven. </w:t>
            </w:r>
            <w:r>
              <w:rPr>
                <w:rFonts w:asciiTheme="minorHAnsi" w:hAnsiTheme="minorHAnsi"/>
                <w:sz w:val="20"/>
                <w:szCs w:val="20"/>
              </w:rPr>
              <w:t xml:space="preserve">Als </w:t>
            </w:r>
            <w:r w:rsidRPr="6BAECA67">
              <w:rPr>
                <w:rFonts w:asciiTheme="minorHAnsi" w:hAnsiTheme="minorHAnsi"/>
                <w:sz w:val="20"/>
                <w:szCs w:val="20"/>
              </w:rPr>
              <w:t xml:space="preserve">Juridische regel 1 </w:t>
            </w:r>
            <w:r>
              <w:rPr>
                <w:rFonts w:asciiTheme="minorHAnsi" w:hAnsiTheme="minorHAnsi"/>
                <w:sz w:val="20"/>
                <w:szCs w:val="20"/>
              </w:rPr>
              <w:t xml:space="preserve">de Activiteit A definieert op </w:t>
            </w:r>
            <w:r w:rsidRPr="6BAECA67">
              <w:rPr>
                <w:rFonts w:asciiTheme="minorHAnsi" w:hAnsiTheme="minorHAnsi"/>
                <w:sz w:val="20"/>
                <w:szCs w:val="20"/>
              </w:rPr>
              <w:t xml:space="preserve">Locatie 1 en Juridische regel 2 </w:t>
            </w:r>
            <w:r>
              <w:rPr>
                <w:rFonts w:asciiTheme="minorHAnsi" w:hAnsiTheme="minorHAnsi"/>
                <w:sz w:val="20"/>
                <w:szCs w:val="20"/>
              </w:rPr>
              <w:t xml:space="preserve">dezelfde Activiteit A definieert op </w:t>
            </w:r>
            <w:r w:rsidRPr="6BAECA67">
              <w:rPr>
                <w:rFonts w:asciiTheme="minorHAnsi" w:hAnsiTheme="minorHAnsi"/>
                <w:sz w:val="20"/>
                <w:szCs w:val="20"/>
              </w:rPr>
              <w:t>Locatie 2</w:t>
            </w:r>
            <w:r>
              <w:rPr>
                <w:rFonts w:asciiTheme="minorHAnsi" w:hAnsiTheme="minorHAnsi"/>
                <w:sz w:val="20"/>
                <w:szCs w:val="20"/>
              </w:rPr>
              <w:t xml:space="preserve"> dan resulteert dit erin dat </w:t>
            </w:r>
            <w:r w:rsidRPr="6BAECA67">
              <w:rPr>
                <w:rFonts w:asciiTheme="minorHAnsi" w:hAnsiTheme="minorHAnsi"/>
                <w:sz w:val="20"/>
                <w:szCs w:val="20"/>
              </w:rPr>
              <w:t xml:space="preserve">activiteit </w:t>
            </w:r>
            <w:r>
              <w:rPr>
                <w:rFonts w:asciiTheme="minorHAnsi" w:hAnsiTheme="minorHAnsi"/>
                <w:sz w:val="20"/>
                <w:szCs w:val="20"/>
              </w:rPr>
              <w:t xml:space="preserve">A verbonden is met </w:t>
            </w:r>
            <w:r w:rsidRPr="6BAECA67">
              <w:rPr>
                <w:rFonts w:asciiTheme="minorHAnsi" w:hAnsiTheme="minorHAnsi"/>
                <w:sz w:val="20"/>
                <w:szCs w:val="20"/>
              </w:rPr>
              <w:t xml:space="preserve">Locatie 1 </w:t>
            </w:r>
            <w:r>
              <w:rPr>
                <w:rFonts w:asciiTheme="minorHAnsi" w:hAnsiTheme="minorHAnsi"/>
                <w:sz w:val="20"/>
                <w:szCs w:val="20"/>
              </w:rPr>
              <w:t>é</w:t>
            </w:r>
            <w:r w:rsidRPr="6BAECA67">
              <w:rPr>
                <w:rFonts w:asciiTheme="minorHAnsi" w:hAnsiTheme="minorHAnsi"/>
                <w:sz w:val="20"/>
                <w:szCs w:val="20"/>
              </w:rPr>
              <w:t>n Locatie 2</w:t>
            </w:r>
            <w:r>
              <w:rPr>
                <w:rFonts w:asciiTheme="minorHAnsi" w:hAnsiTheme="minorHAnsi"/>
                <w:sz w:val="20"/>
                <w:szCs w:val="20"/>
              </w:rPr>
              <w:t>. Ditzelfde geldt ook voor andere objecten, zoals gebiedsaanwijzingen en normen.</w:t>
            </w:r>
          </w:p>
          <w:p w14:paraId="751251D8" w14:textId="329206F7" w:rsidR="00A7774F" w:rsidRDefault="00A7774F" w:rsidP="00684FCF">
            <w:pPr>
              <w:pStyle w:val="Tekstzonderopmaak"/>
              <w:rPr>
                <w:rFonts w:asciiTheme="minorHAnsi" w:hAnsiTheme="minorHAnsi"/>
                <w:sz w:val="20"/>
                <w:szCs w:val="20"/>
              </w:rPr>
            </w:pPr>
          </w:p>
          <w:p w14:paraId="5ADAB14C" w14:textId="77777777" w:rsidR="00A7774F" w:rsidRPr="009F0944" w:rsidRDefault="00A7774F" w:rsidP="00684FCF">
            <w:pPr>
              <w:pStyle w:val="Tekstzonderopmaak"/>
              <w:rPr>
                <w:rStyle w:val="Hyperlink"/>
                <w:rFonts w:asciiTheme="minorHAnsi" w:hAnsiTheme="minorHAnsi"/>
                <w:b/>
                <w:bCs/>
                <w:color w:val="auto"/>
                <w:sz w:val="20"/>
                <w:szCs w:val="20"/>
                <w:u w:val="none"/>
              </w:rPr>
            </w:pPr>
            <w:r>
              <w:rPr>
                <w:rFonts w:asciiTheme="minorHAnsi" w:hAnsiTheme="minorHAnsi"/>
                <w:sz w:val="20"/>
                <w:szCs w:val="20"/>
              </w:rPr>
              <w:t xml:space="preserve">In spreektaal worden de locaties waar de regel naar verwijst tezamen ook wel eens het werkingsgebied van de regel genoemd. Echter, de term werkingsgebied in CIMOW is gereserveerd voor de regeltekst, omdat alleen de regeltekst werking geeft, aan de regels </w:t>
            </w:r>
            <w:r w:rsidRPr="00E02379">
              <w:rPr>
                <w:rFonts w:asciiTheme="minorHAnsi" w:hAnsiTheme="minorHAnsi"/>
                <w:sz w:val="20"/>
                <w:szCs w:val="20"/>
                <w:u w:val="single"/>
              </w:rPr>
              <w:t>in</w:t>
            </w:r>
            <w:r>
              <w:rPr>
                <w:rFonts w:asciiTheme="minorHAnsi" w:hAnsiTheme="minorHAnsi"/>
                <w:sz w:val="20"/>
                <w:szCs w:val="20"/>
              </w:rPr>
              <w:t xml:space="preserve"> de regeltekst</w:t>
            </w:r>
            <w:r>
              <w:rPr>
                <w:rStyle w:val="Voetnootmarkering"/>
                <w:rFonts w:asciiTheme="minorHAnsi" w:hAnsiTheme="minorHAnsi"/>
                <w:sz w:val="20"/>
                <w:szCs w:val="20"/>
              </w:rPr>
              <w:footnoteReference w:id="7"/>
            </w:r>
            <w:r w:rsidRPr="0063532F">
              <w:rPr>
                <w:rFonts w:asciiTheme="minorHAnsi" w:hAnsiTheme="minorHAnsi"/>
                <w:sz w:val="20"/>
                <w:szCs w:val="20"/>
              </w:rPr>
              <w:t>.</w:t>
            </w:r>
            <w:r>
              <w:rPr>
                <w:rStyle w:val="Hyperlink"/>
                <w:rFonts w:asciiTheme="minorHAnsi" w:hAnsiTheme="minorHAnsi"/>
                <w:color w:val="auto"/>
                <w:sz w:val="20"/>
                <w:szCs w:val="20"/>
                <w:u w:val="none"/>
              </w:rPr>
              <w:t xml:space="preserve"> </w:t>
            </w:r>
          </w:p>
        </w:tc>
      </w:tr>
      <w:tr w:rsidR="00A7774F" w:rsidRPr="00231950" w14:paraId="268AF870" w14:textId="77777777" w:rsidTr="00B64EFA">
        <w:trPr>
          <w:tblCellSpacing w:w="0" w:type="dxa"/>
        </w:trPr>
        <w:tc>
          <w:tcPr>
            <w:tcW w:w="1500" w:type="pct"/>
            <w:tcBorders>
              <w:top w:val="nil"/>
              <w:left w:val="nil"/>
              <w:bottom w:val="nil"/>
              <w:right w:val="nil"/>
            </w:tcBorders>
          </w:tcPr>
          <w:p w14:paraId="6481B947" w14:textId="77777777" w:rsidR="00A7774F" w:rsidRDefault="00A7774F" w:rsidP="00684FCF">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5FADB87A" w14:textId="77777777" w:rsidR="00A7774F" w:rsidRDefault="00A7774F" w:rsidP="00684FCF">
            <w:pPr>
              <w:pStyle w:val="Tekstzonderopmaak"/>
              <w:rPr>
                <w:rFonts w:asciiTheme="minorHAnsi" w:hAnsiTheme="minorHAnsi"/>
                <w:sz w:val="20"/>
                <w:szCs w:val="20"/>
              </w:rPr>
            </w:pPr>
            <w:r>
              <w:rPr>
                <w:rFonts w:asciiTheme="minorHAnsi" w:hAnsiTheme="minorHAnsi"/>
                <w:sz w:val="20"/>
                <w:szCs w:val="20"/>
              </w:rPr>
              <w:t>locatieaanduiding</w:t>
            </w:r>
          </w:p>
        </w:tc>
      </w:tr>
    </w:tbl>
    <w:p w14:paraId="3C69AB8B" w14:textId="77777777" w:rsidR="00A7774F" w:rsidRPr="00231950" w:rsidRDefault="00A7774F" w:rsidP="00EF3FC9">
      <w:pPr>
        <w:pStyle w:val="Kop4"/>
      </w:pPr>
      <w:r w:rsidRPr="00231950">
        <w:t xml:space="preserve">Relatiesoort </w:t>
      </w:r>
      <w:r>
        <w:t xml:space="preserve">is opgenomen in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1B9DAFB0" w14:textId="77777777" w:rsidTr="00B64EFA">
        <w:trPr>
          <w:tblCellSpacing w:w="0" w:type="dxa"/>
        </w:trPr>
        <w:tc>
          <w:tcPr>
            <w:tcW w:w="1500" w:type="pct"/>
            <w:tcBorders>
              <w:top w:val="nil"/>
              <w:left w:val="nil"/>
              <w:bottom w:val="nil"/>
              <w:right w:val="nil"/>
            </w:tcBorders>
            <w:hideMark/>
          </w:tcPr>
          <w:p w14:paraId="3CE6B895"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A43F1BC" w14:textId="77777777" w:rsidR="00A7774F" w:rsidRPr="00231950" w:rsidRDefault="00A7774F" w:rsidP="00684FCF">
            <w:pPr>
              <w:rPr>
                <w:rFonts w:eastAsia="Times New Roman"/>
                <w:szCs w:val="20"/>
              </w:rPr>
            </w:pPr>
            <w:r>
              <w:rPr>
                <w:rFonts w:eastAsia="Times New Roman"/>
                <w:szCs w:val="20"/>
              </w:rPr>
              <w:t>is opgenomen in</w:t>
            </w:r>
          </w:p>
        </w:tc>
      </w:tr>
      <w:tr w:rsidR="00A7774F" w:rsidRPr="00231950" w14:paraId="4DA0D08A" w14:textId="77777777" w:rsidTr="00B64EFA">
        <w:trPr>
          <w:tblCellSpacing w:w="0" w:type="dxa"/>
        </w:trPr>
        <w:tc>
          <w:tcPr>
            <w:tcW w:w="1500" w:type="pct"/>
            <w:tcBorders>
              <w:top w:val="nil"/>
              <w:left w:val="nil"/>
              <w:bottom w:val="nil"/>
              <w:right w:val="nil"/>
            </w:tcBorders>
            <w:hideMark/>
          </w:tcPr>
          <w:p w14:paraId="0B69A61E" w14:textId="77777777" w:rsidR="00A7774F" w:rsidRPr="00231950" w:rsidRDefault="00A7774F" w:rsidP="00684FCF">
            <w:pPr>
              <w:rPr>
                <w:rFonts w:eastAsia="Times New Roman"/>
                <w:szCs w:val="20"/>
              </w:rPr>
            </w:pPr>
            <w:r w:rsidRPr="00231950">
              <w:rPr>
                <w:rFonts w:eastAsia="Times New Roman"/>
                <w:b/>
                <w:bCs/>
                <w:szCs w:val="20"/>
              </w:rPr>
              <w:lastRenderedPageBreak/>
              <w:t>Definitie</w:t>
            </w:r>
          </w:p>
        </w:tc>
        <w:tc>
          <w:tcPr>
            <w:tcW w:w="3500" w:type="pct"/>
            <w:tcBorders>
              <w:top w:val="nil"/>
              <w:left w:val="nil"/>
              <w:bottom w:val="nil"/>
              <w:right w:val="nil"/>
            </w:tcBorders>
            <w:hideMark/>
          </w:tcPr>
          <w:p w14:paraId="6F1682B2" w14:textId="77777777" w:rsidR="00A7774F" w:rsidRPr="00DA081E" w:rsidRDefault="00A7774F" w:rsidP="00684FCF">
            <w:pPr>
              <w:rPr>
                <w:rFonts w:eastAsia="Times New Roman"/>
                <w:szCs w:val="20"/>
              </w:rPr>
            </w:pPr>
            <w:r>
              <w:rPr>
                <w:rFonts w:eastAsia="Times New Roman"/>
                <w:szCs w:val="20"/>
              </w:rPr>
              <w:t xml:space="preserve">De regeltekst waarin de juridische regel te vinden is en waarin de tekstuele omschrijving van de regel te lezen is. </w:t>
            </w:r>
          </w:p>
        </w:tc>
      </w:tr>
      <w:tr w:rsidR="00A7774F" w:rsidRPr="00231950" w14:paraId="571A3B67" w14:textId="77777777" w:rsidTr="00B64EFA">
        <w:trPr>
          <w:tblCellSpacing w:w="0" w:type="dxa"/>
        </w:trPr>
        <w:tc>
          <w:tcPr>
            <w:tcW w:w="1500" w:type="pct"/>
            <w:tcBorders>
              <w:top w:val="nil"/>
              <w:left w:val="nil"/>
              <w:bottom w:val="nil"/>
              <w:right w:val="nil"/>
            </w:tcBorders>
            <w:hideMark/>
          </w:tcPr>
          <w:p w14:paraId="2D6D0AF0" w14:textId="77777777" w:rsidR="00A7774F" w:rsidRPr="00231950" w:rsidRDefault="00A7774F" w:rsidP="00684FC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4B4953A2" w14:textId="58469004" w:rsidR="00A7774F" w:rsidRPr="007013CD" w:rsidRDefault="00922795" w:rsidP="00684FCF">
            <w:pPr>
              <w:rPr>
                <w:rFonts w:eastAsia="Times New Roman"/>
                <w:szCs w:val="20"/>
              </w:rPr>
            </w:pPr>
            <w:hyperlink w:anchor="_Objecttype_Regeltekst_2" w:history="1">
              <w:r w:rsidR="00A7774F" w:rsidRPr="007013CD">
                <w:rPr>
                  <w:rStyle w:val="Hyperlink"/>
                  <w:szCs w:val="20"/>
                </w:rPr>
                <w:t>Regeltekst</w:t>
              </w:r>
            </w:hyperlink>
          </w:p>
        </w:tc>
      </w:tr>
      <w:tr w:rsidR="00A7774F" w:rsidRPr="00231950" w14:paraId="17217337" w14:textId="77777777" w:rsidTr="00B64EFA">
        <w:trPr>
          <w:tblCellSpacing w:w="0" w:type="dxa"/>
        </w:trPr>
        <w:tc>
          <w:tcPr>
            <w:tcW w:w="1500" w:type="pct"/>
            <w:tcBorders>
              <w:top w:val="nil"/>
              <w:left w:val="nil"/>
              <w:bottom w:val="nil"/>
              <w:right w:val="nil"/>
            </w:tcBorders>
          </w:tcPr>
          <w:p w14:paraId="2465B82F" w14:textId="77777777" w:rsidR="00A7774F" w:rsidRPr="00231950" w:rsidRDefault="00A7774F"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773714AF" w14:textId="01701CF8" w:rsidR="00A7774F" w:rsidRPr="00841C34" w:rsidRDefault="00A7774F" w:rsidP="0068102F">
            <w:pPr>
              <w:rPr>
                <w:rStyle w:val="Hyperlink"/>
                <w:b/>
                <w:color w:val="auto"/>
                <w:szCs w:val="20"/>
                <w:u w:val="none"/>
              </w:rPr>
            </w:pPr>
            <w:r w:rsidRPr="00231950">
              <w:rPr>
                <w:rFonts w:eastAsia="Times New Roman"/>
                <w:szCs w:val="20"/>
              </w:rPr>
              <w:t xml:space="preserve">Bij elkaar behorende juridische regels </w:t>
            </w:r>
            <w:r>
              <w:rPr>
                <w:rFonts w:eastAsia="Times New Roman"/>
                <w:szCs w:val="20"/>
              </w:rPr>
              <w:t xml:space="preserve">behoren als </w:t>
            </w:r>
            <w:r w:rsidRPr="00231950">
              <w:rPr>
                <w:rFonts w:eastAsia="Times New Roman"/>
                <w:szCs w:val="20"/>
              </w:rPr>
              <w:t>één groep</w:t>
            </w:r>
            <w:r>
              <w:rPr>
                <w:rFonts w:eastAsia="Times New Roman"/>
                <w:szCs w:val="20"/>
              </w:rPr>
              <w:t xml:space="preserve"> bij elkaar, die als geheel beschouwd en gelezen moet worden. Deze worden bij elkaar opgenomen in één Regeltekst. </w:t>
            </w:r>
          </w:p>
        </w:tc>
      </w:tr>
      <w:tr w:rsidR="00624882" w:rsidRPr="00231950" w14:paraId="7EA1CFD3" w14:textId="77777777" w:rsidTr="00B64EFA">
        <w:trPr>
          <w:tblCellSpacing w:w="0" w:type="dxa"/>
        </w:trPr>
        <w:tc>
          <w:tcPr>
            <w:tcW w:w="1500" w:type="pct"/>
            <w:tcBorders>
              <w:top w:val="nil"/>
              <w:left w:val="nil"/>
              <w:bottom w:val="nil"/>
              <w:right w:val="nil"/>
            </w:tcBorders>
          </w:tcPr>
          <w:p w14:paraId="794DBF59" w14:textId="77777777" w:rsidR="00624882" w:rsidRDefault="00624882" w:rsidP="00624882">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36B2A647" w14:textId="77777777" w:rsidR="00624882" w:rsidRPr="00231950" w:rsidRDefault="00624882" w:rsidP="00624882">
            <w:pPr>
              <w:rPr>
                <w:rFonts w:eastAsia="Times New Roman"/>
                <w:szCs w:val="20"/>
              </w:rPr>
            </w:pPr>
            <w:r>
              <w:rPr>
                <w:rFonts w:eastAsia="Times New Roman"/>
                <w:szCs w:val="20"/>
              </w:rPr>
              <w:t>Artikel of lid</w:t>
            </w:r>
          </w:p>
        </w:tc>
      </w:tr>
    </w:tbl>
    <w:p w14:paraId="32B6EC40" w14:textId="77777777" w:rsidR="00B36DDE" w:rsidRPr="00231950" w:rsidRDefault="00B36DDE" w:rsidP="00B36DDE">
      <w:pPr>
        <w:pStyle w:val="Kop4"/>
      </w:pPr>
      <w:r w:rsidRPr="00231950">
        <w:t xml:space="preserve">Relatiesoort beschrijft een </w:t>
      </w:r>
      <w:r>
        <w:t>gebiedsaanwijzing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36DDE" w:rsidRPr="00231950" w14:paraId="67260ADE" w14:textId="77777777" w:rsidTr="00B64EFA">
        <w:trPr>
          <w:tblCellSpacing w:w="0" w:type="dxa"/>
        </w:trPr>
        <w:tc>
          <w:tcPr>
            <w:tcW w:w="1500" w:type="pct"/>
            <w:tcBorders>
              <w:top w:val="nil"/>
              <w:left w:val="nil"/>
              <w:bottom w:val="nil"/>
              <w:right w:val="nil"/>
            </w:tcBorders>
            <w:hideMark/>
          </w:tcPr>
          <w:p w14:paraId="2E922A65" w14:textId="77777777" w:rsidR="00B36DDE" w:rsidRPr="00231950" w:rsidRDefault="00B36DDE" w:rsidP="005444C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87121AF" w14:textId="77777777" w:rsidR="00B36DDE" w:rsidRPr="00231950" w:rsidRDefault="00B36DDE" w:rsidP="005444CD">
            <w:pPr>
              <w:rPr>
                <w:rFonts w:eastAsia="Times New Roman"/>
                <w:szCs w:val="20"/>
              </w:rPr>
            </w:pPr>
            <w:r w:rsidRPr="00231950">
              <w:rPr>
                <w:rFonts w:eastAsia="Times New Roman"/>
                <w:szCs w:val="20"/>
              </w:rPr>
              <w:t xml:space="preserve">beschrijft een </w:t>
            </w:r>
            <w:r>
              <w:rPr>
                <w:rFonts w:eastAsia="Times New Roman"/>
                <w:szCs w:val="20"/>
              </w:rPr>
              <w:t>gebiedsaanwijzing</w:t>
            </w:r>
          </w:p>
        </w:tc>
      </w:tr>
      <w:tr w:rsidR="00B36DDE" w:rsidRPr="00231950" w14:paraId="220D2EAB" w14:textId="77777777" w:rsidTr="00B64EFA">
        <w:trPr>
          <w:tblCellSpacing w:w="0" w:type="dxa"/>
        </w:trPr>
        <w:tc>
          <w:tcPr>
            <w:tcW w:w="1500" w:type="pct"/>
            <w:tcBorders>
              <w:top w:val="nil"/>
              <w:left w:val="nil"/>
              <w:bottom w:val="nil"/>
              <w:right w:val="nil"/>
            </w:tcBorders>
            <w:hideMark/>
          </w:tcPr>
          <w:p w14:paraId="397BCDC0" w14:textId="77777777" w:rsidR="00B36DDE" w:rsidRPr="00231950" w:rsidRDefault="00B36DDE" w:rsidP="005444C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D911631" w14:textId="77777777" w:rsidR="00B36DDE" w:rsidRPr="00231950" w:rsidRDefault="00B36DDE" w:rsidP="005444CD">
            <w:pPr>
              <w:rPr>
                <w:rFonts w:eastAsia="Times New Roman"/>
                <w:szCs w:val="20"/>
              </w:rPr>
            </w:pPr>
            <w:r>
              <w:rPr>
                <w:szCs w:val="20"/>
              </w:rPr>
              <w:t xml:space="preserve">Bij een </w:t>
            </w:r>
            <w:r w:rsidRPr="0010438C">
              <w:rPr>
                <w:szCs w:val="20"/>
              </w:rPr>
              <w:t xml:space="preserve">regel die </w:t>
            </w:r>
            <w:r>
              <w:rPr>
                <w:szCs w:val="20"/>
              </w:rPr>
              <w:t xml:space="preserve">een </w:t>
            </w:r>
            <w:r>
              <w:rPr>
                <w:rFonts w:eastAsia="Times New Roman"/>
                <w:szCs w:val="20"/>
              </w:rPr>
              <w:t xml:space="preserve">gebiedsaanwijzing </w:t>
            </w:r>
            <w:r w:rsidRPr="0010438C">
              <w:rPr>
                <w:szCs w:val="20"/>
              </w:rPr>
              <w:t>vastlegt</w:t>
            </w:r>
            <w:r>
              <w:rPr>
                <w:szCs w:val="20"/>
              </w:rPr>
              <w:t xml:space="preserve"> geeft d</w:t>
            </w:r>
            <w:r>
              <w:rPr>
                <w:rFonts w:eastAsia="Times New Roman"/>
                <w:szCs w:val="20"/>
              </w:rPr>
              <w:t xml:space="preserve">eze relatie </w:t>
            </w:r>
            <w:r w:rsidRPr="00231950">
              <w:rPr>
                <w:rFonts w:eastAsia="Times New Roman"/>
                <w:szCs w:val="20"/>
              </w:rPr>
              <w:t>aan om welk</w:t>
            </w:r>
            <w:r>
              <w:rPr>
                <w:rFonts w:eastAsia="Times New Roman"/>
                <w:szCs w:val="20"/>
              </w:rPr>
              <w:t>e gebiedsaanwijzing he</w:t>
            </w:r>
            <w:r w:rsidRPr="00231950">
              <w:rPr>
                <w:rFonts w:eastAsia="Times New Roman"/>
                <w:szCs w:val="20"/>
              </w:rPr>
              <w:t>t gaat.</w:t>
            </w:r>
            <w:r>
              <w:rPr>
                <w:rFonts w:eastAsia="Times New Roman"/>
                <w:szCs w:val="20"/>
              </w:rPr>
              <w:t xml:space="preserve"> De bijbehorende locatie(s) waar het om gaat is/zijn bij de gebiedsaanwijzing zelf te vinden.</w:t>
            </w:r>
          </w:p>
        </w:tc>
      </w:tr>
      <w:tr w:rsidR="00B36DDE" w:rsidRPr="00231950" w14:paraId="16F3372C" w14:textId="77777777" w:rsidTr="00B64EFA">
        <w:trPr>
          <w:tblCellSpacing w:w="0" w:type="dxa"/>
        </w:trPr>
        <w:tc>
          <w:tcPr>
            <w:tcW w:w="1500" w:type="pct"/>
            <w:tcBorders>
              <w:top w:val="nil"/>
              <w:left w:val="nil"/>
              <w:bottom w:val="nil"/>
              <w:right w:val="nil"/>
            </w:tcBorders>
            <w:hideMark/>
          </w:tcPr>
          <w:p w14:paraId="6EC419EE" w14:textId="77777777" w:rsidR="00B36DDE" w:rsidRPr="00231950" w:rsidRDefault="00B36DDE" w:rsidP="005444C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7423A80F" w14:textId="3AF19D03" w:rsidR="00B36DDE" w:rsidRPr="00231950" w:rsidRDefault="00B36DDE" w:rsidP="005444CD">
            <w:pPr>
              <w:rPr>
                <w:rFonts w:eastAsia="Times New Roman"/>
                <w:szCs w:val="20"/>
              </w:rPr>
            </w:pPr>
            <w:r>
              <w:rPr>
                <w:rFonts w:eastAsia="Times New Roman"/>
                <w:szCs w:val="20"/>
              </w:rPr>
              <w:t>Gebiedsaanwijzing</w:t>
            </w:r>
          </w:p>
        </w:tc>
      </w:tr>
      <w:tr w:rsidR="00B36DDE" w:rsidRPr="00231950" w14:paraId="543E9725" w14:textId="77777777" w:rsidTr="00B64EFA">
        <w:trPr>
          <w:tblCellSpacing w:w="0" w:type="dxa"/>
        </w:trPr>
        <w:tc>
          <w:tcPr>
            <w:tcW w:w="1500" w:type="pct"/>
            <w:tcBorders>
              <w:top w:val="nil"/>
              <w:left w:val="nil"/>
              <w:bottom w:val="nil"/>
              <w:right w:val="nil"/>
            </w:tcBorders>
          </w:tcPr>
          <w:p w14:paraId="0B983FDF" w14:textId="77777777" w:rsidR="00B36DDE" w:rsidRPr="00231950" w:rsidRDefault="00B36DDE" w:rsidP="005444CD">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6AD6F9EB" w14:textId="77777777" w:rsidR="00B36DDE" w:rsidRPr="009F0944" w:rsidRDefault="00B36DDE" w:rsidP="005444CD">
            <w:pPr>
              <w:rPr>
                <w:rStyle w:val="Hyperlink"/>
                <w:rFonts w:eastAsia="Times New Roman"/>
                <w:szCs w:val="20"/>
              </w:rPr>
            </w:pPr>
            <w:r w:rsidRPr="1F34DA09">
              <w:rPr>
                <w:szCs w:val="20"/>
              </w:rPr>
              <w:t>Een juridische regel kan een of meerdere</w:t>
            </w:r>
            <w:r>
              <w:rPr>
                <w:szCs w:val="20"/>
              </w:rPr>
              <w:t xml:space="preserve"> </w:t>
            </w:r>
            <w:r w:rsidRPr="1F34DA09">
              <w:rPr>
                <w:szCs w:val="20"/>
              </w:rPr>
              <w:t>activiteiten, normen</w:t>
            </w:r>
            <w:r>
              <w:rPr>
                <w:szCs w:val="20"/>
              </w:rPr>
              <w:t xml:space="preserve">, </w:t>
            </w:r>
            <w:r>
              <w:rPr>
                <w:rFonts w:eastAsia="Times New Roman"/>
                <w:szCs w:val="20"/>
              </w:rPr>
              <w:t>gebiedsaanwijzingen</w:t>
            </w:r>
            <w:r w:rsidRPr="1F34DA09">
              <w:rPr>
                <w:szCs w:val="20"/>
              </w:rPr>
              <w:t xml:space="preserve"> en/of een beperkingengebied beschrijven. </w:t>
            </w:r>
            <w:r w:rsidRPr="54FD2D67">
              <w:rPr>
                <w:szCs w:val="20"/>
              </w:rPr>
              <w:t xml:space="preserve">Als </w:t>
            </w:r>
            <w:r>
              <w:rPr>
                <w:szCs w:val="20"/>
              </w:rPr>
              <w:t xml:space="preserve">de regel geen enkele van deze beschrijft, </w:t>
            </w:r>
            <w:r w:rsidRPr="54FD2D67">
              <w:rPr>
                <w:szCs w:val="20"/>
              </w:rPr>
              <w:t>dan is de regel een op zichzelf staande normstellende regel.</w:t>
            </w:r>
          </w:p>
        </w:tc>
      </w:tr>
      <w:tr w:rsidR="00B36DDE" w:rsidRPr="00231950" w14:paraId="5267425F" w14:textId="77777777" w:rsidTr="00B64EFA">
        <w:trPr>
          <w:tblCellSpacing w:w="0" w:type="dxa"/>
        </w:trPr>
        <w:tc>
          <w:tcPr>
            <w:tcW w:w="1500" w:type="pct"/>
            <w:tcBorders>
              <w:top w:val="nil"/>
              <w:left w:val="nil"/>
              <w:bottom w:val="nil"/>
              <w:right w:val="nil"/>
            </w:tcBorders>
          </w:tcPr>
          <w:p w14:paraId="00393A24" w14:textId="77777777" w:rsidR="00B36DDE" w:rsidRPr="00231950" w:rsidRDefault="00B36DDE" w:rsidP="005444CD">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1AE573CC" w14:textId="3B635769" w:rsidR="00B36DDE" w:rsidRDefault="0089099D" w:rsidP="005444CD">
            <w:pPr>
              <w:rPr>
                <w:szCs w:val="20"/>
              </w:rPr>
            </w:pPr>
            <w:r>
              <w:rPr>
                <w:szCs w:val="20"/>
              </w:rPr>
              <w:t>G</w:t>
            </w:r>
            <w:r w:rsidR="00B36DDE">
              <w:rPr>
                <w:szCs w:val="20"/>
              </w:rPr>
              <w:t>ebiedsaanwijzing</w:t>
            </w:r>
          </w:p>
          <w:p w14:paraId="2E78266F" w14:textId="04466035" w:rsidR="0089099D" w:rsidRPr="1F34DA09" w:rsidRDefault="0089099D" w:rsidP="005444CD">
            <w:pPr>
              <w:rPr>
                <w:szCs w:val="20"/>
              </w:rPr>
            </w:pPr>
          </w:p>
        </w:tc>
      </w:tr>
    </w:tbl>
    <w:p w14:paraId="435DF66B" w14:textId="77777777" w:rsidR="00A7774F" w:rsidRDefault="00A7774F" w:rsidP="0039795D">
      <w:pPr>
        <w:pStyle w:val="Kop3"/>
        <w:rPr>
          <w:rFonts w:eastAsia="Times New Roman"/>
        </w:rPr>
      </w:pPr>
      <w:bookmarkStart w:id="98" w:name="_Toc92286630"/>
      <w:r w:rsidRPr="00231950">
        <w:rPr>
          <w:rFonts w:eastAsia="Times New Roman"/>
        </w:rPr>
        <w:t xml:space="preserve">Objecttype </w:t>
      </w:r>
      <w:r>
        <w:rPr>
          <w:rFonts w:eastAsia="Times New Roman"/>
        </w:rPr>
        <w:t>Instructieregel</w:t>
      </w:r>
      <w:bookmarkEnd w:id="98"/>
    </w:p>
    <w:p w14:paraId="06C35039" w14:textId="77777777" w:rsidR="00A7774F" w:rsidRPr="00231950" w:rsidRDefault="00A7774F" w:rsidP="00EF3FC9">
      <w:pPr>
        <w:pStyle w:val="Kop4"/>
      </w:pPr>
      <w:r w:rsidRPr="00231950">
        <w:t xml:space="preserve">Attribuutsoort </w:t>
      </w:r>
      <w:r>
        <w:t>instructieregel instrument</w:t>
      </w:r>
      <w:r w:rsidRPr="00231950">
        <w:t xml:space="preserve">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0B428922" w14:textId="77777777" w:rsidTr="00B64EFA">
        <w:trPr>
          <w:tblCellSpacing w:w="0" w:type="dxa"/>
        </w:trPr>
        <w:tc>
          <w:tcPr>
            <w:tcW w:w="1500" w:type="pct"/>
            <w:tcBorders>
              <w:top w:val="nil"/>
              <w:left w:val="nil"/>
              <w:bottom w:val="nil"/>
              <w:right w:val="nil"/>
            </w:tcBorders>
            <w:hideMark/>
          </w:tcPr>
          <w:p w14:paraId="0DE95D06"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CA25924" w14:textId="77777777" w:rsidR="00A7774F" w:rsidRPr="00863435" w:rsidRDefault="00A7774F" w:rsidP="00684FCF">
            <w:pPr>
              <w:rPr>
                <w:rFonts w:eastAsia="Times New Roman" w:cstheme="minorHAnsi"/>
                <w:szCs w:val="20"/>
              </w:rPr>
            </w:pPr>
            <w:r w:rsidRPr="00863435">
              <w:rPr>
                <w:rFonts w:eastAsia="Times New Roman" w:cstheme="minorHAnsi"/>
                <w:szCs w:val="20"/>
              </w:rPr>
              <w:t xml:space="preserve">Instructieregel instrument </w:t>
            </w:r>
          </w:p>
        </w:tc>
      </w:tr>
      <w:tr w:rsidR="00A7774F" w:rsidRPr="00231950" w14:paraId="25CD99FE" w14:textId="77777777" w:rsidTr="00B64EFA">
        <w:trPr>
          <w:tblCellSpacing w:w="0" w:type="dxa"/>
        </w:trPr>
        <w:tc>
          <w:tcPr>
            <w:tcW w:w="1500" w:type="pct"/>
            <w:tcBorders>
              <w:top w:val="nil"/>
              <w:left w:val="nil"/>
              <w:bottom w:val="nil"/>
              <w:right w:val="nil"/>
            </w:tcBorders>
            <w:hideMark/>
          </w:tcPr>
          <w:p w14:paraId="129382AB"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40089F21" w14:textId="77777777" w:rsidR="00A7774F" w:rsidRPr="00863435" w:rsidRDefault="00A7774F" w:rsidP="002B39BE">
            <w:pPr>
              <w:rPr>
                <w:rFonts w:eastAsia="Times New Roman"/>
              </w:rPr>
            </w:pPr>
            <w:r w:rsidRPr="003A031C">
              <w:t xml:space="preserve">De naam van het instrument waartoe de instructieregel zich richt. </w:t>
            </w:r>
          </w:p>
        </w:tc>
      </w:tr>
      <w:tr w:rsidR="00A7774F" w:rsidRPr="00231950" w14:paraId="3EED53F4" w14:textId="77777777" w:rsidTr="00B64EFA">
        <w:trPr>
          <w:tblCellSpacing w:w="0" w:type="dxa"/>
        </w:trPr>
        <w:tc>
          <w:tcPr>
            <w:tcW w:w="1500" w:type="pct"/>
            <w:tcBorders>
              <w:top w:val="nil"/>
              <w:left w:val="nil"/>
              <w:bottom w:val="nil"/>
              <w:right w:val="nil"/>
            </w:tcBorders>
            <w:hideMark/>
          </w:tcPr>
          <w:p w14:paraId="5B99796B" w14:textId="77777777" w:rsidR="00A7774F" w:rsidRPr="00231950" w:rsidRDefault="00A7774F" w:rsidP="00684FCF">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tcPr>
          <w:p w14:paraId="29D3D70A" w14:textId="77777777" w:rsidR="00A7774F" w:rsidRPr="00863435" w:rsidRDefault="00A7774F" w:rsidP="00684FCF">
            <w:pPr>
              <w:rPr>
                <w:rFonts w:eastAsia="Times New Roman" w:cstheme="minorHAnsi"/>
                <w:szCs w:val="20"/>
              </w:rPr>
            </w:pPr>
            <w:proofErr w:type="spellStart"/>
            <w:r w:rsidRPr="00863435">
              <w:rPr>
                <w:rFonts w:cstheme="minorHAnsi"/>
                <w:szCs w:val="20"/>
              </w:rPr>
              <w:t>InstructieregelInstrument</w:t>
            </w:r>
            <w:proofErr w:type="spellEnd"/>
            <w:r w:rsidRPr="00863435">
              <w:rPr>
                <w:rFonts w:eastAsia="Times New Roman" w:cstheme="minorHAnsi"/>
                <w:szCs w:val="20"/>
              </w:rPr>
              <w:t xml:space="preserve"> (</w:t>
            </w:r>
            <w:proofErr w:type="spellStart"/>
            <w:r w:rsidRPr="00863435">
              <w:rPr>
                <w:rFonts w:eastAsia="Times New Roman" w:cstheme="minorHAnsi"/>
                <w:szCs w:val="20"/>
              </w:rPr>
              <w:t>waardelijst</w:t>
            </w:r>
            <w:proofErr w:type="spellEnd"/>
            <w:r w:rsidRPr="00863435">
              <w:rPr>
                <w:rFonts w:eastAsia="Times New Roman" w:cstheme="minorHAnsi"/>
                <w:szCs w:val="20"/>
              </w:rPr>
              <w:t>)</w:t>
            </w:r>
          </w:p>
        </w:tc>
      </w:tr>
      <w:tr w:rsidR="00A7774F" w:rsidRPr="00231950" w14:paraId="70FFF656" w14:textId="77777777" w:rsidTr="00B64EFA">
        <w:trPr>
          <w:tblCellSpacing w:w="0" w:type="dxa"/>
        </w:trPr>
        <w:tc>
          <w:tcPr>
            <w:tcW w:w="1500" w:type="pct"/>
            <w:tcBorders>
              <w:top w:val="nil"/>
              <w:left w:val="nil"/>
              <w:bottom w:val="nil"/>
              <w:right w:val="nil"/>
            </w:tcBorders>
          </w:tcPr>
          <w:p w14:paraId="31BA8FC2" w14:textId="77777777" w:rsidR="00A7774F" w:rsidRPr="00231950" w:rsidRDefault="00A7774F"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617E6298" w14:textId="193FB2E5" w:rsidR="00D21FE2" w:rsidRPr="00863435" w:rsidRDefault="00A7774F" w:rsidP="00684FCF">
            <w:pPr>
              <w:rPr>
                <w:rFonts w:cstheme="minorHAnsi"/>
                <w:color w:val="000000"/>
                <w:szCs w:val="20"/>
              </w:rPr>
            </w:pPr>
            <w:r w:rsidRPr="00863435">
              <w:rPr>
                <w:rFonts w:cstheme="minorHAnsi"/>
                <w:color w:val="000000"/>
                <w:szCs w:val="20"/>
              </w:rPr>
              <w:t>Bijvoorbeeld: Omgevingsverordening, projectbesluit.</w:t>
            </w:r>
          </w:p>
          <w:p w14:paraId="282A11F7" w14:textId="33EED325" w:rsidR="0089099D" w:rsidRPr="00863435" w:rsidRDefault="00A7774F" w:rsidP="00B17557">
            <w:pPr>
              <w:rPr>
                <w:rFonts w:eastAsia="Times New Roman" w:cstheme="minorHAnsi"/>
                <w:iCs/>
                <w:szCs w:val="20"/>
              </w:rPr>
            </w:pPr>
            <w:r w:rsidRPr="00863435">
              <w:rPr>
                <w:rFonts w:eastAsia="Times New Roman" w:cstheme="minorHAnsi"/>
                <w:szCs w:val="20"/>
              </w:rPr>
              <w:t>Dit kenmerk geeft nadere informatie in aanvulling op het type instructieregel, in het geval dat de regel gericht is op een bepaald instrument.</w:t>
            </w:r>
          </w:p>
        </w:tc>
      </w:tr>
    </w:tbl>
    <w:p w14:paraId="269A37A1" w14:textId="77777777" w:rsidR="00A7774F" w:rsidRPr="00231950" w:rsidRDefault="00A7774F" w:rsidP="00EF3FC9">
      <w:pPr>
        <w:pStyle w:val="Kop4"/>
      </w:pPr>
      <w:r w:rsidRPr="00231950">
        <w:t xml:space="preserve">Attribuutsoort </w:t>
      </w:r>
      <w:r>
        <w:t>instructieregel taakuitoefening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333A8844" w14:textId="77777777" w:rsidTr="00B64EFA">
        <w:trPr>
          <w:tblCellSpacing w:w="0" w:type="dxa"/>
        </w:trPr>
        <w:tc>
          <w:tcPr>
            <w:tcW w:w="1500" w:type="pct"/>
            <w:tcBorders>
              <w:top w:val="nil"/>
              <w:left w:val="nil"/>
              <w:bottom w:val="nil"/>
              <w:right w:val="nil"/>
            </w:tcBorders>
            <w:hideMark/>
          </w:tcPr>
          <w:p w14:paraId="0554F508"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748E9B5" w14:textId="77777777" w:rsidR="00A7774F" w:rsidRPr="00231950" w:rsidRDefault="00A7774F" w:rsidP="00684FCF">
            <w:pPr>
              <w:rPr>
                <w:rFonts w:eastAsia="Times New Roman"/>
                <w:szCs w:val="20"/>
              </w:rPr>
            </w:pPr>
            <w:r>
              <w:rPr>
                <w:rFonts w:eastAsia="Times New Roman"/>
                <w:szCs w:val="20"/>
              </w:rPr>
              <w:t xml:space="preserve">Instructieregel taakuitoefening </w:t>
            </w:r>
          </w:p>
        </w:tc>
      </w:tr>
      <w:tr w:rsidR="00A7774F" w:rsidRPr="00231950" w14:paraId="22ABB826" w14:textId="77777777" w:rsidTr="00B64EFA">
        <w:trPr>
          <w:tblCellSpacing w:w="0" w:type="dxa"/>
        </w:trPr>
        <w:tc>
          <w:tcPr>
            <w:tcW w:w="1500" w:type="pct"/>
            <w:tcBorders>
              <w:top w:val="nil"/>
              <w:left w:val="nil"/>
              <w:bottom w:val="nil"/>
              <w:right w:val="nil"/>
            </w:tcBorders>
            <w:hideMark/>
          </w:tcPr>
          <w:p w14:paraId="678A656D"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436206CD" w14:textId="77777777" w:rsidR="00A7774F" w:rsidRPr="00253619" w:rsidRDefault="00A7774F" w:rsidP="00684FCF">
            <w:pPr>
              <w:rPr>
                <w:rFonts w:eastAsia="Times New Roman"/>
                <w:szCs w:val="20"/>
                <w:highlight w:val="yellow"/>
              </w:rPr>
            </w:pPr>
            <w:r w:rsidRPr="009F798C">
              <w:rPr>
                <w:szCs w:val="20"/>
              </w:rPr>
              <w:t xml:space="preserve">Het bestuursorgaan </w:t>
            </w:r>
            <w:r>
              <w:rPr>
                <w:szCs w:val="20"/>
              </w:rPr>
              <w:t xml:space="preserve">dat </w:t>
            </w:r>
            <w:r w:rsidRPr="009F798C">
              <w:rPr>
                <w:szCs w:val="20"/>
              </w:rPr>
              <w:t>of de organisatie die de taak waarover de juridische regel gaat, moet uitvoeren.</w:t>
            </w:r>
          </w:p>
        </w:tc>
      </w:tr>
      <w:tr w:rsidR="00A7774F" w:rsidRPr="00231950" w14:paraId="0C385711" w14:textId="77777777" w:rsidTr="00B64EFA">
        <w:trPr>
          <w:tblCellSpacing w:w="0" w:type="dxa"/>
        </w:trPr>
        <w:tc>
          <w:tcPr>
            <w:tcW w:w="1500" w:type="pct"/>
            <w:tcBorders>
              <w:top w:val="nil"/>
              <w:left w:val="nil"/>
              <w:bottom w:val="nil"/>
              <w:right w:val="nil"/>
            </w:tcBorders>
            <w:hideMark/>
          </w:tcPr>
          <w:p w14:paraId="30C43CD5" w14:textId="77777777" w:rsidR="00A7774F" w:rsidRPr="00231950" w:rsidRDefault="00A7774F" w:rsidP="00684FCF">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tcPr>
          <w:p w14:paraId="735E859A" w14:textId="77777777" w:rsidR="00A7774F" w:rsidRPr="00231950" w:rsidRDefault="00A7774F" w:rsidP="00684FCF">
            <w:pPr>
              <w:rPr>
                <w:rFonts w:eastAsia="Times New Roman"/>
                <w:szCs w:val="20"/>
              </w:rPr>
            </w:pPr>
            <w:proofErr w:type="spellStart"/>
            <w:r>
              <w:rPr>
                <w:rFonts w:eastAsia="Times New Roman"/>
                <w:szCs w:val="20"/>
              </w:rPr>
              <w:t>Adressaat</w:t>
            </w:r>
            <w:proofErr w:type="spellEnd"/>
            <w:r>
              <w:rPr>
                <w:rFonts w:eastAsia="Times New Roman"/>
                <w:szCs w:val="20"/>
              </w:rPr>
              <w:t xml:space="preserve"> (</w:t>
            </w:r>
            <w:proofErr w:type="spellStart"/>
            <w:r>
              <w:rPr>
                <w:rFonts w:eastAsia="Times New Roman"/>
                <w:szCs w:val="20"/>
              </w:rPr>
              <w:t>waardelijst</w:t>
            </w:r>
            <w:proofErr w:type="spellEnd"/>
            <w:r>
              <w:rPr>
                <w:rFonts w:eastAsia="Times New Roman"/>
                <w:szCs w:val="20"/>
              </w:rPr>
              <w:t>)</w:t>
            </w:r>
          </w:p>
        </w:tc>
      </w:tr>
      <w:tr w:rsidR="00A7774F" w:rsidRPr="00231950" w14:paraId="37FF538E" w14:textId="77777777" w:rsidTr="00B64EFA">
        <w:trPr>
          <w:tblCellSpacing w:w="0" w:type="dxa"/>
        </w:trPr>
        <w:tc>
          <w:tcPr>
            <w:tcW w:w="1500" w:type="pct"/>
            <w:tcBorders>
              <w:top w:val="nil"/>
              <w:left w:val="nil"/>
              <w:bottom w:val="nil"/>
              <w:right w:val="nil"/>
            </w:tcBorders>
          </w:tcPr>
          <w:p w14:paraId="6870CCDD" w14:textId="77777777" w:rsidR="00A7774F" w:rsidRPr="00231950" w:rsidRDefault="00A7774F"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E39C00D" w14:textId="3BBEB663" w:rsidR="00D21FE2" w:rsidRDefault="00A7774F" w:rsidP="00684FCF">
            <w:pPr>
              <w:rPr>
                <w:szCs w:val="20"/>
              </w:rPr>
            </w:pPr>
            <w:r w:rsidRPr="00231950">
              <w:rPr>
                <w:rFonts w:eastAsia="Times New Roman"/>
                <w:szCs w:val="20"/>
              </w:rPr>
              <w:t>Bijvoorbeeld</w:t>
            </w:r>
            <w:r>
              <w:rPr>
                <w:rFonts w:eastAsia="Times New Roman"/>
                <w:szCs w:val="20"/>
              </w:rPr>
              <w:t xml:space="preserve"> gemeentebestuur, wildbeheereenheid.</w:t>
            </w:r>
          </w:p>
          <w:p w14:paraId="4ADA691D" w14:textId="288962E7" w:rsidR="00A7774F" w:rsidRPr="00344394" w:rsidRDefault="00A7774F" w:rsidP="00684FCF">
            <w:pPr>
              <w:rPr>
                <w:rFonts w:eastAsia="Times New Roman"/>
                <w:iCs/>
                <w:szCs w:val="20"/>
              </w:rPr>
            </w:pPr>
            <w:r>
              <w:rPr>
                <w:rFonts w:eastAsia="Times New Roman"/>
                <w:szCs w:val="20"/>
              </w:rPr>
              <w:t>Dit kenmerk geeft nadere informatie in aanvulling op het type instructieregel, in het geval dat de regel gericht is aan een bepaald uitvoeringsorgaan.</w:t>
            </w:r>
          </w:p>
        </w:tc>
      </w:tr>
    </w:tbl>
    <w:p w14:paraId="5DF35829" w14:textId="77777777" w:rsidR="00B36DDE" w:rsidRPr="00231950" w:rsidRDefault="00B36DDE" w:rsidP="00B36DDE">
      <w:pPr>
        <w:pStyle w:val="Kop4"/>
      </w:pPr>
      <w:r w:rsidRPr="00231950">
        <w:t xml:space="preserve">Relatiesoort beschrijft een </w:t>
      </w:r>
      <w:r>
        <w:t>gebiedsaanwijzing</w:t>
      </w:r>
    </w:p>
    <w:p w14:paraId="04DA3F1A" w14:textId="1E67BA7A" w:rsidR="00D21FE2" w:rsidRPr="0014473A" w:rsidRDefault="00B36DDE" w:rsidP="00B36DDE">
      <w:pPr>
        <w:rPr>
          <w:rFonts w:eastAsia="Times New Roman"/>
          <w:szCs w:val="20"/>
        </w:rPr>
      </w:pPr>
      <w:r w:rsidRPr="0014473A">
        <w:rPr>
          <w:rFonts w:eastAsia="Times New Roman"/>
          <w:szCs w:val="20"/>
        </w:rPr>
        <w:t xml:space="preserve">Zie definitie bij </w:t>
      </w:r>
      <w:r>
        <w:rPr>
          <w:rFonts w:eastAsia="Times New Roman"/>
          <w:szCs w:val="20"/>
        </w:rPr>
        <w:t xml:space="preserve">Juridische </w:t>
      </w:r>
      <w:r w:rsidRPr="0014473A">
        <w:rPr>
          <w:rFonts w:eastAsia="Times New Roman"/>
          <w:szCs w:val="20"/>
        </w:rPr>
        <w:t>regel.</w:t>
      </w:r>
    </w:p>
    <w:p w14:paraId="6D183DCD" w14:textId="43B38656" w:rsidR="00A7774F" w:rsidRPr="00231950" w:rsidRDefault="00A7774F" w:rsidP="00EF3FC9">
      <w:pPr>
        <w:pStyle w:val="Kop4"/>
      </w:pPr>
      <w:r w:rsidRPr="00231950">
        <w:t xml:space="preserve">Relatiesoort beschrijft een </w:t>
      </w:r>
      <w:r>
        <w:t>omgevings</w:t>
      </w:r>
      <w:r w:rsidRPr="00231950">
        <w:t>norm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0C82F034" w14:textId="77777777" w:rsidTr="00B64EFA">
        <w:trPr>
          <w:tblCellSpacing w:w="0" w:type="dxa"/>
        </w:trPr>
        <w:tc>
          <w:tcPr>
            <w:tcW w:w="1500" w:type="pct"/>
            <w:tcBorders>
              <w:top w:val="nil"/>
              <w:left w:val="nil"/>
              <w:bottom w:val="nil"/>
              <w:right w:val="nil"/>
            </w:tcBorders>
            <w:hideMark/>
          </w:tcPr>
          <w:p w14:paraId="5607DB15"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66C86FB" w14:textId="77777777" w:rsidR="00A7774F" w:rsidRPr="00231950" w:rsidRDefault="00A7774F" w:rsidP="00684FCF">
            <w:pPr>
              <w:rPr>
                <w:rFonts w:eastAsia="Times New Roman"/>
                <w:szCs w:val="20"/>
              </w:rPr>
            </w:pPr>
            <w:r w:rsidRPr="00231950">
              <w:rPr>
                <w:rFonts w:eastAsia="Times New Roman"/>
                <w:szCs w:val="20"/>
              </w:rPr>
              <w:t xml:space="preserve">beschrijft een </w:t>
            </w:r>
            <w:r>
              <w:rPr>
                <w:rFonts w:eastAsia="Times New Roman"/>
                <w:szCs w:val="20"/>
              </w:rPr>
              <w:t>omgevings</w:t>
            </w:r>
            <w:r w:rsidRPr="00231950">
              <w:rPr>
                <w:rFonts w:eastAsia="Times New Roman"/>
                <w:szCs w:val="20"/>
              </w:rPr>
              <w:t>norm</w:t>
            </w:r>
          </w:p>
        </w:tc>
      </w:tr>
      <w:tr w:rsidR="00A7774F" w:rsidRPr="00231950" w14:paraId="4072C5C4" w14:textId="77777777" w:rsidTr="00B64EFA">
        <w:trPr>
          <w:tblCellSpacing w:w="0" w:type="dxa"/>
        </w:trPr>
        <w:tc>
          <w:tcPr>
            <w:tcW w:w="1500" w:type="pct"/>
            <w:tcBorders>
              <w:top w:val="nil"/>
              <w:left w:val="nil"/>
              <w:bottom w:val="nil"/>
              <w:right w:val="nil"/>
            </w:tcBorders>
            <w:hideMark/>
          </w:tcPr>
          <w:p w14:paraId="1645A407" w14:textId="77777777" w:rsidR="00A7774F" w:rsidRPr="00231950" w:rsidRDefault="00A7774F" w:rsidP="00684FCF">
            <w:pPr>
              <w:rPr>
                <w:rFonts w:eastAsia="Times New Roman"/>
                <w:szCs w:val="20"/>
              </w:rPr>
            </w:pPr>
            <w:r w:rsidRPr="00231950">
              <w:rPr>
                <w:rFonts w:eastAsia="Times New Roman"/>
                <w:b/>
                <w:bCs/>
                <w:szCs w:val="20"/>
              </w:rPr>
              <w:lastRenderedPageBreak/>
              <w:t>Definitie</w:t>
            </w:r>
          </w:p>
        </w:tc>
        <w:tc>
          <w:tcPr>
            <w:tcW w:w="3500" w:type="pct"/>
            <w:tcBorders>
              <w:top w:val="nil"/>
              <w:left w:val="nil"/>
              <w:bottom w:val="nil"/>
              <w:right w:val="nil"/>
            </w:tcBorders>
            <w:hideMark/>
          </w:tcPr>
          <w:p w14:paraId="08B26FAC" w14:textId="77777777" w:rsidR="00A7774F" w:rsidRPr="00231950" w:rsidRDefault="00A7774F" w:rsidP="00684FCF">
            <w:pPr>
              <w:rPr>
                <w:rFonts w:eastAsia="Times New Roman"/>
                <w:szCs w:val="20"/>
              </w:rPr>
            </w:pPr>
            <w:r>
              <w:rPr>
                <w:szCs w:val="20"/>
              </w:rPr>
              <w:t xml:space="preserve">Bij een </w:t>
            </w:r>
            <w:r w:rsidRPr="0010438C">
              <w:rPr>
                <w:szCs w:val="20"/>
              </w:rPr>
              <w:t xml:space="preserve">regel die </w:t>
            </w:r>
            <w:r>
              <w:rPr>
                <w:szCs w:val="20"/>
              </w:rPr>
              <w:t xml:space="preserve">een </w:t>
            </w:r>
            <w:r>
              <w:rPr>
                <w:rFonts w:eastAsia="Times New Roman"/>
                <w:szCs w:val="20"/>
              </w:rPr>
              <w:t xml:space="preserve">omgevingsnorm </w:t>
            </w:r>
            <w:r w:rsidRPr="0010438C">
              <w:rPr>
                <w:szCs w:val="20"/>
              </w:rPr>
              <w:t>vastlegt</w:t>
            </w:r>
            <w:r>
              <w:rPr>
                <w:szCs w:val="20"/>
              </w:rPr>
              <w:t xml:space="preserve"> geeft d</w:t>
            </w:r>
            <w:r>
              <w:rPr>
                <w:rFonts w:eastAsia="Times New Roman"/>
                <w:szCs w:val="20"/>
              </w:rPr>
              <w:t xml:space="preserve">eze relatie </w:t>
            </w:r>
            <w:r w:rsidRPr="00231950">
              <w:rPr>
                <w:rFonts w:eastAsia="Times New Roman"/>
                <w:szCs w:val="20"/>
              </w:rPr>
              <w:t>aan om welk</w:t>
            </w:r>
            <w:r>
              <w:rPr>
                <w:rFonts w:eastAsia="Times New Roman"/>
                <w:szCs w:val="20"/>
              </w:rPr>
              <w:t>e he</w:t>
            </w:r>
            <w:r w:rsidRPr="00231950">
              <w:rPr>
                <w:rFonts w:eastAsia="Times New Roman"/>
                <w:szCs w:val="20"/>
              </w:rPr>
              <w:t>t gaat.</w:t>
            </w:r>
            <w:r>
              <w:rPr>
                <w:rFonts w:eastAsia="Times New Roman"/>
                <w:szCs w:val="20"/>
              </w:rPr>
              <w:t xml:space="preserve"> De bijbehorende locatie(s) waar het om gaat is/zijn bij de normwaardes van de omgevingsnorm zelf te vinden.</w:t>
            </w:r>
          </w:p>
        </w:tc>
      </w:tr>
      <w:tr w:rsidR="00A7774F" w:rsidRPr="00231950" w14:paraId="02AF58F1" w14:textId="77777777" w:rsidTr="00B64EFA">
        <w:trPr>
          <w:tblCellSpacing w:w="0" w:type="dxa"/>
        </w:trPr>
        <w:tc>
          <w:tcPr>
            <w:tcW w:w="1500" w:type="pct"/>
            <w:tcBorders>
              <w:top w:val="nil"/>
              <w:left w:val="nil"/>
              <w:bottom w:val="nil"/>
              <w:right w:val="nil"/>
            </w:tcBorders>
            <w:hideMark/>
          </w:tcPr>
          <w:p w14:paraId="0E19D775" w14:textId="77777777" w:rsidR="00A7774F" w:rsidRPr="00231950" w:rsidRDefault="00A7774F" w:rsidP="00684FC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106B6286" w14:textId="2A5A94E9" w:rsidR="00A7774F" w:rsidRPr="00231950" w:rsidRDefault="00A7774F" w:rsidP="00684FCF">
            <w:pPr>
              <w:rPr>
                <w:rFonts w:eastAsia="Times New Roman"/>
                <w:szCs w:val="20"/>
              </w:rPr>
            </w:pPr>
            <w:r w:rsidRPr="007F24E0">
              <w:rPr>
                <w:rFonts w:eastAsia="Times New Roman"/>
                <w:szCs w:val="20"/>
              </w:rPr>
              <w:t>Norm</w:t>
            </w:r>
            <w:r w:rsidRPr="00231950">
              <w:rPr>
                <w:rFonts w:eastAsia="Times New Roman"/>
                <w:szCs w:val="20"/>
              </w:rPr>
              <w:t xml:space="preserve"> </w:t>
            </w:r>
          </w:p>
        </w:tc>
      </w:tr>
      <w:tr w:rsidR="00A7774F" w:rsidRPr="00231950" w14:paraId="1996F472" w14:textId="77777777" w:rsidTr="00B64EFA">
        <w:trPr>
          <w:tblCellSpacing w:w="0" w:type="dxa"/>
        </w:trPr>
        <w:tc>
          <w:tcPr>
            <w:tcW w:w="1500" w:type="pct"/>
            <w:tcBorders>
              <w:top w:val="nil"/>
              <w:left w:val="nil"/>
              <w:bottom w:val="nil"/>
              <w:right w:val="nil"/>
            </w:tcBorders>
          </w:tcPr>
          <w:p w14:paraId="1BF3DA1D" w14:textId="77777777" w:rsidR="00A7774F" w:rsidRPr="00231950" w:rsidRDefault="00A7774F"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750345BA" w14:textId="77777777" w:rsidR="00A7774F" w:rsidRDefault="00A7774F" w:rsidP="00684FCF">
            <w:r w:rsidRPr="1F34DA09">
              <w:rPr>
                <w:szCs w:val="20"/>
              </w:rPr>
              <w:t>Een juridische regel kan een of meerdere</w:t>
            </w:r>
            <w:r>
              <w:rPr>
                <w:szCs w:val="20"/>
              </w:rPr>
              <w:t xml:space="preserve"> </w:t>
            </w:r>
            <w:r w:rsidRPr="1F34DA09">
              <w:rPr>
                <w:szCs w:val="20"/>
              </w:rPr>
              <w:t>activiteiten, normen</w:t>
            </w:r>
            <w:r>
              <w:rPr>
                <w:szCs w:val="20"/>
              </w:rPr>
              <w:t xml:space="preserve">, </w:t>
            </w:r>
            <w:r>
              <w:rPr>
                <w:rFonts w:eastAsia="Times New Roman"/>
                <w:szCs w:val="20"/>
              </w:rPr>
              <w:t>gebiedsaanwijzingen</w:t>
            </w:r>
            <w:r w:rsidRPr="1F34DA09">
              <w:rPr>
                <w:szCs w:val="20"/>
              </w:rPr>
              <w:t xml:space="preserve"> en/of een beperkingengebied beschrijven. </w:t>
            </w:r>
            <w:r w:rsidRPr="54FD2D67">
              <w:rPr>
                <w:szCs w:val="20"/>
              </w:rPr>
              <w:t xml:space="preserve">Als </w:t>
            </w:r>
            <w:r>
              <w:rPr>
                <w:szCs w:val="20"/>
              </w:rPr>
              <w:t xml:space="preserve">de regel geen enkele van deze beschrijft, </w:t>
            </w:r>
            <w:r w:rsidRPr="54FD2D67">
              <w:rPr>
                <w:szCs w:val="20"/>
              </w:rPr>
              <w:t>dan is de regel een op zichzelf staande normstellende regel.</w:t>
            </w:r>
          </w:p>
        </w:tc>
      </w:tr>
      <w:tr w:rsidR="00A7774F" w:rsidRPr="00231950" w14:paraId="1F07F968" w14:textId="77777777" w:rsidTr="00B64EFA">
        <w:trPr>
          <w:tblCellSpacing w:w="0" w:type="dxa"/>
        </w:trPr>
        <w:tc>
          <w:tcPr>
            <w:tcW w:w="1500" w:type="pct"/>
            <w:tcBorders>
              <w:top w:val="nil"/>
              <w:left w:val="nil"/>
              <w:bottom w:val="nil"/>
              <w:right w:val="nil"/>
            </w:tcBorders>
          </w:tcPr>
          <w:p w14:paraId="4F2C8744" w14:textId="77777777" w:rsidR="00A7774F" w:rsidRDefault="00A7774F" w:rsidP="00684FCF">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7A4E0AF9" w14:textId="77777777" w:rsidR="00A7774F" w:rsidRPr="1F34DA09" w:rsidRDefault="00A7774F" w:rsidP="00684FCF">
            <w:pPr>
              <w:rPr>
                <w:szCs w:val="20"/>
              </w:rPr>
            </w:pPr>
            <w:r>
              <w:rPr>
                <w:szCs w:val="20"/>
              </w:rPr>
              <w:t>omgevingsnorm aanduiding</w:t>
            </w:r>
          </w:p>
        </w:tc>
      </w:tr>
    </w:tbl>
    <w:p w14:paraId="1BBE62E9" w14:textId="77777777" w:rsidR="00A7774F" w:rsidRDefault="00A7774F" w:rsidP="0039795D">
      <w:pPr>
        <w:pStyle w:val="Kop3"/>
        <w:rPr>
          <w:rFonts w:eastAsia="Times New Roman"/>
        </w:rPr>
      </w:pPr>
      <w:bookmarkStart w:id="99" w:name="_Ref42777735"/>
      <w:bookmarkStart w:id="100" w:name="_Ref42777743"/>
      <w:bookmarkStart w:id="101" w:name="_Toc92286631"/>
      <w:r w:rsidRPr="00231950">
        <w:rPr>
          <w:rFonts w:eastAsia="Times New Roman"/>
        </w:rPr>
        <w:t xml:space="preserve">Objecttype </w:t>
      </w:r>
      <w:r>
        <w:rPr>
          <w:rFonts w:eastAsia="Times New Roman"/>
        </w:rPr>
        <w:t>Regel voor iedereen</w:t>
      </w:r>
      <w:bookmarkEnd w:id="99"/>
      <w:bookmarkEnd w:id="100"/>
      <w:bookmarkEnd w:id="101"/>
    </w:p>
    <w:p w14:paraId="7351D750" w14:textId="77777777" w:rsidR="00A7774F" w:rsidRPr="00231950" w:rsidRDefault="00A7774F" w:rsidP="00EF3FC9">
      <w:pPr>
        <w:pStyle w:val="Kop4"/>
      </w:pPr>
      <w:r w:rsidRPr="00231950">
        <w:t xml:space="preserve">Relatiesoort beschrijft een </w:t>
      </w:r>
      <w:r>
        <w:t>gebiedsaanwijzing</w:t>
      </w:r>
    </w:p>
    <w:p w14:paraId="498D5EBC" w14:textId="0C698AE1" w:rsidR="00D21FE2" w:rsidRPr="0014473A" w:rsidRDefault="00A7774F" w:rsidP="00A7774F">
      <w:pPr>
        <w:rPr>
          <w:rFonts w:eastAsia="Times New Roman"/>
          <w:szCs w:val="20"/>
        </w:rPr>
      </w:pPr>
      <w:r w:rsidRPr="0014473A">
        <w:rPr>
          <w:rFonts w:eastAsia="Times New Roman"/>
          <w:szCs w:val="20"/>
        </w:rPr>
        <w:t xml:space="preserve">Zie definitie bij </w:t>
      </w:r>
      <w:r w:rsidR="00B36DDE">
        <w:rPr>
          <w:rFonts w:eastAsia="Times New Roman"/>
          <w:szCs w:val="20"/>
        </w:rPr>
        <w:t xml:space="preserve">Juridische </w:t>
      </w:r>
      <w:r w:rsidRPr="0014473A">
        <w:rPr>
          <w:rFonts w:eastAsia="Times New Roman"/>
          <w:szCs w:val="20"/>
        </w:rPr>
        <w:t>regel.</w:t>
      </w:r>
    </w:p>
    <w:p w14:paraId="5F383FE6" w14:textId="480181D3" w:rsidR="00D21FE2" w:rsidRDefault="00A7774F" w:rsidP="00EF3FC9">
      <w:pPr>
        <w:pStyle w:val="Kop4"/>
      </w:pPr>
      <w:r w:rsidRPr="00231950">
        <w:t xml:space="preserve">Relatiesoort beschrijft een </w:t>
      </w:r>
      <w:r>
        <w:t>omgevingsnorm</w:t>
      </w:r>
    </w:p>
    <w:p w14:paraId="2DC2A68A" w14:textId="0BF836A5" w:rsidR="00A7774F" w:rsidRDefault="00A7774F" w:rsidP="00A7774F">
      <w:pPr>
        <w:rPr>
          <w:rFonts w:eastAsia="Times New Roman" w:cstheme="minorHAnsi"/>
          <w:szCs w:val="20"/>
        </w:rPr>
      </w:pPr>
      <w:r w:rsidRPr="0014473A">
        <w:rPr>
          <w:rFonts w:eastAsia="Times New Roman" w:cstheme="minorHAnsi"/>
          <w:szCs w:val="20"/>
        </w:rPr>
        <w:t>Zie definitie bij instructieregel.</w:t>
      </w:r>
    </w:p>
    <w:p w14:paraId="00638A62" w14:textId="64C31308" w:rsidR="006A3943" w:rsidRDefault="006A3943" w:rsidP="00EF3FC9">
      <w:pPr>
        <w:pStyle w:val="Kop4"/>
      </w:pPr>
      <w:r w:rsidRPr="00231950">
        <w:t xml:space="preserve">Relatiesoort </w:t>
      </w:r>
      <w:r w:rsidR="00F27618">
        <w:t>normeert</w:t>
      </w:r>
      <w:r w:rsidRPr="00231950">
        <w:t xml:space="preserve"> een </w:t>
      </w:r>
      <w:r>
        <w:t>activiteit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423D0" w:rsidRPr="00231950" w14:paraId="1513D5B2" w14:textId="77777777" w:rsidTr="00B64EFA">
        <w:trPr>
          <w:tblCellSpacing w:w="0" w:type="dxa"/>
        </w:trPr>
        <w:tc>
          <w:tcPr>
            <w:tcW w:w="1500" w:type="pct"/>
            <w:tcBorders>
              <w:top w:val="nil"/>
              <w:left w:val="nil"/>
              <w:bottom w:val="nil"/>
              <w:right w:val="nil"/>
            </w:tcBorders>
            <w:hideMark/>
          </w:tcPr>
          <w:p w14:paraId="7499156F" w14:textId="77777777" w:rsidR="00F423D0" w:rsidRPr="00231950" w:rsidRDefault="00F423D0" w:rsidP="005444C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FD8391D" w14:textId="0B0C0D29" w:rsidR="00F423D0" w:rsidRPr="00231950" w:rsidRDefault="00B913E5" w:rsidP="005444CD">
            <w:pPr>
              <w:rPr>
                <w:rFonts w:eastAsia="Times New Roman"/>
                <w:szCs w:val="20"/>
              </w:rPr>
            </w:pPr>
            <w:r>
              <w:rPr>
                <w:rFonts w:eastAsia="Times New Roman"/>
                <w:szCs w:val="20"/>
              </w:rPr>
              <w:t>normeert een activiteit</w:t>
            </w:r>
          </w:p>
        </w:tc>
      </w:tr>
      <w:tr w:rsidR="00F423D0" w:rsidRPr="00231950" w14:paraId="7619D09F" w14:textId="77777777" w:rsidTr="00B64EFA">
        <w:trPr>
          <w:tblCellSpacing w:w="0" w:type="dxa"/>
        </w:trPr>
        <w:tc>
          <w:tcPr>
            <w:tcW w:w="1500" w:type="pct"/>
            <w:tcBorders>
              <w:top w:val="nil"/>
              <w:left w:val="nil"/>
              <w:bottom w:val="nil"/>
              <w:right w:val="nil"/>
            </w:tcBorders>
            <w:hideMark/>
          </w:tcPr>
          <w:p w14:paraId="34F9BE12" w14:textId="77777777" w:rsidR="00F423D0" w:rsidRPr="00231950" w:rsidRDefault="00F423D0" w:rsidP="005444C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BFD790D" w14:textId="2C1554D5" w:rsidR="00F423D0" w:rsidRPr="00231950" w:rsidRDefault="00B913E5" w:rsidP="005444CD">
            <w:pPr>
              <w:rPr>
                <w:rFonts w:eastAsia="Times New Roman"/>
                <w:szCs w:val="20"/>
              </w:rPr>
            </w:pPr>
            <w:r>
              <w:rPr>
                <w:szCs w:val="20"/>
              </w:rPr>
              <w:t>Een regel voor iedereen normeert (stelt regels over) een activiteit.</w:t>
            </w:r>
          </w:p>
        </w:tc>
      </w:tr>
      <w:tr w:rsidR="00F423D0" w:rsidRPr="00231950" w14:paraId="24845C0B" w14:textId="77777777" w:rsidTr="00B64EFA">
        <w:trPr>
          <w:tblCellSpacing w:w="0" w:type="dxa"/>
        </w:trPr>
        <w:tc>
          <w:tcPr>
            <w:tcW w:w="1500" w:type="pct"/>
            <w:tcBorders>
              <w:top w:val="nil"/>
              <w:left w:val="nil"/>
              <w:bottom w:val="nil"/>
              <w:right w:val="nil"/>
            </w:tcBorders>
            <w:hideMark/>
          </w:tcPr>
          <w:p w14:paraId="576548FD" w14:textId="77777777" w:rsidR="00F423D0" w:rsidRPr="00231950" w:rsidRDefault="00F423D0" w:rsidP="005444C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63ADFB08" w14:textId="7F7A48C3" w:rsidR="00F423D0" w:rsidRPr="00231950" w:rsidRDefault="00B913E5" w:rsidP="005444CD">
            <w:pPr>
              <w:rPr>
                <w:rFonts w:eastAsia="Times New Roman"/>
                <w:szCs w:val="20"/>
              </w:rPr>
            </w:pPr>
            <w:r w:rsidRPr="00B913E5">
              <w:rPr>
                <w:rFonts w:eastAsia="Times New Roman"/>
                <w:szCs w:val="20"/>
              </w:rPr>
              <w:t>A</w:t>
            </w:r>
            <w:r w:rsidRPr="00B913E5">
              <w:t>ctiviteit</w:t>
            </w:r>
            <w:r w:rsidR="00F423D0" w:rsidRPr="00231950">
              <w:rPr>
                <w:rFonts w:eastAsia="Times New Roman"/>
                <w:szCs w:val="20"/>
              </w:rPr>
              <w:t xml:space="preserve"> </w:t>
            </w:r>
          </w:p>
        </w:tc>
      </w:tr>
      <w:tr w:rsidR="00F423D0" w14:paraId="1B57A5BA" w14:textId="77777777" w:rsidTr="00B64EFA">
        <w:trPr>
          <w:tblCellSpacing w:w="0" w:type="dxa"/>
        </w:trPr>
        <w:tc>
          <w:tcPr>
            <w:tcW w:w="1500" w:type="pct"/>
            <w:tcBorders>
              <w:top w:val="nil"/>
              <w:left w:val="nil"/>
              <w:bottom w:val="nil"/>
              <w:right w:val="nil"/>
            </w:tcBorders>
          </w:tcPr>
          <w:p w14:paraId="04CBC853" w14:textId="77777777" w:rsidR="00F423D0" w:rsidRPr="00231950" w:rsidRDefault="00F423D0" w:rsidP="005444C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18D0BFB8" w14:textId="5D070179" w:rsidR="00F423D0" w:rsidRDefault="003C1E89" w:rsidP="005444CD">
            <w:r w:rsidRPr="00F27618">
              <w:rPr>
                <w:rFonts w:eastAsia="Times New Roman" w:cstheme="minorHAnsi"/>
                <w:szCs w:val="20"/>
              </w:rPr>
              <w:t xml:space="preserve">Een </w:t>
            </w:r>
            <w:r>
              <w:rPr>
                <w:rFonts w:eastAsia="Times New Roman" w:cstheme="minorHAnsi"/>
                <w:szCs w:val="20"/>
              </w:rPr>
              <w:t>Regel voor iedereen normeert een activiteit, dit betekent dat deze regels stelt over de activiteit en waar deze mag voorkomen. Dit gebeurt middels een verwijzing naar de specifieke activiteit</w:t>
            </w:r>
            <w:r w:rsidR="00B913E5">
              <w:rPr>
                <w:rFonts w:eastAsia="Times New Roman" w:cstheme="minorHAnsi"/>
                <w:szCs w:val="20"/>
              </w:rPr>
              <w:t xml:space="preserve"> (activiteitaanduiding)</w:t>
            </w:r>
            <w:r>
              <w:rPr>
                <w:rFonts w:eastAsia="Times New Roman" w:cstheme="minorHAnsi"/>
                <w:szCs w:val="20"/>
              </w:rPr>
              <w:t xml:space="preserve"> en </w:t>
            </w:r>
            <w:r w:rsidR="00B913E5">
              <w:rPr>
                <w:rFonts w:eastAsia="Times New Roman" w:cstheme="minorHAnsi"/>
                <w:szCs w:val="20"/>
              </w:rPr>
              <w:t>de</w:t>
            </w:r>
            <w:r>
              <w:rPr>
                <w:rFonts w:eastAsia="Times New Roman" w:cstheme="minorHAnsi"/>
                <w:szCs w:val="20"/>
              </w:rPr>
              <w:t xml:space="preserve"> </w:t>
            </w:r>
            <w:r w:rsidR="00B913E5">
              <w:rPr>
                <w:rFonts w:eastAsia="Times New Roman" w:cstheme="minorHAnsi"/>
                <w:szCs w:val="20"/>
              </w:rPr>
              <w:t>relatieklasse</w:t>
            </w:r>
            <w:r>
              <w:rPr>
                <w:rFonts w:eastAsia="Times New Roman" w:cstheme="minorHAnsi"/>
                <w:szCs w:val="20"/>
              </w:rPr>
              <w:t xml:space="preserve"> ActiviteitLocatieaanduiding, die ervoor zorgt dat de regel die iets zegt over de activiteit geïnstantieerd kan</w:t>
            </w:r>
            <w:r w:rsidR="00B913E5">
              <w:rPr>
                <w:rFonts w:eastAsia="Times New Roman" w:cstheme="minorHAnsi"/>
                <w:szCs w:val="20"/>
              </w:rPr>
              <w:t xml:space="preserve"> worden.</w:t>
            </w:r>
          </w:p>
        </w:tc>
      </w:tr>
      <w:tr w:rsidR="00F423D0" w:rsidRPr="1F34DA09" w14:paraId="23729079" w14:textId="77777777" w:rsidTr="00B64EFA">
        <w:trPr>
          <w:tblCellSpacing w:w="0" w:type="dxa"/>
        </w:trPr>
        <w:tc>
          <w:tcPr>
            <w:tcW w:w="1500" w:type="pct"/>
            <w:tcBorders>
              <w:top w:val="nil"/>
              <w:left w:val="nil"/>
              <w:bottom w:val="nil"/>
              <w:right w:val="nil"/>
            </w:tcBorders>
          </w:tcPr>
          <w:p w14:paraId="0C7D86AC" w14:textId="77777777" w:rsidR="00F423D0" w:rsidRDefault="00F423D0" w:rsidP="005444CD">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46A42D81" w14:textId="5BF6F1C5" w:rsidR="00F423D0" w:rsidRPr="1F34DA09" w:rsidRDefault="00B913E5" w:rsidP="005444CD">
            <w:pPr>
              <w:rPr>
                <w:szCs w:val="20"/>
              </w:rPr>
            </w:pPr>
            <w:r>
              <w:rPr>
                <w:szCs w:val="20"/>
              </w:rPr>
              <w:t>activiteitaanduiding</w:t>
            </w:r>
          </w:p>
        </w:tc>
      </w:tr>
    </w:tbl>
    <w:p w14:paraId="46D4CE0D" w14:textId="3E1461F1" w:rsidR="00CE1DF5" w:rsidRDefault="00FA5670" w:rsidP="001E5CBD">
      <w:pPr>
        <w:pStyle w:val="Kop4"/>
      </w:pPr>
      <w:bookmarkStart w:id="102" w:name="_Ref38293928"/>
      <w:bookmarkStart w:id="103" w:name="detail_attribute_Regel_JuridischeRegel_o"/>
      <w:proofErr w:type="spellStart"/>
      <w:r>
        <w:t>Gegevensgroep</w:t>
      </w:r>
      <w:r w:rsidR="00E67FCE">
        <w:t>type</w:t>
      </w:r>
      <w:proofErr w:type="spellEnd"/>
      <w:r w:rsidR="00CE1DF5">
        <w:t xml:space="preserve"> ActiviteitLocatieaanduiding</w:t>
      </w:r>
      <w:bookmarkEnd w:id="102"/>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87488F" w:rsidRPr="00231950" w14:paraId="270A00C7" w14:textId="77777777" w:rsidTr="00B64EFA">
        <w:trPr>
          <w:trHeight w:val="233"/>
          <w:tblCellSpacing w:w="0" w:type="dxa"/>
        </w:trPr>
        <w:tc>
          <w:tcPr>
            <w:tcW w:w="1500" w:type="pct"/>
            <w:tcMar>
              <w:top w:w="15" w:type="dxa"/>
              <w:left w:w="15" w:type="dxa"/>
              <w:bottom w:w="15" w:type="dxa"/>
              <w:right w:w="15" w:type="dxa"/>
            </w:tcMar>
            <w:hideMark/>
          </w:tcPr>
          <w:p w14:paraId="535A6DA8" w14:textId="77777777" w:rsidR="0087488F" w:rsidRPr="00231950" w:rsidRDefault="0087488F"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F2DB1C7" w14:textId="1D570C3E" w:rsidR="0087488F" w:rsidRPr="00231950" w:rsidRDefault="001E5CBD" w:rsidP="009A60E0">
            <w:pPr>
              <w:rPr>
                <w:rFonts w:eastAsia="Times New Roman"/>
                <w:szCs w:val="20"/>
              </w:rPr>
            </w:pPr>
            <w:r>
              <w:rPr>
                <w:rFonts w:eastAsia="Times New Roman"/>
                <w:szCs w:val="20"/>
              </w:rPr>
              <w:t>ActiviteitLocatieaanduiding</w:t>
            </w:r>
          </w:p>
        </w:tc>
      </w:tr>
      <w:tr w:rsidR="0087488F" w:rsidRPr="00231950" w14:paraId="236F9DF3" w14:textId="77777777" w:rsidTr="00B64EFA">
        <w:trPr>
          <w:trHeight w:val="455"/>
          <w:tblCellSpacing w:w="0" w:type="dxa"/>
        </w:trPr>
        <w:tc>
          <w:tcPr>
            <w:tcW w:w="1500" w:type="pct"/>
            <w:tcMar>
              <w:top w:w="15" w:type="dxa"/>
              <w:left w:w="15" w:type="dxa"/>
              <w:bottom w:w="15" w:type="dxa"/>
              <w:right w:w="15" w:type="dxa"/>
            </w:tcMar>
            <w:hideMark/>
          </w:tcPr>
          <w:p w14:paraId="45CC91D5" w14:textId="77777777" w:rsidR="0087488F" w:rsidRPr="00231950" w:rsidRDefault="0087488F"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5403736A" w14:textId="450418AF" w:rsidR="0087488F" w:rsidRPr="00231950" w:rsidRDefault="0034675B" w:rsidP="009A60E0">
            <w:pPr>
              <w:rPr>
                <w:rFonts w:eastAsia="Times New Roman"/>
                <w:szCs w:val="20"/>
              </w:rPr>
            </w:pPr>
            <w:r>
              <w:rPr>
                <w:rFonts w:eastAsia="Times New Roman"/>
                <w:szCs w:val="20"/>
              </w:rPr>
              <w:t xml:space="preserve">Het voorkomen van een activiteit vanuit een Juridische regel. Hiermee </w:t>
            </w:r>
            <w:r w:rsidR="00A12284">
              <w:rPr>
                <w:rFonts w:eastAsia="Times New Roman"/>
                <w:szCs w:val="20"/>
              </w:rPr>
              <w:t>wordt een activiteit op een bepaalde locatie gereguleerd.</w:t>
            </w:r>
          </w:p>
        </w:tc>
      </w:tr>
      <w:tr w:rsidR="0087488F" w:rsidRPr="00231950" w14:paraId="27268C53" w14:textId="77777777" w:rsidTr="00B64EFA">
        <w:trPr>
          <w:trHeight w:val="945"/>
          <w:tblCellSpacing w:w="0" w:type="dxa"/>
        </w:trPr>
        <w:tc>
          <w:tcPr>
            <w:tcW w:w="1500" w:type="pct"/>
            <w:tcMar>
              <w:top w:w="15" w:type="dxa"/>
              <w:left w:w="15" w:type="dxa"/>
              <w:bottom w:w="15" w:type="dxa"/>
              <w:right w:w="15" w:type="dxa"/>
            </w:tcMar>
          </w:tcPr>
          <w:p w14:paraId="0C0B3119" w14:textId="77777777" w:rsidR="0087488F" w:rsidRPr="00231950" w:rsidRDefault="0087488F" w:rsidP="009A60E0">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246739F1" w14:textId="39F3964E" w:rsidR="0087488F" w:rsidRPr="00231950" w:rsidRDefault="0087488F" w:rsidP="009A60E0">
            <w:pPr>
              <w:rPr>
                <w:rFonts w:eastAsia="Times New Roman"/>
                <w:szCs w:val="20"/>
              </w:rPr>
            </w:pPr>
            <w:r>
              <w:rPr>
                <w:rFonts w:eastAsia="Times New Roman"/>
                <w:szCs w:val="20"/>
              </w:rPr>
              <w:t xml:space="preserve">Een </w:t>
            </w:r>
            <w:proofErr w:type="spellStart"/>
            <w:r>
              <w:rPr>
                <w:rFonts w:eastAsia="Times New Roman"/>
                <w:szCs w:val="20"/>
              </w:rPr>
              <w:t>gegevensgroeptype</w:t>
            </w:r>
            <w:proofErr w:type="spellEnd"/>
            <w:r>
              <w:rPr>
                <w:rFonts w:eastAsia="Times New Roman"/>
                <w:szCs w:val="20"/>
              </w:rPr>
              <w:t xml:space="preserve"> is geen object. Het is een</w:t>
            </w:r>
            <w:r w:rsidRPr="00231950">
              <w:rPr>
                <w:rFonts w:eastAsia="Times New Roman"/>
                <w:szCs w:val="20"/>
              </w:rPr>
              <w:t xml:space="preserve"> </w:t>
            </w:r>
            <w:r>
              <w:rPr>
                <w:rFonts w:eastAsia="Times New Roman"/>
                <w:szCs w:val="20"/>
              </w:rPr>
              <w:t xml:space="preserve">apart type </w:t>
            </w:r>
            <w:r w:rsidRPr="00231950">
              <w:rPr>
                <w:rFonts w:eastAsia="Times New Roman"/>
                <w:szCs w:val="20"/>
              </w:rPr>
              <w:t xml:space="preserve">modelelement om een groep van kenmerken in onder te brengen, te weten de beschrijving van de </w:t>
            </w:r>
            <w:proofErr w:type="spellStart"/>
            <w:r w:rsidR="00A12284">
              <w:rPr>
                <w:rFonts w:eastAsia="Times New Roman"/>
                <w:szCs w:val="20"/>
              </w:rPr>
              <w:t>activiteitlocatieaanduiding</w:t>
            </w:r>
            <w:proofErr w:type="spellEnd"/>
            <w:r w:rsidRPr="00231950">
              <w:rPr>
                <w:rFonts w:eastAsia="Times New Roman"/>
                <w:szCs w:val="20"/>
              </w:rPr>
              <w:t xml:space="preserve">, de </w:t>
            </w:r>
            <w:r w:rsidR="00A12284">
              <w:rPr>
                <w:rFonts w:eastAsia="Times New Roman"/>
                <w:szCs w:val="20"/>
              </w:rPr>
              <w:t>kwalificatie</w:t>
            </w:r>
            <w:r w:rsidR="00E34ECF">
              <w:rPr>
                <w:rFonts w:eastAsia="Times New Roman"/>
                <w:szCs w:val="20"/>
              </w:rPr>
              <w:t xml:space="preserve"> </w:t>
            </w:r>
            <w:r w:rsidRPr="00231950">
              <w:rPr>
                <w:rFonts w:eastAsia="Times New Roman"/>
                <w:szCs w:val="20"/>
              </w:rPr>
              <w:t xml:space="preserve">en de locatie waarvoor deze geldt. </w:t>
            </w:r>
          </w:p>
        </w:tc>
      </w:tr>
    </w:tbl>
    <w:p w14:paraId="19C3DE8F" w14:textId="110C732E" w:rsidR="00223611" w:rsidRPr="00231950" w:rsidRDefault="00223611" w:rsidP="00EF3FC9">
      <w:pPr>
        <w:pStyle w:val="Kop4"/>
      </w:pPr>
      <w:r w:rsidRPr="00231950">
        <w:t>Attribuutsoort identificatie</w:t>
      </w:r>
      <w:r w:rsidR="00A12284">
        <w:t xml:space="preserve">, </w:t>
      </w:r>
      <w:r w:rsidR="009220BD">
        <w:t xml:space="preserve">van </w:t>
      </w:r>
      <w:proofErr w:type="spellStart"/>
      <w:r w:rsidR="009220BD">
        <w:t>gegevensgroeptype</w:t>
      </w:r>
      <w:proofErr w:type="spellEnd"/>
      <w:r w:rsidR="009220BD">
        <w:t xml:space="preserve"> </w:t>
      </w:r>
      <w:r w:rsidR="00F87A85">
        <w:t>A</w:t>
      </w:r>
      <w:r w:rsidR="009220BD">
        <w:t>ctiviteit</w:t>
      </w:r>
      <w:r w:rsidR="00F87A85">
        <w:t>L</w:t>
      </w:r>
      <w:r w:rsidR="009220BD">
        <w:t>ocatieaanduiding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223611" w:rsidRPr="00231950" w14:paraId="34032AA9" w14:textId="77777777" w:rsidTr="00B64EFA">
        <w:trPr>
          <w:tblCellSpacing w:w="0" w:type="dxa"/>
        </w:trPr>
        <w:tc>
          <w:tcPr>
            <w:tcW w:w="1500" w:type="pct"/>
            <w:tcBorders>
              <w:top w:val="nil"/>
              <w:left w:val="nil"/>
              <w:bottom w:val="nil"/>
              <w:right w:val="nil"/>
            </w:tcBorders>
            <w:hideMark/>
          </w:tcPr>
          <w:p w14:paraId="0A3DE2B4" w14:textId="77777777" w:rsidR="00223611" w:rsidRPr="00231950" w:rsidRDefault="00223611"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32EC333" w14:textId="77777777" w:rsidR="00223611" w:rsidRPr="00231950" w:rsidRDefault="00223611" w:rsidP="00EB561C">
            <w:pPr>
              <w:rPr>
                <w:rFonts w:eastAsia="Times New Roman"/>
                <w:szCs w:val="20"/>
              </w:rPr>
            </w:pPr>
            <w:r w:rsidRPr="00231950">
              <w:rPr>
                <w:rFonts w:eastAsia="Times New Roman"/>
                <w:szCs w:val="20"/>
              </w:rPr>
              <w:t>identificatie</w:t>
            </w:r>
          </w:p>
        </w:tc>
      </w:tr>
      <w:tr w:rsidR="00223611" w:rsidRPr="00231950" w14:paraId="64F13B4E" w14:textId="77777777" w:rsidTr="00B64EFA">
        <w:trPr>
          <w:tblCellSpacing w:w="0" w:type="dxa"/>
        </w:trPr>
        <w:tc>
          <w:tcPr>
            <w:tcW w:w="1500" w:type="pct"/>
            <w:tcBorders>
              <w:top w:val="nil"/>
              <w:left w:val="nil"/>
              <w:bottom w:val="nil"/>
              <w:right w:val="nil"/>
            </w:tcBorders>
            <w:hideMark/>
          </w:tcPr>
          <w:p w14:paraId="78885289" w14:textId="77777777" w:rsidR="00223611" w:rsidRPr="00231950" w:rsidRDefault="00223611"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0D34B01" w14:textId="77777777" w:rsidR="00223611" w:rsidRPr="00231950" w:rsidRDefault="00223611" w:rsidP="00EB561C">
            <w:pPr>
              <w:rPr>
                <w:rFonts w:eastAsia="Times New Roman"/>
                <w:szCs w:val="20"/>
              </w:rPr>
            </w:pPr>
            <w:r w:rsidRPr="00231950">
              <w:rPr>
                <w:rFonts w:eastAsia="Times New Roman"/>
                <w:szCs w:val="20"/>
              </w:rPr>
              <w:t xml:space="preserve">De unieke identificatie waaronder elk object van dit type bekend is. </w:t>
            </w:r>
          </w:p>
        </w:tc>
      </w:tr>
      <w:tr w:rsidR="00223611" w:rsidRPr="00231950" w14:paraId="249FCD13" w14:textId="77777777" w:rsidTr="00B64EFA">
        <w:trPr>
          <w:tblCellSpacing w:w="0" w:type="dxa"/>
        </w:trPr>
        <w:tc>
          <w:tcPr>
            <w:tcW w:w="1500" w:type="pct"/>
            <w:tcBorders>
              <w:top w:val="nil"/>
              <w:left w:val="nil"/>
              <w:bottom w:val="nil"/>
              <w:right w:val="nil"/>
            </w:tcBorders>
            <w:hideMark/>
          </w:tcPr>
          <w:p w14:paraId="157D064A" w14:textId="77777777" w:rsidR="00223611" w:rsidRPr="00231950" w:rsidRDefault="00223611" w:rsidP="00EB561C">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8670E62" w14:textId="77777777" w:rsidR="00223611" w:rsidRPr="00231950" w:rsidRDefault="00223611" w:rsidP="00EB561C">
            <w:pPr>
              <w:rPr>
                <w:rFonts w:eastAsia="Times New Roman"/>
                <w:szCs w:val="20"/>
              </w:rPr>
            </w:pPr>
            <w:r w:rsidRPr="00231950">
              <w:rPr>
                <w:rFonts w:eastAsia="Times New Roman"/>
                <w:szCs w:val="20"/>
              </w:rPr>
              <w:t>Identificatie</w:t>
            </w:r>
          </w:p>
        </w:tc>
      </w:tr>
    </w:tbl>
    <w:p w14:paraId="4E14644F" w14:textId="663FE211" w:rsidR="00223611" w:rsidRPr="00231950" w:rsidRDefault="00223611" w:rsidP="00EF3FC9">
      <w:pPr>
        <w:pStyle w:val="Kop4"/>
      </w:pPr>
      <w:r w:rsidRPr="00231950">
        <w:t xml:space="preserve">Attribuutsoort </w:t>
      </w:r>
      <w:r>
        <w:t>activiteitregelkwalificatie</w:t>
      </w:r>
      <w:r w:rsidR="00F87A85">
        <w:t xml:space="preserve">, van </w:t>
      </w:r>
      <w:proofErr w:type="spellStart"/>
      <w:r w:rsidR="00F87A85">
        <w:t>gegevensgroeptype</w:t>
      </w:r>
      <w:proofErr w:type="spellEnd"/>
      <w:r w:rsidR="00F87A85">
        <w:t xml:space="preserve"> ActiviteitLocatieaanduiding</w:t>
      </w:r>
      <w:r w:rsidRPr="00231950">
        <w:t xml:space="preserve">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223611" w:rsidRPr="00231950" w14:paraId="11FE1424" w14:textId="77777777" w:rsidTr="00B64EFA">
        <w:trPr>
          <w:tblCellSpacing w:w="0" w:type="dxa"/>
        </w:trPr>
        <w:tc>
          <w:tcPr>
            <w:tcW w:w="1500" w:type="pct"/>
            <w:tcBorders>
              <w:top w:val="nil"/>
              <w:left w:val="nil"/>
              <w:bottom w:val="nil"/>
              <w:right w:val="nil"/>
            </w:tcBorders>
            <w:hideMark/>
          </w:tcPr>
          <w:p w14:paraId="7F590EE0" w14:textId="77777777" w:rsidR="00223611" w:rsidRPr="00231950" w:rsidRDefault="00223611"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69CA1F6" w14:textId="77777777" w:rsidR="00223611" w:rsidRPr="00231950" w:rsidRDefault="00223611" w:rsidP="00EB561C">
            <w:pPr>
              <w:rPr>
                <w:rFonts w:eastAsia="Times New Roman"/>
                <w:szCs w:val="20"/>
              </w:rPr>
            </w:pPr>
            <w:r>
              <w:rPr>
                <w:rFonts w:eastAsia="Times New Roman"/>
                <w:szCs w:val="20"/>
              </w:rPr>
              <w:t>activiteitregelkwalificatie</w:t>
            </w:r>
          </w:p>
        </w:tc>
      </w:tr>
      <w:tr w:rsidR="00223611" w:rsidRPr="00231950" w14:paraId="490691DA" w14:textId="77777777" w:rsidTr="00B64EFA">
        <w:trPr>
          <w:tblCellSpacing w:w="0" w:type="dxa"/>
        </w:trPr>
        <w:tc>
          <w:tcPr>
            <w:tcW w:w="1500" w:type="pct"/>
            <w:tcBorders>
              <w:top w:val="nil"/>
              <w:left w:val="nil"/>
              <w:bottom w:val="nil"/>
              <w:right w:val="nil"/>
            </w:tcBorders>
            <w:hideMark/>
          </w:tcPr>
          <w:p w14:paraId="5B575E47" w14:textId="77777777" w:rsidR="00223611" w:rsidRPr="00231950" w:rsidRDefault="00223611"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41C8A249" w14:textId="77777777" w:rsidR="00223611" w:rsidRPr="008A3471" w:rsidRDefault="00223611" w:rsidP="00B168EA">
            <w:pPr>
              <w:rPr>
                <w:rFonts w:eastAsia="Times New Roman"/>
              </w:rPr>
            </w:pPr>
            <w:r w:rsidRPr="008A3471">
              <w:t xml:space="preserve">De naam van de kwalificatie van de Juridische regel over een activiteit. </w:t>
            </w:r>
          </w:p>
        </w:tc>
      </w:tr>
      <w:tr w:rsidR="00223611" w:rsidRPr="00231950" w14:paraId="0CE8EF51" w14:textId="77777777" w:rsidTr="00B64EFA">
        <w:trPr>
          <w:tblCellSpacing w:w="0" w:type="dxa"/>
        </w:trPr>
        <w:tc>
          <w:tcPr>
            <w:tcW w:w="1500" w:type="pct"/>
            <w:tcBorders>
              <w:top w:val="nil"/>
              <w:left w:val="nil"/>
              <w:bottom w:val="nil"/>
              <w:right w:val="nil"/>
            </w:tcBorders>
            <w:hideMark/>
          </w:tcPr>
          <w:p w14:paraId="1C162F0A" w14:textId="77777777" w:rsidR="00223611" w:rsidRPr="00231950" w:rsidRDefault="00223611" w:rsidP="00EB561C">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tcPr>
          <w:p w14:paraId="1A175A1E" w14:textId="77777777" w:rsidR="00223611" w:rsidRPr="00231950" w:rsidRDefault="00223611" w:rsidP="00EB561C">
            <w:pPr>
              <w:rPr>
                <w:rFonts w:eastAsia="Times New Roman"/>
                <w:szCs w:val="20"/>
              </w:rPr>
            </w:pPr>
            <w:r>
              <w:rPr>
                <w:rFonts w:eastAsia="Times New Roman"/>
                <w:szCs w:val="20"/>
              </w:rPr>
              <w:t>Activiteitregelkwalificatie (</w:t>
            </w:r>
            <w:proofErr w:type="spellStart"/>
            <w:r>
              <w:rPr>
                <w:rFonts w:eastAsia="Times New Roman"/>
                <w:szCs w:val="20"/>
              </w:rPr>
              <w:t>waardelijst</w:t>
            </w:r>
            <w:proofErr w:type="spellEnd"/>
            <w:r>
              <w:rPr>
                <w:rFonts w:eastAsia="Times New Roman"/>
                <w:szCs w:val="20"/>
              </w:rPr>
              <w:t>)</w:t>
            </w:r>
          </w:p>
        </w:tc>
      </w:tr>
      <w:tr w:rsidR="00223611" w:rsidRPr="00231950" w14:paraId="3C400A38" w14:textId="77777777" w:rsidTr="00B64EFA">
        <w:trPr>
          <w:trHeight w:val="817"/>
          <w:tblCellSpacing w:w="0" w:type="dxa"/>
        </w:trPr>
        <w:tc>
          <w:tcPr>
            <w:tcW w:w="1500" w:type="pct"/>
            <w:tcBorders>
              <w:top w:val="nil"/>
              <w:left w:val="nil"/>
              <w:bottom w:val="nil"/>
              <w:right w:val="nil"/>
            </w:tcBorders>
          </w:tcPr>
          <w:p w14:paraId="5F31B5AA" w14:textId="77777777" w:rsidR="00223611" w:rsidRPr="00231950" w:rsidRDefault="00223611" w:rsidP="00EB561C">
            <w:pPr>
              <w:rPr>
                <w:rFonts w:eastAsia="Times New Roman"/>
                <w:b/>
                <w:bCs/>
                <w:szCs w:val="20"/>
              </w:rPr>
            </w:pPr>
            <w:r w:rsidRPr="00231950">
              <w:rPr>
                <w:rFonts w:eastAsia="Times New Roman"/>
                <w:b/>
                <w:bCs/>
                <w:szCs w:val="20"/>
              </w:rPr>
              <w:lastRenderedPageBreak/>
              <w:t>Toelichting</w:t>
            </w:r>
          </w:p>
        </w:tc>
        <w:tc>
          <w:tcPr>
            <w:tcW w:w="3500" w:type="pct"/>
            <w:tcBorders>
              <w:top w:val="nil"/>
              <w:left w:val="nil"/>
              <w:bottom w:val="nil"/>
              <w:right w:val="nil"/>
            </w:tcBorders>
          </w:tcPr>
          <w:p w14:paraId="2EBBC596" w14:textId="77777777" w:rsidR="00223611" w:rsidRDefault="00223611" w:rsidP="00223611">
            <w:pPr>
              <w:rPr>
                <w:rFonts w:cstheme="minorHAnsi"/>
                <w:szCs w:val="20"/>
              </w:rPr>
            </w:pPr>
            <w:r>
              <w:rPr>
                <w:rFonts w:cstheme="minorHAnsi"/>
                <w:szCs w:val="20"/>
              </w:rPr>
              <w:t>Bijvoorbeeld: gebod, verbod.</w:t>
            </w:r>
          </w:p>
          <w:p w14:paraId="621434F2" w14:textId="28E73264" w:rsidR="00B63DA7" w:rsidRPr="00344394" w:rsidRDefault="00B63DA7" w:rsidP="00223611">
            <w:pPr>
              <w:rPr>
                <w:rFonts w:eastAsia="Times New Roman"/>
                <w:iCs/>
                <w:szCs w:val="20"/>
              </w:rPr>
            </w:pPr>
            <w:r>
              <w:rPr>
                <w:iCs/>
                <w:szCs w:val="20"/>
              </w:rPr>
              <w:t>Dit gebod of verbod wordt gesteld vanuit de juridische regel, maar geldt voor de activiteit op een bepaalde locatie.</w:t>
            </w:r>
          </w:p>
        </w:tc>
      </w:tr>
    </w:tbl>
    <w:p w14:paraId="0DF0BED4" w14:textId="3BD0A5B4" w:rsidR="00223611" w:rsidRPr="00231950" w:rsidRDefault="00223611" w:rsidP="00EF3FC9">
      <w:pPr>
        <w:pStyle w:val="Kop4"/>
      </w:pPr>
      <w:r w:rsidRPr="00231950">
        <w:t xml:space="preserve">Relatiesoort </w:t>
      </w:r>
      <w:r w:rsidR="00E52840">
        <w:t>kwalificeert</w:t>
      </w:r>
      <w:r w:rsidR="00F87A85">
        <w:t xml:space="preserve">, van </w:t>
      </w:r>
      <w:proofErr w:type="spellStart"/>
      <w:r w:rsidR="00F87A85">
        <w:t>gegevensgroeptype</w:t>
      </w:r>
      <w:proofErr w:type="spellEnd"/>
      <w:r w:rsidR="00F87A85">
        <w:t xml:space="preserve"> ActiviteitLocatieaanduiding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223611" w:rsidRPr="00231950" w14:paraId="19C84E5B" w14:textId="77777777" w:rsidTr="00B64EFA">
        <w:trPr>
          <w:tblCellSpacing w:w="0" w:type="dxa"/>
        </w:trPr>
        <w:tc>
          <w:tcPr>
            <w:tcW w:w="1500" w:type="pct"/>
            <w:tcBorders>
              <w:top w:val="nil"/>
              <w:left w:val="nil"/>
              <w:bottom w:val="nil"/>
              <w:right w:val="nil"/>
            </w:tcBorders>
            <w:hideMark/>
          </w:tcPr>
          <w:p w14:paraId="67D58310" w14:textId="77777777" w:rsidR="00223611" w:rsidRPr="00231950" w:rsidRDefault="00223611"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511DFEE" w14:textId="00271498" w:rsidR="00223611" w:rsidRPr="00223611" w:rsidRDefault="00E52840" w:rsidP="00EB561C">
            <w:pPr>
              <w:rPr>
                <w:rFonts w:eastAsia="Times New Roman" w:cstheme="minorHAnsi"/>
                <w:szCs w:val="20"/>
              </w:rPr>
            </w:pPr>
            <w:r>
              <w:rPr>
                <w:rFonts w:eastAsia="Times New Roman" w:cstheme="minorHAnsi"/>
                <w:szCs w:val="20"/>
              </w:rPr>
              <w:t>Kwalificeert</w:t>
            </w:r>
          </w:p>
        </w:tc>
      </w:tr>
      <w:tr w:rsidR="00223611" w:rsidRPr="00231950" w14:paraId="56B4EE00" w14:textId="77777777" w:rsidTr="00B64EFA">
        <w:trPr>
          <w:tblCellSpacing w:w="0" w:type="dxa"/>
        </w:trPr>
        <w:tc>
          <w:tcPr>
            <w:tcW w:w="1500" w:type="pct"/>
            <w:tcBorders>
              <w:top w:val="nil"/>
              <w:left w:val="nil"/>
              <w:bottom w:val="nil"/>
              <w:right w:val="nil"/>
            </w:tcBorders>
            <w:hideMark/>
          </w:tcPr>
          <w:p w14:paraId="3472C8EF" w14:textId="77777777" w:rsidR="00223611" w:rsidRPr="00231950" w:rsidRDefault="00223611"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3293446E" w14:textId="115BF9E8" w:rsidR="00223611" w:rsidRPr="00223611" w:rsidRDefault="00E66F71" w:rsidP="00EB561C">
            <w:pPr>
              <w:rPr>
                <w:rFonts w:eastAsia="Times New Roman" w:cstheme="minorHAnsi"/>
                <w:szCs w:val="20"/>
              </w:rPr>
            </w:pPr>
            <w:r>
              <w:rPr>
                <w:rFonts w:eastAsia="Times New Roman" w:cstheme="minorHAnsi"/>
                <w:szCs w:val="20"/>
              </w:rPr>
              <w:t xml:space="preserve">De locatie die </w:t>
            </w:r>
            <w:r w:rsidR="00E52840">
              <w:rPr>
                <w:rFonts w:eastAsia="Times New Roman" w:cstheme="minorHAnsi"/>
                <w:szCs w:val="20"/>
              </w:rPr>
              <w:t xml:space="preserve">gekwalificeerd </w:t>
            </w:r>
            <w:r>
              <w:rPr>
                <w:rFonts w:eastAsia="Times New Roman" w:cstheme="minorHAnsi"/>
                <w:szCs w:val="20"/>
              </w:rPr>
              <w:t xml:space="preserve">wordt door </w:t>
            </w:r>
            <w:r w:rsidR="00E52840">
              <w:rPr>
                <w:rFonts w:eastAsia="Times New Roman" w:cstheme="minorHAnsi"/>
                <w:szCs w:val="20"/>
              </w:rPr>
              <w:t xml:space="preserve">de regel die </w:t>
            </w:r>
            <w:r w:rsidR="00EF4985">
              <w:rPr>
                <w:rFonts w:eastAsia="Times New Roman" w:cstheme="minorHAnsi"/>
                <w:szCs w:val="20"/>
              </w:rPr>
              <w:t>aangeeft of een activite</w:t>
            </w:r>
            <w:r w:rsidR="00BA6229">
              <w:rPr>
                <w:rFonts w:eastAsia="Times New Roman" w:cstheme="minorHAnsi"/>
                <w:szCs w:val="20"/>
              </w:rPr>
              <w:t>it daar plaats mag vinden of niet, en welke voorwaarden hier aan verbonden zijn.</w:t>
            </w:r>
          </w:p>
        </w:tc>
      </w:tr>
      <w:tr w:rsidR="00223611" w:rsidRPr="00231950" w14:paraId="5FBD5987" w14:textId="77777777" w:rsidTr="00B64EFA">
        <w:trPr>
          <w:tblCellSpacing w:w="0" w:type="dxa"/>
        </w:trPr>
        <w:tc>
          <w:tcPr>
            <w:tcW w:w="1500" w:type="pct"/>
            <w:tcBorders>
              <w:top w:val="nil"/>
              <w:left w:val="nil"/>
              <w:bottom w:val="nil"/>
              <w:right w:val="nil"/>
            </w:tcBorders>
            <w:hideMark/>
          </w:tcPr>
          <w:p w14:paraId="761B5F1F" w14:textId="77777777" w:rsidR="00223611" w:rsidRPr="00231950" w:rsidRDefault="00223611" w:rsidP="00EB561C">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131D2266" w14:textId="34AFA3D6" w:rsidR="00223611" w:rsidRPr="00223611" w:rsidRDefault="00223611" w:rsidP="00EB561C">
            <w:pPr>
              <w:rPr>
                <w:rFonts w:eastAsia="Times New Roman" w:cstheme="minorHAnsi"/>
                <w:szCs w:val="20"/>
              </w:rPr>
            </w:pPr>
            <w:r w:rsidRPr="00223611">
              <w:rPr>
                <w:rFonts w:cstheme="minorHAnsi"/>
                <w:szCs w:val="20"/>
              </w:rPr>
              <w:t>Locatie</w:t>
            </w:r>
          </w:p>
        </w:tc>
      </w:tr>
      <w:tr w:rsidR="00223611" w:rsidRPr="00231950" w14:paraId="567EB471" w14:textId="77777777" w:rsidTr="00B64EFA">
        <w:trPr>
          <w:tblCellSpacing w:w="0" w:type="dxa"/>
        </w:trPr>
        <w:tc>
          <w:tcPr>
            <w:tcW w:w="1500" w:type="pct"/>
            <w:tcBorders>
              <w:top w:val="nil"/>
              <w:left w:val="nil"/>
              <w:bottom w:val="nil"/>
              <w:right w:val="nil"/>
            </w:tcBorders>
          </w:tcPr>
          <w:p w14:paraId="7E206BE7" w14:textId="77777777" w:rsidR="00223611" w:rsidRPr="00231950" w:rsidRDefault="00223611" w:rsidP="00EB561C">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4104F560" w14:textId="7CDE5C4E" w:rsidR="00D21FE2" w:rsidRDefault="00201340" w:rsidP="00EB561C">
            <w:pPr>
              <w:rPr>
                <w:rFonts w:cstheme="minorHAnsi"/>
                <w:szCs w:val="20"/>
              </w:rPr>
            </w:pPr>
            <w:r>
              <w:rPr>
                <w:rFonts w:cstheme="minorHAnsi"/>
                <w:szCs w:val="20"/>
              </w:rPr>
              <w:t xml:space="preserve">Een </w:t>
            </w:r>
            <w:r w:rsidR="00042AFB">
              <w:rPr>
                <w:rFonts w:cstheme="minorHAnsi"/>
                <w:szCs w:val="20"/>
              </w:rPr>
              <w:t>A</w:t>
            </w:r>
            <w:r>
              <w:rPr>
                <w:rFonts w:cstheme="minorHAnsi"/>
                <w:szCs w:val="20"/>
              </w:rPr>
              <w:t>ctiviteit</w:t>
            </w:r>
            <w:r w:rsidR="00042AFB">
              <w:rPr>
                <w:rFonts w:cstheme="minorHAnsi"/>
                <w:szCs w:val="20"/>
              </w:rPr>
              <w:t>L</w:t>
            </w:r>
            <w:r>
              <w:rPr>
                <w:rFonts w:cstheme="minorHAnsi"/>
                <w:szCs w:val="20"/>
              </w:rPr>
              <w:t xml:space="preserve">ocatieaanduiding geeft aan </w:t>
            </w:r>
            <w:r w:rsidR="007635AC">
              <w:rPr>
                <w:rFonts w:cstheme="minorHAnsi"/>
                <w:szCs w:val="20"/>
              </w:rPr>
              <w:t>welke kwalificatie geldt met betrekking tot een activiteit op een bepaalde locatie</w:t>
            </w:r>
            <w:r>
              <w:rPr>
                <w:rFonts w:cstheme="minorHAnsi"/>
                <w:szCs w:val="20"/>
              </w:rPr>
              <w:t>. Dit attribuut bevat de verwijzing naar deze locatie.</w:t>
            </w:r>
          </w:p>
          <w:p w14:paraId="3CD87148" w14:textId="76463971" w:rsidR="00223611" w:rsidRPr="00223611" w:rsidRDefault="007635AC" w:rsidP="00EB561C">
            <w:pPr>
              <w:rPr>
                <w:rFonts w:cstheme="minorHAnsi"/>
                <w:szCs w:val="20"/>
              </w:rPr>
            </w:pPr>
            <w:r>
              <w:rPr>
                <w:rFonts w:cstheme="minorHAnsi"/>
                <w:szCs w:val="20"/>
              </w:rPr>
              <w:t xml:space="preserve">Bijvoorbeeld: fietsen </w:t>
            </w:r>
            <w:r w:rsidR="00774B2F">
              <w:rPr>
                <w:rFonts w:cstheme="minorHAnsi"/>
                <w:szCs w:val="20"/>
              </w:rPr>
              <w:t xml:space="preserve">(activiteit) </w:t>
            </w:r>
            <w:r>
              <w:rPr>
                <w:rFonts w:cstheme="minorHAnsi"/>
                <w:szCs w:val="20"/>
              </w:rPr>
              <w:t xml:space="preserve">is toegestaan </w:t>
            </w:r>
            <w:r w:rsidR="00774B2F">
              <w:rPr>
                <w:rFonts w:cstheme="minorHAnsi"/>
                <w:szCs w:val="20"/>
              </w:rPr>
              <w:t xml:space="preserve">(kwalificatie) </w:t>
            </w:r>
            <w:r>
              <w:rPr>
                <w:rFonts w:cstheme="minorHAnsi"/>
                <w:szCs w:val="20"/>
              </w:rPr>
              <w:t>in het st</w:t>
            </w:r>
            <w:r w:rsidR="00774B2F">
              <w:rPr>
                <w:rFonts w:cstheme="minorHAnsi"/>
                <w:szCs w:val="20"/>
              </w:rPr>
              <w:t>iltegebied (locatie).</w:t>
            </w:r>
          </w:p>
        </w:tc>
      </w:tr>
      <w:tr w:rsidR="00223611" w:rsidRPr="00231950" w14:paraId="6ED151E8" w14:textId="77777777" w:rsidTr="00B64EFA">
        <w:trPr>
          <w:trHeight w:val="332"/>
          <w:tblCellSpacing w:w="0" w:type="dxa"/>
        </w:trPr>
        <w:tc>
          <w:tcPr>
            <w:tcW w:w="1500" w:type="pct"/>
            <w:tcBorders>
              <w:top w:val="nil"/>
              <w:left w:val="nil"/>
              <w:bottom w:val="nil"/>
              <w:right w:val="nil"/>
            </w:tcBorders>
          </w:tcPr>
          <w:p w14:paraId="55DD325C" w14:textId="77777777" w:rsidR="00223611" w:rsidRDefault="00223611" w:rsidP="00EB561C">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21E1CF10" w14:textId="46E16146" w:rsidR="00223611" w:rsidRPr="00223611" w:rsidRDefault="00201340" w:rsidP="00EB561C">
            <w:pPr>
              <w:rPr>
                <w:rFonts w:cstheme="minorHAnsi"/>
                <w:szCs w:val="20"/>
              </w:rPr>
            </w:pPr>
            <w:r>
              <w:rPr>
                <w:rFonts w:cstheme="minorHAnsi"/>
                <w:szCs w:val="20"/>
              </w:rPr>
              <w:t>Locatieaanduiding</w:t>
            </w:r>
          </w:p>
        </w:tc>
      </w:tr>
    </w:tbl>
    <w:p w14:paraId="215AA7D5" w14:textId="798828AC" w:rsidR="00D21FE2" w:rsidRDefault="00A7774F" w:rsidP="0039795D">
      <w:pPr>
        <w:pStyle w:val="Kop3"/>
        <w:rPr>
          <w:rFonts w:eastAsia="Times New Roman"/>
        </w:rPr>
      </w:pPr>
      <w:bookmarkStart w:id="104" w:name="_Toc92286632"/>
      <w:r w:rsidRPr="00231950">
        <w:rPr>
          <w:rFonts w:eastAsia="Times New Roman"/>
        </w:rPr>
        <w:t xml:space="preserve">Objecttype </w:t>
      </w:r>
      <w:r>
        <w:rPr>
          <w:rFonts w:eastAsia="Times New Roman"/>
        </w:rPr>
        <w:t>Omgevingswaarderegel</w:t>
      </w:r>
      <w:bookmarkEnd w:id="104"/>
    </w:p>
    <w:p w14:paraId="69A253A9" w14:textId="2DE54FDA" w:rsidR="00A7774F" w:rsidRPr="00231950" w:rsidRDefault="00A7774F" w:rsidP="00EF3FC9">
      <w:pPr>
        <w:pStyle w:val="Kop4"/>
      </w:pPr>
      <w:r w:rsidRPr="00231950">
        <w:t xml:space="preserve">Relatiesoort beschrijft een </w:t>
      </w:r>
      <w:r>
        <w:t>omgevingswaarde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7774F" w:rsidRPr="00231950" w14:paraId="65C71FF3" w14:textId="77777777" w:rsidTr="00B64EFA">
        <w:trPr>
          <w:tblCellSpacing w:w="0" w:type="dxa"/>
        </w:trPr>
        <w:tc>
          <w:tcPr>
            <w:tcW w:w="1500" w:type="pct"/>
            <w:tcBorders>
              <w:top w:val="nil"/>
              <w:left w:val="nil"/>
              <w:bottom w:val="nil"/>
              <w:right w:val="nil"/>
            </w:tcBorders>
            <w:hideMark/>
          </w:tcPr>
          <w:p w14:paraId="137073C8" w14:textId="77777777" w:rsidR="00A7774F" w:rsidRPr="00231950" w:rsidRDefault="00A7774F"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5C167D05" w14:textId="77777777" w:rsidR="00A7774F" w:rsidRPr="00231950" w:rsidRDefault="00A7774F" w:rsidP="00684FCF">
            <w:pPr>
              <w:rPr>
                <w:rFonts w:eastAsia="Times New Roman"/>
                <w:szCs w:val="20"/>
              </w:rPr>
            </w:pPr>
            <w:r w:rsidRPr="00231950">
              <w:rPr>
                <w:rFonts w:eastAsia="Times New Roman"/>
                <w:szCs w:val="20"/>
              </w:rPr>
              <w:t xml:space="preserve">beschrijft een </w:t>
            </w:r>
            <w:r>
              <w:rPr>
                <w:rFonts w:eastAsia="Times New Roman"/>
                <w:szCs w:val="20"/>
              </w:rPr>
              <w:t>omgevingswaarde</w:t>
            </w:r>
          </w:p>
        </w:tc>
      </w:tr>
      <w:tr w:rsidR="00A7774F" w:rsidRPr="00231950" w14:paraId="672A0829" w14:textId="77777777" w:rsidTr="00B64EFA">
        <w:trPr>
          <w:tblCellSpacing w:w="0" w:type="dxa"/>
        </w:trPr>
        <w:tc>
          <w:tcPr>
            <w:tcW w:w="1500" w:type="pct"/>
            <w:tcBorders>
              <w:top w:val="nil"/>
              <w:left w:val="nil"/>
              <w:bottom w:val="nil"/>
              <w:right w:val="nil"/>
            </w:tcBorders>
            <w:hideMark/>
          </w:tcPr>
          <w:p w14:paraId="2321A624" w14:textId="77777777" w:rsidR="00A7774F" w:rsidRPr="00231950" w:rsidRDefault="00A7774F"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CEF6607" w14:textId="77777777" w:rsidR="00A7774F" w:rsidRPr="00231950" w:rsidRDefault="00A7774F" w:rsidP="00684FCF">
            <w:pPr>
              <w:rPr>
                <w:rFonts w:eastAsia="Times New Roman"/>
                <w:szCs w:val="20"/>
              </w:rPr>
            </w:pPr>
            <w:r>
              <w:rPr>
                <w:szCs w:val="20"/>
              </w:rPr>
              <w:t xml:space="preserve">Bij een </w:t>
            </w:r>
            <w:r w:rsidRPr="0010438C">
              <w:rPr>
                <w:szCs w:val="20"/>
              </w:rPr>
              <w:t xml:space="preserve">regel die </w:t>
            </w:r>
            <w:r>
              <w:rPr>
                <w:szCs w:val="20"/>
              </w:rPr>
              <w:t xml:space="preserve">een </w:t>
            </w:r>
            <w:r>
              <w:rPr>
                <w:rFonts w:eastAsia="Times New Roman"/>
                <w:szCs w:val="20"/>
              </w:rPr>
              <w:t xml:space="preserve">omgevingswaarde </w:t>
            </w:r>
            <w:r w:rsidRPr="0010438C">
              <w:rPr>
                <w:szCs w:val="20"/>
              </w:rPr>
              <w:t>vastlegt</w:t>
            </w:r>
            <w:r>
              <w:rPr>
                <w:szCs w:val="20"/>
              </w:rPr>
              <w:t xml:space="preserve"> geeft d</w:t>
            </w:r>
            <w:r>
              <w:rPr>
                <w:rFonts w:eastAsia="Times New Roman"/>
                <w:szCs w:val="20"/>
              </w:rPr>
              <w:t xml:space="preserve">eze relatie </w:t>
            </w:r>
            <w:r w:rsidRPr="00231950">
              <w:rPr>
                <w:rFonts w:eastAsia="Times New Roman"/>
                <w:szCs w:val="20"/>
              </w:rPr>
              <w:t>aan om welk</w:t>
            </w:r>
            <w:r>
              <w:rPr>
                <w:rFonts w:eastAsia="Times New Roman"/>
                <w:szCs w:val="20"/>
              </w:rPr>
              <w:t>e omgevingswaarde</w:t>
            </w:r>
            <w:r w:rsidRPr="00231950">
              <w:rPr>
                <w:rFonts w:eastAsia="Times New Roman"/>
                <w:szCs w:val="20"/>
              </w:rPr>
              <w:t xml:space="preserve"> </w:t>
            </w:r>
            <w:r>
              <w:rPr>
                <w:rFonts w:eastAsia="Times New Roman"/>
                <w:szCs w:val="20"/>
              </w:rPr>
              <w:t>he</w:t>
            </w:r>
            <w:r w:rsidRPr="00231950">
              <w:rPr>
                <w:rFonts w:eastAsia="Times New Roman"/>
                <w:szCs w:val="20"/>
              </w:rPr>
              <w:t>t gaat.</w:t>
            </w:r>
            <w:r>
              <w:rPr>
                <w:rFonts w:eastAsia="Times New Roman"/>
                <w:szCs w:val="20"/>
              </w:rPr>
              <w:t xml:space="preserve"> </w:t>
            </w:r>
          </w:p>
        </w:tc>
      </w:tr>
      <w:tr w:rsidR="00A7774F" w:rsidRPr="00231950" w14:paraId="0C64470C" w14:textId="77777777" w:rsidTr="00B64EFA">
        <w:trPr>
          <w:tblCellSpacing w:w="0" w:type="dxa"/>
        </w:trPr>
        <w:tc>
          <w:tcPr>
            <w:tcW w:w="1500" w:type="pct"/>
            <w:tcBorders>
              <w:top w:val="nil"/>
              <w:left w:val="nil"/>
              <w:bottom w:val="nil"/>
              <w:right w:val="nil"/>
            </w:tcBorders>
            <w:hideMark/>
          </w:tcPr>
          <w:p w14:paraId="52880321" w14:textId="77777777" w:rsidR="00A7774F" w:rsidRPr="00231950" w:rsidRDefault="00A7774F" w:rsidP="00684FC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46ECFAF4" w14:textId="3D485024" w:rsidR="00A7774F" w:rsidRPr="00231950" w:rsidRDefault="00A7774F" w:rsidP="00684FCF">
            <w:pPr>
              <w:rPr>
                <w:rFonts w:eastAsia="Times New Roman"/>
                <w:szCs w:val="20"/>
              </w:rPr>
            </w:pPr>
            <w:r w:rsidRPr="00820B61">
              <w:rPr>
                <w:rFonts w:eastAsia="Times New Roman"/>
                <w:szCs w:val="20"/>
              </w:rPr>
              <w:t>Norm</w:t>
            </w:r>
            <w:r w:rsidRPr="00231950">
              <w:rPr>
                <w:rFonts w:eastAsia="Times New Roman"/>
                <w:szCs w:val="20"/>
              </w:rPr>
              <w:t xml:space="preserve"> </w:t>
            </w:r>
          </w:p>
        </w:tc>
      </w:tr>
      <w:tr w:rsidR="00A7774F" w:rsidRPr="00231950" w14:paraId="51CBAEBE" w14:textId="77777777" w:rsidTr="00B64EFA">
        <w:trPr>
          <w:tblCellSpacing w:w="0" w:type="dxa"/>
        </w:trPr>
        <w:tc>
          <w:tcPr>
            <w:tcW w:w="1500" w:type="pct"/>
            <w:tcBorders>
              <w:top w:val="nil"/>
              <w:left w:val="nil"/>
              <w:bottom w:val="nil"/>
              <w:right w:val="nil"/>
            </w:tcBorders>
          </w:tcPr>
          <w:p w14:paraId="7E065A1E" w14:textId="77777777" w:rsidR="00A7774F" w:rsidRPr="00231950" w:rsidRDefault="00A7774F"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54BC2B08" w14:textId="77777777" w:rsidR="00A7774F" w:rsidRDefault="00A7774F" w:rsidP="00684FCF">
            <w:r>
              <w:rPr>
                <w:rFonts w:eastAsia="Times New Roman"/>
                <w:szCs w:val="20"/>
              </w:rPr>
              <w:t>De bijbehorende normwaardes (en locatie(s) waar het per normwaarde over gaat) zijn bij de normwaardes van de omgevingswaarde zelf te vinden.</w:t>
            </w:r>
          </w:p>
        </w:tc>
      </w:tr>
      <w:tr w:rsidR="00A7774F" w:rsidRPr="00231950" w14:paraId="13AE5672" w14:textId="77777777" w:rsidTr="00B64EFA">
        <w:trPr>
          <w:trHeight w:val="332"/>
          <w:tblCellSpacing w:w="0" w:type="dxa"/>
        </w:trPr>
        <w:tc>
          <w:tcPr>
            <w:tcW w:w="1500" w:type="pct"/>
            <w:tcBorders>
              <w:top w:val="nil"/>
              <w:left w:val="nil"/>
              <w:bottom w:val="nil"/>
              <w:right w:val="nil"/>
            </w:tcBorders>
          </w:tcPr>
          <w:p w14:paraId="0DFB8AE4" w14:textId="77777777" w:rsidR="00A7774F" w:rsidRDefault="00A7774F" w:rsidP="00684FCF">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060BF478" w14:textId="77777777" w:rsidR="00A7774F" w:rsidRPr="1F34DA09" w:rsidRDefault="00A7774F" w:rsidP="00684FCF">
            <w:pPr>
              <w:rPr>
                <w:szCs w:val="20"/>
              </w:rPr>
            </w:pPr>
            <w:r>
              <w:rPr>
                <w:szCs w:val="20"/>
              </w:rPr>
              <w:t>omgevingswaarde aanduiding</w:t>
            </w:r>
          </w:p>
        </w:tc>
      </w:tr>
    </w:tbl>
    <w:p w14:paraId="0FC28A10" w14:textId="77777777" w:rsidR="00B36DDE" w:rsidRPr="00231950" w:rsidRDefault="00B36DDE" w:rsidP="00B36DDE">
      <w:pPr>
        <w:pStyle w:val="Kop4"/>
      </w:pPr>
      <w:bookmarkStart w:id="105" w:name="detail_attribute_Regel_JuridischeRegel_t"/>
      <w:bookmarkStart w:id="106" w:name="_Objecttype_Regeltekst_2"/>
      <w:bookmarkEnd w:id="103"/>
      <w:bookmarkEnd w:id="105"/>
      <w:bookmarkEnd w:id="106"/>
      <w:r w:rsidRPr="00231950">
        <w:t xml:space="preserve">Relatiesoort beschrijft een </w:t>
      </w:r>
      <w:r>
        <w:t>gebiedsaanwijzing</w:t>
      </w:r>
    </w:p>
    <w:p w14:paraId="09E16BC5" w14:textId="53BE9C5F" w:rsidR="00D21FE2" w:rsidRDefault="00B36DDE" w:rsidP="00B36DDE">
      <w:pPr>
        <w:rPr>
          <w:rFonts w:eastAsia="Times New Roman"/>
          <w:szCs w:val="20"/>
        </w:rPr>
      </w:pPr>
      <w:r w:rsidRPr="0014473A">
        <w:rPr>
          <w:rFonts w:eastAsia="Times New Roman"/>
          <w:szCs w:val="20"/>
        </w:rPr>
        <w:t xml:space="preserve">Zie definitie bij </w:t>
      </w:r>
      <w:r>
        <w:rPr>
          <w:rFonts w:eastAsia="Times New Roman"/>
          <w:szCs w:val="20"/>
        </w:rPr>
        <w:t xml:space="preserve">Juridische </w:t>
      </w:r>
      <w:r w:rsidRPr="0014473A">
        <w:rPr>
          <w:rFonts w:eastAsia="Times New Roman"/>
          <w:szCs w:val="20"/>
        </w:rPr>
        <w:t>regel.</w:t>
      </w:r>
    </w:p>
    <w:p w14:paraId="70B54003" w14:textId="5281B889" w:rsidR="00D21FE2" w:rsidRPr="000B4A79" w:rsidRDefault="0081589C" w:rsidP="00181DD4">
      <w:pPr>
        <w:pStyle w:val="Kop2"/>
        <w:rPr>
          <w:rFonts w:eastAsia="Times New Roman"/>
        </w:rPr>
      </w:pPr>
      <w:bookmarkStart w:id="107" w:name="_Toc92286633"/>
      <w:r>
        <w:rPr>
          <w:rFonts w:eastAsia="Times New Roman"/>
        </w:rPr>
        <w:t>Locatie</w:t>
      </w:r>
      <w:r w:rsidR="00D46DCB">
        <w:rPr>
          <w:rFonts w:eastAsia="Times New Roman"/>
        </w:rPr>
        <w:t>s</w:t>
      </w:r>
      <w:bookmarkEnd w:id="107"/>
    </w:p>
    <w:p w14:paraId="5D26C997" w14:textId="5591394F" w:rsidR="00D21FE2" w:rsidRDefault="00E94699" w:rsidP="00BA41D7">
      <w:pPr>
        <w:divId w:val="736977675"/>
        <w:rPr>
          <w:rFonts w:eastAsia="Times New Roman"/>
          <w:szCs w:val="20"/>
        </w:rPr>
      </w:pPr>
      <w:r>
        <w:rPr>
          <w:rFonts w:eastAsia="Times New Roman"/>
          <w:szCs w:val="20"/>
        </w:rPr>
        <w:t xml:space="preserve">De inrichting van de leefomgeving is gebaseerd op </w:t>
      </w:r>
      <w:r w:rsidR="001842FA">
        <w:rPr>
          <w:rFonts w:eastAsia="Times New Roman"/>
          <w:szCs w:val="20"/>
        </w:rPr>
        <w:t xml:space="preserve">geografische </w:t>
      </w:r>
      <w:r>
        <w:rPr>
          <w:rFonts w:eastAsia="Times New Roman"/>
          <w:szCs w:val="20"/>
        </w:rPr>
        <w:t xml:space="preserve">gebieden. </w:t>
      </w:r>
      <w:r w:rsidR="000956B4">
        <w:rPr>
          <w:rFonts w:eastAsia="Times New Roman"/>
          <w:szCs w:val="20"/>
        </w:rPr>
        <w:t>Hiervan worden volgende kenmerken bijgehouden, als volgt:</w:t>
      </w:r>
    </w:p>
    <w:p w14:paraId="0930244B" w14:textId="341088D6" w:rsidR="00E94699" w:rsidRPr="00BA41D7" w:rsidRDefault="00E94699" w:rsidP="00BA41D7">
      <w:pPr>
        <w:divId w:val="736977675"/>
        <w:rPr>
          <w:rFonts w:eastAsia="Times New Roman"/>
          <w:szCs w:val="20"/>
        </w:rPr>
      </w:pPr>
    </w:p>
    <w:p w14:paraId="18D5ADC4" w14:textId="410D7BDD" w:rsidR="00613498" w:rsidRDefault="00155460" w:rsidP="00613498">
      <w:pPr>
        <w:keepNext/>
        <w:spacing w:after="100"/>
        <w:divId w:val="736977675"/>
      </w:pPr>
      <w:r w:rsidRPr="00155460">
        <w:rPr>
          <w:noProof/>
        </w:rPr>
        <w:lastRenderedPageBreak/>
        <w:drawing>
          <wp:inline distT="0" distB="0" distL="0" distR="0" wp14:anchorId="3D55B18A" wp14:editId="36D49030">
            <wp:extent cx="5760085" cy="324294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60085" cy="3242945"/>
                    </a:xfrm>
                    <a:prstGeom prst="rect">
                      <a:avLst/>
                    </a:prstGeom>
                  </pic:spPr>
                </pic:pic>
              </a:graphicData>
            </a:graphic>
          </wp:inline>
        </w:drawing>
      </w:r>
    </w:p>
    <w:p w14:paraId="14088BC9" w14:textId="5FDFA410" w:rsidR="003D270B" w:rsidRDefault="00613498" w:rsidP="00613498">
      <w:pPr>
        <w:pStyle w:val="Bijschrift"/>
        <w:divId w:val="736977675"/>
        <w:rPr>
          <w:rFonts w:eastAsia="Times New Roman"/>
          <w:sz w:val="20"/>
          <w:szCs w:val="20"/>
        </w:rPr>
      </w:pPr>
      <w:r>
        <w:t xml:space="preserve">Figuur </w:t>
      </w:r>
      <w:r w:rsidR="00DC4F4A">
        <w:rPr>
          <w:noProof/>
        </w:rPr>
        <w:fldChar w:fldCharType="begin"/>
      </w:r>
      <w:r w:rsidR="00DC4F4A">
        <w:rPr>
          <w:noProof/>
        </w:rPr>
        <w:instrText xml:space="preserve"> SEQ Figuur \* ARABIC </w:instrText>
      </w:r>
      <w:r w:rsidR="00DC4F4A">
        <w:rPr>
          <w:noProof/>
        </w:rPr>
        <w:fldChar w:fldCharType="separate"/>
      </w:r>
      <w:r w:rsidR="00DA1E96">
        <w:rPr>
          <w:noProof/>
        </w:rPr>
        <w:t>4</w:t>
      </w:r>
      <w:r w:rsidR="00DC4F4A">
        <w:rPr>
          <w:noProof/>
        </w:rPr>
        <w:fldChar w:fldCharType="end"/>
      </w:r>
      <w:r>
        <w:t>: Locaties</w:t>
      </w:r>
    </w:p>
    <w:p w14:paraId="6D16AFE7" w14:textId="3F5067DD" w:rsidR="00D21FE2" w:rsidRDefault="00664158" w:rsidP="0039795D">
      <w:pPr>
        <w:pStyle w:val="Kop3"/>
        <w:rPr>
          <w:rFonts w:eastAsia="Times New Roman"/>
        </w:rPr>
      </w:pPr>
      <w:bookmarkStart w:id="108" w:name="_Objecttype_Locatie_1"/>
      <w:bookmarkStart w:id="109" w:name="_Toc92286634"/>
      <w:bookmarkEnd w:id="108"/>
      <w:r w:rsidRPr="00231950">
        <w:rPr>
          <w:rFonts w:eastAsia="Times New Roman"/>
        </w:rPr>
        <w:t>Objecttype Locatie</w:t>
      </w:r>
      <w:r w:rsidR="00707759">
        <w:rPr>
          <w:rFonts w:eastAsia="Times New Roman"/>
        </w:rPr>
        <w:t xml:space="preserve"> (abstract)</w:t>
      </w:r>
      <w:bookmarkEnd w:id="109"/>
    </w:p>
    <w:p w14:paraId="5F44E0F2" w14:textId="0AAD4CCD" w:rsidR="00D21FE2" w:rsidRPr="00231950" w:rsidRDefault="00664158" w:rsidP="00664158">
      <w:pPr>
        <w:rPr>
          <w:rFonts w:eastAsia="Times New Roman"/>
        </w:rPr>
      </w:pPr>
      <w:r w:rsidRPr="003136C4">
        <w:rPr>
          <w:rFonts w:eastAsia="Times New Roman"/>
          <w:szCs w:val="20"/>
        </w:rPr>
        <w:t xml:space="preserve">Het modelelement </w:t>
      </w:r>
      <w:r>
        <w:rPr>
          <w:rFonts w:eastAsia="Times New Roman"/>
          <w:szCs w:val="20"/>
        </w:rPr>
        <w:t xml:space="preserve">Locatie </w:t>
      </w:r>
      <w:r w:rsidRPr="003136C4">
        <w:rPr>
          <w:rFonts w:eastAsia="Times New Roman"/>
          <w:szCs w:val="20"/>
        </w:rPr>
        <w:t xml:space="preserve">beschrijft de kenmerken die </w:t>
      </w:r>
      <w:r>
        <w:rPr>
          <w:rFonts w:eastAsia="Times New Roman"/>
          <w:szCs w:val="20"/>
        </w:rPr>
        <w:t xml:space="preserve">het Gebied en de </w:t>
      </w:r>
      <w:r w:rsidR="00951860">
        <w:rPr>
          <w:rFonts w:eastAsia="Times New Roman"/>
          <w:szCs w:val="20"/>
        </w:rPr>
        <w:t xml:space="preserve">Gebiedengroep </w:t>
      </w:r>
      <w:r>
        <w:rPr>
          <w:rFonts w:eastAsia="Times New Roman"/>
          <w:szCs w:val="20"/>
        </w:rPr>
        <w:t xml:space="preserve">(informatiekundig en modelmatig) </w:t>
      </w:r>
      <w:r w:rsidRPr="003136C4">
        <w:rPr>
          <w:rFonts w:eastAsia="Times New Roman"/>
          <w:szCs w:val="20"/>
        </w:rPr>
        <w:t>gemeenschappelijk hebben.</w:t>
      </w:r>
      <w:bookmarkStart w:id="110" w:name="detail_attribute_RegelsOpLocatie_Locatie"/>
    </w:p>
    <w:p w14:paraId="53B3C6A3" w14:textId="70768FE2" w:rsidR="00664158" w:rsidRPr="00231950" w:rsidRDefault="00664158" w:rsidP="00EF3FC9">
      <w:pPr>
        <w:pStyle w:val="Kop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64158" w:rsidRPr="00231950" w14:paraId="4A003BBE" w14:textId="77777777" w:rsidTr="00B64EFA">
        <w:trPr>
          <w:tblCellSpacing w:w="0" w:type="dxa"/>
        </w:trPr>
        <w:tc>
          <w:tcPr>
            <w:tcW w:w="1500" w:type="pct"/>
            <w:tcMar>
              <w:top w:w="15" w:type="dxa"/>
              <w:left w:w="15" w:type="dxa"/>
              <w:bottom w:w="15" w:type="dxa"/>
              <w:right w:w="15" w:type="dxa"/>
            </w:tcMar>
            <w:hideMark/>
          </w:tcPr>
          <w:p w14:paraId="32D83475" w14:textId="77777777" w:rsidR="00664158" w:rsidRPr="00231950" w:rsidRDefault="00664158" w:rsidP="00A7379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B612CCB" w14:textId="77777777" w:rsidR="00664158" w:rsidRPr="00231950" w:rsidRDefault="00664158" w:rsidP="00A73798">
            <w:pPr>
              <w:rPr>
                <w:rFonts w:eastAsia="Times New Roman"/>
                <w:szCs w:val="20"/>
              </w:rPr>
            </w:pPr>
            <w:r w:rsidRPr="00231950">
              <w:rPr>
                <w:rFonts w:eastAsia="Times New Roman"/>
                <w:szCs w:val="20"/>
              </w:rPr>
              <w:t>identificatie</w:t>
            </w:r>
          </w:p>
        </w:tc>
      </w:tr>
      <w:tr w:rsidR="00664158" w:rsidRPr="00231950" w14:paraId="10CD43B8" w14:textId="77777777" w:rsidTr="00B64EFA">
        <w:trPr>
          <w:tblCellSpacing w:w="0" w:type="dxa"/>
        </w:trPr>
        <w:tc>
          <w:tcPr>
            <w:tcW w:w="1500" w:type="pct"/>
            <w:tcMar>
              <w:top w:w="15" w:type="dxa"/>
              <w:left w:w="15" w:type="dxa"/>
              <w:bottom w:w="15" w:type="dxa"/>
              <w:right w:w="15" w:type="dxa"/>
            </w:tcMar>
          </w:tcPr>
          <w:p w14:paraId="0600B341" w14:textId="77777777" w:rsidR="00664158" w:rsidRPr="00231950" w:rsidRDefault="00664158" w:rsidP="00A73798">
            <w:pPr>
              <w:rPr>
                <w:rFonts w:eastAsia="Times New Roman"/>
                <w:b/>
                <w:bCs/>
                <w:szCs w:val="20"/>
              </w:rPr>
            </w:pPr>
            <w:r w:rsidRPr="00231950">
              <w:rPr>
                <w:rFonts w:eastAsia="Times New Roman"/>
                <w:b/>
                <w:bCs/>
                <w:szCs w:val="20"/>
              </w:rPr>
              <w:t>Definitie</w:t>
            </w:r>
          </w:p>
        </w:tc>
        <w:tc>
          <w:tcPr>
            <w:tcW w:w="3500" w:type="pct"/>
            <w:tcMar>
              <w:top w:w="15" w:type="dxa"/>
              <w:left w:w="15" w:type="dxa"/>
              <w:bottom w:w="15" w:type="dxa"/>
              <w:right w:w="15" w:type="dxa"/>
            </w:tcMar>
          </w:tcPr>
          <w:p w14:paraId="63E9862C" w14:textId="77777777" w:rsidR="00664158" w:rsidRPr="00231950" w:rsidRDefault="00664158" w:rsidP="00A73798">
            <w:pPr>
              <w:rPr>
                <w:rFonts w:eastAsia="Times New Roman"/>
                <w:szCs w:val="20"/>
              </w:rPr>
            </w:pPr>
            <w:r w:rsidRPr="00231950">
              <w:rPr>
                <w:rFonts w:eastAsia="Times New Roman"/>
                <w:szCs w:val="20"/>
              </w:rPr>
              <w:t xml:space="preserve">Een uniek identificerend gegeven. </w:t>
            </w:r>
          </w:p>
        </w:tc>
      </w:tr>
      <w:tr w:rsidR="00664158" w:rsidRPr="00231950" w14:paraId="35BEC3D9" w14:textId="77777777" w:rsidTr="00B64EFA">
        <w:trPr>
          <w:tblCellSpacing w:w="0" w:type="dxa"/>
        </w:trPr>
        <w:tc>
          <w:tcPr>
            <w:tcW w:w="1500" w:type="pct"/>
            <w:tcMar>
              <w:top w:w="15" w:type="dxa"/>
              <w:left w:w="15" w:type="dxa"/>
              <w:bottom w:w="15" w:type="dxa"/>
              <w:right w:w="15" w:type="dxa"/>
            </w:tcMar>
            <w:hideMark/>
          </w:tcPr>
          <w:p w14:paraId="2DAB9561" w14:textId="77777777" w:rsidR="00664158" w:rsidRPr="00231950" w:rsidRDefault="00664158" w:rsidP="00A7379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A8E722C" w14:textId="77777777" w:rsidR="00664158" w:rsidRPr="00231950" w:rsidRDefault="00664158" w:rsidP="00A73798">
            <w:pPr>
              <w:rPr>
                <w:rFonts w:eastAsia="Times New Roman"/>
                <w:szCs w:val="20"/>
              </w:rPr>
            </w:pPr>
            <w:r w:rsidRPr="00231950">
              <w:rPr>
                <w:rFonts w:eastAsia="Times New Roman"/>
                <w:szCs w:val="20"/>
              </w:rPr>
              <w:t>Identificatie</w:t>
            </w:r>
          </w:p>
        </w:tc>
      </w:tr>
      <w:tr w:rsidR="00664158" w:rsidRPr="00231950" w14:paraId="72291DE8" w14:textId="77777777" w:rsidTr="00B64EFA">
        <w:trPr>
          <w:tblCellSpacing w:w="0" w:type="dxa"/>
        </w:trPr>
        <w:tc>
          <w:tcPr>
            <w:tcW w:w="1500" w:type="pct"/>
            <w:tcMar>
              <w:top w:w="15" w:type="dxa"/>
              <w:left w:w="15" w:type="dxa"/>
              <w:bottom w:w="15" w:type="dxa"/>
              <w:right w:w="15" w:type="dxa"/>
            </w:tcMar>
          </w:tcPr>
          <w:p w14:paraId="726C28B5" w14:textId="77777777" w:rsidR="00664158" w:rsidRPr="00231950" w:rsidRDefault="00664158" w:rsidP="00A7379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3A628F88" w14:textId="77777777" w:rsidR="00664158" w:rsidRPr="00231950" w:rsidRDefault="00664158" w:rsidP="00A73798">
            <w:pPr>
              <w:rPr>
                <w:rFonts w:eastAsia="Times New Roman"/>
                <w:szCs w:val="20"/>
              </w:rPr>
            </w:pPr>
            <w:r>
              <w:rPr>
                <w:rFonts w:eastAsia="Times New Roman"/>
                <w:szCs w:val="20"/>
              </w:rPr>
              <w:t xml:space="preserve">Het identificerende gegeven is functioneel en vaststaand. Deze is altijd te gebruiken als hét uniek identificerende gegeven van een object, met zijn kenmerken. </w:t>
            </w:r>
          </w:p>
        </w:tc>
      </w:tr>
    </w:tbl>
    <w:bookmarkEnd w:id="110"/>
    <w:p w14:paraId="2E6D54C1" w14:textId="77777777" w:rsidR="00664158" w:rsidRPr="00231950" w:rsidRDefault="00664158" w:rsidP="00EF3FC9">
      <w:pPr>
        <w:pStyle w:val="Kop4"/>
      </w:pPr>
      <w:r w:rsidRPr="00231950">
        <w:t xml:space="preserve">Attribuutsoort </w:t>
      </w:r>
      <w:r>
        <w:t>noemer</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64158" w:rsidRPr="00231950" w14:paraId="0FF702B2" w14:textId="77777777" w:rsidTr="00B64EFA">
        <w:trPr>
          <w:tblCellSpacing w:w="0" w:type="dxa"/>
        </w:trPr>
        <w:tc>
          <w:tcPr>
            <w:tcW w:w="1500" w:type="pct"/>
            <w:tcMar>
              <w:top w:w="15" w:type="dxa"/>
              <w:left w:w="15" w:type="dxa"/>
              <w:bottom w:w="15" w:type="dxa"/>
              <w:right w:w="15" w:type="dxa"/>
            </w:tcMar>
            <w:hideMark/>
          </w:tcPr>
          <w:p w14:paraId="3359332D" w14:textId="77777777" w:rsidR="00664158" w:rsidRPr="00231950" w:rsidRDefault="00664158" w:rsidP="00A7379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00D0EA2" w14:textId="77777777" w:rsidR="00664158" w:rsidRPr="00231950" w:rsidRDefault="00664158" w:rsidP="00A73798">
            <w:pPr>
              <w:rPr>
                <w:rFonts w:eastAsia="Times New Roman"/>
                <w:szCs w:val="20"/>
              </w:rPr>
            </w:pPr>
            <w:r>
              <w:rPr>
                <w:rFonts w:eastAsia="Times New Roman"/>
                <w:szCs w:val="20"/>
              </w:rPr>
              <w:t>noemer</w:t>
            </w:r>
          </w:p>
        </w:tc>
      </w:tr>
      <w:tr w:rsidR="00664158" w:rsidRPr="00231950" w14:paraId="39C908C5" w14:textId="77777777" w:rsidTr="00B64EFA">
        <w:trPr>
          <w:tblCellSpacing w:w="0" w:type="dxa"/>
        </w:trPr>
        <w:tc>
          <w:tcPr>
            <w:tcW w:w="1500" w:type="pct"/>
            <w:tcMar>
              <w:top w:w="15" w:type="dxa"/>
              <w:left w:w="15" w:type="dxa"/>
              <w:bottom w:w="15" w:type="dxa"/>
              <w:right w:w="15" w:type="dxa"/>
            </w:tcMar>
            <w:hideMark/>
          </w:tcPr>
          <w:p w14:paraId="122F0FBB" w14:textId="77777777" w:rsidR="00664158" w:rsidRPr="00231950" w:rsidRDefault="00664158" w:rsidP="00A7379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27B2862" w14:textId="124F65CB" w:rsidR="00664158" w:rsidRPr="00231950" w:rsidRDefault="00664158" w:rsidP="00A50F82">
            <w:pPr>
              <w:rPr>
                <w:rFonts w:eastAsia="Times New Roman"/>
                <w:szCs w:val="20"/>
              </w:rPr>
            </w:pPr>
            <w:r w:rsidRPr="00231950">
              <w:rPr>
                <w:rFonts w:eastAsia="Times New Roman"/>
                <w:szCs w:val="20"/>
              </w:rPr>
              <w:t>Tekstuele beschrijving van een Locatie</w:t>
            </w:r>
            <w:r>
              <w:rPr>
                <w:rFonts w:eastAsia="Times New Roman"/>
                <w:szCs w:val="20"/>
              </w:rPr>
              <w:t xml:space="preserve">, zodat er als zodanig over deze locatie gesproken kan worden. De beschrijving </w:t>
            </w:r>
            <w:r w:rsidR="00A50F82">
              <w:rPr>
                <w:rFonts w:eastAsia="Times New Roman"/>
                <w:szCs w:val="20"/>
              </w:rPr>
              <w:t>kan</w:t>
            </w:r>
            <w:r>
              <w:rPr>
                <w:rFonts w:eastAsia="Times New Roman"/>
                <w:szCs w:val="20"/>
              </w:rPr>
              <w:t xml:space="preserve"> een</w:t>
            </w:r>
            <w:r w:rsidR="00557835">
              <w:rPr>
                <w:rFonts w:eastAsia="Times New Roman"/>
                <w:szCs w:val="20"/>
              </w:rPr>
              <w:t xml:space="preserve"> functionele naam zijn of</w:t>
            </w:r>
            <w:r>
              <w:rPr>
                <w:rFonts w:eastAsia="Times New Roman"/>
                <w:szCs w:val="20"/>
              </w:rPr>
              <w:t xml:space="preserve"> bepaalde naam </w:t>
            </w:r>
            <w:r w:rsidR="008864C1">
              <w:rPr>
                <w:rFonts w:eastAsia="Times New Roman"/>
                <w:szCs w:val="20"/>
              </w:rPr>
              <w:t xml:space="preserve">zijn </w:t>
            </w:r>
            <w:r>
              <w:rPr>
                <w:rFonts w:eastAsia="Times New Roman"/>
                <w:szCs w:val="20"/>
              </w:rPr>
              <w:t xml:space="preserve">waaronder de Locatie bekend staat, maar </w:t>
            </w:r>
            <w:r w:rsidR="001D153B">
              <w:rPr>
                <w:rFonts w:eastAsia="Times New Roman"/>
                <w:szCs w:val="20"/>
              </w:rPr>
              <w:t xml:space="preserve">(lang) </w:t>
            </w:r>
            <w:r>
              <w:rPr>
                <w:rFonts w:eastAsia="Times New Roman"/>
                <w:szCs w:val="20"/>
              </w:rPr>
              <w:t xml:space="preserve">niet elke Locatie heef een naam. </w:t>
            </w:r>
          </w:p>
        </w:tc>
      </w:tr>
      <w:tr w:rsidR="00664158" w:rsidRPr="00231950" w14:paraId="3F8AFCDD" w14:textId="77777777" w:rsidTr="00B64EFA">
        <w:trPr>
          <w:tblCellSpacing w:w="0" w:type="dxa"/>
        </w:trPr>
        <w:tc>
          <w:tcPr>
            <w:tcW w:w="1500" w:type="pct"/>
            <w:tcMar>
              <w:top w:w="15" w:type="dxa"/>
              <w:left w:w="15" w:type="dxa"/>
              <w:bottom w:w="15" w:type="dxa"/>
              <w:right w:w="15" w:type="dxa"/>
            </w:tcMar>
            <w:hideMark/>
          </w:tcPr>
          <w:p w14:paraId="706234AC" w14:textId="77777777" w:rsidR="00664158" w:rsidRPr="00231950" w:rsidRDefault="00664158" w:rsidP="00A7379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28B92CA" w14:textId="1FCB1AAC" w:rsidR="00664158" w:rsidRPr="00231950" w:rsidRDefault="00C91999" w:rsidP="00A73798">
            <w:pPr>
              <w:rPr>
                <w:rFonts w:eastAsia="Times New Roman"/>
                <w:szCs w:val="20"/>
              </w:rPr>
            </w:pPr>
            <w:proofErr w:type="spellStart"/>
            <w:r>
              <w:rPr>
                <w:rFonts w:eastAsia="Times New Roman"/>
                <w:szCs w:val="20"/>
              </w:rPr>
              <w:t>CharacterString</w:t>
            </w:r>
            <w:proofErr w:type="spellEnd"/>
          </w:p>
        </w:tc>
      </w:tr>
      <w:tr w:rsidR="00664158" w:rsidRPr="00231950" w14:paraId="1B6B49A8" w14:textId="77777777" w:rsidTr="00B64EFA">
        <w:trPr>
          <w:tblCellSpacing w:w="0" w:type="dxa"/>
        </w:trPr>
        <w:tc>
          <w:tcPr>
            <w:tcW w:w="1500" w:type="pct"/>
            <w:tcMar>
              <w:top w:w="15" w:type="dxa"/>
              <w:left w:w="15" w:type="dxa"/>
              <w:bottom w:w="15" w:type="dxa"/>
              <w:right w:w="15" w:type="dxa"/>
            </w:tcMar>
          </w:tcPr>
          <w:p w14:paraId="04EB4A69" w14:textId="77777777" w:rsidR="00664158" w:rsidRDefault="00664158" w:rsidP="00A73798">
            <w:pPr>
              <w:rPr>
                <w:rFonts w:eastAsia="Times New Roman"/>
                <w:b/>
                <w:bCs/>
                <w:szCs w:val="20"/>
              </w:rPr>
            </w:pPr>
            <w:r w:rsidRPr="00231950">
              <w:rPr>
                <w:rFonts w:eastAsia="Times New Roman"/>
                <w:b/>
                <w:bCs/>
                <w:szCs w:val="20"/>
              </w:rPr>
              <w:t>Toelichting</w:t>
            </w:r>
          </w:p>
          <w:p w14:paraId="4AE98D83" w14:textId="77777777" w:rsidR="005B1DD6" w:rsidRDefault="005B1DD6" w:rsidP="00A73798">
            <w:pPr>
              <w:rPr>
                <w:rFonts w:eastAsia="Times New Roman"/>
                <w:b/>
                <w:bCs/>
                <w:szCs w:val="20"/>
              </w:rPr>
            </w:pPr>
          </w:p>
          <w:p w14:paraId="3A5129E0" w14:textId="77777777" w:rsidR="005B1DD6" w:rsidRDefault="005B1DD6" w:rsidP="00A73798">
            <w:pPr>
              <w:rPr>
                <w:rFonts w:eastAsia="Times New Roman"/>
                <w:b/>
                <w:bCs/>
                <w:szCs w:val="20"/>
              </w:rPr>
            </w:pPr>
          </w:p>
          <w:p w14:paraId="52138DF1" w14:textId="7602EE13" w:rsidR="005B1DD6" w:rsidRPr="00231950" w:rsidRDefault="005B1DD6" w:rsidP="00A73798">
            <w:pPr>
              <w:rPr>
                <w:rFonts w:eastAsia="Times New Roman"/>
                <w:b/>
                <w:bCs/>
                <w:szCs w:val="20"/>
              </w:rPr>
            </w:pPr>
          </w:p>
        </w:tc>
        <w:tc>
          <w:tcPr>
            <w:tcW w:w="3500" w:type="pct"/>
            <w:tcMar>
              <w:top w:w="15" w:type="dxa"/>
              <w:left w:w="15" w:type="dxa"/>
              <w:bottom w:w="15" w:type="dxa"/>
              <w:right w:w="15" w:type="dxa"/>
            </w:tcMar>
          </w:tcPr>
          <w:p w14:paraId="5C3B2D83" w14:textId="20818959" w:rsidR="00D21FE2" w:rsidRDefault="00664158" w:rsidP="00A73798">
            <w:pPr>
              <w:rPr>
                <w:rFonts w:eastAsia="Times New Roman"/>
                <w:szCs w:val="20"/>
              </w:rPr>
            </w:pPr>
            <w:r w:rsidRPr="00231950">
              <w:rPr>
                <w:rFonts w:eastAsia="Times New Roman"/>
                <w:szCs w:val="20"/>
              </w:rPr>
              <w:t>D</w:t>
            </w:r>
            <w:r>
              <w:rPr>
                <w:rFonts w:eastAsia="Times New Roman"/>
                <w:szCs w:val="20"/>
              </w:rPr>
              <w:t>e noemer</w:t>
            </w:r>
            <w:r w:rsidRPr="00231950">
              <w:rPr>
                <w:rFonts w:eastAsia="Times New Roman"/>
                <w:szCs w:val="20"/>
              </w:rPr>
              <w:t xml:space="preserve"> is geen categorisering, maar een uitleg of toelichting die de locatie nader beschrijft.</w:t>
            </w:r>
          </w:p>
          <w:p w14:paraId="550D91F9" w14:textId="654DDBC5" w:rsidR="00664158" w:rsidRDefault="00664158" w:rsidP="00A73798">
            <w:pPr>
              <w:rPr>
                <w:rFonts w:eastAsia="Times New Roman"/>
                <w:szCs w:val="20"/>
              </w:rPr>
            </w:pPr>
          </w:p>
          <w:p w14:paraId="693E7069" w14:textId="1BC98E52" w:rsidR="005B1DD6" w:rsidRPr="00231950" w:rsidRDefault="00557835" w:rsidP="00613498">
            <w:pPr>
              <w:rPr>
                <w:rFonts w:eastAsia="Times New Roman"/>
                <w:szCs w:val="20"/>
              </w:rPr>
            </w:pPr>
            <w:r>
              <w:rPr>
                <w:rFonts w:eastAsia="Times New Roman"/>
                <w:szCs w:val="20"/>
              </w:rPr>
              <w:t>Bijvoorbeeld: het kustfundament van Nederland, het Natuurnetwerk,</w:t>
            </w:r>
            <w:r w:rsidR="00587F5A">
              <w:rPr>
                <w:rFonts w:eastAsia="Times New Roman"/>
                <w:szCs w:val="20"/>
              </w:rPr>
              <w:t xml:space="preserve"> </w:t>
            </w:r>
            <w:r>
              <w:rPr>
                <w:rFonts w:eastAsia="Times New Roman"/>
                <w:szCs w:val="20"/>
              </w:rPr>
              <w:t xml:space="preserve">Centrumgebied, of een naamloos gebied. </w:t>
            </w:r>
          </w:p>
        </w:tc>
      </w:tr>
      <w:tr w:rsidR="006B0819" w:rsidRPr="00231950" w14:paraId="306D4A55" w14:textId="77777777" w:rsidTr="00B64EFA">
        <w:trPr>
          <w:tblCellSpacing w:w="0" w:type="dxa"/>
        </w:trPr>
        <w:tc>
          <w:tcPr>
            <w:tcW w:w="1500" w:type="pct"/>
            <w:tcMar>
              <w:top w:w="15" w:type="dxa"/>
              <w:left w:w="15" w:type="dxa"/>
              <w:bottom w:w="15" w:type="dxa"/>
              <w:right w:w="15" w:type="dxa"/>
            </w:tcMar>
          </w:tcPr>
          <w:p w14:paraId="002E0D71" w14:textId="45E54D7D" w:rsidR="006B0819" w:rsidRPr="00231950" w:rsidRDefault="006B0819" w:rsidP="00A73798">
            <w:pPr>
              <w:rPr>
                <w:rFonts w:eastAsia="Times New Roman"/>
                <w:b/>
                <w:bCs/>
                <w:szCs w:val="20"/>
              </w:rPr>
            </w:pPr>
            <w:r>
              <w:rPr>
                <w:rFonts w:eastAsia="Times New Roman"/>
                <w:b/>
                <w:bCs/>
                <w:szCs w:val="20"/>
              </w:rPr>
              <w:t>Juridisch gegeven</w:t>
            </w:r>
          </w:p>
        </w:tc>
        <w:tc>
          <w:tcPr>
            <w:tcW w:w="3500" w:type="pct"/>
            <w:tcMar>
              <w:top w:w="15" w:type="dxa"/>
              <w:left w:w="15" w:type="dxa"/>
              <w:bottom w:w="15" w:type="dxa"/>
              <w:right w:w="15" w:type="dxa"/>
            </w:tcMar>
          </w:tcPr>
          <w:p w14:paraId="78334D94" w14:textId="77777777" w:rsidR="006B0819" w:rsidRDefault="006B0819" w:rsidP="00A73798">
            <w:pPr>
              <w:rPr>
                <w:rFonts w:eastAsia="Times New Roman"/>
                <w:szCs w:val="20"/>
              </w:rPr>
            </w:pPr>
            <w:r>
              <w:rPr>
                <w:rFonts w:eastAsia="Times New Roman"/>
                <w:szCs w:val="20"/>
              </w:rPr>
              <w:t>Ja</w:t>
            </w:r>
          </w:p>
          <w:p w14:paraId="01C65310" w14:textId="66BCE893" w:rsidR="00403BBF" w:rsidRPr="00231950" w:rsidRDefault="00403BBF" w:rsidP="00A73798">
            <w:pPr>
              <w:rPr>
                <w:rFonts w:eastAsia="Times New Roman"/>
                <w:szCs w:val="20"/>
              </w:rPr>
            </w:pPr>
          </w:p>
        </w:tc>
      </w:tr>
    </w:tbl>
    <w:p w14:paraId="5CB75F5B" w14:textId="3F73763B" w:rsidR="00664158" w:rsidRDefault="00664158" w:rsidP="0039795D">
      <w:pPr>
        <w:pStyle w:val="Kop3"/>
        <w:rPr>
          <w:rFonts w:eastAsia="Times New Roman"/>
        </w:rPr>
      </w:pPr>
      <w:bookmarkStart w:id="111" w:name="_Objecttype_Gebied"/>
      <w:bookmarkStart w:id="112" w:name="_Toc92286635"/>
      <w:bookmarkEnd w:id="111"/>
      <w:r w:rsidRPr="00231950">
        <w:rPr>
          <w:rFonts w:eastAsia="Times New Roman"/>
        </w:rPr>
        <w:lastRenderedPageBreak/>
        <w:t>Objecttype Gebied</w:t>
      </w:r>
      <w:bookmarkEnd w:id="112"/>
    </w:p>
    <w:p w14:paraId="43AC5089" w14:textId="247ECDD6" w:rsidR="00D21FE2" w:rsidRPr="007553DB" w:rsidRDefault="00664158" w:rsidP="00664158">
      <w:pPr>
        <w:rPr>
          <w:rFonts w:eastAsia="Times New Roman"/>
          <w:szCs w:val="20"/>
        </w:rPr>
      </w:pPr>
      <w:r w:rsidRPr="007553DB">
        <w:rPr>
          <w:rFonts w:eastAsia="Times New Roman"/>
          <w:szCs w:val="20"/>
        </w:rPr>
        <w:t xml:space="preserve">Een </w:t>
      </w:r>
      <w:r>
        <w:rPr>
          <w:rFonts w:eastAsia="Times New Roman"/>
          <w:szCs w:val="20"/>
        </w:rPr>
        <w:t>Gebied</w:t>
      </w:r>
      <w:r w:rsidRPr="007553DB">
        <w:rPr>
          <w:rFonts w:eastAsia="Times New Roman"/>
          <w:szCs w:val="20"/>
        </w:rPr>
        <w:t xml:space="preserve"> heeft alle eigenschappen van een Locatie, aangevuld met de volgende:</w:t>
      </w:r>
      <w:bookmarkStart w:id="113" w:name="detail_attribute_RegelsOpLocatie_Gebied_"/>
    </w:p>
    <w:p w14:paraId="720218D3" w14:textId="449A6D90" w:rsidR="00664158" w:rsidRPr="00231950" w:rsidRDefault="00664158" w:rsidP="00EF3FC9">
      <w:pPr>
        <w:pStyle w:val="Kop4"/>
      </w:pPr>
      <w:r w:rsidRPr="00231950">
        <w:t>Attribuutsoort geometrie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64158" w:rsidRPr="00231950" w14:paraId="002C6D1F" w14:textId="77777777" w:rsidTr="00B64EFA">
        <w:trPr>
          <w:tblCellSpacing w:w="0" w:type="dxa"/>
        </w:trPr>
        <w:tc>
          <w:tcPr>
            <w:tcW w:w="1500" w:type="pct"/>
            <w:tcMar>
              <w:top w:w="15" w:type="dxa"/>
              <w:left w:w="15" w:type="dxa"/>
              <w:bottom w:w="15" w:type="dxa"/>
              <w:right w:w="15" w:type="dxa"/>
            </w:tcMar>
            <w:hideMark/>
          </w:tcPr>
          <w:p w14:paraId="557F5210" w14:textId="77777777" w:rsidR="00664158" w:rsidRPr="00231950" w:rsidRDefault="00664158" w:rsidP="00A7379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07C0083" w14:textId="77777777" w:rsidR="00664158" w:rsidRPr="00231950" w:rsidRDefault="00664158" w:rsidP="00A73798">
            <w:pPr>
              <w:rPr>
                <w:rFonts w:eastAsia="Times New Roman"/>
                <w:szCs w:val="20"/>
              </w:rPr>
            </w:pPr>
            <w:r w:rsidRPr="00231950">
              <w:rPr>
                <w:rFonts w:eastAsia="Times New Roman"/>
                <w:szCs w:val="20"/>
              </w:rPr>
              <w:t>geometrie</w:t>
            </w:r>
          </w:p>
        </w:tc>
      </w:tr>
      <w:tr w:rsidR="00664158" w:rsidRPr="00231950" w14:paraId="0533CC69" w14:textId="77777777" w:rsidTr="00B64EFA">
        <w:trPr>
          <w:tblCellSpacing w:w="0" w:type="dxa"/>
        </w:trPr>
        <w:tc>
          <w:tcPr>
            <w:tcW w:w="1500" w:type="pct"/>
            <w:tcMar>
              <w:top w:w="15" w:type="dxa"/>
              <w:left w:w="15" w:type="dxa"/>
              <w:bottom w:w="15" w:type="dxa"/>
              <w:right w:w="15" w:type="dxa"/>
            </w:tcMar>
            <w:hideMark/>
          </w:tcPr>
          <w:p w14:paraId="4362F556" w14:textId="77777777" w:rsidR="00664158" w:rsidRPr="00231950" w:rsidRDefault="00664158" w:rsidP="00A7379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466AAB20" w14:textId="77777777" w:rsidR="00664158" w:rsidRPr="00231950" w:rsidRDefault="00664158" w:rsidP="00A73798">
            <w:pPr>
              <w:rPr>
                <w:rFonts w:eastAsia="Times New Roman"/>
                <w:szCs w:val="20"/>
              </w:rPr>
            </w:pPr>
            <w:r>
              <w:rPr>
                <w:rFonts w:eastAsia="Times New Roman"/>
                <w:szCs w:val="20"/>
              </w:rPr>
              <w:t xml:space="preserve">De geometrische begrenzing van het </w:t>
            </w:r>
            <w:r w:rsidRPr="00231950">
              <w:rPr>
                <w:rFonts w:eastAsia="Times New Roman"/>
                <w:szCs w:val="20"/>
              </w:rPr>
              <w:t>gebied</w:t>
            </w:r>
            <w:r>
              <w:rPr>
                <w:rFonts w:eastAsia="Times New Roman"/>
                <w:szCs w:val="20"/>
              </w:rPr>
              <w:t xml:space="preserve">. </w:t>
            </w:r>
          </w:p>
        </w:tc>
      </w:tr>
      <w:tr w:rsidR="00664158" w:rsidRPr="005E279B" w14:paraId="415B3F6B" w14:textId="77777777" w:rsidTr="00B64EFA">
        <w:trPr>
          <w:tblCellSpacing w:w="0" w:type="dxa"/>
        </w:trPr>
        <w:tc>
          <w:tcPr>
            <w:tcW w:w="1500" w:type="pct"/>
            <w:tcMar>
              <w:top w:w="15" w:type="dxa"/>
              <w:left w:w="15" w:type="dxa"/>
              <w:bottom w:w="15" w:type="dxa"/>
              <w:right w:w="15" w:type="dxa"/>
            </w:tcMar>
            <w:hideMark/>
          </w:tcPr>
          <w:p w14:paraId="2F358D32" w14:textId="77777777" w:rsidR="00664158" w:rsidRPr="00231950" w:rsidRDefault="00664158" w:rsidP="00A7379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47681B8" w14:textId="77777777" w:rsidR="00664158" w:rsidRPr="00D610C7" w:rsidRDefault="00664158" w:rsidP="00A73798">
            <w:pPr>
              <w:rPr>
                <w:rFonts w:eastAsia="Times New Roman"/>
                <w:szCs w:val="20"/>
                <w:lang w:val="en-GB"/>
              </w:rPr>
            </w:pPr>
            <w:proofErr w:type="spellStart"/>
            <w:r w:rsidRPr="00D610C7">
              <w:rPr>
                <w:rFonts w:eastAsia="Times New Roman"/>
                <w:szCs w:val="20"/>
                <w:lang w:val="en-GB"/>
              </w:rPr>
              <w:t>GM_Surface</w:t>
            </w:r>
            <w:proofErr w:type="spellEnd"/>
            <w:r w:rsidRPr="00D610C7">
              <w:rPr>
                <w:rFonts w:eastAsia="Times New Roman"/>
                <w:szCs w:val="20"/>
                <w:lang w:val="en-GB"/>
              </w:rPr>
              <w:t xml:space="preserve"> of </w:t>
            </w:r>
            <w:proofErr w:type="spellStart"/>
            <w:r w:rsidRPr="00D610C7">
              <w:rPr>
                <w:rFonts w:eastAsia="Times New Roman"/>
                <w:szCs w:val="20"/>
                <w:lang w:val="en-GB"/>
              </w:rPr>
              <w:t>een</w:t>
            </w:r>
            <w:proofErr w:type="spellEnd"/>
            <w:r w:rsidRPr="00D610C7">
              <w:rPr>
                <w:rFonts w:eastAsia="Times New Roman"/>
                <w:szCs w:val="20"/>
                <w:lang w:val="en-GB"/>
              </w:rPr>
              <w:t xml:space="preserve"> GM </w:t>
            </w:r>
            <w:proofErr w:type="spellStart"/>
            <w:r w:rsidRPr="00D610C7">
              <w:rPr>
                <w:rFonts w:eastAsia="Times New Roman"/>
                <w:szCs w:val="20"/>
                <w:lang w:val="en-GB"/>
              </w:rPr>
              <w:t>MultiSurface</w:t>
            </w:r>
            <w:proofErr w:type="spellEnd"/>
            <w:r w:rsidRPr="00D610C7">
              <w:rPr>
                <w:rFonts w:eastAsia="Times New Roman"/>
                <w:szCs w:val="20"/>
                <w:lang w:val="en-GB"/>
              </w:rPr>
              <w:t xml:space="preserve">. </w:t>
            </w:r>
          </w:p>
        </w:tc>
      </w:tr>
      <w:tr w:rsidR="00664158" w:rsidRPr="00231950" w14:paraId="2E36C1B5" w14:textId="77777777" w:rsidTr="00B64EFA">
        <w:trPr>
          <w:tblCellSpacing w:w="0" w:type="dxa"/>
        </w:trPr>
        <w:tc>
          <w:tcPr>
            <w:tcW w:w="1500" w:type="pct"/>
            <w:tcMar>
              <w:top w:w="15" w:type="dxa"/>
              <w:left w:w="15" w:type="dxa"/>
              <w:bottom w:w="15" w:type="dxa"/>
              <w:right w:w="15" w:type="dxa"/>
            </w:tcMar>
          </w:tcPr>
          <w:p w14:paraId="649CC1F6" w14:textId="7F6303D6" w:rsidR="005B1DD6" w:rsidRPr="00231950" w:rsidRDefault="00664158" w:rsidP="00FB122D">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01B64502" w14:textId="2FAB4E8E" w:rsidR="00D21FE2" w:rsidRDefault="00664158" w:rsidP="00A73798">
            <w:pPr>
              <w:rPr>
                <w:rFonts w:eastAsia="Times New Roman"/>
                <w:szCs w:val="20"/>
              </w:rPr>
            </w:pPr>
            <w:r>
              <w:rPr>
                <w:rFonts w:eastAsia="Times New Roman"/>
                <w:szCs w:val="20"/>
              </w:rPr>
              <w:t xml:space="preserve">Voorbeeld: Nederland. Nederland heeft bij Baarle-Nassau enclaves en Baarle-Nassau zelf is een </w:t>
            </w:r>
            <w:proofErr w:type="spellStart"/>
            <w:r>
              <w:rPr>
                <w:rFonts w:eastAsia="Times New Roman"/>
                <w:szCs w:val="20"/>
              </w:rPr>
              <w:t>multisurface</w:t>
            </w:r>
            <w:proofErr w:type="spellEnd"/>
            <w:r>
              <w:rPr>
                <w:rFonts w:eastAsia="Times New Roman"/>
                <w:szCs w:val="20"/>
              </w:rPr>
              <w:t xml:space="preserve"> in de BAG. Nederland </w:t>
            </w:r>
            <w:r w:rsidR="00161080">
              <w:rPr>
                <w:rFonts w:eastAsia="Times New Roman"/>
                <w:szCs w:val="20"/>
              </w:rPr>
              <w:t xml:space="preserve">is </w:t>
            </w:r>
            <w:r>
              <w:rPr>
                <w:rFonts w:eastAsia="Times New Roman"/>
                <w:szCs w:val="20"/>
              </w:rPr>
              <w:t xml:space="preserve">functioneel één geheel, en dus één </w:t>
            </w:r>
            <w:proofErr w:type="spellStart"/>
            <w:r>
              <w:rPr>
                <w:rFonts w:eastAsia="Times New Roman"/>
                <w:szCs w:val="20"/>
              </w:rPr>
              <w:t>MultiSurface</w:t>
            </w:r>
            <w:proofErr w:type="spellEnd"/>
            <w:r>
              <w:rPr>
                <w:rFonts w:eastAsia="Times New Roman"/>
                <w:szCs w:val="20"/>
              </w:rPr>
              <w:t xml:space="preserve"> (en </w:t>
            </w:r>
            <w:r w:rsidR="00161080">
              <w:rPr>
                <w:rFonts w:eastAsia="Times New Roman"/>
                <w:szCs w:val="20"/>
              </w:rPr>
              <w:t xml:space="preserve">is niet </w:t>
            </w:r>
            <w:r>
              <w:rPr>
                <w:rFonts w:eastAsia="Times New Roman"/>
                <w:szCs w:val="20"/>
              </w:rPr>
              <w:t xml:space="preserve">een </w:t>
            </w:r>
            <w:r w:rsidR="00951860">
              <w:rPr>
                <w:rFonts w:eastAsia="Times New Roman"/>
                <w:szCs w:val="20"/>
              </w:rPr>
              <w:t>Gebiedengroep</w:t>
            </w:r>
            <w:r>
              <w:rPr>
                <w:rFonts w:eastAsia="Times New Roman"/>
                <w:szCs w:val="20"/>
              </w:rPr>
              <w:t>).</w:t>
            </w:r>
          </w:p>
          <w:p w14:paraId="19EC783E" w14:textId="4881FF5F" w:rsidR="00664158" w:rsidRDefault="00664158" w:rsidP="00A73798">
            <w:pPr>
              <w:rPr>
                <w:rFonts w:eastAsia="Times New Roman"/>
                <w:szCs w:val="20"/>
              </w:rPr>
            </w:pPr>
          </w:p>
          <w:p w14:paraId="1FCD9E18" w14:textId="49699BF1" w:rsidR="005B1DD6" w:rsidRPr="00231950" w:rsidRDefault="00664158" w:rsidP="003A04CF">
            <w:pPr>
              <w:rPr>
                <w:rFonts w:eastAsia="Times New Roman"/>
                <w:szCs w:val="20"/>
              </w:rPr>
            </w:pPr>
            <w:r>
              <w:rPr>
                <w:rFonts w:eastAsia="Times New Roman"/>
                <w:szCs w:val="20"/>
              </w:rPr>
              <w:t xml:space="preserve">Een </w:t>
            </w:r>
            <w:proofErr w:type="spellStart"/>
            <w:r>
              <w:rPr>
                <w:rFonts w:eastAsia="Times New Roman"/>
                <w:szCs w:val="20"/>
              </w:rPr>
              <w:t>Multisurface</w:t>
            </w:r>
            <w:proofErr w:type="spellEnd"/>
            <w:r>
              <w:rPr>
                <w:rFonts w:eastAsia="Times New Roman"/>
                <w:szCs w:val="20"/>
              </w:rPr>
              <w:t xml:space="preserve"> wordt gebruikt als één functioneel gebied uit meerdere vlakken bestaat (</w:t>
            </w:r>
            <w:proofErr w:type="spellStart"/>
            <w:r>
              <w:rPr>
                <w:rFonts w:eastAsia="Times New Roman"/>
                <w:szCs w:val="20"/>
              </w:rPr>
              <w:t>multi</w:t>
            </w:r>
            <w:proofErr w:type="spellEnd"/>
            <w:r>
              <w:rPr>
                <w:rFonts w:eastAsia="Times New Roman"/>
                <w:szCs w:val="20"/>
              </w:rPr>
              <w:t xml:space="preserve"> keer een vlak), waarbij elk vlak een gescheiden ligging heeft (niet aangrenzend en niet overlappend). </w:t>
            </w:r>
          </w:p>
        </w:tc>
      </w:tr>
      <w:tr w:rsidR="003B14BB" w:rsidRPr="00231950" w14:paraId="418BECA0" w14:textId="77777777" w:rsidTr="00B64EFA">
        <w:trPr>
          <w:tblCellSpacing w:w="0" w:type="dxa"/>
        </w:trPr>
        <w:tc>
          <w:tcPr>
            <w:tcW w:w="1500" w:type="pct"/>
            <w:tcMar>
              <w:top w:w="15" w:type="dxa"/>
              <w:left w:w="15" w:type="dxa"/>
              <w:bottom w:w="15" w:type="dxa"/>
              <w:right w:w="15" w:type="dxa"/>
            </w:tcMar>
          </w:tcPr>
          <w:p w14:paraId="4C1B75CD" w14:textId="622E03ED" w:rsidR="003B14BB" w:rsidRPr="00231950" w:rsidRDefault="003B14BB" w:rsidP="00A73798">
            <w:pPr>
              <w:rPr>
                <w:rFonts w:eastAsia="Times New Roman"/>
                <w:b/>
                <w:bCs/>
                <w:szCs w:val="20"/>
              </w:rPr>
            </w:pPr>
            <w:r>
              <w:rPr>
                <w:rFonts w:eastAsia="Times New Roman"/>
                <w:b/>
                <w:bCs/>
                <w:szCs w:val="20"/>
              </w:rPr>
              <w:t>Juridisch gegeven</w:t>
            </w:r>
          </w:p>
        </w:tc>
        <w:tc>
          <w:tcPr>
            <w:tcW w:w="3500" w:type="pct"/>
            <w:tcMar>
              <w:top w:w="15" w:type="dxa"/>
              <w:left w:w="15" w:type="dxa"/>
              <w:bottom w:w="15" w:type="dxa"/>
              <w:right w:w="15" w:type="dxa"/>
            </w:tcMar>
          </w:tcPr>
          <w:p w14:paraId="5483060C" w14:textId="5EB5454F" w:rsidR="003B14BB" w:rsidRPr="00FC52F5" w:rsidRDefault="00BD4BF1" w:rsidP="00A73798">
            <w:pPr>
              <w:rPr>
                <w:rFonts w:eastAsia="Times New Roman"/>
                <w:szCs w:val="20"/>
              </w:rPr>
            </w:pPr>
            <w:r w:rsidRPr="00FC52F5">
              <w:rPr>
                <w:rFonts w:eastAsia="Times New Roman"/>
                <w:szCs w:val="20"/>
              </w:rPr>
              <w:t>Ja</w:t>
            </w:r>
          </w:p>
        </w:tc>
      </w:tr>
    </w:tbl>
    <w:bookmarkEnd w:id="113"/>
    <w:p w14:paraId="23353451" w14:textId="30DCD2B8" w:rsidR="00634DFB" w:rsidRPr="00231950" w:rsidRDefault="00634DFB" w:rsidP="00EF3FC9">
      <w:pPr>
        <w:pStyle w:val="Kop4"/>
      </w:pPr>
      <w:r w:rsidRPr="00231950">
        <w:t xml:space="preserve">Attribuutsoort </w:t>
      </w:r>
      <w:r>
        <w:t>hoogte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34DFB" w:rsidRPr="00231950" w14:paraId="3716DDC6" w14:textId="77777777" w:rsidTr="00B64EFA">
        <w:trPr>
          <w:tblCellSpacing w:w="0" w:type="dxa"/>
        </w:trPr>
        <w:tc>
          <w:tcPr>
            <w:tcW w:w="1500" w:type="pct"/>
            <w:tcMar>
              <w:top w:w="15" w:type="dxa"/>
              <w:left w:w="15" w:type="dxa"/>
              <w:bottom w:w="15" w:type="dxa"/>
              <w:right w:w="15" w:type="dxa"/>
            </w:tcMar>
            <w:hideMark/>
          </w:tcPr>
          <w:p w14:paraId="4B24CC70" w14:textId="77777777" w:rsidR="00634DFB" w:rsidRPr="00231950" w:rsidRDefault="00634DFB" w:rsidP="00FE054A">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DC3AED4" w14:textId="6F03EDBA" w:rsidR="00634DFB" w:rsidRPr="00231950" w:rsidRDefault="006102BC" w:rsidP="00FE054A">
            <w:pPr>
              <w:rPr>
                <w:rFonts w:eastAsia="Times New Roman"/>
                <w:szCs w:val="20"/>
              </w:rPr>
            </w:pPr>
            <w:r>
              <w:rPr>
                <w:rFonts w:eastAsia="Times New Roman"/>
                <w:szCs w:val="20"/>
              </w:rPr>
              <w:t>hoogte</w:t>
            </w:r>
          </w:p>
        </w:tc>
      </w:tr>
      <w:tr w:rsidR="00634DFB" w:rsidRPr="00231950" w14:paraId="7CE4C401" w14:textId="77777777" w:rsidTr="00B64EFA">
        <w:trPr>
          <w:tblCellSpacing w:w="0" w:type="dxa"/>
        </w:trPr>
        <w:tc>
          <w:tcPr>
            <w:tcW w:w="1500" w:type="pct"/>
            <w:tcMar>
              <w:top w:w="15" w:type="dxa"/>
              <w:left w:w="15" w:type="dxa"/>
              <w:bottom w:w="15" w:type="dxa"/>
              <w:right w:w="15" w:type="dxa"/>
            </w:tcMar>
            <w:hideMark/>
          </w:tcPr>
          <w:p w14:paraId="0346B7D8" w14:textId="77777777" w:rsidR="00634DFB" w:rsidRPr="00231950" w:rsidRDefault="00634DFB" w:rsidP="00FE054A">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4B0794D0" w14:textId="63301967" w:rsidR="00634DFB" w:rsidRPr="00231950" w:rsidRDefault="00634DFB" w:rsidP="00FE054A">
            <w:pPr>
              <w:rPr>
                <w:rFonts w:eastAsia="Times New Roman"/>
                <w:szCs w:val="20"/>
              </w:rPr>
            </w:pPr>
            <w:r>
              <w:rPr>
                <w:rFonts w:eastAsia="Times New Roman"/>
                <w:szCs w:val="20"/>
              </w:rPr>
              <w:t xml:space="preserve">De hoogte waarop de geometrie ligt, in meters. </w:t>
            </w:r>
          </w:p>
        </w:tc>
      </w:tr>
      <w:tr w:rsidR="00634DFB" w:rsidRPr="00FB4D9D" w14:paraId="28DFF065" w14:textId="77777777" w:rsidTr="00B64EFA">
        <w:trPr>
          <w:tblCellSpacing w:w="0" w:type="dxa"/>
        </w:trPr>
        <w:tc>
          <w:tcPr>
            <w:tcW w:w="1500" w:type="pct"/>
            <w:tcMar>
              <w:top w:w="15" w:type="dxa"/>
              <w:left w:w="15" w:type="dxa"/>
              <w:bottom w:w="15" w:type="dxa"/>
              <w:right w:w="15" w:type="dxa"/>
            </w:tcMar>
            <w:hideMark/>
          </w:tcPr>
          <w:p w14:paraId="6F406667" w14:textId="77777777" w:rsidR="00634DFB" w:rsidRPr="00231950" w:rsidRDefault="00634DFB" w:rsidP="00FE054A">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14A569FE" w14:textId="752BEEC3" w:rsidR="00634DFB" w:rsidRPr="00D610C7" w:rsidRDefault="00634DFB" w:rsidP="00FE054A">
            <w:pPr>
              <w:rPr>
                <w:rFonts w:eastAsia="Times New Roman"/>
                <w:szCs w:val="20"/>
                <w:lang w:val="en-GB"/>
              </w:rPr>
            </w:pPr>
            <w:proofErr w:type="spellStart"/>
            <w:r>
              <w:rPr>
                <w:rFonts w:eastAsia="Times New Roman"/>
                <w:szCs w:val="20"/>
                <w:lang w:val="en-GB"/>
              </w:rPr>
              <w:t>WaardeEenheid</w:t>
            </w:r>
            <w:proofErr w:type="spellEnd"/>
            <w:r>
              <w:rPr>
                <w:rFonts w:eastAsia="Times New Roman"/>
                <w:szCs w:val="20"/>
                <w:lang w:val="en-GB"/>
              </w:rPr>
              <w:t xml:space="preserve"> (</w:t>
            </w:r>
            <w:proofErr w:type="spellStart"/>
            <w:r>
              <w:rPr>
                <w:rFonts w:eastAsia="Times New Roman"/>
                <w:szCs w:val="20"/>
                <w:lang w:val="en-GB"/>
              </w:rPr>
              <w:t>gestructureerd</w:t>
            </w:r>
            <w:proofErr w:type="spellEnd"/>
            <w:r>
              <w:rPr>
                <w:rFonts w:eastAsia="Times New Roman"/>
                <w:szCs w:val="20"/>
                <w:lang w:val="en-GB"/>
              </w:rPr>
              <w:t xml:space="preserve"> datatype)</w:t>
            </w:r>
            <w:r w:rsidRPr="00D610C7">
              <w:rPr>
                <w:rFonts w:eastAsia="Times New Roman"/>
                <w:szCs w:val="20"/>
                <w:lang w:val="en-GB"/>
              </w:rPr>
              <w:t xml:space="preserve"> </w:t>
            </w:r>
          </w:p>
        </w:tc>
      </w:tr>
      <w:tr w:rsidR="00634DFB" w:rsidRPr="00231950" w14:paraId="6ED21736" w14:textId="77777777" w:rsidTr="00B64EFA">
        <w:trPr>
          <w:tblCellSpacing w:w="0" w:type="dxa"/>
        </w:trPr>
        <w:tc>
          <w:tcPr>
            <w:tcW w:w="1500" w:type="pct"/>
            <w:tcMar>
              <w:top w:w="15" w:type="dxa"/>
              <w:left w:w="15" w:type="dxa"/>
              <w:bottom w:w="15" w:type="dxa"/>
              <w:right w:w="15" w:type="dxa"/>
            </w:tcMar>
          </w:tcPr>
          <w:p w14:paraId="3216123B" w14:textId="3A61B212" w:rsidR="008F0478" w:rsidRPr="00231950" w:rsidRDefault="00634DFB" w:rsidP="00FE054A">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13D7B59B" w14:textId="56A18469" w:rsidR="00D21FE2" w:rsidRPr="00091346" w:rsidRDefault="008F228A" w:rsidP="008F228A">
            <w:pPr>
              <w:autoSpaceDE w:val="0"/>
              <w:autoSpaceDN w:val="0"/>
              <w:adjustRightInd w:val="0"/>
              <w:spacing w:after="1"/>
              <w:rPr>
                <w:rFonts w:ascii="Calibri" w:eastAsia="Times New Roman" w:hAnsi="Calibri"/>
              </w:rPr>
            </w:pPr>
            <w:r w:rsidRPr="00091346">
              <w:rPr>
                <w:rFonts w:ascii="Calibri" w:eastAsia="Times New Roman" w:hAnsi="Calibri"/>
              </w:rPr>
              <w:t>De eenheid heeft altijd te maken met meters. Dit kan zijn:</w:t>
            </w:r>
          </w:p>
          <w:p w14:paraId="0B20707C" w14:textId="555EB5AD" w:rsidR="008F228A" w:rsidRPr="00091346" w:rsidRDefault="008F228A" w:rsidP="00A6491F">
            <w:pPr>
              <w:numPr>
                <w:ilvl w:val="0"/>
                <w:numId w:val="3"/>
              </w:numPr>
              <w:autoSpaceDE w:val="0"/>
              <w:autoSpaceDN w:val="0"/>
              <w:adjustRightInd w:val="0"/>
              <w:ind w:left="360" w:hanging="360"/>
              <w:rPr>
                <w:rFonts w:ascii="Calibri" w:eastAsia="Times New Roman" w:hAnsi="Calibri"/>
              </w:rPr>
            </w:pPr>
            <w:r>
              <w:rPr>
                <w:rFonts w:ascii="Calibri" w:eastAsia="Times New Roman" w:hAnsi="Calibri"/>
              </w:rPr>
              <w:t>m</w:t>
            </w:r>
            <w:r w:rsidRPr="00091346">
              <w:rPr>
                <w:rFonts w:ascii="Calibri" w:eastAsia="Times New Roman" w:hAnsi="Calibri"/>
              </w:rPr>
              <w:t>eter</w:t>
            </w:r>
            <w:r>
              <w:rPr>
                <w:rFonts w:ascii="Calibri" w:eastAsia="Times New Roman" w:hAnsi="Calibri"/>
              </w:rPr>
              <w:t xml:space="preserve"> - e</w:t>
            </w:r>
            <w:r w:rsidRPr="00091346">
              <w:rPr>
                <w:rFonts w:ascii="Calibri" w:eastAsia="Times New Roman" w:hAnsi="Calibri"/>
              </w:rPr>
              <w:t xml:space="preserve">r wordt dan </w:t>
            </w:r>
            <w:r>
              <w:rPr>
                <w:rFonts w:ascii="Calibri" w:eastAsia="Times New Roman" w:hAnsi="Calibri"/>
              </w:rPr>
              <w:t xml:space="preserve">standaard </w:t>
            </w:r>
            <w:r w:rsidRPr="00091346">
              <w:rPr>
                <w:rFonts w:ascii="Calibri" w:eastAsia="Times New Roman" w:hAnsi="Calibri"/>
              </w:rPr>
              <w:t>bedoeld, meters boven NAP.</w:t>
            </w:r>
          </w:p>
          <w:p w14:paraId="626145BE" w14:textId="0D61886A" w:rsidR="00D21FE2" w:rsidRPr="00091346" w:rsidRDefault="008F228A" w:rsidP="00A6491F">
            <w:pPr>
              <w:numPr>
                <w:ilvl w:val="0"/>
                <w:numId w:val="3"/>
              </w:numPr>
              <w:autoSpaceDE w:val="0"/>
              <w:autoSpaceDN w:val="0"/>
              <w:adjustRightInd w:val="0"/>
              <w:ind w:left="360" w:hanging="360"/>
              <w:rPr>
                <w:rFonts w:ascii="Calibri" w:eastAsia="Times New Roman" w:hAnsi="Calibri"/>
              </w:rPr>
            </w:pPr>
            <w:r w:rsidRPr="00091346">
              <w:rPr>
                <w:rFonts w:ascii="Calibri" w:eastAsia="Times New Roman" w:hAnsi="Calibri"/>
              </w:rPr>
              <w:t>meters boven maaiveld</w:t>
            </w:r>
            <w:r>
              <w:rPr>
                <w:rFonts w:ascii="Calibri" w:eastAsia="Times New Roman" w:hAnsi="Calibri"/>
              </w:rPr>
              <w:t xml:space="preserve"> - e</w:t>
            </w:r>
            <w:r w:rsidRPr="00091346">
              <w:rPr>
                <w:rFonts w:ascii="Calibri" w:eastAsia="Times New Roman" w:hAnsi="Calibri"/>
              </w:rPr>
              <w:t>r wordt dan niet bedoeld meters boven NAP, maar meters t.o.v. het maaiveld.</w:t>
            </w:r>
          </w:p>
          <w:p w14:paraId="5BD141C5" w14:textId="48BD6C7B" w:rsidR="008F228A" w:rsidRDefault="008F228A" w:rsidP="008F228A">
            <w:pPr>
              <w:autoSpaceDE w:val="0"/>
              <w:autoSpaceDN w:val="0"/>
              <w:adjustRightInd w:val="0"/>
              <w:spacing w:after="1"/>
              <w:rPr>
                <w:rFonts w:ascii="Calibri" w:eastAsia="Times New Roman" w:hAnsi="Calibri"/>
              </w:rPr>
            </w:pPr>
          </w:p>
          <w:p w14:paraId="31DC6316" w14:textId="65714EA7" w:rsidR="008F0478" w:rsidRPr="00FB122D" w:rsidRDefault="008F228A" w:rsidP="008F228A">
            <w:pPr>
              <w:rPr>
                <w:rFonts w:ascii="Calibri" w:eastAsia="Times New Roman" w:hAnsi="Calibri"/>
              </w:rPr>
            </w:pPr>
            <w:r>
              <w:rPr>
                <w:rFonts w:ascii="Calibri" w:eastAsia="Times New Roman" w:hAnsi="Calibri"/>
              </w:rPr>
              <w:t>Niet te verwarren met bijvoorbeeld de hoogte van een geluidshoogteplafond, die opgesteld wordt in decibel.</w:t>
            </w:r>
          </w:p>
        </w:tc>
      </w:tr>
      <w:tr w:rsidR="00FB122D" w:rsidRPr="00231950" w14:paraId="15979CBD" w14:textId="77777777" w:rsidTr="00B64EFA">
        <w:trPr>
          <w:tblCellSpacing w:w="0" w:type="dxa"/>
        </w:trPr>
        <w:tc>
          <w:tcPr>
            <w:tcW w:w="1500" w:type="pct"/>
            <w:tcMar>
              <w:top w:w="15" w:type="dxa"/>
              <w:left w:w="15" w:type="dxa"/>
              <w:bottom w:w="15" w:type="dxa"/>
              <w:right w:w="15" w:type="dxa"/>
            </w:tcMar>
          </w:tcPr>
          <w:p w14:paraId="3EFB097A" w14:textId="7464BB80" w:rsidR="00FB122D" w:rsidRPr="00231950" w:rsidRDefault="00FB122D" w:rsidP="00FE054A">
            <w:pPr>
              <w:rPr>
                <w:rFonts w:eastAsia="Times New Roman"/>
                <w:b/>
                <w:bCs/>
                <w:szCs w:val="20"/>
              </w:rPr>
            </w:pPr>
            <w:r>
              <w:rPr>
                <w:rFonts w:eastAsia="Times New Roman"/>
                <w:b/>
                <w:bCs/>
                <w:szCs w:val="20"/>
              </w:rPr>
              <w:t>Juridisch gegeven</w:t>
            </w:r>
          </w:p>
        </w:tc>
        <w:tc>
          <w:tcPr>
            <w:tcW w:w="3500" w:type="pct"/>
            <w:tcMar>
              <w:top w:w="15" w:type="dxa"/>
              <w:left w:w="15" w:type="dxa"/>
              <w:bottom w:w="15" w:type="dxa"/>
              <w:right w:w="15" w:type="dxa"/>
            </w:tcMar>
          </w:tcPr>
          <w:p w14:paraId="3FA7709A" w14:textId="7FE6F5C2" w:rsidR="00FB122D" w:rsidRPr="00091346" w:rsidRDefault="00FB122D" w:rsidP="008F228A">
            <w:pPr>
              <w:autoSpaceDE w:val="0"/>
              <w:autoSpaceDN w:val="0"/>
              <w:adjustRightInd w:val="0"/>
              <w:spacing w:after="1"/>
              <w:rPr>
                <w:rFonts w:ascii="Calibri" w:eastAsia="Times New Roman" w:hAnsi="Calibri"/>
              </w:rPr>
            </w:pPr>
            <w:r>
              <w:rPr>
                <w:rFonts w:ascii="Calibri" w:eastAsia="Times New Roman" w:hAnsi="Calibri"/>
              </w:rPr>
              <w:t>Ja</w:t>
            </w:r>
          </w:p>
        </w:tc>
      </w:tr>
    </w:tbl>
    <w:p w14:paraId="46D31E2A" w14:textId="399FE741" w:rsidR="00664158" w:rsidRPr="00231950" w:rsidRDefault="00664158" w:rsidP="00EF3FC9">
      <w:pPr>
        <w:pStyle w:val="Kop4"/>
      </w:pPr>
      <w:r w:rsidRPr="00231950">
        <w:t xml:space="preserve">Attribuutsoort </w:t>
      </w:r>
      <w:r>
        <w:t>bron</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64158" w:rsidRPr="00231950" w14:paraId="48F789F1" w14:textId="523B3ADD" w:rsidTr="00B64EFA">
        <w:trPr>
          <w:tblCellSpacing w:w="0" w:type="dxa"/>
        </w:trPr>
        <w:tc>
          <w:tcPr>
            <w:tcW w:w="1500" w:type="pct"/>
            <w:tcMar>
              <w:top w:w="15" w:type="dxa"/>
              <w:left w:w="15" w:type="dxa"/>
              <w:bottom w:w="15" w:type="dxa"/>
              <w:right w:w="15" w:type="dxa"/>
            </w:tcMar>
            <w:hideMark/>
          </w:tcPr>
          <w:p w14:paraId="2C390F98" w14:textId="721F2A72" w:rsidR="00664158" w:rsidRPr="00231950" w:rsidRDefault="00664158" w:rsidP="00A7379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41807FF" w14:textId="5FC98D36" w:rsidR="00664158" w:rsidRPr="00231950" w:rsidRDefault="00664158" w:rsidP="00A73798">
            <w:pPr>
              <w:rPr>
                <w:rFonts w:eastAsia="Times New Roman"/>
                <w:szCs w:val="20"/>
              </w:rPr>
            </w:pPr>
            <w:r>
              <w:rPr>
                <w:rFonts w:eastAsia="Times New Roman"/>
                <w:szCs w:val="20"/>
              </w:rPr>
              <w:t>bron</w:t>
            </w:r>
          </w:p>
        </w:tc>
      </w:tr>
      <w:tr w:rsidR="00664158" w:rsidRPr="00231950" w14:paraId="0E47458A" w14:textId="655A8618" w:rsidTr="00B64EFA">
        <w:trPr>
          <w:tblCellSpacing w:w="0" w:type="dxa"/>
        </w:trPr>
        <w:tc>
          <w:tcPr>
            <w:tcW w:w="1500" w:type="pct"/>
            <w:tcMar>
              <w:top w:w="15" w:type="dxa"/>
              <w:left w:w="15" w:type="dxa"/>
              <w:bottom w:w="15" w:type="dxa"/>
              <w:right w:w="15" w:type="dxa"/>
            </w:tcMar>
            <w:hideMark/>
          </w:tcPr>
          <w:p w14:paraId="5B73C741" w14:textId="6128D9CA" w:rsidR="00664158" w:rsidRPr="00231950" w:rsidRDefault="00664158" w:rsidP="00A7379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tcPr>
          <w:p w14:paraId="03AFE740" w14:textId="5BA85F3D" w:rsidR="00664158" w:rsidRPr="00231950" w:rsidRDefault="00664158" w:rsidP="00A73798">
            <w:pPr>
              <w:autoSpaceDE w:val="0"/>
              <w:autoSpaceDN w:val="0"/>
              <w:adjustRightInd w:val="0"/>
              <w:spacing w:after="1"/>
              <w:rPr>
                <w:rFonts w:eastAsia="Times New Roman"/>
                <w:szCs w:val="20"/>
              </w:rPr>
            </w:pPr>
            <w:r w:rsidRPr="00DD1ED0">
              <w:rPr>
                <w:rFonts w:eastAsia="Times New Roman"/>
                <w:szCs w:val="20"/>
              </w:rPr>
              <w:t>De bron die is gebruikt voor</w:t>
            </w:r>
            <w:r w:rsidR="009351DE">
              <w:rPr>
                <w:rFonts w:eastAsia="Times New Roman"/>
                <w:szCs w:val="20"/>
              </w:rPr>
              <w:t xml:space="preserve"> de geometrie</w:t>
            </w:r>
            <w:r w:rsidRPr="00DD1ED0">
              <w:rPr>
                <w:rFonts w:eastAsia="Times New Roman"/>
                <w:szCs w:val="20"/>
              </w:rPr>
              <w:t xml:space="preserve">, dan wel de wijze van inwinning van de geometrie. </w:t>
            </w:r>
          </w:p>
        </w:tc>
      </w:tr>
      <w:tr w:rsidR="00664158" w:rsidRPr="00231950" w14:paraId="77BEB303" w14:textId="0855B12E" w:rsidTr="00B64EFA">
        <w:trPr>
          <w:tblCellSpacing w:w="0" w:type="dxa"/>
        </w:trPr>
        <w:tc>
          <w:tcPr>
            <w:tcW w:w="1500" w:type="pct"/>
            <w:tcMar>
              <w:top w:w="15" w:type="dxa"/>
              <w:left w:w="15" w:type="dxa"/>
              <w:bottom w:w="15" w:type="dxa"/>
              <w:right w:w="15" w:type="dxa"/>
            </w:tcMar>
            <w:hideMark/>
          </w:tcPr>
          <w:p w14:paraId="5F4376F4" w14:textId="44D4F670" w:rsidR="00664158" w:rsidRPr="00231950" w:rsidRDefault="00664158" w:rsidP="00A7379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tcPr>
          <w:p w14:paraId="3A3754D8" w14:textId="50FCABBF" w:rsidR="00664158" w:rsidRPr="00231950" w:rsidRDefault="00664158" w:rsidP="00A73798">
            <w:pPr>
              <w:rPr>
                <w:rFonts w:eastAsia="Times New Roman"/>
                <w:szCs w:val="20"/>
              </w:rPr>
            </w:pPr>
            <w:r>
              <w:rPr>
                <w:rFonts w:eastAsia="Times New Roman"/>
                <w:szCs w:val="20"/>
              </w:rPr>
              <w:t>Bron</w:t>
            </w:r>
            <w:r w:rsidRPr="00231950">
              <w:rPr>
                <w:rFonts w:eastAsia="Times New Roman"/>
                <w:szCs w:val="20"/>
              </w:rPr>
              <w:t xml:space="preserve"> (</w:t>
            </w:r>
            <w:proofErr w:type="spellStart"/>
            <w:r>
              <w:rPr>
                <w:rFonts w:eastAsia="Times New Roman"/>
                <w:szCs w:val="20"/>
              </w:rPr>
              <w:t>waardelijst</w:t>
            </w:r>
            <w:proofErr w:type="spellEnd"/>
            <w:r w:rsidRPr="00231950">
              <w:rPr>
                <w:rFonts w:eastAsia="Times New Roman"/>
                <w:szCs w:val="20"/>
              </w:rPr>
              <w:t>)</w:t>
            </w:r>
          </w:p>
        </w:tc>
      </w:tr>
      <w:tr w:rsidR="00664158" w:rsidRPr="00231950" w14:paraId="4CFC8626" w14:textId="33BF5901" w:rsidTr="00B64EFA">
        <w:trPr>
          <w:tblCellSpacing w:w="0" w:type="dxa"/>
        </w:trPr>
        <w:tc>
          <w:tcPr>
            <w:tcW w:w="1500" w:type="pct"/>
            <w:tcMar>
              <w:top w:w="15" w:type="dxa"/>
              <w:left w:w="15" w:type="dxa"/>
              <w:bottom w:w="15" w:type="dxa"/>
              <w:right w:w="15" w:type="dxa"/>
            </w:tcMar>
          </w:tcPr>
          <w:p w14:paraId="69E68468" w14:textId="3949A201" w:rsidR="00664158" w:rsidRPr="00231950" w:rsidRDefault="00664158" w:rsidP="00A7379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5281808F" w14:textId="71BAFCEF" w:rsidR="00D21FE2" w:rsidRDefault="00664158" w:rsidP="00A73798">
            <w:pPr>
              <w:autoSpaceDE w:val="0"/>
              <w:autoSpaceDN w:val="0"/>
              <w:adjustRightInd w:val="0"/>
              <w:spacing w:after="1"/>
              <w:rPr>
                <w:rFonts w:ascii="Calibri" w:eastAsia="Times New Roman" w:hAnsi="Calibri" w:cs="Calibri"/>
                <w:szCs w:val="20"/>
              </w:rPr>
            </w:pPr>
            <w:r w:rsidRPr="00BD28C4">
              <w:rPr>
                <w:rFonts w:ascii="Calibri" w:eastAsia="Times New Roman" w:hAnsi="Calibri" w:cs="Calibri"/>
                <w:szCs w:val="20"/>
              </w:rPr>
              <w:t xml:space="preserve">De bron geeft de herkomst aan van de geometrie, en geeft hiermee een </w:t>
            </w:r>
            <w:r>
              <w:rPr>
                <w:rFonts w:ascii="Calibri" w:eastAsia="Times New Roman" w:hAnsi="Calibri" w:cs="Calibri"/>
                <w:szCs w:val="20"/>
              </w:rPr>
              <w:t xml:space="preserve">nadere </w:t>
            </w:r>
            <w:r w:rsidRPr="00BD28C4">
              <w:rPr>
                <w:rFonts w:ascii="Calibri" w:eastAsia="Times New Roman" w:hAnsi="Calibri" w:cs="Calibri"/>
                <w:szCs w:val="20"/>
              </w:rPr>
              <w:t xml:space="preserve">duiding aan de wijze waarop de geometrie tot stand is gekomen en is vastgesteld. De geometrie kan zelf ingewonnen zijn, via een bepaalde methode van inwinning, zoals ingemeten of berekend (bijvoorbeeld een cirkel). De geometrie kan ook afkomstig zijn van een externe bron, </w:t>
            </w:r>
            <w:r>
              <w:rPr>
                <w:rFonts w:ascii="Calibri" w:eastAsia="Times New Roman" w:hAnsi="Calibri" w:cs="Calibri"/>
                <w:szCs w:val="20"/>
              </w:rPr>
              <w:t xml:space="preserve">zoals van een </w:t>
            </w:r>
            <w:r w:rsidRPr="00BD28C4">
              <w:rPr>
                <w:rFonts w:ascii="Calibri" w:eastAsia="Times New Roman" w:hAnsi="Calibri" w:cs="Calibri"/>
                <w:szCs w:val="20"/>
              </w:rPr>
              <w:t>basisregistratie</w:t>
            </w:r>
            <w:r>
              <w:rPr>
                <w:rFonts w:ascii="Calibri" w:eastAsia="Times New Roman" w:hAnsi="Calibri" w:cs="Calibri"/>
                <w:szCs w:val="20"/>
              </w:rPr>
              <w:t xml:space="preserve"> (met geometrie)</w:t>
            </w:r>
            <w:r w:rsidRPr="00BD28C4">
              <w:rPr>
                <w:rFonts w:ascii="Calibri" w:eastAsia="Times New Roman" w:hAnsi="Calibri" w:cs="Calibri"/>
                <w:szCs w:val="20"/>
              </w:rPr>
              <w:t>.</w:t>
            </w:r>
          </w:p>
          <w:p w14:paraId="003087BF" w14:textId="4D2DC2D8" w:rsidR="00664158" w:rsidRDefault="00664158" w:rsidP="00A73798">
            <w:pPr>
              <w:autoSpaceDE w:val="0"/>
              <w:autoSpaceDN w:val="0"/>
              <w:adjustRightInd w:val="0"/>
              <w:spacing w:after="1"/>
              <w:rPr>
                <w:rFonts w:ascii="Calibri" w:eastAsia="Times New Roman" w:hAnsi="Calibri" w:cs="Calibri"/>
                <w:szCs w:val="20"/>
              </w:rPr>
            </w:pPr>
          </w:p>
          <w:p w14:paraId="60D45638" w14:textId="24F81EA5" w:rsidR="00403BBF" w:rsidRPr="00231950" w:rsidRDefault="00664158" w:rsidP="00A74C0F">
            <w:pPr>
              <w:autoSpaceDE w:val="0"/>
              <w:autoSpaceDN w:val="0"/>
              <w:adjustRightInd w:val="0"/>
              <w:spacing w:after="1"/>
              <w:rPr>
                <w:rFonts w:eastAsia="Times New Roman"/>
                <w:szCs w:val="20"/>
              </w:rPr>
            </w:pPr>
            <w:r w:rsidRPr="00BD28C4">
              <w:rPr>
                <w:rFonts w:ascii="Calibri" w:eastAsia="Times New Roman" w:hAnsi="Calibri" w:cs="Calibri"/>
                <w:szCs w:val="20"/>
              </w:rPr>
              <w:t>De bron is met name van belang bij juridische kwesties</w:t>
            </w:r>
            <w:r>
              <w:rPr>
                <w:rFonts w:ascii="Calibri" w:eastAsia="Times New Roman" w:hAnsi="Calibri" w:cs="Calibri"/>
                <w:szCs w:val="20"/>
              </w:rPr>
              <w:t xml:space="preserve">, wanneer het van belang is om te weten </w:t>
            </w:r>
            <w:r w:rsidRPr="00BD28C4">
              <w:rPr>
                <w:rFonts w:ascii="Calibri" w:eastAsia="Times New Roman" w:hAnsi="Calibri" w:cs="Calibri"/>
                <w:szCs w:val="20"/>
              </w:rPr>
              <w:t xml:space="preserve">op basis van welke referentieondergrond is dit besluit genomen. </w:t>
            </w:r>
            <w:r w:rsidR="000B7DE6" w:rsidRPr="000B7DE6">
              <w:rPr>
                <w:rFonts w:ascii="Calibri" w:eastAsia="Times New Roman" w:hAnsi="Calibri" w:cs="Calibri"/>
                <w:szCs w:val="20"/>
              </w:rPr>
              <w:t>Bronnen zoals een basisregistratie (met geometrie) kennen zelf een bepaalde nauwkeurigheid. Deze nauwkeurigheid wordt dan bedoeld.</w:t>
            </w:r>
            <w:r w:rsidRPr="00BD28C4">
              <w:rPr>
                <w:rFonts w:ascii="Calibri" w:eastAsia="Times New Roman" w:hAnsi="Calibri" w:cs="Calibri"/>
                <w:szCs w:val="20"/>
              </w:rPr>
              <w:t xml:space="preserve"> </w:t>
            </w:r>
          </w:p>
        </w:tc>
      </w:tr>
    </w:tbl>
    <w:p w14:paraId="63B48558" w14:textId="0F19E121" w:rsidR="00664158" w:rsidRDefault="00664158" w:rsidP="0039795D">
      <w:pPr>
        <w:pStyle w:val="Kop3"/>
        <w:rPr>
          <w:rFonts w:eastAsia="Times New Roman"/>
        </w:rPr>
      </w:pPr>
      <w:bookmarkStart w:id="114" w:name="_Toc92286636"/>
      <w:r w:rsidRPr="00231950">
        <w:rPr>
          <w:rFonts w:eastAsia="Times New Roman"/>
        </w:rPr>
        <w:t xml:space="preserve">Objecttype </w:t>
      </w:r>
      <w:r w:rsidR="00951860">
        <w:rPr>
          <w:rFonts w:eastAsia="Times New Roman"/>
        </w:rPr>
        <w:t>Gebiedengroep</w:t>
      </w:r>
      <w:bookmarkEnd w:id="114"/>
    </w:p>
    <w:p w14:paraId="26E20A21" w14:textId="2D864008" w:rsidR="00D21FE2" w:rsidRPr="007553DB" w:rsidRDefault="00664158" w:rsidP="00664158">
      <w:pPr>
        <w:rPr>
          <w:rFonts w:eastAsia="Times New Roman"/>
          <w:szCs w:val="20"/>
        </w:rPr>
      </w:pPr>
      <w:r>
        <w:rPr>
          <w:rFonts w:eastAsia="Times New Roman"/>
          <w:szCs w:val="20"/>
        </w:rPr>
        <w:t xml:space="preserve">Een </w:t>
      </w:r>
      <w:r w:rsidR="00951860">
        <w:rPr>
          <w:rFonts w:eastAsia="Times New Roman"/>
          <w:szCs w:val="20"/>
        </w:rPr>
        <w:t>Gebiedengroep</w:t>
      </w:r>
      <w:r w:rsidR="00951860" w:rsidRPr="007553DB">
        <w:rPr>
          <w:rFonts w:eastAsia="Times New Roman"/>
          <w:szCs w:val="20"/>
        </w:rPr>
        <w:t xml:space="preserve"> </w:t>
      </w:r>
      <w:r w:rsidRPr="007553DB">
        <w:rPr>
          <w:rFonts w:eastAsia="Times New Roman"/>
          <w:szCs w:val="20"/>
        </w:rPr>
        <w:t>heeft alle eigenschappen van een Locatie, aangevuld met de volgende:</w:t>
      </w:r>
    </w:p>
    <w:p w14:paraId="1B014795" w14:textId="48AB6D14" w:rsidR="00664158" w:rsidRPr="00231950" w:rsidRDefault="00664158" w:rsidP="00EF3FC9">
      <w:pPr>
        <w:pStyle w:val="Kop4"/>
      </w:pPr>
      <w:r w:rsidRPr="00231950">
        <w:lastRenderedPageBreak/>
        <w:t>Relatiesoort omvat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64158" w:rsidRPr="00231950" w14:paraId="4BFC2462" w14:textId="77777777" w:rsidTr="00B64EFA">
        <w:trPr>
          <w:tblCellSpacing w:w="0" w:type="dxa"/>
        </w:trPr>
        <w:tc>
          <w:tcPr>
            <w:tcW w:w="1500" w:type="pct"/>
            <w:tcMar>
              <w:top w:w="15" w:type="dxa"/>
              <w:left w:w="15" w:type="dxa"/>
              <w:bottom w:w="15" w:type="dxa"/>
              <w:right w:w="15" w:type="dxa"/>
            </w:tcMar>
            <w:hideMark/>
          </w:tcPr>
          <w:p w14:paraId="1B23CF4F" w14:textId="77777777" w:rsidR="00664158" w:rsidRPr="00231950" w:rsidRDefault="00664158" w:rsidP="00A7379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7D4DBAC" w14:textId="1CD061EF" w:rsidR="00664158" w:rsidRPr="00231950" w:rsidRDefault="00A74C0F" w:rsidP="00A73798">
            <w:pPr>
              <w:rPr>
                <w:rFonts w:eastAsia="Times New Roman"/>
                <w:szCs w:val="20"/>
              </w:rPr>
            </w:pPr>
            <w:r w:rsidRPr="00231950">
              <w:rPr>
                <w:rFonts w:eastAsia="Times New Roman"/>
                <w:szCs w:val="20"/>
              </w:rPr>
              <w:t>O</w:t>
            </w:r>
            <w:r w:rsidR="00664158" w:rsidRPr="00231950">
              <w:rPr>
                <w:rFonts w:eastAsia="Times New Roman"/>
                <w:szCs w:val="20"/>
              </w:rPr>
              <w:t>mvat</w:t>
            </w:r>
          </w:p>
        </w:tc>
      </w:tr>
      <w:tr w:rsidR="00664158" w:rsidRPr="00231950" w14:paraId="5AF6429E" w14:textId="77777777" w:rsidTr="00B64EFA">
        <w:trPr>
          <w:tblCellSpacing w:w="0" w:type="dxa"/>
        </w:trPr>
        <w:tc>
          <w:tcPr>
            <w:tcW w:w="1500" w:type="pct"/>
            <w:tcMar>
              <w:top w:w="15" w:type="dxa"/>
              <w:left w:w="15" w:type="dxa"/>
              <w:bottom w:w="15" w:type="dxa"/>
              <w:right w:w="15" w:type="dxa"/>
            </w:tcMar>
            <w:hideMark/>
          </w:tcPr>
          <w:p w14:paraId="230CA7B5" w14:textId="77777777" w:rsidR="00664158" w:rsidRPr="00231950" w:rsidRDefault="00664158" w:rsidP="00A7379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78A9801" w14:textId="3220BD39" w:rsidR="00664158" w:rsidRPr="00231950" w:rsidRDefault="00C51E98" w:rsidP="00A73798">
            <w:pPr>
              <w:rPr>
                <w:rFonts w:eastAsia="Times New Roman"/>
                <w:szCs w:val="20"/>
              </w:rPr>
            </w:pPr>
            <w:r>
              <w:rPr>
                <w:rFonts w:eastAsia="Times New Roman"/>
                <w:szCs w:val="20"/>
              </w:rPr>
              <w:t xml:space="preserve">De </w:t>
            </w:r>
            <w:r w:rsidR="00664158">
              <w:rPr>
                <w:rFonts w:eastAsia="Times New Roman"/>
                <w:szCs w:val="20"/>
              </w:rPr>
              <w:t>gebieden</w:t>
            </w:r>
            <w:r>
              <w:rPr>
                <w:rFonts w:eastAsia="Times New Roman"/>
                <w:szCs w:val="20"/>
              </w:rPr>
              <w:t xml:space="preserve"> in een gebiedengroep</w:t>
            </w:r>
            <w:r w:rsidR="00664158">
              <w:rPr>
                <w:rFonts w:eastAsia="Times New Roman"/>
                <w:szCs w:val="20"/>
              </w:rPr>
              <w:t xml:space="preserve">. </w:t>
            </w:r>
          </w:p>
        </w:tc>
      </w:tr>
      <w:tr w:rsidR="00664158" w:rsidRPr="00231950" w14:paraId="063080CE" w14:textId="77777777" w:rsidTr="00B64EFA">
        <w:trPr>
          <w:tblCellSpacing w:w="0" w:type="dxa"/>
        </w:trPr>
        <w:tc>
          <w:tcPr>
            <w:tcW w:w="1500" w:type="pct"/>
            <w:tcMar>
              <w:top w:w="15" w:type="dxa"/>
              <w:left w:w="15" w:type="dxa"/>
              <w:bottom w:w="15" w:type="dxa"/>
              <w:right w:w="15" w:type="dxa"/>
            </w:tcMar>
            <w:hideMark/>
          </w:tcPr>
          <w:p w14:paraId="34668296" w14:textId="03A1EFF4" w:rsidR="00664158" w:rsidRPr="00231950" w:rsidRDefault="00664158" w:rsidP="00A73798">
            <w:pPr>
              <w:rPr>
                <w:rFonts w:eastAsia="Times New Roman"/>
                <w:szCs w:val="20"/>
              </w:rPr>
            </w:pPr>
            <w:r w:rsidRPr="00231950">
              <w:rPr>
                <w:rFonts w:eastAsia="Times New Roman"/>
                <w:b/>
                <w:bCs/>
                <w:szCs w:val="20"/>
              </w:rPr>
              <w:t>Gerelateerd ob</w:t>
            </w:r>
            <w:r w:rsidR="00A74C0F">
              <w:rPr>
                <w:rFonts w:eastAsia="Times New Roman"/>
                <w:b/>
                <w:bCs/>
                <w:szCs w:val="20"/>
              </w:rPr>
              <w:t>j</w:t>
            </w:r>
            <w:r w:rsidRPr="00231950">
              <w:rPr>
                <w:rFonts w:eastAsia="Times New Roman"/>
                <w:b/>
                <w:bCs/>
                <w:szCs w:val="20"/>
              </w:rPr>
              <w:t>ecttype</w:t>
            </w:r>
          </w:p>
        </w:tc>
        <w:tc>
          <w:tcPr>
            <w:tcW w:w="3500" w:type="pct"/>
            <w:tcMar>
              <w:top w:w="15" w:type="dxa"/>
              <w:left w:w="15" w:type="dxa"/>
              <w:bottom w:w="15" w:type="dxa"/>
              <w:right w:w="15" w:type="dxa"/>
            </w:tcMar>
            <w:hideMark/>
          </w:tcPr>
          <w:p w14:paraId="5BAC9081" w14:textId="05439E25" w:rsidR="00664158" w:rsidRPr="00231950" w:rsidRDefault="00664158" w:rsidP="00A73798">
            <w:pPr>
              <w:rPr>
                <w:rFonts w:eastAsia="Times New Roman"/>
                <w:szCs w:val="20"/>
              </w:rPr>
            </w:pPr>
            <w:r w:rsidRPr="00820B61">
              <w:rPr>
                <w:rFonts w:eastAsia="Times New Roman"/>
                <w:szCs w:val="20"/>
              </w:rPr>
              <w:t>Gebied</w:t>
            </w:r>
            <w:r w:rsidRPr="00231950">
              <w:rPr>
                <w:rFonts w:eastAsia="Times New Roman"/>
                <w:szCs w:val="20"/>
              </w:rPr>
              <w:t xml:space="preserve"> </w:t>
            </w:r>
          </w:p>
        </w:tc>
      </w:tr>
      <w:tr w:rsidR="00664158" w:rsidRPr="00231950" w14:paraId="12D11ACC" w14:textId="77777777" w:rsidTr="00B64EFA">
        <w:trPr>
          <w:tblCellSpacing w:w="0" w:type="dxa"/>
        </w:trPr>
        <w:tc>
          <w:tcPr>
            <w:tcW w:w="1500" w:type="pct"/>
            <w:tcMar>
              <w:top w:w="15" w:type="dxa"/>
              <w:left w:w="15" w:type="dxa"/>
              <w:bottom w:w="15" w:type="dxa"/>
              <w:right w:w="15" w:type="dxa"/>
            </w:tcMar>
          </w:tcPr>
          <w:p w14:paraId="0DCA0D72" w14:textId="77777777" w:rsidR="00664158" w:rsidRPr="00231950" w:rsidRDefault="00664158" w:rsidP="00A7379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1B728125" w14:textId="64BF9C0E" w:rsidR="00664158" w:rsidRPr="00231950" w:rsidRDefault="00664158" w:rsidP="0008094B">
            <w:pPr>
              <w:rPr>
                <w:rStyle w:val="Hyperlink"/>
                <w:rFonts w:eastAsia="Times New Roman"/>
                <w:szCs w:val="20"/>
              </w:rPr>
            </w:pPr>
            <w:r w:rsidRPr="00231950">
              <w:rPr>
                <w:rFonts w:eastAsia="Times New Roman"/>
                <w:szCs w:val="20"/>
              </w:rPr>
              <w:t xml:space="preserve">Een </w:t>
            </w:r>
            <w:r w:rsidR="00951860">
              <w:rPr>
                <w:rFonts w:eastAsia="Times New Roman"/>
                <w:szCs w:val="20"/>
              </w:rPr>
              <w:t>Gebiedengroep</w:t>
            </w:r>
            <w:r w:rsidR="00951860" w:rsidRPr="00231950">
              <w:rPr>
                <w:rFonts w:eastAsia="Times New Roman"/>
                <w:szCs w:val="20"/>
              </w:rPr>
              <w:t xml:space="preserve"> </w:t>
            </w:r>
            <w:r w:rsidRPr="00231950">
              <w:rPr>
                <w:rFonts w:eastAsia="Times New Roman"/>
                <w:szCs w:val="20"/>
              </w:rPr>
              <w:t>omvat Gebieden</w:t>
            </w:r>
            <w:r>
              <w:rPr>
                <w:rFonts w:eastAsia="Times New Roman"/>
                <w:szCs w:val="20"/>
              </w:rPr>
              <w:t xml:space="preserve">, en </w:t>
            </w:r>
            <w:r w:rsidR="0008094B">
              <w:rPr>
                <w:rFonts w:eastAsia="Times New Roman"/>
                <w:szCs w:val="20"/>
              </w:rPr>
              <w:t xml:space="preserve">kan </w:t>
            </w:r>
            <w:r>
              <w:rPr>
                <w:rFonts w:eastAsia="Times New Roman"/>
                <w:szCs w:val="20"/>
              </w:rPr>
              <w:t xml:space="preserve">geen </w:t>
            </w:r>
            <w:r w:rsidR="00951860">
              <w:rPr>
                <w:rFonts w:eastAsia="Times New Roman"/>
                <w:szCs w:val="20"/>
              </w:rPr>
              <w:t xml:space="preserve">Gebiedengroep </w:t>
            </w:r>
            <w:r w:rsidR="0008094B">
              <w:rPr>
                <w:rFonts w:eastAsia="Times New Roman"/>
                <w:szCs w:val="20"/>
              </w:rPr>
              <w:t>omvatten</w:t>
            </w:r>
            <w:r w:rsidRPr="00231950">
              <w:rPr>
                <w:rFonts w:eastAsia="Times New Roman"/>
                <w:szCs w:val="20"/>
              </w:rPr>
              <w:t xml:space="preserve">. </w:t>
            </w:r>
          </w:p>
        </w:tc>
      </w:tr>
      <w:tr w:rsidR="006A5BCC" w:rsidRPr="00231950" w14:paraId="27BE01FE" w14:textId="77777777" w:rsidTr="00B64EFA">
        <w:trPr>
          <w:tblCellSpacing w:w="0" w:type="dxa"/>
        </w:trPr>
        <w:tc>
          <w:tcPr>
            <w:tcW w:w="1500" w:type="pct"/>
            <w:tcMar>
              <w:top w:w="15" w:type="dxa"/>
              <w:left w:w="15" w:type="dxa"/>
              <w:bottom w:w="15" w:type="dxa"/>
              <w:right w:w="15" w:type="dxa"/>
            </w:tcMar>
          </w:tcPr>
          <w:p w14:paraId="4A86D4A0" w14:textId="76E16A83" w:rsidR="006A5BCC" w:rsidRPr="00231950" w:rsidRDefault="006A5BCC" w:rsidP="00A73798">
            <w:pPr>
              <w:rPr>
                <w:rFonts w:eastAsia="Times New Roman"/>
                <w:b/>
                <w:bCs/>
                <w:szCs w:val="20"/>
              </w:rPr>
            </w:pPr>
            <w:r>
              <w:rPr>
                <w:rFonts w:eastAsia="Times New Roman"/>
                <w:b/>
                <w:bCs/>
                <w:szCs w:val="20"/>
              </w:rPr>
              <w:t>Relatie rol</w:t>
            </w:r>
          </w:p>
        </w:tc>
        <w:tc>
          <w:tcPr>
            <w:tcW w:w="3500" w:type="pct"/>
            <w:tcMar>
              <w:top w:w="15" w:type="dxa"/>
              <w:left w:w="15" w:type="dxa"/>
              <w:bottom w:w="15" w:type="dxa"/>
              <w:right w:w="15" w:type="dxa"/>
            </w:tcMar>
          </w:tcPr>
          <w:p w14:paraId="3197CDC6" w14:textId="07528416" w:rsidR="006A5BCC" w:rsidRPr="00231950" w:rsidRDefault="00A74C0F" w:rsidP="0008094B">
            <w:pPr>
              <w:rPr>
                <w:rFonts w:eastAsia="Times New Roman"/>
                <w:szCs w:val="20"/>
              </w:rPr>
            </w:pPr>
            <w:r>
              <w:rPr>
                <w:rFonts w:eastAsia="Times New Roman"/>
                <w:szCs w:val="20"/>
              </w:rPr>
              <w:t>G</w:t>
            </w:r>
            <w:r w:rsidR="00F85A09">
              <w:rPr>
                <w:rFonts w:eastAsia="Times New Roman"/>
                <w:szCs w:val="20"/>
              </w:rPr>
              <w:t>roepselement</w:t>
            </w:r>
          </w:p>
        </w:tc>
      </w:tr>
    </w:tbl>
    <w:p w14:paraId="14568E49" w14:textId="293AE9D4" w:rsidR="00B669DE" w:rsidRDefault="00B669DE" w:rsidP="0039795D">
      <w:pPr>
        <w:pStyle w:val="Kop3"/>
        <w:rPr>
          <w:rFonts w:eastAsia="Times New Roman"/>
        </w:rPr>
      </w:pPr>
      <w:bookmarkStart w:id="115" w:name="detail_class_RegelsOpLocatie_LocatieGroe"/>
      <w:bookmarkStart w:id="116" w:name="detail_class_RegelsOpLocatie_Norm"/>
      <w:bookmarkStart w:id="117" w:name="_Toc92286637"/>
      <w:bookmarkEnd w:id="115"/>
      <w:bookmarkEnd w:id="116"/>
      <w:r w:rsidRPr="00231950">
        <w:rPr>
          <w:rFonts w:eastAsia="Times New Roman"/>
        </w:rPr>
        <w:t xml:space="preserve">Objecttype </w:t>
      </w:r>
      <w:r>
        <w:rPr>
          <w:rFonts w:eastAsia="Times New Roman"/>
        </w:rPr>
        <w:t>Punt</w:t>
      </w:r>
      <w:bookmarkEnd w:id="117"/>
    </w:p>
    <w:p w14:paraId="2FB3BAF5" w14:textId="12533944" w:rsidR="00D21FE2" w:rsidRPr="007553DB" w:rsidRDefault="00B669DE" w:rsidP="00B669DE">
      <w:pPr>
        <w:rPr>
          <w:rFonts w:eastAsia="Times New Roman"/>
          <w:szCs w:val="20"/>
        </w:rPr>
      </w:pPr>
      <w:r w:rsidRPr="007553DB">
        <w:rPr>
          <w:rFonts w:eastAsia="Times New Roman"/>
          <w:szCs w:val="20"/>
        </w:rPr>
        <w:t xml:space="preserve">Een </w:t>
      </w:r>
      <w:r>
        <w:rPr>
          <w:rFonts w:eastAsia="Times New Roman"/>
          <w:szCs w:val="20"/>
        </w:rPr>
        <w:t>Punt</w:t>
      </w:r>
      <w:r w:rsidRPr="007553DB">
        <w:rPr>
          <w:rFonts w:eastAsia="Times New Roman"/>
          <w:szCs w:val="20"/>
        </w:rPr>
        <w:t xml:space="preserve"> heeft alle eigenschappen van een Locatie, aangevuld met de volgende:</w:t>
      </w:r>
    </w:p>
    <w:p w14:paraId="48A97C12" w14:textId="1D181F19" w:rsidR="00B669DE" w:rsidRPr="00231950" w:rsidRDefault="00B669DE" w:rsidP="00EF3FC9">
      <w:pPr>
        <w:pStyle w:val="Kop4"/>
      </w:pPr>
      <w:r w:rsidRPr="00231950">
        <w:t>Attribuutsoort geometrie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669DE" w:rsidRPr="00231950" w14:paraId="38DE76B7" w14:textId="77777777" w:rsidTr="00B64EFA">
        <w:trPr>
          <w:tblCellSpacing w:w="0" w:type="dxa"/>
        </w:trPr>
        <w:tc>
          <w:tcPr>
            <w:tcW w:w="1500" w:type="pct"/>
            <w:tcMar>
              <w:top w:w="15" w:type="dxa"/>
              <w:left w:w="15" w:type="dxa"/>
              <w:bottom w:w="15" w:type="dxa"/>
              <w:right w:w="15" w:type="dxa"/>
            </w:tcMar>
            <w:hideMark/>
          </w:tcPr>
          <w:p w14:paraId="2909A6FE" w14:textId="77777777" w:rsidR="00B669DE" w:rsidRPr="00231950" w:rsidRDefault="00B669DE" w:rsidP="00FE054A">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25819B0" w14:textId="77777777" w:rsidR="00B669DE" w:rsidRPr="00231950" w:rsidRDefault="00B669DE" w:rsidP="00FE054A">
            <w:pPr>
              <w:rPr>
                <w:rFonts w:eastAsia="Times New Roman"/>
                <w:szCs w:val="20"/>
              </w:rPr>
            </w:pPr>
            <w:r w:rsidRPr="00231950">
              <w:rPr>
                <w:rFonts w:eastAsia="Times New Roman"/>
                <w:szCs w:val="20"/>
              </w:rPr>
              <w:t>geometrie</w:t>
            </w:r>
          </w:p>
        </w:tc>
      </w:tr>
      <w:tr w:rsidR="00B669DE" w:rsidRPr="00231950" w14:paraId="3FF83990" w14:textId="77777777" w:rsidTr="00B64EFA">
        <w:trPr>
          <w:tblCellSpacing w:w="0" w:type="dxa"/>
        </w:trPr>
        <w:tc>
          <w:tcPr>
            <w:tcW w:w="1500" w:type="pct"/>
            <w:tcMar>
              <w:top w:w="15" w:type="dxa"/>
              <w:left w:w="15" w:type="dxa"/>
              <w:bottom w:w="15" w:type="dxa"/>
              <w:right w:w="15" w:type="dxa"/>
            </w:tcMar>
            <w:hideMark/>
          </w:tcPr>
          <w:p w14:paraId="497D1509" w14:textId="77777777" w:rsidR="00B669DE" w:rsidRPr="00231950" w:rsidRDefault="00B669DE" w:rsidP="00FE054A">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5E9CC9D8" w14:textId="2D07F964" w:rsidR="00B669DE" w:rsidRPr="00C51E98" w:rsidRDefault="00C51E98" w:rsidP="00C51E98">
            <w:pPr>
              <w:rPr>
                <w:rFonts w:eastAsia="Times New Roman"/>
                <w:szCs w:val="20"/>
              </w:rPr>
            </w:pPr>
            <w:r w:rsidRPr="000D121B">
              <w:rPr>
                <w:szCs w:val="20"/>
              </w:rPr>
              <w:t>De geometrische bepaling van de punt door middel van coördinaten.</w:t>
            </w:r>
          </w:p>
        </w:tc>
      </w:tr>
    </w:tbl>
    <w:p w14:paraId="78BEDB6E" w14:textId="77777777" w:rsidR="00CF33D9" w:rsidRPr="00231950" w:rsidRDefault="00CF33D9" w:rsidP="00EF3FC9">
      <w:pPr>
        <w:pStyle w:val="Kop4"/>
      </w:pPr>
      <w:r w:rsidRPr="00231950">
        <w:t xml:space="preserve">Attribuutsoort </w:t>
      </w:r>
      <w:r>
        <w:t>hoogte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F33D9" w:rsidRPr="00231950" w14:paraId="5FF85B0B" w14:textId="77777777" w:rsidTr="00B64EFA">
        <w:trPr>
          <w:tblCellSpacing w:w="0" w:type="dxa"/>
        </w:trPr>
        <w:tc>
          <w:tcPr>
            <w:tcW w:w="1500" w:type="pct"/>
            <w:tcMar>
              <w:top w:w="15" w:type="dxa"/>
              <w:left w:w="15" w:type="dxa"/>
              <w:bottom w:w="15" w:type="dxa"/>
              <w:right w:w="15" w:type="dxa"/>
            </w:tcMar>
            <w:hideMark/>
          </w:tcPr>
          <w:p w14:paraId="4CF4FBF4" w14:textId="77777777" w:rsidR="00CF33D9" w:rsidRPr="00231950" w:rsidRDefault="00CF33D9" w:rsidP="00FE054A">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6D72962E" w14:textId="77777777" w:rsidR="00CF33D9" w:rsidRPr="00231950" w:rsidRDefault="00CF33D9" w:rsidP="00FE054A">
            <w:pPr>
              <w:rPr>
                <w:rFonts w:eastAsia="Times New Roman"/>
                <w:szCs w:val="20"/>
              </w:rPr>
            </w:pPr>
            <w:r>
              <w:rPr>
                <w:rFonts w:eastAsia="Times New Roman"/>
                <w:szCs w:val="20"/>
              </w:rPr>
              <w:t>hoogte</w:t>
            </w:r>
          </w:p>
        </w:tc>
      </w:tr>
      <w:tr w:rsidR="00CF33D9" w:rsidRPr="00231950" w14:paraId="446BE8A9" w14:textId="77777777" w:rsidTr="00B64EFA">
        <w:trPr>
          <w:tblCellSpacing w:w="0" w:type="dxa"/>
        </w:trPr>
        <w:tc>
          <w:tcPr>
            <w:tcW w:w="1500" w:type="pct"/>
            <w:tcMar>
              <w:top w:w="15" w:type="dxa"/>
              <w:left w:w="15" w:type="dxa"/>
              <w:bottom w:w="15" w:type="dxa"/>
              <w:right w:w="15" w:type="dxa"/>
            </w:tcMar>
            <w:hideMark/>
          </w:tcPr>
          <w:p w14:paraId="55C9AA68" w14:textId="77777777" w:rsidR="00CF33D9" w:rsidRPr="00231950" w:rsidRDefault="00CF33D9" w:rsidP="00FE054A">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49B49D3" w14:textId="3E4D35A5" w:rsidR="00CF33D9" w:rsidRPr="00231950" w:rsidRDefault="00CF33D9" w:rsidP="00FE054A">
            <w:pPr>
              <w:rPr>
                <w:rFonts w:eastAsia="Times New Roman"/>
                <w:szCs w:val="20"/>
              </w:rPr>
            </w:pPr>
            <w:r>
              <w:rPr>
                <w:rFonts w:eastAsia="Times New Roman"/>
                <w:szCs w:val="20"/>
              </w:rPr>
              <w:t>Zie Gebied.</w:t>
            </w:r>
            <w:r w:rsidR="00587F5A">
              <w:rPr>
                <w:rFonts w:eastAsia="Times New Roman"/>
                <w:szCs w:val="20"/>
              </w:rPr>
              <w:t xml:space="preserve"> </w:t>
            </w:r>
          </w:p>
        </w:tc>
      </w:tr>
    </w:tbl>
    <w:p w14:paraId="2353050B" w14:textId="2EFFD3DB" w:rsidR="00CF33D9" w:rsidRDefault="00CF33D9" w:rsidP="0039795D">
      <w:pPr>
        <w:pStyle w:val="Kop3"/>
        <w:rPr>
          <w:rFonts w:eastAsia="Times New Roman"/>
        </w:rPr>
      </w:pPr>
      <w:bookmarkStart w:id="118" w:name="_Toc92286638"/>
      <w:r w:rsidRPr="00231950">
        <w:rPr>
          <w:rFonts w:eastAsia="Times New Roman"/>
        </w:rPr>
        <w:t xml:space="preserve">Objecttype </w:t>
      </w:r>
      <w:r>
        <w:rPr>
          <w:rFonts w:eastAsia="Times New Roman"/>
        </w:rPr>
        <w:t>Puntengroep</w:t>
      </w:r>
      <w:bookmarkEnd w:id="118"/>
    </w:p>
    <w:p w14:paraId="52A39897" w14:textId="1DC8AEB0" w:rsidR="00D21FE2" w:rsidRPr="007553DB" w:rsidRDefault="00CF33D9" w:rsidP="00CF33D9">
      <w:pPr>
        <w:rPr>
          <w:rFonts w:eastAsia="Times New Roman"/>
          <w:szCs w:val="20"/>
        </w:rPr>
      </w:pPr>
      <w:r>
        <w:rPr>
          <w:rFonts w:eastAsia="Times New Roman"/>
          <w:szCs w:val="20"/>
        </w:rPr>
        <w:t>Een Puntengroep</w:t>
      </w:r>
      <w:r w:rsidRPr="007553DB">
        <w:rPr>
          <w:rFonts w:eastAsia="Times New Roman"/>
          <w:szCs w:val="20"/>
        </w:rPr>
        <w:t xml:space="preserve"> heeft alle eigenschappen van een Locatie, aangevuld met de volgende:</w:t>
      </w:r>
    </w:p>
    <w:p w14:paraId="54486029" w14:textId="6921C5B9" w:rsidR="00CF33D9" w:rsidRPr="00231950" w:rsidRDefault="00CF33D9" w:rsidP="00EF3FC9">
      <w:pPr>
        <w:pStyle w:val="Kop4"/>
      </w:pPr>
      <w:r w:rsidRPr="00231950">
        <w:t>Relatiesoort omvat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F33D9" w:rsidRPr="00231950" w14:paraId="1E7E51E3" w14:textId="77777777" w:rsidTr="00B64EFA">
        <w:trPr>
          <w:tblCellSpacing w:w="0" w:type="dxa"/>
        </w:trPr>
        <w:tc>
          <w:tcPr>
            <w:tcW w:w="1500" w:type="pct"/>
            <w:tcMar>
              <w:top w:w="15" w:type="dxa"/>
              <w:left w:w="15" w:type="dxa"/>
              <w:bottom w:w="15" w:type="dxa"/>
              <w:right w:w="15" w:type="dxa"/>
            </w:tcMar>
            <w:hideMark/>
          </w:tcPr>
          <w:p w14:paraId="779DE4BA" w14:textId="77777777" w:rsidR="00CF33D9" w:rsidRPr="00231950" w:rsidRDefault="00CF33D9" w:rsidP="00FE054A">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F5C999E" w14:textId="77777777" w:rsidR="00CF33D9" w:rsidRPr="00231950" w:rsidRDefault="00CF33D9" w:rsidP="00FE054A">
            <w:pPr>
              <w:rPr>
                <w:rFonts w:eastAsia="Times New Roman"/>
                <w:szCs w:val="20"/>
              </w:rPr>
            </w:pPr>
            <w:r w:rsidRPr="00231950">
              <w:rPr>
                <w:rFonts w:eastAsia="Times New Roman"/>
                <w:szCs w:val="20"/>
              </w:rPr>
              <w:t>omvat</w:t>
            </w:r>
          </w:p>
        </w:tc>
      </w:tr>
      <w:tr w:rsidR="00CF33D9" w:rsidRPr="00231950" w14:paraId="3EB12C03" w14:textId="77777777" w:rsidTr="00B64EFA">
        <w:trPr>
          <w:tblCellSpacing w:w="0" w:type="dxa"/>
        </w:trPr>
        <w:tc>
          <w:tcPr>
            <w:tcW w:w="1500" w:type="pct"/>
            <w:tcMar>
              <w:top w:w="15" w:type="dxa"/>
              <w:left w:w="15" w:type="dxa"/>
              <w:bottom w:w="15" w:type="dxa"/>
              <w:right w:w="15" w:type="dxa"/>
            </w:tcMar>
            <w:hideMark/>
          </w:tcPr>
          <w:p w14:paraId="6F18454F" w14:textId="77777777" w:rsidR="00CF33D9" w:rsidRPr="00231950" w:rsidRDefault="00CF33D9" w:rsidP="00FE054A">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127CB5B" w14:textId="25F74852" w:rsidR="00CF33D9" w:rsidRPr="00231950" w:rsidRDefault="00C51E98" w:rsidP="00FE054A">
            <w:pPr>
              <w:rPr>
                <w:rFonts w:eastAsia="Times New Roman"/>
                <w:szCs w:val="20"/>
              </w:rPr>
            </w:pPr>
            <w:r>
              <w:rPr>
                <w:rFonts w:eastAsia="Times New Roman"/>
                <w:szCs w:val="20"/>
              </w:rPr>
              <w:t>De punten in een puntengroep.</w:t>
            </w:r>
            <w:r w:rsidR="00CF33D9">
              <w:rPr>
                <w:rFonts w:eastAsia="Times New Roman"/>
                <w:szCs w:val="20"/>
              </w:rPr>
              <w:t xml:space="preserve"> </w:t>
            </w:r>
          </w:p>
        </w:tc>
      </w:tr>
      <w:tr w:rsidR="009644C3" w:rsidRPr="00231950" w14:paraId="05E2383C" w14:textId="77777777" w:rsidTr="00B64EFA">
        <w:trPr>
          <w:tblCellSpacing w:w="0" w:type="dxa"/>
        </w:trPr>
        <w:tc>
          <w:tcPr>
            <w:tcW w:w="1500" w:type="pct"/>
            <w:tcMar>
              <w:top w:w="15" w:type="dxa"/>
              <w:left w:w="15" w:type="dxa"/>
              <w:bottom w:w="15" w:type="dxa"/>
              <w:right w:w="15" w:type="dxa"/>
            </w:tcMar>
          </w:tcPr>
          <w:p w14:paraId="1038EAC2" w14:textId="5539FF9E" w:rsidR="009644C3" w:rsidRPr="00231950" w:rsidRDefault="009644C3" w:rsidP="009644C3">
            <w:pPr>
              <w:rPr>
                <w:rFonts w:eastAsia="Times New Roman"/>
                <w:b/>
                <w:bCs/>
                <w:szCs w:val="20"/>
              </w:rPr>
            </w:pPr>
            <w:r>
              <w:rPr>
                <w:rFonts w:eastAsia="Times New Roman"/>
                <w:b/>
                <w:bCs/>
                <w:szCs w:val="20"/>
              </w:rPr>
              <w:t>Formaat</w:t>
            </w:r>
          </w:p>
        </w:tc>
        <w:tc>
          <w:tcPr>
            <w:tcW w:w="3500" w:type="pct"/>
            <w:tcMar>
              <w:top w:w="15" w:type="dxa"/>
              <w:left w:w="15" w:type="dxa"/>
              <w:bottom w:w="15" w:type="dxa"/>
              <w:right w:w="15" w:type="dxa"/>
            </w:tcMar>
          </w:tcPr>
          <w:p w14:paraId="7292D42A" w14:textId="166D995F" w:rsidR="009644C3" w:rsidRDefault="009644C3" w:rsidP="009644C3">
            <w:pPr>
              <w:rPr>
                <w:rFonts w:eastAsia="Times New Roman"/>
                <w:szCs w:val="20"/>
              </w:rPr>
            </w:pPr>
            <w:proofErr w:type="spellStart"/>
            <w:r>
              <w:rPr>
                <w:rFonts w:eastAsia="Times New Roman"/>
                <w:szCs w:val="20"/>
              </w:rPr>
              <w:t>GM_Point</w:t>
            </w:r>
            <w:proofErr w:type="spellEnd"/>
          </w:p>
        </w:tc>
      </w:tr>
    </w:tbl>
    <w:p w14:paraId="749F41AE" w14:textId="1F67EB21" w:rsidR="00634DFB" w:rsidRDefault="00634DFB" w:rsidP="0039795D">
      <w:pPr>
        <w:pStyle w:val="Kop3"/>
        <w:rPr>
          <w:rFonts w:eastAsia="Times New Roman"/>
        </w:rPr>
      </w:pPr>
      <w:bookmarkStart w:id="119" w:name="_Toc92286639"/>
      <w:r w:rsidRPr="00231950">
        <w:rPr>
          <w:rFonts w:eastAsia="Times New Roman"/>
        </w:rPr>
        <w:t xml:space="preserve">Objecttype </w:t>
      </w:r>
      <w:r>
        <w:rPr>
          <w:rFonts w:eastAsia="Times New Roman"/>
        </w:rPr>
        <w:t>Lijn</w:t>
      </w:r>
      <w:bookmarkEnd w:id="119"/>
    </w:p>
    <w:p w14:paraId="76927FE4" w14:textId="36E24644" w:rsidR="00D21FE2" w:rsidRPr="007553DB" w:rsidRDefault="00CF33D9" w:rsidP="00CF33D9">
      <w:pPr>
        <w:rPr>
          <w:rFonts w:eastAsia="Times New Roman"/>
          <w:szCs w:val="20"/>
        </w:rPr>
      </w:pPr>
      <w:r w:rsidRPr="007553DB">
        <w:rPr>
          <w:rFonts w:eastAsia="Times New Roman"/>
          <w:szCs w:val="20"/>
        </w:rPr>
        <w:t xml:space="preserve">Een </w:t>
      </w:r>
      <w:r>
        <w:rPr>
          <w:rFonts w:eastAsia="Times New Roman"/>
          <w:szCs w:val="20"/>
        </w:rPr>
        <w:t>Lijn</w:t>
      </w:r>
      <w:r w:rsidRPr="007553DB">
        <w:rPr>
          <w:rFonts w:eastAsia="Times New Roman"/>
          <w:szCs w:val="20"/>
        </w:rPr>
        <w:t xml:space="preserve"> heeft alle eigenschappen van een Locatie, aangevuld met de volgende:</w:t>
      </w:r>
    </w:p>
    <w:p w14:paraId="51ECA2C4" w14:textId="6D413DC5" w:rsidR="00CF33D9" w:rsidRPr="00231950" w:rsidRDefault="00CF33D9" w:rsidP="00EF3FC9">
      <w:pPr>
        <w:pStyle w:val="Kop4"/>
      </w:pPr>
      <w:r w:rsidRPr="00231950">
        <w:t>Attribuutsoort geometrie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F33D9" w:rsidRPr="00231950" w14:paraId="3BE9CAA2" w14:textId="77777777" w:rsidTr="00B64EFA">
        <w:trPr>
          <w:tblCellSpacing w:w="0" w:type="dxa"/>
        </w:trPr>
        <w:tc>
          <w:tcPr>
            <w:tcW w:w="1500" w:type="pct"/>
            <w:tcMar>
              <w:top w:w="15" w:type="dxa"/>
              <w:left w:w="15" w:type="dxa"/>
              <w:bottom w:w="15" w:type="dxa"/>
              <w:right w:w="15" w:type="dxa"/>
            </w:tcMar>
            <w:hideMark/>
          </w:tcPr>
          <w:p w14:paraId="7E2D1510" w14:textId="77777777" w:rsidR="00CF33D9" w:rsidRPr="00231950" w:rsidRDefault="00CF33D9" w:rsidP="00FE054A">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28DFB2E" w14:textId="77777777" w:rsidR="00CF33D9" w:rsidRPr="00231950" w:rsidRDefault="00CF33D9" w:rsidP="00FE054A">
            <w:pPr>
              <w:rPr>
                <w:rFonts w:eastAsia="Times New Roman"/>
                <w:szCs w:val="20"/>
              </w:rPr>
            </w:pPr>
            <w:r w:rsidRPr="00231950">
              <w:rPr>
                <w:rFonts w:eastAsia="Times New Roman"/>
                <w:szCs w:val="20"/>
              </w:rPr>
              <w:t>geometrie</w:t>
            </w:r>
          </w:p>
        </w:tc>
      </w:tr>
      <w:tr w:rsidR="00CF33D9" w:rsidRPr="00231950" w14:paraId="29A208DE" w14:textId="77777777" w:rsidTr="00B64EFA">
        <w:trPr>
          <w:tblCellSpacing w:w="0" w:type="dxa"/>
        </w:trPr>
        <w:tc>
          <w:tcPr>
            <w:tcW w:w="1500" w:type="pct"/>
            <w:tcMar>
              <w:top w:w="15" w:type="dxa"/>
              <w:left w:w="15" w:type="dxa"/>
              <w:bottom w:w="15" w:type="dxa"/>
              <w:right w:w="15" w:type="dxa"/>
            </w:tcMar>
            <w:hideMark/>
          </w:tcPr>
          <w:p w14:paraId="130F882A" w14:textId="77777777" w:rsidR="00CF33D9" w:rsidRPr="00231950" w:rsidRDefault="00CF33D9" w:rsidP="00FE054A">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55E76888" w14:textId="77777777" w:rsidR="00CF33D9" w:rsidRPr="00231950" w:rsidRDefault="00CF33D9" w:rsidP="00FE054A">
            <w:pPr>
              <w:rPr>
                <w:rFonts w:eastAsia="Times New Roman"/>
                <w:szCs w:val="20"/>
              </w:rPr>
            </w:pPr>
            <w:r>
              <w:rPr>
                <w:rFonts w:eastAsia="Times New Roman"/>
                <w:szCs w:val="20"/>
              </w:rPr>
              <w:t xml:space="preserve">Zie Gebied. </w:t>
            </w:r>
          </w:p>
        </w:tc>
      </w:tr>
      <w:tr w:rsidR="009644C3" w:rsidRPr="00231950" w14:paraId="7107A950" w14:textId="77777777" w:rsidTr="00B64EFA">
        <w:trPr>
          <w:tblCellSpacing w:w="0" w:type="dxa"/>
        </w:trPr>
        <w:tc>
          <w:tcPr>
            <w:tcW w:w="1500" w:type="pct"/>
            <w:tcMar>
              <w:top w:w="15" w:type="dxa"/>
              <w:left w:w="15" w:type="dxa"/>
              <w:bottom w:w="15" w:type="dxa"/>
              <w:right w:w="15" w:type="dxa"/>
            </w:tcMar>
          </w:tcPr>
          <w:p w14:paraId="32DAFD37" w14:textId="6F540DEB" w:rsidR="009644C3" w:rsidRPr="00231950" w:rsidRDefault="009644C3" w:rsidP="00FE054A">
            <w:pPr>
              <w:rPr>
                <w:rFonts w:eastAsia="Times New Roman"/>
                <w:b/>
                <w:bCs/>
                <w:szCs w:val="20"/>
              </w:rPr>
            </w:pPr>
            <w:r>
              <w:rPr>
                <w:rFonts w:eastAsia="Times New Roman"/>
                <w:b/>
                <w:bCs/>
                <w:szCs w:val="20"/>
              </w:rPr>
              <w:t>Formaat</w:t>
            </w:r>
          </w:p>
        </w:tc>
        <w:tc>
          <w:tcPr>
            <w:tcW w:w="3500" w:type="pct"/>
            <w:tcMar>
              <w:top w:w="15" w:type="dxa"/>
              <w:left w:w="15" w:type="dxa"/>
              <w:bottom w:w="15" w:type="dxa"/>
              <w:right w:w="15" w:type="dxa"/>
            </w:tcMar>
          </w:tcPr>
          <w:p w14:paraId="16310132" w14:textId="131935AC" w:rsidR="009644C3" w:rsidRDefault="009644C3" w:rsidP="00FE054A">
            <w:pPr>
              <w:rPr>
                <w:rFonts w:eastAsia="Times New Roman"/>
                <w:szCs w:val="20"/>
              </w:rPr>
            </w:pPr>
            <w:proofErr w:type="spellStart"/>
            <w:r>
              <w:rPr>
                <w:rFonts w:eastAsia="Times New Roman"/>
                <w:szCs w:val="20"/>
              </w:rPr>
              <w:t>GM_Curve</w:t>
            </w:r>
            <w:proofErr w:type="spellEnd"/>
          </w:p>
        </w:tc>
      </w:tr>
    </w:tbl>
    <w:p w14:paraId="483AEFDC" w14:textId="2AF969F0" w:rsidR="00CF33D9" w:rsidRPr="00231950" w:rsidRDefault="00CF33D9" w:rsidP="00EF3FC9">
      <w:pPr>
        <w:pStyle w:val="Kop4"/>
      </w:pPr>
      <w:r w:rsidRPr="00231950">
        <w:t xml:space="preserve">Attribuutsoort </w:t>
      </w:r>
      <w:r>
        <w:t>hoogte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F33D9" w:rsidRPr="00231950" w14:paraId="2D6666CF" w14:textId="77777777" w:rsidTr="00B64EFA">
        <w:trPr>
          <w:tblCellSpacing w:w="0" w:type="dxa"/>
        </w:trPr>
        <w:tc>
          <w:tcPr>
            <w:tcW w:w="1500" w:type="pct"/>
            <w:tcMar>
              <w:top w:w="15" w:type="dxa"/>
              <w:left w:w="15" w:type="dxa"/>
              <w:bottom w:w="15" w:type="dxa"/>
              <w:right w:w="15" w:type="dxa"/>
            </w:tcMar>
            <w:hideMark/>
          </w:tcPr>
          <w:p w14:paraId="1810A224" w14:textId="77777777" w:rsidR="00CF33D9" w:rsidRPr="00231950" w:rsidRDefault="00CF33D9" w:rsidP="00FE054A">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129030A" w14:textId="77777777" w:rsidR="00CF33D9" w:rsidRPr="00231950" w:rsidRDefault="00CF33D9" w:rsidP="00FE054A">
            <w:pPr>
              <w:rPr>
                <w:rFonts w:eastAsia="Times New Roman"/>
                <w:szCs w:val="20"/>
              </w:rPr>
            </w:pPr>
            <w:r>
              <w:rPr>
                <w:rFonts w:eastAsia="Times New Roman"/>
                <w:szCs w:val="20"/>
              </w:rPr>
              <w:t>hoogte</w:t>
            </w:r>
          </w:p>
        </w:tc>
      </w:tr>
      <w:tr w:rsidR="00CF33D9" w:rsidRPr="00231950" w14:paraId="77528BCE" w14:textId="77777777" w:rsidTr="00B64EFA">
        <w:trPr>
          <w:tblCellSpacing w:w="0" w:type="dxa"/>
        </w:trPr>
        <w:tc>
          <w:tcPr>
            <w:tcW w:w="1500" w:type="pct"/>
            <w:tcMar>
              <w:top w:w="15" w:type="dxa"/>
              <w:left w:w="15" w:type="dxa"/>
              <w:bottom w:w="15" w:type="dxa"/>
              <w:right w:w="15" w:type="dxa"/>
            </w:tcMar>
            <w:hideMark/>
          </w:tcPr>
          <w:p w14:paraId="4C82D450" w14:textId="77777777" w:rsidR="00CF33D9" w:rsidRPr="00231950" w:rsidRDefault="00CF33D9" w:rsidP="00FE054A">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5217D4FB" w14:textId="41E72A64" w:rsidR="00403BBF" w:rsidRPr="00231950" w:rsidRDefault="00CF33D9" w:rsidP="005B2886">
            <w:pPr>
              <w:rPr>
                <w:rFonts w:eastAsia="Times New Roman"/>
                <w:szCs w:val="20"/>
              </w:rPr>
            </w:pPr>
            <w:r>
              <w:rPr>
                <w:rFonts w:eastAsia="Times New Roman"/>
                <w:szCs w:val="20"/>
              </w:rPr>
              <w:t>Zie Gebied.</w:t>
            </w:r>
            <w:r w:rsidR="00587F5A">
              <w:rPr>
                <w:rFonts w:eastAsia="Times New Roman"/>
                <w:szCs w:val="20"/>
              </w:rPr>
              <w:t xml:space="preserve"> </w:t>
            </w:r>
          </w:p>
        </w:tc>
      </w:tr>
    </w:tbl>
    <w:p w14:paraId="5E653A0D" w14:textId="37DD74D7" w:rsidR="00CF33D9" w:rsidRDefault="00CF33D9" w:rsidP="00D5302F">
      <w:pPr>
        <w:pStyle w:val="Kop3"/>
        <w:rPr>
          <w:rFonts w:eastAsia="Times New Roman"/>
        </w:rPr>
      </w:pPr>
      <w:bookmarkStart w:id="120" w:name="_Toc92286640"/>
      <w:r w:rsidRPr="00231950">
        <w:rPr>
          <w:rFonts w:eastAsia="Times New Roman"/>
        </w:rPr>
        <w:t xml:space="preserve">Objecttype </w:t>
      </w:r>
      <w:r>
        <w:rPr>
          <w:rFonts w:eastAsia="Times New Roman"/>
        </w:rPr>
        <w:t>Lijnengroep</w:t>
      </w:r>
      <w:bookmarkEnd w:id="120"/>
    </w:p>
    <w:p w14:paraId="74959652" w14:textId="21AE7E9D" w:rsidR="00D21FE2" w:rsidRPr="007553DB" w:rsidRDefault="00CF33D9" w:rsidP="00CF33D9">
      <w:pPr>
        <w:rPr>
          <w:rFonts w:eastAsia="Times New Roman"/>
          <w:szCs w:val="20"/>
        </w:rPr>
      </w:pPr>
      <w:r>
        <w:rPr>
          <w:rFonts w:eastAsia="Times New Roman"/>
          <w:szCs w:val="20"/>
        </w:rPr>
        <w:t>Een Lijnengroep</w:t>
      </w:r>
      <w:r w:rsidRPr="007553DB">
        <w:rPr>
          <w:rFonts w:eastAsia="Times New Roman"/>
          <w:szCs w:val="20"/>
        </w:rPr>
        <w:t xml:space="preserve"> heeft alle eigenschappen van een Locatie, aangevuld met de volgende:</w:t>
      </w:r>
    </w:p>
    <w:p w14:paraId="42253FD4" w14:textId="29B4C48C" w:rsidR="00CF33D9" w:rsidRPr="00231950" w:rsidRDefault="00CF33D9" w:rsidP="00EF3FC9">
      <w:pPr>
        <w:pStyle w:val="Kop4"/>
      </w:pPr>
      <w:r w:rsidRPr="00231950">
        <w:t>Relatiesoort omvat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F33D9" w:rsidRPr="00231950" w14:paraId="1B1506F3" w14:textId="77777777" w:rsidTr="00B64EFA">
        <w:trPr>
          <w:tblCellSpacing w:w="0" w:type="dxa"/>
        </w:trPr>
        <w:tc>
          <w:tcPr>
            <w:tcW w:w="1500" w:type="pct"/>
            <w:tcMar>
              <w:top w:w="15" w:type="dxa"/>
              <w:left w:w="15" w:type="dxa"/>
              <w:bottom w:w="15" w:type="dxa"/>
              <w:right w:w="15" w:type="dxa"/>
            </w:tcMar>
            <w:hideMark/>
          </w:tcPr>
          <w:p w14:paraId="2A0E7DA9" w14:textId="77777777" w:rsidR="00CF33D9" w:rsidRPr="00231950" w:rsidRDefault="00CF33D9" w:rsidP="00FE054A">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8F7877A" w14:textId="77777777" w:rsidR="00CF33D9" w:rsidRPr="00231950" w:rsidRDefault="00CF33D9" w:rsidP="00FE054A">
            <w:pPr>
              <w:rPr>
                <w:rFonts w:eastAsia="Times New Roman"/>
                <w:szCs w:val="20"/>
              </w:rPr>
            </w:pPr>
            <w:r w:rsidRPr="00231950">
              <w:rPr>
                <w:rFonts w:eastAsia="Times New Roman"/>
                <w:szCs w:val="20"/>
              </w:rPr>
              <w:t>omvat</w:t>
            </w:r>
          </w:p>
        </w:tc>
      </w:tr>
      <w:tr w:rsidR="00CF33D9" w:rsidRPr="00231950" w14:paraId="7BA25DFD" w14:textId="77777777" w:rsidTr="00B64EFA">
        <w:trPr>
          <w:tblCellSpacing w:w="0" w:type="dxa"/>
        </w:trPr>
        <w:tc>
          <w:tcPr>
            <w:tcW w:w="1500" w:type="pct"/>
            <w:tcMar>
              <w:top w:w="15" w:type="dxa"/>
              <w:left w:w="15" w:type="dxa"/>
              <w:bottom w:w="15" w:type="dxa"/>
              <w:right w:w="15" w:type="dxa"/>
            </w:tcMar>
            <w:hideMark/>
          </w:tcPr>
          <w:p w14:paraId="10B85187" w14:textId="77777777" w:rsidR="00CF33D9" w:rsidRPr="00231950" w:rsidRDefault="00CF33D9" w:rsidP="00FE054A">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0A1C52D5" w14:textId="158BC58A" w:rsidR="00CF33D9" w:rsidRPr="00231950" w:rsidRDefault="00C51E98" w:rsidP="00FE054A">
            <w:pPr>
              <w:rPr>
                <w:rFonts w:eastAsia="Times New Roman"/>
                <w:szCs w:val="20"/>
              </w:rPr>
            </w:pPr>
            <w:r>
              <w:rPr>
                <w:rFonts w:eastAsia="Times New Roman"/>
                <w:szCs w:val="20"/>
              </w:rPr>
              <w:t>De lijnen in een lijnengroep.</w:t>
            </w:r>
            <w:r w:rsidR="00587F5A">
              <w:rPr>
                <w:rFonts w:eastAsia="Times New Roman"/>
                <w:szCs w:val="20"/>
              </w:rPr>
              <w:t xml:space="preserve"> </w:t>
            </w:r>
          </w:p>
        </w:tc>
      </w:tr>
    </w:tbl>
    <w:p w14:paraId="45CC6CE2" w14:textId="47AA2AD8" w:rsidR="005B2886" w:rsidRDefault="005B2886" w:rsidP="003D5647">
      <w:pPr>
        <w:pStyle w:val="Kop3"/>
        <w:rPr>
          <w:rFonts w:eastAsia="Times New Roman"/>
        </w:rPr>
      </w:pPr>
      <w:bookmarkStart w:id="121" w:name="_Ref52980809"/>
      <w:bookmarkStart w:id="122" w:name="_Toc92286641"/>
      <w:r w:rsidRPr="00231950">
        <w:rPr>
          <w:rFonts w:eastAsia="Times New Roman"/>
        </w:rPr>
        <w:lastRenderedPageBreak/>
        <w:t xml:space="preserve">Objecttype </w:t>
      </w:r>
      <w:r>
        <w:rPr>
          <w:rFonts w:eastAsia="Times New Roman"/>
        </w:rPr>
        <w:t>Ambtsgebied</w:t>
      </w:r>
      <w:bookmarkEnd w:id="121"/>
      <w:bookmarkEnd w:id="122"/>
    </w:p>
    <w:p w14:paraId="716E7DB7" w14:textId="578DF018" w:rsidR="00883FE0" w:rsidRPr="00231950" w:rsidRDefault="008F2CC7" w:rsidP="00883FE0">
      <w:pPr>
        <w:pStyle w:val="Kop4"/>
      </w:pPr>
      <w:r>
        <w:t xml:space="preserve">Attribuutsoort </w:t>
      </w:r>
      <w:r w:rsidR="008247D0">
        <w:t>geometrie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883FE0" w:rsidRPr="00231950" w14:paraId="63731EC8" w14:textId="77777777" w:rsidTr="00B64EFA">
        <w:trPr>
          <w:tblCellSpacing w:w="0" w:type="dxa"/>
        </w:trPr>
        <w:tc>
          <w:tcPr>
            <w:tcW w:w="1500" w:type="pct"/>
            <w:tcMar>
              <w:top w:w="15" w:type="dxa"/>
              <w:left w:w="15" w:type="dxa"/>
              <w:bottom w:w="15" w:type="dxa"/>
              <w:right w:w="15" w:type="dxa"/>
            </w:tcMar>
            <w:hideMark/>
          </w:tcPr>
          <w:p w14:paraId="36D9C0C7" w14:textId="77777777" w:rsidR="00883FE0" w:rsidRPr="00231950" w:rsidRDefault="00883FE0"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AC57054" w14:textId="6C33607C" w:rsidR="00883FE0" w:rsidRPr="00231950" w:rsidRDefault="008247D0" w:rsidP="009A60E0">
            <w:pPr>
              <w:rPr>
                <w:rFonts w:eastAsia="Times New Roman"/>
                <w:szCs w:val="20"/>
              </w:rPr>
            </w:pPr>
            <w:r>
              <w:rPr>
                <w:rFonts w:eastAsia="Times New Roman"/>
                <w:szCs w:val="20"/>
              </w:rPr>
              <w:t>Geometrie</w:t>
            </w:r>
          </w:p>
        </w:tc>
      </w:tr>
      <w:tr w:rsidR="008247D0" w:rsidRPr="00231950" w14:paraId="37FF9CA7" w14:textId="77777777" w:rsidTr="00B64EFA">
        <w:trPr>
          <w:tblCellSpacing w:w="0" w:type="dxa"/>
        </w:trPr>
        <w:tc>
          <w:tcPr>
            <w:tcW w:w="1500" w:type="pct"/>
            <w:tcMar>
              <w:top w:w="15" w:type="dxa"/>
              <w:left w:w="15" w:type="dxa"/>
              <w:bottom w:w="15" w:type="dxa"/>
              <w:right w:w="15" w:type="dxa"/>
            </w:tcMar>
          </w:tcPr>
          <w:p w14:paraId="04B78E4D" w14:textId="0B8C753C" w:rsidR="008247D0" w:rsidRPr="00231950" w:rsidRDefault="008247D0" w:rsidP="008247D0">
            <w:pPr>
              <w:rPr>
                <w:rFonts w:eastAsia="Times New Roman"/>
                <w:b/>
                <w:bCs/>
                <w:szCs w:val="20"/>
              </w:rPr>
            </w:pPr>
            <w:r w:rsidRPr="00231950">
              <w:rPr>
                <w:rFonts w:eastAsia="Times New Roman"/>
                <w:b/>
                <w:bCs/>
                <w:szCs w:val="20"/>
              </w:rPr>
              <w:t>Definitie</w:t>
            </w:r>
          </w:p>
        </w:tc>
        <w:tc>
          <w:tcPr>
            <w:tcW w:w="3500" w:type="pct"/>
            <w:tcMar>
              <w:top w:w="15" w:type="dxa"/>
              <w:left w:w="15" w:type="dxa"/>
              <w:bottom w:w="15" w:type="dxa"/>
              <w:right w:w="15" w:type="dxa"/>
            </w:tcMar>
          </w:tcPr>
          <w:p w14:paraId="10DAE13D" w14:textId="72474337" w:rsidR="008247D0" w:rsidRPr="00231950" w:rsidRDefault="003A2BE5" w:rsidP="008247D0">
            <w:pPr>
              <w:rPr>
                <w:rFonts w:eastAsia="Times New Roman"/>
                <w:szCs w:val="20"/>
              </w:rPr>
            </w:pPr>
            <w:r>
              <w:rPr>
                <w:rFonts w:eastAsia="Times New Roman"/>
                <w:szCs w:val="20"/>
              </w:rPr>
              <w:t xml:space="preserve">Een vlak met een externe buitengrens, en optioneel interne uitsneden. </w:t>
            </w:r>
          </w:p>
        </w:tc>
      </w:tr>
      <w:tr w:rsidR="008247D0" w:rsidRPr="00231950" w14:paraId="6C510E27" w14:textId="77777777" w:rsidTr="00B64EFA">
        <w:trPr>
          <w:tblCellSpacing w:w="0" w:type="dxa"/>
        </w:trPr>
        <w:tc>
          <w:tcPr>
            <w:tcW w:w="1500" w:type="pct"/>
            <w:tcMar>
              <w:top w:w="15" w:type="dxa"/>
              <w:left w:w="15" w:type="dxa"/>
              <w:bottom w:w="15" w:type="dxa"/>
              <w:right w:w="15" w:type="dxa"/>
            </w:tcMar>
          </w:tcPr>
          <w:p w14:paraId="5C57A417" w14:textId="1E9A4E1A" w:rsidR="008247D0" w:rsidRPr="00231950" w:rsidRDefault="008247D0" w:rsidP="008247D0">
            <w:pPr>
              <w:rPr>
                <w:rFonts w:eastAsia="Times New Roman"/>
                <w:b/>
                <w:bCs/>
                <w:szCs w:val="20"/>
              </w:rPr>
            </w:pPr>
            <w:r>
              <w:rPr>
                <w:rFonts w:eastAsia="Times New Roman"/>
                <w:b/>
                <w:bCs/>
                <w:szCs w:val="20"/>
              </w:rPr>
              <w:t>Formaat</w:t>
            </w:r>
          </w:p>
        </w:tc>
        <w:tc>
          <w:tcPr>
            <w:tcW w:w="3500" w:type="pct"/>
            <w:tcMar>
              <w:top w:w="15" w:type="dxa"/>
              <w:left w:w="15" w:type="dxa"/>
              <w:bottom w:w="15" w:type="dxa"/>
              <w:right w:w="15" w:type="dxa"/>
            </w:tcMar>
          </w:tcPr>
          <w:p w14:paraId="293EE12C" w14:textId="4AAB63D7" w:rsidR="008247D0" w:rsidRPr="00231950" w:rsidRDefault="008247D0" w:rsidP="008247D0">
            <w:pPr>
              <w:rPr>
                <w:rFonts w:eastAsia="Times New Roman"/>
                <w:szCs w:val="20"/>
              </w:rPr>
            </w:pPr>
            <w:proofErr w:type="spellStart"/>
            <w:r>
              <w:rPr>
                <w:rFonts w:eastAsia="Times New Roman"/>
                <w:szCs w:val="20"/>
              </w:rPr>
              <w:t>VlakOfMultivlak</w:t>
            </w:r>
            <w:proofErr w:type="spellEnd"/>
          </w:p>
        </w:tc>
      </w:tr>
    </w:tbl>
    <w:p w14:paraId="0FFC180F" w14:textId="1EE64B8E" w:rsidR="0040567F" w:rsidRPr="00231950" w:rsidRDefault="003D5647" w:rsidP="00AB49A4">
      <w:pPr>
        <w:pStyle w:val="Kop4"/>
      </w:pPr>
      <w:proofErr w:type="spellStart"/>
      <w:r>
        <w:t>Gegevensgroeptype</w:t>
      </w:r>
      <w:proofErr w:type="spellEnd"/>
      <w:r>
        <w:t xml:space="preserve"> </w:t>
      </w:r>
      <w:proofErr w:type="spellStart"/>
      <w:r w:rsidR="00F82DFA">
        <w:t>BestuurlijkeGrenzenVerwijzing</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0567F" w:rsidRPr="00231950" w14:paraId="0FED7B0C" w14:textId="77777777" w:rsidTr="00B64EFA">
        <w:trPr>
          <w:tblCellSpacing w:w="0" w:type="dxa"/>
        </w:trPr>
        <w:tc>
          <w:tcPr>
            <w:tcW w:w="1500" w:type="pct"/>
            <w:tcMar>
              <w:top w:w="15" w:type="dxa"/>
              <w:left w:w="15" w:type="dxa"/>
              <w:bottom w:w="15" w:type="dxa"/>
              <w:right w:w="15" w:type="dxa"/>
            </w:tcMar>
            <w:hideMark/>
          </w:tcPr>
          <w:p w14:paraId="06430853" w14:textId="77777777" w:rsidR="0040567F" w:rsidRPr="00231950" w:rsidRDefault="0040567F"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4A31871" w14:textId="0C397384" w:rsidR="0040567F" w:rsidRPr="00231950" w:rsidRDefault="005A1587" w:rsidP="009A60E0">
            <w:pPr>
              <w:rPr>
                <w:rFonts w:eastAsia="Times New Roman"/>
                <w:szCs w:val="20"/>
              </w:rPr>
            </w:pPr>
            <w:proofErr w:type="spellStart"/>
            <w:r>
              <w:rPr>
                <w:rFonts w:eastAsia="Times New Roman"/>
                <w:szCs w:val="20"/>
              </w:rPr>
              <w:t>BestuurlijkeGrenzenVerwijzing</w:t>
            </w:r>
            <w:proofErr w:type="spellEnd"/>
          </w:p>
        </w:tc>
      </w:tr>
      <w:tr w:rsidR="0040567F" w:rsidRPr="00231950" w14:paraId="1D2E703D" w14:textId="77777777" w:rsidTr="00B64EFA">
        <w:trPr>
          <w:tblCellSpacing w:w="0" w:type="dxa"/>
        </w:trPr>
        <w:tc>
          <w:tcPr>
            <w:tcW w:w="1500" w:type="pct"/>
            <w:tcMar>
              <w:top w:w="15" w:type="dxa"/>
              <w:left w:w="15" w:type="dxa"/>
              <w:bottom w:w="15" w:type="dxa"/>
              <w:right w:w="15" w:type="dxa"/>
            </w:tcMar>
            <w:hideMark/>
          </w:tcPr>
          <w:p w14:paraId="24964697" w14:textId="77777777" w:rsidR="0040567F" w:rsidRPr="00231950" w:rsidRDefault="0040567F"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41ED06B" w14:textId="629EF5B8" w:rsidR="0040567F" w:rsidRPr="00231950" w:rsidRDefault="00BA1802" w:rsidP="009A60E0">
            <w:pPr>
              <w:rPr>
                <w:rFonts w:eastAsia="Times New Roman"/>
                <w:szCs w:val="20"/>
              </w:rPr>
            </w:pPr>
            <w:r>
              <w:rPr>
                <w:rFonts w:eastAsia="Times New Roman"/>
                <w:szCs w:val="20"/>
              </w:rPr>
              <w:t xml:space="preserve">De bron van </w:t>
            </w:r>
            <w:r w:rsidR="00011CA9">
              <w:rPr>
                <w:rFonts w:eastAsia="Times New Roman"/>
                <w:szCs w:val="20"/>
              </w:rPr>
              <w:t xml:space="preserve">het object, </w:t>
            </w:r>
            <w:r w:rsidR="00D86590">
              <w:rPr>
                <w:rFonts w:eastAsia="Times New Roman"/>
                <w:szCs w:val="20"/>
              </w:rPr>
              <w:t>in het geval van het Ambtsgebied</w:t>
            </w:r>
            <w:r w:rsidR="000D445A">
              <w:rPr>
                <w:rFonts w:eastAsia="Times New Roman"/>
                <w:szCs w:val="20"/>
              </w:rPr>
              <w:t xml:space="preserve"> zal de bron het </w:t>
            </w:r>
            <w:proofErr w:type="spellStart"/>
            <w:r w:rsidR="003C6E1E">
              <w:rPr>
                <w:rFonts w:eastAsia="Times New Roman"/>
                <w:szCs w:val="20"/>
              </w:rPr>
              <w:t>Bestuurlijk</w:t>
            </w:r>
            <w:r w:rsidR="00C961DF">
              <w:rPr>
                <w:rFonts w:eastAsia="Times New Roman"/>
                <w:szCs w:val="20"/>
              </w:rPr>
              <w:t>Gebied</w:t>
            </w:r>
            <w:proofErr w:type="spellEnd"/>
            <w:r w:rsidR="00C961DF">
              <w:rPr>
                <w:rFonts w:eastAsia="Times New Roman"/>
                <w:szCs w:val="20"/>
              </w:rPr>
              <w:t xml:space="preserve"> zijn uit de Bestuurlijke Indeling.</w:t>
            </w:r>
          </w:p>
        </w:tc>
      </w:tr>
      <w:tr w:rsidR="00A90B2C" w:rsidRPr="00231950" w14:paraId="386CE878" w14:textId="77777777" w:rsidTr="00B64EFA">
        <w:trPr>
          <w:tblCellSpacing w:w="0" w:type="dxa"/>
        </w:trPr>
        <w:tc>
          <w:tcPr>
            <w:tcW w:w="1500" w:type="pct"/>
            <w:tcMar>
              <w:top w:w="15" w:type="dxa"/>
              <w:left w:w="15" w:type="dxa"/>
              <w:bottom w:w="15" w:type="dxa"/>
              <w:right w:w="15" w:type="dxa"/>
            </w:tcMar>
          </w:tcPr>
          <w:p w14:paraId="58FFF1E9" w14:textId="40EDE895" w:rsidR="00A90B2C" w:rsidRPr="00231950" w:rsidRDefault="00A90B2C" w:rsidP="009A60E0">
            <w:pPr>
              <w:rPr>
                <w:rFonts w:eastAsia="Times New Roman"/>
                <w:b/>
                <w:bCs/>
                <w:szCs w:val="20"/>
              </w:rPr>
            </w:pPr>
            <w:r>
              <w:rPr>
                <w:rFonts w:eastAsia="Times New Roman"/>
                <w:b/>
                <w:bCs/>
                <w:szCs w:val="20"/>
              </w:rPr>
              <w:t>Herkomst</w:t>
            </w:r>
          </w:p>
        </w:tc>
        <w:tc>
          <w:tcPr>
            <w:tcW w:w="3500" w:type="pct"/>
            <w:tcMar>
              <w:top w:w="15" w:type="dxa"/>
              <w:left w:w="15" w:type="dxa"/>
              <w:bottom w:w="15" w:type="dxa"/>
              <w:right w:w="15" w:type="dxa"/>
            </w:tcMar>
          </w:tcPr>
          <w:p w14:paraId="6DF05800" w14:textId="78A66A52" w:rsidR="00A90B2C" w:rsidRDefault="00F9293A" w:rsidP="009A60E0">
            <w:pPr>
              <w:rPr>
                <w:rFonts w:eastAsia="Times New Roman"/>
                <w:szCs w:val="20"/>
              </w:rPr>
            </w:pPr>
            <w:proofErr w:type="spellStart"/>
            <w:r>
              <w:rPr>
                <w:rFonts w:eastAsia="Times New Roman"/>
                <w:szCs w:val="20"/>
              </w:rPr>
              <w:t>b</w:t>
            </w:r>
            <w:r w:rsidR="00AB49A4">
              <w:rPr>
                <w:rFonts w:eastAsia="Times New Roman"/>
                <w:szCs w:val="20"/>
              </w:rPr>
              <w:t>estuurlijke</w:t>
            </w:r>
            <w:r>
              <w:rPr>
                <w:rFonts w:eastAsia="Times New Roman"/>
                <w:szCs w:val="20"/>
              </w:rPr>
              <w:t>g</w:t>
            </w:r>
            <w:r w:rsidR="00AB49A4">
              <w:rPr>
                <w:rFonts w:eastAsia="Times New Roman"/>
                <w:szCs w:val="20"/>
              </w:rPr>
              <w:t>renzen</w:t>
            </w:r>
            <w:proofErr w:type="spellEnd"/>
            <w:r>
              <w:rPr>
                <w:rFonts w:eastAsia="Times New Roman"/>
                <w:szCs w:val="20"/>
              </w:rPr>
              <w:t>-v</w:t>
            </w:r>
            <w:r w:rsidR="00AB49A4">
              <w:rPr>
                <w:rFonts w:eastAsia="Times New Roman"/>
                <w:szCs w:val="20"/>
              </w:rPr>
              <w:t>oorziening</w:t>
            </w:r>
          </w:p>
        </w:tc>
      </w:tr>
    </w:tbl>
    <w:p w14:paraId="06C5AE7E" w14:textId="41C053F6" w:rsidR="00AB49A4" w:rsidRPr="00231950" w:rsidRDefault="00AB49A4" w:rsidP="00186CFF">
      <w:pPr>
        <w:pStyle w:val="Kop4"/>
      </w:pPr>
      <w:r>
        <w:t xml:space="preserve">Attribuutsoort </w:t>
      </w:r>
      <w:proofErr w:type="spellStart"/>
      <w:r>
        <w:t>BestuurlijkeGrenzenID</w:t>
      </w:r>
      <w:proofErr w:type="spellEnd"/>
      <w:r w:rsidR="00F21CAF">
        <w:t xml:space="preserve"> van </w:t>
      </w:r>
      <w:proofErr w:type="spellStart"/>
      <w:r w:rsidR="00F21CAF">
        <w:t>g</w:t>
      </w:r>
      <w:r>
        <w:t>egevensgroeptype</w:t>
      </w:r>
      <w:proofErr w:type="spellEnd"/>
      <w:r>
        <w:t xml:space="preserve"> </w:t>
      </w:r>
      <w:proofErr w:type="spellStart"/>
      <w:r>
        <w:t>BestuurlijkeGrenzenVerwijzing</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B49A4" w:rsidRPr="00231950" w14:paraId="16EBD8CA" w14:textId="77777777" w:rsidTr="00B64EFA">
        <w:trPr>
          <w:tblCellSpacing w:w="0" w:type="dxa"/>
        </w:trPr>
        <w:tc>
          <w:tcPr>
            <w:tcW w:w="1500" w:type="pct"/>
            <w:tcMar>
              <w:top w:w="15" w:type="dxa"/>
              <w:left w:w="15" w:type="dxa"/>
              <w:bottom w:w="15" w:type="dxa"/>
              <w:right w:w="15" w:type="dxa"/>
            </w:tcMar>
            <w:hideMark/>
          </w:tcPr>
          <w:p w14:paraId="68C3D463" w14:textId="77777777" w:rsidR="00AB49A4" w:rsidRPr="00231950" w:rsidRDefault="00AB49A4" w:rsidP="00D43CFB">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BB7D825" w14:textId="5F826EAB" w:rsidR="00AB49A4" w:rsidRPr="00231950" w:rsidRDefault="00447B28" w:rsidP="00D43CFB">
            <w:pPr>
              <w:rPr>
                <w:rFonts w:eastAsia="Times New Roman"/>
                <w:szCs w:val="20"/>
              </w:rPr>
            </w:pPr>
            <w:proofErr w:type="spellStart"/>
            <w:r>
              <w:rPr>
                <w:rFonts w:eastAsia="Times New Roman"/>
                <w:szCs w:val="20"/>
              </w:rPr>
              <w:t>BestuurlijkeGrenzen</w:t>
            </w:r>
            <w:r w:rsidR="00F9293A">
              <w:rPr>
                <w:rFonts w:eastAsia="Times New Roman"/>
                <w:szCs w:val="20"/>
              </w:rPr>
              <w:t>ID</w:t>
            </w:r>
            <w:proofErr w:type="spellEnd"/>
          </w:p>
        </w:tc>
      </w:tr>
      <w:tr w:rsidR="00AB49A4" w:rsidRPr="00231950" w14:paraId="0A1E01EB" w14:textId="77777777" w:rsidTr="00B64EFA">
        <w:trPr>
          <w:tblCellSpacing w:w="0" w:type="dxa"/>
        </w:trPr>
        <w:tc>
          <w:tcPr>
            <w:tcW w:w="1500" w:type="pct"/>
            <w:tcMar>
              <w:top w:w="15" w:type="dxa"/>
              <w:left w:w="15" w:type="dxa"/>
              <w:bottom w:w="15" w:type="dxa"/>
              <w:right w:w="15" w:type="dxa"/>
            </w:tcMar>
            <w:hideMark/>
          </w:tcPr>
          <w:p w14:paraId="70E86C96" w14:textId="77777777" w:rsidR="00AB49A4" w:rsidRPr="00231950" w:rsidRDefault="00AB49A4" w:rsidP="00D43CFB">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F9AA0F8" w14:textId="62CF4DAD" w:rsidR="00AB49A4" w:rsidRPr="00231950" w:rsidRDefault="00F9293A" w:rsidP="00D43CFB">
            <w:pPr>
              <w:rPr>
                <w:rFonts w:eastAsia="Times New Roman"/>
                <w:szCs w:val="20"/>
              </w:rPr>
            </w:pPr>
            <w:r>
              <w:rPr>
                <w:rFonts w:eastAsia="Times New Roman"/>
                <w:szCs w:val="20"/>
              </w:rPr>
              <w:t xml:space="preserve">De identificatie zoals het ambtsgebied c.q. openbare lichaam heeft in de </w:t>
            </w:r>
            <w:proofErr w:type="spellStart"/>
            <w:r>
              <w:rPr>
                <w:rFonts w:eastAsia="Times New Roman"/>
                <w:szCs w:val="20"/>
              </w:rPr>
              <w:t>bestuurlijkegrenzen</w:t>
            </w:r>
            <w:proofErr w:type="spellEnd"/>
            <w:r>
              <w:rPr>
                <w:rFonts w:eastAsia="Times New Roman"/>
                <w:szCs w:val="20"/>
              </w:rPr>
              <w:t>-voorziening</w:t>
            </w:r>
          </w:p>
        </w:tc>
      </w:tr>
      <w:tr w:rsidR="00186CFF" w:rsidRPr="00231950" w14:paraId="1ACC3DF1" w14:textId="77777777" w:rsidTr="00B64EFA">
        <w:trPr>
          <w:tblCellSpacing w:w="0" w:type="dxa"/>
        </w:trPr>
        <w:tc>
          <w:tcPr>
            <w:tcW w:w="1500" w:type="pct"/>
            <w:tcMar>
              <w:top w:w="15" w:type="dxa"/>
              <w:left w:w="15" w:type="dxa"/>
              <w:bottom w:w="15" w:type="dxa"/>
              <w:right w:w="15" w:type="dxa"/>
            </w:tcMar>
          </w:tcPr>
          <w:p w14:paraId="2BFB5B23" w14:textId="778CC290" w:rsidR="00186CFF" w:rsidRPr="00231950" w:rsidRDefault="00186CFF" w:rsidP="00D43CFB">
            <w:pPr>
              <w:rPr>
                <w:rFonts w:eastAsia="Times New Roman"/>
                <w:b/>
                <w:bCs/>
                <w:szCs w:val="20"/>
              </w:rPr>
            </w:pPr>
            <w:r>
              <w:rPr>
                <w:rFonts w:eastAsia="Times New Roman"/>
                <w:b/>
                <w:bCs/>
                <w:szCs w:val="20"/>
              </w:rPr>
              <w:t>Formaat</w:t>
            </w:r>
          </w:p>
        </w:tc>
        <w:tc>
          <w:tcPr>
            <w:tcW w:w="3500" w:type="pct"/>
            <w:tcMar>
              <w:top w:w="15" w:type="dxa"/>
              <w:left w:w="15" w:type="dxa"/>
              <w:bottom w:w="15" w:type="dxa"/>
              <w:right w:w="15" w:type="dxa"/>
            </w:tcMar>
          </w:tcPr>
          <w:p w14:paraId="64E40622" w14:textId="3D5CAE02" w:rsidR="00186CFF" w:rsidRDefault="00186CFF" w:rsidP="00D43CFB">
            <w:pPr>
              <w:rPr>
                <w:rFonts w:eastAsia="Times New Roman"/>
                <w:szCs w:val="20"/>
              </w:rPr>
            </w:pPr>
            <w:proofErr w:type="spellStart"/>
            <w:r>
              <w:rPr>
                <w:rFonts w:eastAsia="Times New Roman"/>
                <w:szCs w:val="20"/>
              </w:rPr>
              <w:t>CharacterString</w:t>
            </w:r>
            <w:proofErr w:type="spellEnd"/>
          </w:p>
        </w:tc>
      </w:tr>
      <w:tr w:rsidR="00AB49A4" w:rsidRPr="00231950" w14:paraId="0D7D6B37" w14:textId="77777777" w:rsidTr="00B64EFA">
        <w:trPr>
          <w:tblCellSpacing w:w="0" w:type="dxa"/>
        </w:trPr>
        <w:tc>
          <w:tcPr>
            <w:tcW w:w="1500" w:type="pct"/>
            <w:tcMar>
              <w:top w:w="15" w:type="dxa"/>
              <w:left w:w="15" w:type="dxa"/>
              <w:bottom w:w="15" w:type="dxa"/>
              <w:right w:w="15" w:type="dxa"/>
            </w:tcMar>
          </w:tcPr>
          <w:p w14:paraId="3C3C5436" w14:textId="77777777" w:rsidR="00AB49A4" w:rsidRPr="00231950" w:rsidRDefault="00AB49A4" w:rsidP="00D43CFB">
            <w:pPr>
              <w:rPr>
                <w:rFonts w:eastAsia="Times New Roman"/>
                <w:b/>
                <w:bCs/>
                <w:szCs w:val="20"/>
              </w:rPr>
            </w:pPr>
            <w:r>
              <w:rPr>
                <w:rFonts w:eastAsia="Times New Roman"/>
                <w:b/>
                <w:bCs/>
                <w:szCs w:val="20"/>
              </w:rPr>
              <w:t>Herkomst</w:t>
            </w:r>
          </w:p>
        </w:tc>
        <w:tc>
          <w:tcPr>
            <w:tcW w:w="3500" w:type="pct"/>
            <w:tcMar>
              <w:top w:w="15" w:type="dxa"/>
              <w:left w:w="15" w:type="dxa"/>
              <w:bottom w:w="15" w:type="dxa"/>
              <w:right w:w="15" w:type="dxa"/>
            </w:tcMar>
          </w:tcPr>
          <w:p w14:paraId="71776C2A" w14:textId="36BEE7A5" w:rsidR="00AB49A4" w:rsidRDefault="00F9293A" w:rsidP="00D43CFB">
            <w:pPr>
              <w:rPr>
                <w:rFonts w:eastAsia="Times New Roman"/>
                <w:szCs w:val="20"/>
              </w:rPr>
            </w:pPr>
            <w:proofErr w:type="spellStart"/>
            <w:r>
              <w:rPr>
                <w:rFonts w:eastAsia="Times New Roman"/>
                <w:szCs w:val="20"/>
              </w:rPr>
              <w:t>bestuurlijkegrenzen</w:t>
            </w:r>
            <w:proofErr w:type="spellEnd"/>
            <w:r>
              <w:rPr>
                <w:rFonts w:eastAsia="Times New Roman"/>
                <w:szCs w:val="20"/>
              </w:rPr>
              <w:t>-voorziening</w:t>
            </w:r>
          </w:p>
        </w:tc>
      </w:tr>
    </w:tbl>
    <w:p w14:paraId="1F86DC72" w14:textId="48E52217" w:rsidR="00AB49A4" w:rsidRPr="00231950" w:rsidRDefault="00F21CAF" w:rsidP="00F9293A">
      <w:pPr>
        <w:pStyle w:val="Kop4"/>
      </w:pPr>
      <w:r>
        <w:t xml:space="preserve">Attribuutsoort </w:t>
      </w:r>
      <w:r w:rsidR="00EB4741">
        <w:t xml:space="preserve">domein van </w:t>
      </w:r>
      <w:proofErr w:type="spellStart"/>
      <w:r w:rsidR="00EB4741">
        <w:t>gegevensgroeptype</w:t>
      </w:r>
      <w:proofErr w:type="spellEnd"/>
      <w:r w:rsidR="00EB4741">
        <w:t xml:space="preserve"> </w:t>
      </w:r>
      <w:proofErr w:type="spellStart"/>
      <w:r w:rsidR="00AB49A4">
        <w:t>BestuurlijkeGrenzenVerwijzing</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B49A4" w:rsidRPr="00231950" w14:paraId="22CBD654" w14:textId="77777777" w:rsidTr="00B64EFA">
        <w:trPr>
          <w:tblCellSpacing w:w="0" w:type="dxa"/>
        </w:trPr>
        <w:tc>
          <w:tcPr>
            <w:tcW w:w="1500" w:type="pct"/>
            <w:tcMar>
              <w:top w:w="15" w:type="dxa"/>
              <w:left w:w="15" w:type="dxa"/>
              <w:bottom w:w="15" w:type="dxa"/>
              <w:right w:w="15" w:type="dxa"/>
            </w:tcMar>
            <w:hideMark/>
          </w:tcPr>
          <w:p w14:paraId="13C3D57D" w14:textId="77777777" w:rsidR="00AB49A4" w:rsidRPr="00231950" w:rsidRDefault="00AB49A4" w:rsidP="00D43CFB">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AE1C83E" w14:textId="1892E273" w:rsidR="00AB49A4" w:rsidRPr="00231950" w:rsidRDefault="00186CFF" w:rsidP="00D43CFB">
            <w:pPr>
              <w:rPr>
                <w:rFonts w:eastAsia="Times New Roman"/>
                <w:szCs w:val="20"/>
              </w:rPr>
            </w:pPr>
            <w:r>
              <w:rPr>
                <w:rFonts w:eastAsia="Times New Roman"/>
                <w:szCs w:val="20"/>
              </w:rPr>
              <w:t>domein</w:t>
            </w:r>
          </w:p>
        </w:tc>
      </w:tr>
      <w:tr w:rsidR="00AB49A4" w:rsidRPr="00231950" w14:paraId="3F1D8C63" w14:textId="77777777" w:rsidTr="00B64EFA">
        <w:trPr>
          <w:tblCellSpacing w:w="0" w:type="dxa"/>
        </w:trPr>
        <w:tc>
          <w:tcPr>
            <w:tcW w:w="1500" w:type="pct"/>
            <w:tcMar>
              <w:top w:w="15" w:type="dxa"/>
              <w:left w:w="15" w:type="dxa"/>
              <w:bottom w:w="15" w:type="dxa"/>
              <w:right w:w="15" w:type="dxa"/>
            </w:tcMar>
            <w:hideMark/>
          </w:tcPr>
          <w:p w14:paraId="00EA2C43" w14:textId="77777777" w:rsidR="00AB49A4" w:rsidRPr="00231950" w:rsidRDefault="00AB49A4" w:rsidP="00D43CFB">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2B0AE5A" w14:textId="1EA95581" w:rsidR="00AB49A4" w:rsidRPr="00231950" w:rsidRDefault="00186CFF" w:rsidP="00D43CFB">
            <w:pPr>
              <w:rPr>
                <w:rFonts w:eastAsia="Times New Roman"/>
                <w:szCs w:val="20"/>
              </w:rPr>
            </w:pPr>
            <w:r>
              <w:rPr>
                <w:rFonts w:eastAsia="Times New Roman"/>
                <w:szCs w:val="20"/>
              </w:rPr>
              <w:t>Het domein waar het ambtsgebied te vinden is</w:t>
            </w:r>
            <w:r w:rsidR="00AB0559">
              <w:rPr>
                <w:rFonts w:eastAsia="Times New Roman"/>
                <w:szCs w:val="20"/>
              </w:rPr>
              <w:t xml:space="preserve">, doorgaans zal dit gevuld zijn met een verwijzing naar de </w:t>
            </w:r>
            <w:proofErr w:type="spellStart"/>
            <w:r w:rsidR="00AB0559">
              <w:rPr>
                <w:rFonts w:eastAsia="Times New Roman"/>
                <w:szCs w:val="20"/>
              </w:rPr>
              <w:t>bestuurlijkegrenzen</w:t>
            </w:r>
            <w:proofErr w:type="spellEnd"/>
            <w:r w:rsidR="00AB0559">
              <w:rPr>
                <w:rFonts w:eastAsia="Times New Roman"/>
                <w:szCs w:val="20"/>
              </w:rPr>
              <w:t>-voorziening</w:t>
            </w:r>
            <w:r>
              <w:rPr>
                <w:rFonts w:eastAsia="Times New Roman"/>
                <w:szCs w:val="20"/>
              </w:rPr>
              <w:t>.</w:t>
            </w:r>
          </w:p>
        </w:tc>
      </w:tr>
      <w:tr w:rsidR="00AB49A4" w:rsidRPr="00231950" w14:paraId="0115704E" w14:textId="77777777" w:rsidTr="00B64EFA">
        <w:trPr>
          <w:tblCellSpacing w:w="0" w:type="dxa"/>
        </w:trPr>
        <w:tc>
          <w:tcPr>
            <w:tcW w:w="1500" w:type="pct"/>
            <w:tcMar>
              <w:top w:w="15" w:type="dxa"/>
              <w:left w:w="15" w:type="dxa"/>
              <w:bottom w:w="15" w:type="dxa"/>
              <w:right w:w="15" w:type="dxa"/>
            </w:tcMar>
          </w:tcPr>
          <w:p w14:paraId="6B9F8133" w14:textId="77777777" w:rsidR="00AB49A4" w:rsidRPr="00231950" w:rsidRDefault="00AB49A4" w:rsidP="00D43CFB">
            <w:pPr>
              <w:rPr>
                <w:rFonts w:eastAsia="Times New Roman"/>
                <w:b/>
                <w:bCs/>
                <w:szCs w:val="20"/>
              </w:rPr>
            </w:pPr>
            <w:r>
              <w:rPr>
                <w:rFonts w:eastAsia="Times New Roman"/>
                <w:b/>
                <w:bCs/>
                <w:szCs w:val="20"/>
              </w:rPr>
              <w:t>Herkomst</w:t>
            </w:r>
          </w:p>
        </w:tc>
        <w:tc>
          <w:tcPr>
            <w:tcW w:w="3500" w:type="pct"/>
            <w:tcMar>
              <w:top w:w="15" w:type="dxa"/>
              <w:left w:w="15" w:type="dxa"/>
              <w:bottom w:w="15" w:type="dxa"/>
              <w:right w:w="15" w:type="dxa"/>
            </w:tcMar>
          </w:tcPr>
          <w:p w14:paraId="612C71C5" w14:textId="028E84B1" w:rsidR="00AB49A4" w:rsidRDefault="00186CFF" w:rsidP="00D43CFB">
            <w:pPr>
              <w:rPr>
                <w:rFonts w:eastAsia="Times New Roman"/>
                <w:szCs w:val="20"/>
              </w:rPr>
            </w:pPr>
            <w:proofErr w:type="spellStart"/>
            <w:r>
              <w:rPr>
                <w:rFonts w:eastAsia="Times New Roman"/>
                <w:szCs w:val="20"/>
              </w:rPr>
              <w:t>bestuurlijkegrenzen</w:t>
            </w:r>
            <w:proofErr w:type="spellEnd"/>
            <w:r>
              <w:rPr>
                <w:rFonts w:eastAsia="Times New Roman"/>
                <w:szCs w:val="20"/>
              </w:rPr>
              <w:t>-voorziening</w:t>
            </w:r>
          </w:p>
        </w:tc>
      </w:tr>
    </w:tbl>
    <w:p w14:paraId="17DE03E0" w14:textId="7A76EA43" w:rsidR="00447B28" w:rsidRPr="00231950" w:rsidRDefault="00447B28" w:rsidP="00AB0559">
      <w:pPr>
        <w:pStyle w:val="Kop4"/>
      </w:pPr>
      <w:r>
        <w:t xml:space="preserve">Attribuutsoort </w:t>
      </w:r>
      <w:proofErr w:type="spellStart"/>
      <w:r w:rsidR="00186CFF">
        <w:t>geldigOp</w:t>
      </w:r>
      <w:proofErr w:type="spellEnd"/>
      <w:r>
        <w:t xml:space="preserve"> van </w:t>
      </w:r>
      <w:proofErr w:type="spellStart"/>
      <w:r>
        <w:t>gegevensgroeptype</w:t>
      </w:r>
      <w:proofErr w:type="spellEnd"/>
      <w:r>
        <w:t xml:space="preserve"> </w:t>
      </w:r>
      <w:proofErr w:type="spellStart"/>
      <w:r>
        <w:t>BestuurlijkeGrenzenVerwijzing</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47B28" w:rsidRPr="00231950" w14:paraId="49027691" w14:textId="77777777" w:rsidTr="00B64EFA">
        <w:trPr>
          <w:tblCellSpacing w:w="0" w:type="dxa"/>
        </w:trPr>
        <w:tc>
          <w:tcPr>
            <w:tcW w:w="1500" w:type="pct"/>
            <w:tcMar>
              <w:top w:w="15" w:type="dxa"/>
              <w:left w:w="15" w:type="dxa"/>
              <w:bottom w:w="15" w:type="dxa"/>
              <w:right w:w="15" w:type="dxa"/>
            </w:tcMar>
            <w:hideMark/>
          </w:tcPr>
          <w:p w14:paraId="3B47721B" w14:textId="77777777" w:rsidR="00447B28" w:rsidRPr="00231950" w:rsidRDefault="00447B28" w:rsidP="00D43CFB">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EF14575" w14:textId="5C11DFA7" w:rsidR="00447B28" w:rsidRPr="00231950" w:rsidRDefault="00186CFF" w:rsidP="00D43CFB">
            <w:pPr>
              <w:rPr>
                <w:rFonts w:eastAsia="Times New Roman"/>
                <w:szCs w:val="20"/>
              </w:rPr>
            </w:pPr>
            <w:proofErr w:type="spellStart"/>
            <w:r>
              <w:rPr>
                <w:rFonts w:eastAsia="Times New Roman"/>
                <w:szCs w:val="20"/>
              </w:rPr>
              <w:t>geldigOp</w:t>
            </w:r>
            <w:proofErr w:type="spellEnd"/>
          </w:p>
        </w:tc>
      </w:tr>
      <w:tr w:rsidR="00447B28" w:rsidRPr="00231950" w14:paraId="6CAFB509" w14:textId="77777777" w:rsidTr="00B64EFA">
        <w:trPr>
          <w:tblCellSpacing w:w="0" w:type="dxa"/>
        </w:trPr>
        <w:tc>
          <w:tcPr>
            <w:tcW w:w="1500" w:type="pct"/>
            <w:tcMar>
              <w:top w:w="15" w:type="dxa"/>
              <w:left w:w="15" w:type="dxa"/>
              <w:bottom w:w="15" w:type="dxa"/>
              <w:right w:w="15" w:type="dxa"/>
            </w:tcMar>
            <w:hideMark/>
          </w:tcPr>
          <w:p w14:paraId="7E8B6313" w14:textId="77777777" w:rsidR="00447B28" w:rsidRPr="00231950" w:rsidRDefault="00447B28" w:rsidP="00D43CFB">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4464DE44" w14:textId="5F806C40" w:rsidR="00447B28" w:rsidRPr="00231950" w:rsidRDefault="00BA1F3E" w:rsidP="00D43CFB">
            <w:pPr>
              <w:rPr>
                <w:rFonts w:eastAsia="Times New Roman"/>
                <w:szCs w:val="20"/>
              </w:rPr>
            </w:pPr>
            <w:r>
              <w:rPr>
                <w:rFonts w:eastAsia="Times New Roman"/>
                <w:szCs w:val="20"/>
              </w:rPr>
              <w:t>Datum van het ambtsgebied waar het bevoegd gezag naar wil verwijzen.</w:t>
            </w:r>
          </w:p>
        </w:tc>
      </w:tr>
      <w:tr w:rsidR="00C41A10" w:rsidRPr="00231950" w14:paraId="1FD70E1C" w14:textId="77777777" w:rsidTr="00B64EFA">
        <w:trPr>
          <w:tblCellSpacing w:w="0" w:type="dxa"/>
        </w:trPr>
        <w:tc>
          <w:tcPr>
            <w:tcW w:w="1500" w:type="pct"/>
            <w:tcMar>
              <w:top w:w="15" w:type="dxa"/>
              <w:left w:w="15" w:type="dxa"/>
              <w:bottom w:w="15" w:type="dxa"/>
              <w:right w:w="15" w:type="dxa"/>
            </w:tcMar>
          </w:tcPr>
          <w:p w14:paraId="43407C96" w14:textId="26890B37" w:rsidR="00C41A10" w:rsidRPr="00231950" w:rsidRDefault="00C41A10" w:rsidP="00D43CFB">
            <w:pPr>
              <w:rPr>
                <w:rFonts w:eastAsia="Times New Roman"/>
                <w:b/>
                <w:bCs/>
                <w:szCs w:val="20"/>
              </w:rPr>
            </w:pPr>
            <w:r>
              <w:rPr>
                <w:rFonts w:eastAsia="Times New Roman"/>
                <w:b/>
                <w:bCs/>
                <w:szCs w:val="20"/>
              </w:rPr>
              <w:t>Formaat</w:t>
            </w:r>
          </w:p>
        </w:tc>
        <w:tc>
          <w:tcPr>
            <w:tcW w:w="3500" w:type="pct"/>
            <w:tcMar>
              <w:top w:w="15" w:type="dxa"/>
              <w:left w:w="15" w:type="dxa"/>
              <w:bottom w:w="15" w:type="dxa"/>
              <w:right w:w="15" w:type="dxa"/>
            </w:tcMar>
          </w:tcPr>
          <w:p w14:paraId="1BF84E0D" w14:textId="47C9F789" w:rsidR="00C41A10" w:rsidRDefault="00BA1F3E" w:rsidP="00D43CFB">
            <w:pPr>
              <w:rPr>
                <w:rFonts w:eastAsia="Times New Roman"/>
                <w:szCs w:val="20"/>
              </w:rPr>
            </w:pPr>
            <w:r>
              <w:rPr>
                <w:rFonts w:eastAsia="Times New Roman"/>
                <w:szCs w:val="20"/>
              </w:rPr>
              <w:t>Date</w:t>
            </w:r>
          </w:p>
        </w:tc>
      </w:tr>
      <w:tr w:rsidR="00447B28" w:rsidRPr="00231950" w14:paraId="0401D23A" w14:textId="77777777" w:rsidTr="00B64EFA">
        <w:trPr>
          <w:tblCellSpacing w:w="0" w:type="dxa"/>
        </w:trPr>
        <w:tc>
          <w:tcPr>
            <w:tcW w:w="1500" w:type="pct"/>
            <w:tcMar>
              <w:top w:w="15" w:type="dxa"/>
              <w:left w:w="15" w:type="dxa"/>
              <w:bottom w:w="15" w:type="dxa"/>
              <w:right w:w="15" w:type="dxa"/>
            </w:tcMar>
          </w:tcPr>
          <w:p w14:paraId="2BC10E69" w14:textId="77777777" w:rsidR="00447B28" w:rsidRPr="00231950" w:rsidRDefault="00447B28" w:rsidP="00D43CFB">
            <w:pPr>
              <w:rPr>
                <w:rFonts w:eastAsia="Times New Roman"/>
                <w:b/>
                <w:bCs/>
                <w:szCs w:val="20"/>
              </w:rPr>
            </w:pPr>
            <w:r>
              <w:rPr>
                <w:rFonts w:eastAsia="Times New Roman"/>
                <w:b/>
                <w:bCs/>
                <w:szCs w:val="20"/>
              </w:rPr>
              <w:t>Herkomst</w:t>
            </w:r>
          </w:p>
        </w:tc>
        <w:tc>
          <w:tcPr>
            <w:tcW w:w="3500" w:type="pct"/>
            <w:tcMar>
              <w:top w:w="15" w:type="dxa"/>
              <w:left w:w="15" w:type="dxa"/>
              <w:bottom w:w="15" w:type="dxa"/>
              <w:right w:w="15" w:type="dxa"/>
            </w:tcMar>
          </w:tcPr>
          <w:p w14:paraId="28529A9A" w14:textId="2871074D" w:rsidR="00447B28" w:rsidRDefault="00BA1F3E" w:rsidP="00D43CFB">
            <w:pPr>
              <w:rPr>
                <w:rFonts w:eastAsia="Times New Roman"/>
                <w:szCs w:val="20"/>
              </w:rPr>
            </w:pPr>
            <w:proofErr w:type="spellStart"/>
            <w:r>
              <w:rPr>
                <w:rFonts w:eastAsia="Times New Roman"/>
                <w:szCs w:val="20"/>
              </w:rPr>
              <w:t>bestuurlijkegrenzen</w:t>
            </w:r>
            <w:proofErr w:type="spellEnd"/>
            <w:r>
              <w:rPr>
                <w:rFonts w:eastAsia="Times New Roman"/>
                <w:szCs w:val="20"/>
              </w:rPr>
              <w:t>-voorziening</w:t>
            </w:r>
          </w:p>
        </w:tc>
      </w:tr>
    </w:tbl>
    <w:p w14:paraId="0A88644C" w14:textId="3E3C13B1" w:rsidR="00D21FE2" w:rsidRDefault="0081589C" w:rsidP="00FB122D">
      <w:pPr>
        <w:pStyle w:val="Kop2"/>
        <w:pageBreakBefore/>
        <w:rPr>
          <w:rFonts w:eastAsia="Times New Roman"/>
        </w:rPr>
      </w:pPr>
      <w:bookmarkStart w:id="123" w:name="_Toc92286642"/>
      <w:r>
        <w:rPr>
          <w:rFonts w:eastAsia="Times New Roman"/>
        </w:rPr>
        <w:lastRenderedPageBreak/>
        <w:t>Regels op locatie</w:t>
      </w:r>
      <w:bookmarkEnd w:id="123"/>
    </w:p>
    <w:p w14:paraId="177E04DE" w14:textId="2D7C74FA" w:rsidR="00613498" w:rsidRDefault="007B611E" w:rsidP="007B611E">
      <w:pPr>
        <w:rPr>
          <w:rFonts w:eastAsia="Times New Roman"/>
          <w:szCs w:val="20"/>
        </w:rPr>
      </w:pPr>
      <w:r w:rsidRPr="007B611E">
        <w:rPr>
          <w:rFonts w:eastAsia="Times New Roman"/>
          <w:szCs w:val="20"/>
        </w:rPr>
        <w:t xml:space="preserve">Als je regels en locaties bij elkaar brengt dan </w:t>
      </w:r>
      <w:r w:rsidR="007C756F">
        <w:rPr>
          <w:rFonts w:eastAsia="Times New Roman"/>
          <w:szCs w:val="20"/>
        </w:rPr>
        <w:t xml:space="preserve">is af te leiden </w:t>
      </w:r>
      <w:r w:rsidRPr="007B611E">
        <w:rPr>
          <w:rFonts w:eastAsia="Times New Roman"/>
          <w:szCs w:val="20"/>
        </w:rPr>
        <w:t xml:space="preserve">dat regels voor een bepaald gebied gelden. </w:t>
      </w:r>
      <w:r w:rsidR="00DA0297">
        <w:rPr>
          <w:rFonts w:eastAsia="Times New Roman"/>
          <w:szCs w:val="20"/>
        </w:rPr>
        <w:t xml:space="preserve">Regels </w:t>
      </w:r>
      <w:r w:rsidR="00515171">
        <w:rPr>
          <w:rFonts w:eastAsia="Times New Roman"/>
          <w:szCs w:val="20"/>
        </w:rPr>
        <w:t xml:space="preserve">kunnen op zichzelf gelden, maar </w:t>
      </w:r>
      <w:r w:rsidR="0061080C">
        <w:rPr>
          <w:rFonts w:eastAsia="Times New Roman"/>
          <w:szCs w:val="20"/>
        </w:rPr>
        <w:t>gaan</w:t>
      </w:r>
      <w:r w:rsidR="00DA0297">
        <w:rPr>
          <w:rFonts w:eastAsia="Times New Roman"/>
          <w:szCs w:val="20"/>
        </w:rPr>
        <w:t xml:space="preserve"> </w:t>
      </w:r>
      <w:r w:rsidR="0061080C">
        <w:rPr>
          <w:rFonts w:eastAsia="Times New Roman"/>
          <w:szCs w:val="20"/>
        </w:rPr>
        <w:t xml:space="preserve">veelal </w:t>
      </w:r>
      <w:r w:rsidR="00DA0297">
        <w:rPr>
          <w:rFonts w:eastAsia="Times New Roman"/>
          <w:szCs w:val="20"/>
        </w:rPr>
        <w:t xml:space="preserve">over een </w:t>
      </w:r>
      <w:r w:rsidR="00ED2EDB">
        <w:rPr>
          <w:rFonts w:eastAsia="Times New Roman"/>
          <w:szCs w:val="20"/>
        </w:rPr>
        <w:t xml:space="preserve">activiteit, een </w:t>
      </w:r>
      <w:r w:rsidR="00DA0297">
        <w:rPr>
          <w:rFonts w:eastAsia="Times New Roman"/>
          <w:szCs w:val="20"/>
        </w:rPr>
        <w:t xml:space="preserve">functie, een beperkingengebied, een omgevingswaarde of een omgevingsnorm. </w:t>
      </w:r>
      <w:r w:rsidR="00336DB8">
        <w:rPr>
          <w:rFonts w:eastAsia="Times New Roman"/>
          <w:szCs w:val="20"/>
        </w:rPr>
        <w:t xml:space="preserve">In dit hoofdstuk worden de objecten vanuit regels op locatie </w:t>
      </w:r>
      <w:r w:rsidR="00313545">
        <w:rPr>
          <w:rFonts w:eastAsia="Times New Roman"/>
          <w:szCs w:val="20"/>
        </w:rPr>
        <w:t>toegelicht (dit zijn de groene objecten in Figuur 5).</w:t>
      </w:r>
    </w:p>
    <w:p w14:paraId="679109A6" w14:textId="77777777" w:rsidR="005775B8" w:rsidRDefault="005775B8" w:rsidP="007B611E">
      <w:pPr>
        <w:rPr>
          <w:rFonts w:eastAsia="Times New Roman"/>
          <w:szCs w:val="20"/>
        </w:rPr>
      </w:pPr>
    </w:p>
    <w:p w14:paraId="0981DC61" w14:textId="1775DD53" w:rsidR="00E13D17" w:rsidRDefault="0946B14F" w:rsidP="007B611E">
      <w:pPr>
        <w:rPr>
          <w:rFonts w:eastAsia="Times New Roman"/>
          <w:szCs w:val="20"/>
        </w:rPr>
      </w:pPr>
      <w:r>
        <w:rPr>
          <w:noProof/>
        </w:rPr>
        <w:drawing>
          <wp:inline distT="0" distB="0" distL="0" distR="0" wp14:anchorId="1FB875B2" wp14:editId="4C18E0DB">
            <wp:extent cx="6010274" cy="467466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
                    <pic:cNvPicPr/>
                  </pic:nvPicPr>
                  <pic:blipFill>
                    <a:blip r:embed="rId21">
                      <a:extLst>
                        <a:ext uri="{96DAC541-7B7A-43D3-8B79-37D633B846F1}">
                          <asvg:svgBlip xmlns:asvg="http://schemas.microsoft.com/office/drawing/2016/SVG/main" r:embed="rId22"/>
                        </a:ext>
                      </a:extLst>
                    </a:blip>
                    <a:stretch>
                      <a:fillRect/>
                    </a:stretch>
                  </pic:blipFill>
                  <pic:spPr>
                    <a:xfrm>
                      <a:off x="0" y="0"/>
                      <a:ext cx="6010274" cy="4674660"/>
                    </a:xfrm>
                    <a:prstGeom prst="rect">
                      <a:avLst/>
                    </a:prstGeom>
                  </pic:spPr>
                </pic:pic>
              </a:graphicData>
            </a:graphic>
          </wp:inline>
        </w:drawing>
      </w:r>
    </w:p>
    <w:p w14:paraId="1A80F601" w14:textId="7EFF57A1" w:rsidR="00E54FCA" w:rsidRDefault="00613498" w:rsidP="00613498">
      <w:pPr>
        <w:pStyle w:val="Bijschrift"/>
        <w:rPr>
          <w:rFonts w:eastAsia="Times New Roman"/>
          <w:sz w:val="20"/>
          <w:szCs w:val="20"/>
        </w:rPr>
      </w:pPr>
      <w:r>
        <w:t xml:space="preserve">Figuur </w:t>
      </w:r>
      <w:r w:rsidR="00DC4F4A">
        <w:rPr>
          <w:noProof/>
        </w:rPr>
        <w:fldChar w:fldCharType="begin"/>
      </w:r>
      <w:r w:rsidR="00DC4F4A">
        <w:rPr>
          <w:noProof/>
        </w:rPr>
        <w:instrText xml:space="preserve"> SEQ Figuur \* ARABIC </w:instrText>
      </w:r>
      <w:r w:rsidR="00DC4F4A">
        <w:rPr>
          <w:noProof/>
        </w:rPr>
        <w:fldChar w:fldCharType="separate"/>
      </w:r>
      <w:r w:rsidR="00DA1E96">
        <w:rPr>
          <w:noProof/>
        </w:rPr>
        <w:t>5</w:t>
      </w:r>
      <w:r w:rsidR="00DC4F4A">
        <w:rPr>
          <w:noProof/>
        </w:rPr>
        <w:fldChar w:fldCharType="end"/>
      </w:r>
      <w:r>
        <w:t>: Regels op Locatie</w:t>
      </w:r>
    </w:p>
    <w:p w14:paraId="55E73AA5" w14:textId="15D3C08F" w:rsidR="00E179C2" w:rsidRPr="00231950" w:rsidRDefault="00E179C2" w:rsidP="0039795D">
      <w:pPr>
        <w:pStyle w:val="Kop3"/>
        <w:rPr>
          <w:rFonts w:eastAsia="Times New Roman"/>
        </w:rPr>
      </w:pPr>
      <w:bookmarkStart w:id="124" w:name="global_package_Regel"/>
      <w:bookmarkStart w:id="125" w:name="graph_EAID_1DACE941_091C_491d_8A87_CFA8A"/>
      <w:bookmarkStart w:id="126" w:name="global_class_Regel_JuridischeRegel"/>
      <w:bookmarkStart w:id="127" w:name="detail_class_Regel_JuridischeRegel"/>
      <w:bookmarkStart w:id="128" w:name="_Objecttype_Regeltekst_1"/>
      <w:bookmarkStart w:id="129" w:name="_Objecttype_Activiteit"/>
      <w:bookmarkStart w:id="130" w:name="_Ref37921418"/>
      <w:bookmarkStart w:id="131" w:name="_Toc92286643"/>
      <w:bookmarkEnd w:id="124"/>
      <w:bookmarkEnd w:id="125"/>
      <w:bookmarkEnd w:id="126"/>
      <w:bookmarkEnd w:id="127"/>
      <w:bookmarkEnd w:id="128"/>
      <w:bookmarkEnd w:id="129"/>
      <w:r w:rsidRPr="00231950">
        <w:rPr>
          <w:rFonts w:eastAsia="Times New Roman"/>
        </w:rPr>
        <w:t>Objecttype Activiteit</w:t>
      </w:r>
      <w:bookmarkEnd w:id="130"/>
      <w:bookmarkEnd w:id="131"/>
    </w:p>
    <w:p w14:paraId="22C1ACAD" w14:textId="77777777" w:rsidR="00807274" w:rsidRPr="00231950" w:rsidRDefault="00807274" w:rsidP="00EF3FC9">
      <w:pPr>
        <w:pStyle w:val="Kop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807274" w:rsidRPr="00231950" w14:paraId="00BE8B3D" w14:textId="77777777" w:rsidTr="00B64EFA">
        <w:trPr>
          <w:tblCellSpacing w:w="0" w:type="dxa"/>
        </w:trPr>
        <w:tc>
          <w:tcPr>
            <w:tcW w:w="1500" w:type="pct"/>
            <w:tcBorders>
              <w:top w:val="nil"/>
              <w:left w:val="nil"/>
              <w:bottom w:val="nil"/>
              <w:right w:val="nil"/>
            </w:tcBorders>
            <w:hideMark/>
          </w:tcPr>
          <w:p w14:paraId="7B0A2F6D" w14:textId="77777777" w:rsidR="00807274" w:rsidRPr="00231950" w:rsidRDefault="00807274" w:rsidP="00261D1E">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50CA6CD8" w14:textId="77777777" w:rsidR="00807274" w:rsidRPr="00231950" w:rsidRDefault="00807274" w:rsidP="00261D1E">
            <w:pPr>
              <w:rPr>
                <w:rFonts w:eastAsia="Times New Roman"/>
                <w:szCs w:val="20"/>
              </w:rPr>
            </w:pPr>
            <w:r w:rsidRPr="00231950">
              <w:rPr>
                <w:rFonts w:eastAsia="Times New Roman"/>
                <w:szCs w:val="20"/>
              </w:rPr>
              <w:t>identificatie</w:t>
            </w:r>
          </w:p>
        </w:tc>
      </w:tr>
      <w:tr w:rsidR="00807274" w:rsidRPr="00231950" w14:paraId="271822B1" w14:textId="77777777" w:rsidTr="00B64EFA">
        <w:trPr>
          <w:tblCellSpacing w:w="0" w:type="dxa"/>
        </w:trPr>
        <w:tc>
          <w:tcPr>
            <w:tcW w:w="1500" w:type="pct"/>
            <w:tcBorders>
              <w:top w:val="nil"/>
              <w:left w:val="nil"/>
              <w:bottom w:val="nil"/>
              <w:right w:val="nil"/>
            </w:tcBorders>
            <w:hideMark/>
          </w:tcPr>
          <w:p w14:paraId="28F064CD" w14:textId="77777777" w:rsidR="00807274" w:rsidRPr="00231950" w:rsidRDefault="00807274" w:rsidP="00261D1E">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957C472" w14:textId="77777777" w:rsidR="00807274" w:rsidRPr="00231950" w:rsidRDefault="00807274" w:rsidP="00261D1E">
            <w:pPr>
              <w:rPr>
                <w:rFonts w:eastAsia="Times New Roman"/>
                <w:szCs w:val="20"/>
              </w:rPr>
            </w:pPr>
            <w:r w:rsidRPr="00231950">
              <w:rPr>
                <w:rFonts w:eastAsia="Times New Roman"/>
                <w:szCs w:val="20"/>
              </w:rPr>
              <w:t xml:space="preserve">De unieke identificatie waaronder elk object van dit type bekend is. </w:t>
            </w:r>
          </w:p>
        </w:tc>
      </w:tr>
      <w:tr w:rsidR="00807274" w:rsidRPr="00231950" w14:paraId="37075A50" w14:textId="77777777" w:rsidTr="00B64EFA">
        <w:trPr>
          <w:tblCellSpacing w:w="0" w:type="dxa"/>
        </w:trPr>
        <w:tc>
          <w:tcPr>
            <w:tcW w:w="1500" w:type="pct"/>
            <w:tcBorders>
              <w:top w:val="nil"/>
              <w:left w:val="nil"/>
              <w:bottom w:val="nil"/>
              <w:right w:val="nil"/>
            </w:tcBorders>
            <w:hideMark/>
          </w:tcPr>
          <w:p w14:paraId="63F7B741" w14:textId="77777777" w:rsidR="00807274" w:rsidRPr="00231950" w:rsidRDefault="00807274" w:rsidP="00261D1E">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313E1DBB" w14:textId="77777777" w:rsidR="00807274" w:rsidRPr="00231950" w:rsidRDefault="00807274" w:rsidP="00261D1E">
            <w:pPr>
              <w:rPr>
                <w:rFonts w:eastAsia="Times New Roman"/>
                <w:szCs w:val="20"/>
              </w:rPr>
            </w:pPr>
            <w:r w:rsidRPr="00231950">
              <w:rPr>
                <w:rFonts w:eastAsia="Times New Roman"/>
                <w:szCs w:val="20"/>
              </w:rPr>
              <w:t>Identificatie</w:t>
            </w:r>
          </w:p>
        </w:tc>
      </w:tr>
    </w:tbl>
    <w:p w14:paraId="30207E90" w14:textId="77777777" w:rsidR="00E179C2" w:rsidRPr="00231950" w:rsidRDefault="00E179C2" w:rsidP="00EF3FC9">
      <w:pPr>
        <w:pStyle w:val="Kop4"/>
      </w:pPr>
      <w:bookmarkStart w:id="132" w:name="detail_attribute_RegelsOpLocatie_Activit"/>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179C2" w:rsidRPr="00231950" w14:paraId="15062422" w14:textId="77777777" w:rsidTr="00B64EFA">
        <w:trPr>
          <w:tblCellSpacing w:w="0" w:type="dxa"/>
        </w:trPr>
        <w:tc>
          <w:tcPr>
            <w:tcW w:w="1500" w:type="pct"/>
            <w:tcMar>
              <w:top w:w="15" w:type="dxa"/>
              <w:left w:w="15" w:type="dxa"/>
              <w:bottom w:w="15" w:type="dxa"/>
              <w:right w:w="15" w:type="dxa"/>
            </w:tcMar>
            <w:hideMark/>
          </w:tcPr>
          <w:p w14:paraId="69A4296F" w14:textId="77777777" w:rsidR="00E179C2" w:rsidRPr="00231950" w:rsidRDefault="00E179C2"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9D68055" w14:textId="77777777" w:rsidR="00E179C2" w:rsidRPr="00231950" w:rsidRDefault="00E179C2" w:rsidP="00A66FB8">
            <w:pPr>
              <w:rPr>
                <w:rFonts w:eastAsia="Times New Roman"/>
                <w:szCs w:val="20"/>
              </w:rPr>
            </w:pPr>
            <w:r w:rsidRPr="00231950">
              <w:rPr>
                <w:rFonts w:eastAsia="Times New Roman"/>
                <w:szCs w:val="20"/>
              </w:rPr>
              <w:t>naam</w:t>
            </w:r>
          </w:p>
        </w:tc>
      </w:tr>
      <w:tr w:rsidR="00E179C2" w:rsidRPr="00231950" w14:paraId="290F817E" w14:textId="77777777" w:rsidTr="00B64EFA">
        <w:trPr>
          <w:tblCellSpacing w:w="0" w:type="dxa"/>
        </w:trPr>
        <w:tc>
          <w:tcPr>
            <w:tcW w:w="1500" w:type="pct"/>
            <w:tcMar>
              <w:top w:w="15" w:type="dxa"/>
              <w:left w:w="15" w:type="dxa"/>
              <w:bottom w:w="15" w:type="dxa"/>
              <w:right w:w="15" w:type="dxa"/>
            </w:tcMar>
            <w:hideMark/>
          </w:tcPr>
          <w:p w14:paraId="27A4EB5E" w14:textId="77777777" w:rsidR="00E179C2" w:rsidRPr="00231950" w:rsidRDefault="00E179C2"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CE645C5" w14:textId="4CC620DC" w:rsidR="00E179C2" w:rsidRPr="00231950" w:rsidRDefault="009A7CA2" w:rsidP="00B0226D">
            <w:pPr>
              <w:rPr>
                <w:rFonts w:eastAsia="Times New Roman"/>
                <w:szCs w:val="20"/>
              </w:rPr>
            </w:pPr>
            <w:r w:rsidRPr="00231950">
              <w:rPr>
                <w:rFonts w:eastAsia="Times New Roman"/>
                <w:szCs w:val="20"/>
              </w:rPr>
              <w:t xml:space="preserve">Een </w:t>
            </w:r>
            <w:r w:rsidR="00B0226D">
              <w:rPr>
                <w:rFonts w:eastAsia="Times New Roman"/>
                <w:szCs w:val="20"/>
              </w:rPr>
              <w:t>(</w:t>
            </w:r>
            <w:r w:rsidRPr="00231950">
              <w:rPr>
                <w:rFonts w:eastAsia="Times New Roman"/>
                <w:szCs w:val="20"/>
              </w:rPr>
              <w:t>korte</w:t>
            </w:r>
            <w:r w:rsidR="00B0226D">
              <w:rPr>
                <w:rFonts w:eastAsia="Times New Roman"/>
                <w:szCs w:val="20"/>
              </w:rPr>
              <w:t>)</w:t>
            </w:r>
            <w:r w:rsidRPr="00231950">
              <w:rPr>
                <w:rFonts w:eastAsia="Times New Roman"/>
                <w:szCs w:val="20"/>
              </w:rPr>
              <w:t xml:space="preserve"> omschrijving van de activiteit.</w:t>
            </w:r>
          </w:p>
        </w:tc>
      </w:tr>
      <w:tr w:rsidR="00E179C2" w:rsidRPr="00231950" w14:paraId="174185C1" w14:textId="77777777" w:rsidTr="00B64EFA">
        <w:trPr>
          <w:tblCellSpacing w:w="0" w:type="dxa"/>
        </w:trPr>
        <w:tc>
          <w:tcPr>
            <w:tcW w:w="1500" w:type="pct"/>
            <w:tcMar>
              <w:top w:w="15" w:type="dxa"/>
              <w:left w:w="15" w:type="dxa"/>
              <w:bottom w:w="15" w:type="dxa"/>
              <w:right w:w="15" w:type="dxa"/>
            </w:tcMar>
            <w:hideMark/>
          </w:tcPr>
          <w:p w14:paraId="52E77A0A" w14:textId="77777777" w:rsidR="00E179C2" w:rsidRPr="00231950" w:rsidRDefault="00E179C2" w:rsidP="00A66FB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1541C57A" w14:textId="77777777" w:rsidR="00E179C2" w:rsidRPr="00231950" w:rsidRDefault="00E179C2" w:rsidP="00A66FB8">
            <w:pPr>
              <w:rPr>
                <w:rFonts w:eastAsia="Times New Roman"/>
                <w:szCs w:val="20"/>
              </w:rPr>
            </w:pPr>
            <w:proofErr w:type="spellStart"/>
            <w:r w:rsidRPr="00231950">
              <w:rPr>
                <w:rFonts w:eastAsia="Times New Roman"/>
                <w:szCs w:val="20"/>
              </w:rPr>
              <w:t>CharacterString</w:t>
            </w:r>
            <w:proofErr w:type="spellEnd"/>
          </w:p>
        </w:tc>
      </w:tr>
      <w:tr w:rsidR="00DA7371" w:rsidRPr="00231950" w14:paraId="6692E886" w14:textId="77777777" w:rsidTr="00B64EFA">
        <w:trPr>
          <w:tblCellSpacing w:w="0" w:type="dxa"/>
        </w:trPr>
        <w:tc>
          <w:tcPr>
            <w:tcW w:w="1500" w:type="pct"/>
            <w:tcMar>
              <w:top w:w="15" w:type="dxa"/>
              <w:left w:w="15" w:type="dxa"/>
              <w:bottom w:w="15" w:type="dxa"/>
              <w:right w:w="15" w:type="dxa"/>
            </w:tcMar>
          </w:tcPr>
          <w:p w14:paraId="47B50BF0" w14:textId="77777777" w:rsidR="00DA7371" w:rsidRPr="00231950" w:rsidRDefault="00DA7371" w:rsidP="00A66FB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3AACA25E" w14:textId="21CC5228" w:rsidR="00D21FE2" w:rsidRDefault="00310439" w:rsidP="00217C6B">
            <w:pPr>
              <w:rPr>
                <w:rFonts w:eastAsia="Times New Roman"/>
                <w:szCs w:val="20"/>
              </w:rPr>
            </w:pPr>
            <w:r>
              <w:rPr>
                <w:rFonts w:eastAsia="Times New Roman"/>
                <w:szCs w:val="20"/>
              </w:rPr>
              <w:t>Bijvoorbeeld: het exploiteren van een horeca</w:t>
            </w:r>
            <w:r w:rsidR="008F024E">
              <w:rPr>
                <w:rFonts w:eastAsia="Times New Roman"/>
                <w:szCs w:val="20"/>
              </w:rPr>
              <w:t>-inrichting</w:t>
            </w:r>
            <w:r>
              <w:rPr>
                <w:rFonts w:eastAsia="Times New Roman"/>
                <w:szCs w:val="20"/>
              </w:rPr>
              <w:t>.</w:t>
            </w:r>
          </w:p>
          <w:p w14:paraId="0797D354" w14:textId="0BDDC01A" w:rsidR="00DA7371" w:rsidRPr="00231950" w:rsidRDefault="002D7EB7" w:rsidP="00217C6B">
            <w:pPr>
              <w:rPr>
                <w:rFonts w:eastAsia="Times New Roman"/>
                <w:szCs w:val="20"/>
              </w:rPr>
            </w:pPr>
            <w:r>
              <w:rPr>
                <w:rFonts w:eastAsia="Times New Roman"/>
                <w:szCs w:val="20"/>
              </w:rPr>
              <w:t>Elk bevoegd gezag kan eigen a</w:t>
            </w:r>
            <w:r w:rsidRPr="00231950">
              <w:rPr>
                <w:rFonts w:eastAsia="Times New Roman"/>
                <w:szCs w:val="20"/>
              </w:rPr>
              <w:t xml:space="preserve">ctiviteiten </w:t>
            </w:r>
            <w:r>
              <w:rPr>
                <w:rFonts w:eastAsia="Times New Roman"/>
                <w:szCs w:val="20"/>
              </w:rPr>
              <w:t xml:space="preserve">beschrijven, voor het eigen grondgebied. Let wel, het kan voorkomen dat twee bevoegde gezagen, die </w:t>
            </w:r>
            <w:r>
              <w:rPr>
                <w:rFonts w:eastAsia="Times New Roman"/>
                <w:szCs w:val="20"/>
              </w:rPr>
              <w:lastRenderedPageBreak/>
              <w:t xml:space="preserve">elk een eigen activiteit beschrijven, hun activiteit dezelfde naam geven. Dit betekent niet </w:t>
            </w:r>
            <w:r w:rsidR="00D53C0E">
              <w:rPr>
                <w:rFonts w:eastAsia="Times New Roman"/>
                <w:szCs w:val="20"/>
              </w:rPr>
              <w:t>(</w:t>
            </w:r>
            <w:r>
              <w:rPr>
                <w:rFonts w:eastAsia="Times New Roman"/>
                <w:szCs w:val="20"/>
              </w:rPr>
              <w:t>per</w:t>
            </w:r>
            <w:r w:rsidR="008F024E">
              <w:rPr>
                <w:rFonts w:eastAsia="Times New Roman"/>
                <w:szCs w:val="20"/>
              </w:rPr>
              <w:t xml:space="preserve"> </w:t>
            </w:r>
            <w:r>
              <w:rPr>
                <w:rFonts w:eastAsia="Times New Roman"/>
                <w:szCs w:val="20"/>
              </w:rPr>
              <w:t>se</w:t>
            </w:r>
            <w:r w:rsidR="00D53C0E">
              <w:rPr>
                <w:rFonts w:eastAsia="Times New Roman"/>
                <w:szCs w:val="20"/>
              </w:rPr>
              <w:t>)</w:t>
            </w:r>
            <w:r>
              <w:rPr>
                <w:rFonts w:eastAsia="Times New Roman"/>
                <w:szCs w:val="20"/>
              </w:rPr>
              <w:t xml:space="preserve"> dat er hetzelfde bedoeld wordt. </w:t>
            </w:r>
          </w:p>
        </w:tc>
      </w:tr>
      <w:tr w:rsidR="00A065FE" w:rsidRPr="00231950" w14:paraId="37FCF9A6" w14:textId="77777777" w:rsidTr="00B64EFA">
        <w:trPr>
          <w:tblCellSpacing w:w="0" w:type="dxa"/>
        </w:trPr>
        <w:tc>
          <w:tcPr>
            <w:tcW w:w="1500" w:type="pct"/>
            <w:tcMar>
              <w:top w:w="15" w:type="dxa"/>
              <w:left w:w="15" w:type="dxa"/>
              <w:bottom w:w="15" w:type="dxa"/>
              <w:right w:w="15" w:type="dxa"/>
            </w:tcMar>
          </w:tcPr>
          <w:p w14:paraId="2CEF4090" w14:textId="77777777" w:rsidR="00A065FE" w:rsidRPr="00231950" w:rsidRDefault="00A065FE" w:rsidP="00A66FB8">
            <w:pPr>
              <w:rPr>
                <w:rFonts w:eastAsia="Times New Roman"/>
                <w:b/>
                <w:bCs/>
                <w:szCs w:val="20"/>
              </w:rPr>
            </w:pPr>
            <w:r w:rsidRPr="00231950">
              <w:rPr>
                <w:rFonts w:eastAsia="Times New Roman"/>
                <w:b/>
                <w:bCs/>
                <w:szCs w:val="20"/>
              </w:rPr>
              <w:lastRenderedPageBreak/>
              <w:t>Juridisch gegeven</w:t>
            </w:r>
          </w:p>
        </w:tc>
        <w:tc>
          <w:tcPr>
            <w:tcW w:w="3500" w:type="pct"/>
            <w:tcMar>
              <w:top w:w="15" w:type="dxa"/>
              <w:left w:w="15" w:type="dxa"/>
              <w:bottom w:w="15" w:type="dxa"/>
              <w:right w:w="15" w:type="dxa"/>
            </w:tcMar>
          </w:tcPr>
          <w:p w14:paraId="718C8CA8" w14:textId="77777777" w:rsidR="00A065FE" w:rsidRPr="00231950" w:rsidRDefault="00A065FE" w:rsidP="00A66FB8">
            <w:pPr>
              <w:rPr>
                <w:rFonts w:eastAsia="Times New Roman"/>
                <w:szCs w:val="20"/>
              </w:rPr>
            </w:pPr>
            <w:r w:rsidRPr="00231950">
              <w:rPr>
                <w:rFonts w:eastAsia="Times New Roman"/>
                <w:szCs w:val="20"/>
              </w:rPr>
              <w:t>Ja</w:t>
            </w:r>
          </w:p>
        </w:tc>
      </w:tr>
    </w:tbl>
    <w:bookmarkEnd w:id="132"/>
    <w:p w14:paraId="7F022F71" w14:textId="135DF739" w:rsidR="00E179C2" w:rsidRPr="00231950" w:rsidRDefault="00E179C2" w:rsidP="00EF3FC9">
      <w:pPr>
        <w:pStyle w:val="Kop4"/>
      </w:pPr>
      <w:r w:rsidRPr="00231950">
        <w:t xml:space="preserve">Attribuutsoort </w:t>
      </w:r>
      <w:r w:rsidR="002112FB">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179C2" w:rsidRPr="00231950" w14:paraId="2AC30FE0" w14:textId="77777777" w:rsidTr="00B64EFA">
        <w:trPr>
          <w:tblCellSpacing w:w="0" w:type="dxa"/>
        </w:trPr>
        <w:tc>
          <w:tcPr>
            <w:tcW w:w="1500" w:type="pct"/>
            <w:tcMar>
              <w:top w:w="15" w:type="dxa"/>
              <w:left w:w="15" w:type="dxa"/>
              <w:bottom w:w="15" w:type="dxa"/>
              <w:right w:w="15" w:type="dxa"/>
            </w:tcMar>
            <w:hideMark/>
          </w:tcPr>
          <w:p w14:paraId="11E2EF99" w14:textId="77777777" w:rsidR="00E179C2" w:rsidRPr="00231950" w:rsidRDefault="00E179C2"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A0E89A3" w14:textId="77E88A90" w:rsidR="00E179C2" w:rsidRPr="00231950" w:rsidRDefault="00802446" w:rsidP="00A66FB8">
            <w:pPr>
              <w:rPr>
                <w:rFonts w:eastAsia="Times New Roman"/>
                <w:szCs w:val="20"/>
              </w:rPr>
            </w:pPr>
            <w:r>
              <w:rPr>
                <w:rFonts w:eastAsia="Times New Roman"/>
                <w:szCs w:val="20"/>
              </w:rPr>
              <w:t>groep</w:t>
            </w:r>
          </w:p>
        </w:tc>
      </w:tr>
      <w:tr w:rsidR="00E179C2" w:rsidRPr="00231950" w14:paraId="4D256237" w14:textId="77777777" w:rsidTr="00B64EFA">
        <w:trPr>
          <w:tblCellSpacing w:w="0" w:type="dxa"/>
        </w:trPr>
        <w:tc>
          <w:tcPr>
            <w:tcW w:w="1500" w:type="pct"/>
            <w:tcMar>
              <w:top w:w="15" w:type="dxa"/>
              <w:left w:w="15" w:type="dxa"/>
              <w:bottom w:w="15" w:type="dxa"/>
              <w:right w:w="15" w:type="dxa"/>
            </w:tcMar>
            <w:hideMark/>
          </w:tcPr>
          <w:p w14:paraId="1844E02A" w14:textId="77777777" w:rsidR="00E179C2" w:rsidRPr="00231950" w:rsidRDefault="00E179C2"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558724B" w14:textId="618C315E" w:rsidR="00E179C2" w:rsidRPr="00231950" w:rsidRDefault="003723D9">
            <w:pPr>
              <w:rPr>
                <w:rFonts w:eastAsia="Times New Roman"/>
                <w:szCs w:val="20"/>
              </w:rPr>
            </w:pPr>
            <w:r w:rsidRPr="00231950">
              <w:rPr>
                <w:rFonts w:eastAsia="Times New Roman"/>
                <w:szCs w:val="20"/>
              </w:rPr>
              <w:t xml:space="preserve">Een </w:t>
            </w:r>
            <w:r w:rsidR="00780113">
              <w:rPr>
                <w:rFonts w:eastAsia="Times New Roman"/>
                <w:szCs w:val="20"/>
              </w:rPr>
              <w:t>categorie</w:t>
            </w:r>
            <w:r w:rsidRPr="00231950">
              <w:rPr>
                <w:rFonts w:eastAsia="Times New Roman"/>
                <w:szCs w:val="20"/>
              </w:rPr>
              <w:t xml:space="preserve">, of groep, waaronder een </w:t>
            </w:r>
            <w:r w:rsidR="00EF5870">
              <w:rPr>
                <w:rFonts w:eastAsia="Times New Roman"/>
                <w:szCs w:val="20"/>
              </w:rPr>
              <w:t xml:space="preserve">activiteit </w:t>
            </w:r>
            <w:r w:rsidRPr="00231950">
              <w:rPr>
                <w:rFonts w:eastAsia="Times New Roman"/>
                <w:szCs w:val="20"/>
              </w:rPr>
              <w:t>valt.</w:t>
            </w:r>
            <w:r w:rsidR="0076086A" w:rsidRPr="00231950">
              <w:rPr>
                <w:rFonts w:eastAsia="Times New Roman"/>
                <w:szCs w:val="20"/>
              </w:rPr>
              <w:t xml:space="preserve"> </w:t>
            </w:r>
          </w:p>
        </w:tc>
      </w:tr>
      <w:tr w:rsidR="00E179C2" w:rsidRPr="00231950" w14:paraId="4312DD7D" w14:textId="77777777" w:rsidTr="00B64EFA">
        <w:trPr>
          <w:tblCellSpacing w:w="0" w:type="dxa"/>
        </w:trPr>
        <w:tc>
          <w:tcPr>
            <w:tcW w:w="1500" w:type="pct"/>
            <w:tcMar>
              <w:top w:w="15" w:type="dxa"/>
              <w:left w:w="15" w:type="dxa"/>
              <w:bottom w:w="15" w:type="dxa"/>
              <w:right w:w="15" w:type="dxa"/>
            </w:tcMar>
            <w:hideMark/>
          </w:tcPr>
          <w:p w14:paraId="2E35AFF3" w14:textId="77777777" w:rsidR="00E179C2" w:rsidRPr="00231950" w:rsidRDefault="00E179C2" w:rsidP="00A66FB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5CABBA31" w14:textId="77777777" w:rsidR="00E179C2" w:rsidRPr="00231950" w:rsidRDefault="00E179C2" w:rsidP="00A66FB8">
            <w:pPr>
              <w:rPr>
                <w:rFonts w:eastAsia="Times New Roman"/>
                <w:szCs w:val="20"/>
              </w:rPr>
            </w:pPr>
            <w:r w:rsidRPr="00231950">
              <w:rPr>
                <w:rFonts w:eastAsia="Times New Roman"/>
                <w:szCs w:val="20"/>
              </w:rPr>
              <w:t>Activiteitengroep</w:t>
            </w:r>
          </w:p>
        </w:tc>
      </w:tr>
      <w:tr w:rsidR="00F97854" w:rsidRPr="00231950" w14:paraId="306743C2" w14:textId="77777777" w:rsidTr="00B64EFA">
        <w:trPr>
          <w:tblCellSpacing w:w="0" w:type="dxa"/>
        </w:trPr>
        <w:tc>
          <w:tcPr>
            <w:tcW w:w="1500" w:type="pct"/>
            <w:tcMar>
              <w:top w:w="15" w:type="dxa"/>
              <w:left w:w="15" w:type="dxa"/>
              <w:bottom w:w="15" w:type="dxa"/>
              <w:right w:w="15" w:type="dxa"/>
            </w:tcMar>
          </w:tcPr>
          <w:p w14:paraId="45C7EFA2" w14:textId="77777777" w:rsidR="00F97854" w:rsidRPr="00231950" w:rsidRDefault="00F97854" w:rsidP="00A66FB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589A5B96" w14:textId="77777777" w:rsidR="00F97854" w:rsidRDefault="005950D9" w:rsidP="00A66FB8">
            <w:pPr>
              <w:rPr>
                <w:rFonts w:eastAsia="Times New Roman"/>
                <w:szCs w:val="20"/>
              </w:rPr>
            </w:pPr>
            <w:r w:rsidRPr="00231950">
              <w:rPr>
                <w:rFonts w:eastAsia="Times New Roman"/>
                <w:szCs w:val="20"/>
              </w:rPr>
              <w:t>Een activiteit kan gecategoriseerd worden tot een beperkte lijst van activiteitengroepen.</w:t>
            </w:r>
          </w:p>
          <w:p w14:paraId="34B86249" w14:textId="77777777" w:rsidR="00231C5D" w:rsidRDefault="00231C5D" w:rsidP="00A66FB8">
            <w:pPr>
              <w:rPr>
                <w:rFonts w:eastAsia="Times New Roman"/>
                <w:szCs w:val="20"/>
              </w:rPr>
            </w:pPr>
          </w:p>
          <w:p w14:paraId="2240F0EC" w14:textId="209F475D" w:rsidR="00231C5D" w:rsidRPr="00231950" w:rsidRDefault="00231C5D" w:rsidP="00A66FB8">
            <w:pPr>
              <w:rPr>
                <w:rFonts w:eastAsia="Times New Roman"/>
                <w:szCs w:val="20"/>
              </w:rPr>
            </w:pPr>
            <w:r>
              <w:rPr>
                <w:rFonts w:eastAsia="Times New Roman"/>
                <w:szCs w:val="20"/>
              </w:rPr>
              <w:t xml:space="preserve">Een </w:t>
            </w:r>
            <w:r w:rsidRPr="00231950">
              <w:rPr>
                <w:rFonts w:eastAsia="Times New Roman"/>
                <w:szCs w:val="20"/>
              </w:rPr>
              <w:t xml:space="preserve">groep is niet een 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voor objecten van dit objecttype.</w:t>
            </w:r>
          </w:p>
        </w:tc>
      </w:tr>
    </w:tbl>
    <w:p w14:paraId="049F41E5" w14:textId="3AA86996" w:rsidR="00E179C2" w:rsidRPr="00231950" w:rsidRDefault="00E179C2" w:rsidP="00EF3FC9">
      <w:pPr>
        <w:pStyle w:val="Kop4"/>
      </w:pPr>
      <w:bookmarkStart w:id="133" w:name="detail_association_RegelsOpLocatie_Activ"/>
      <w:r w:rsidRPr="00231950">
        <w:t xml:space="preserve">Relatiesoort </w:t>
      </w:r>
      <w:r w:rsidR="00DF6916">
        <w:t xml:space="preserve">is </w:t>
      </w:r>
      <w:r w:rsidR="00616130">
        <w:t>gereguleerd voor</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179C2" w:rsidRPr="00231950" w14:paraId="62F9E07A" w14:textId="77777777" w:rsidTr="00B64EFA">
        <w:trPr>
          <w:tblCellSpacing w:w="0" w:type="dxa"/>
        </w:trPr>
        <w:tc>
          <w:tcPr>
            <w:tcW w:w="1500" w:type="pct"/>
            <w:tcMar>
              <w:top w:w="15" w:type="dxa"/>
              <w:left w:w="15" w:type="dxa"/>
              <w:bottom w:w="15" w:type="dxa"/>
              <w:right w:w="15" w:type="dxa"/>
            </w:tcMar>
            <w:hideMark/>
          </w:tcPr>
          <w:p w14:paraId="6CAFAE8D" w14:textId="77777777" w:rsidR="00E179C2" w:rsidRPr="00231950" w:rsidRDefault="00E179C2"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AC8588D" w14:textId="62FDCC4A" w:rsidR="00E179C2" w:rsidRPr="00231950" w:rsidRDefault="005418B8" w:rsidP="00A66FB8">
            <w:pPr>
              <w:rPr>
                <w:rFonts w:eastAsia="Times New Roman"/>
                <w:szCs w:val="20"/>
              </w:rPr>
            </w:pPr>
            <w:r>
              <w:rPr>
                <w:rFonts w:eastAsia="Times New Roman"/>
                <w:szCs w:val="20"/>
              </w:rPr>
              <w:t>i</w:t>
            </w:r>
            <w:r w:rsidR="00DC65A9">
              <w:rPr>
                <w:rFonts w:eastAsia="Times New Roman"/>
                <w:szCs w:val="20"/>
              </w:rPr>
              <w:t xml:space="preserve">s </w:t>
            </w:r>
            <w:r w:rsidR="00616130">
              <w:rPr>
                <w:rFonts w:eastAsia="Times New Roman"/>
                <w:szCs w:val="20"/>
              </w:rPr>
              <w:t>gereguleerd voor</w:t>
            </w:r>
          </w:p>
        </w:tc>
      </w:tr>
      <w:tr w:rsidR="00E179C2" w:rsidRPr="00231950" w14:paraId="6F35C8A0" w14:textId="77777777" w:rsidTr="00B64EFA">
        <w:trPr>
          <w:tblCellSpacing w:w="0" w:type="dxa"/>
        </w:trPr>
        <w:tc>
          <w:tcPr>
            <w:tcW w:w="1500" w:type="pct"/>
            <w:tcMar>
              <w:top w:w="15" w:type="dxa"/>
              <w:left w:w="15" w:type="dxa"/>
              <w:bottom w:w="15" w:type="dxa"/>
              <w:right w:w="15" w:type="dxa"/>
            </w:tcMar>
            <w:hideMark/>
          </w:tcPr>
          <w:p w14:paraId="27259E8F" w14:textId="77777777" w:rsidR="00E179C2" w:rsidRPr="00231950" w:rsidRDefault="00E179C2"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9409F8D" w14:textId="7F9F93FE" w:rsidR="00E179C2" w:rsidRPr="00231950" w:rsidRDefault="001A549D" w:rsidP="00402D5E">
            <w:pPr>
              <w:rPr>
                <w:rFonts w:eastAsia="Times New Roman"/>
                <w:szCs w:val="20"/>
              </w:rPr>
            </w:pPr>
            <w:r w:rsidRPr="00231950">
              <w:rPr>
                <w:rFonts w:eastAsia="Times New Roman"/>
                <w:szCs w:val="20"/>
              </w:rPr>
              <w:t xml:space="preserve">Deze specifieke activiteit </w:t>
            </w:r>
            <w:r w:rsidR="00402D5E" w:rsidRPr="00231950">
              <w:rPr>
                <w:rFonts w:eastAsia="Times New Roman"/>
                <w:szCs w:val="20"/>
              </w:rPr>
              <w:t xml:space="preserve">is </w:t>
            </w:r>
            <w:r w:rsidR="00236F51">
              <w:rPr>
                <w:rFonts w:eastAsia="Times New Roman"/>
                <w:szCs w:val="20"/>
              </w:rPr>
              <w:t xml:space="preserve">gereguleerd voor </w:t>
            </w:r>
            <w:r w:rsidRPr="00231950">
              <w:rPr>
                <w:rFonts w:eastAsia="Times New Roman"/>
                <w:szCs w:val="20"/>
              </w:rPr>
              <w:t>deze specifieke locatie</w:t>
            </w:r>
            <w:r w:rsidR="00374A76">
              <w:rPr>
                <w:rFonts w:eastAsia="Times New Roman"/>
                <w:szCs w:val="20"/>
              </w:rPr>
              <w:t>(s)</w:t>
            </w:r>
            <w:r w:rsidRPr="00231950">
              <w:rPr>
                <w:rFonts w:eastAsia="Times New Roman"/>
                <w:szCs w:val="20"/>
              </w:rPr>
              <w:t>.</w:t>
            </w:r>
            <w:r w:rsidR="00773FF2" w:rsidRPr="00231950">
              <w:rPr>
                <w:rFonts w:eastAsia="Times New Roman"/>
                <w:szCs w:val="20"/>
              </w:rPr>
              <w:t xml:space="preserve"> </w:t>
            </w:r>
          </w:p>
        </w:tc>
      </w:tr>
      <w:tr w:rsidR="00E179C2" w:rsidRPr="00231950" w14:paraId="36F17E73" w14:textId="77777777" w:rsidTr="00B64EFA">
        <w:trPr>
          <w:tblCellSpacing w:w="0" w:type="dxa"/>
        </w:trPr>
        <w:tc>
          <w:tcPr>
            <w:tcW w:w="1500" w:type="pct"/>
            <w:tcMar>
              <w:top w:w="15" w:type="dxa"/>
              <w:left w:w="15" w:type="dxa"/>
              <w:bottom w:w="15" w:type="dxa"/>
              <w:right w:w="15" w:type="dxa"/>
            </w:tcMar>
            <w:hideMark/>
          </w:tcPr>
          <w:p w14:paraId="7D5E8B3F" w14:textId="77777777" w:rsidR="00E179C2" w:rsidRPr="00231950" w:rsidRDefault="00E179C2" w:rsidP="00A66FB8">
            <w:pPr>
              <w:rPr>
                <w:rFonts w:eastAsia="Times New Roman"/>
                <w:szCs w:val="20"/>
              </w:rPr>
            </w:pPr>
            <w:r w:rsidRPr="00231950">
              <w:rPr>
                <w:rFonts w:eastAsia="Times New Roman"/>
                <w:b/>
                <w:bCs/>
                <w:szCs w:val="20"/>
              </w:rPr>
              <w:t>Gerelateerd objecttype</w:t>
            </w:r>
          </w:p>
        </w:tc>
        <w:tc>
          <w:tcPr>
            <w:tcW w:w="3500" w:type="pct"/>
            <w:tcMar>
              <w:top w:w="15" w:type="dxa"/>
              <w:left w:w="15" w:type="dxa"/>
              <w:bottom w:w="15" w:type="dxa"/>
              <w:right w:w="15" w:type="dxa"/>
            </w:tcMar>
            <w:hideMark/>
          </w:tcPr>
          <w:p w14:paraId="2F10EA19" w14:textId="2BCBB68E" w:rsidR="00E179C2" w:rsidRPr="00231950" w:rsidRDefault="00E179C2" w:rsidP="00A66FB8">
            <w:pPr>
              <w:rPr>
                <w:rFonts w:eastAsia="Times New Roman"/>
                <w:szCs w:val="20"/>
              </w:rPr>
            </w:pPr>
            <w:r w:rsidRPr="00571212">
              <w:rPr>
                <w:rFonts w:eastAsia="Times New Roman"/>
                <w:szCs w:val="20"/>
              </w:rPr>
              <w:t>Locatie</w:t>
            </w:r>
            <w:r w:rsidRPr="00231950">
              <w:rPr>
                <w:rFonts w:eastAsia="Times New Roman"/>
                <w:szCs w:val="20"/>
              </w:rPr>
              <w:t xml:space="preserve"> </w:t>
            </w:r>
          </w:p>
        </w:tc>
      </w:tr>
      <w:tr w:rsidR="00A87CEA" w:rsidRPr="00231950" w14:paraId="31943E03" w14:textId="77777777" w:rsidTr="00B64EFA">
        <w:trPr>
          <w:tblCellSpacing w:w="0" w:type="dxa"/>
        </w:trPr>
        <w:tc>
          <w:tcPr>
            <w:tcW w:w="1500" w:type="pct"/>
            <w:tcMar>
              <w:top w:w="15" w:type="dxa"/>
              <w:left w:w="15" w:type="dxa"/>
              <w:bottom w:w="15" w:type="dxa"/>
              <w:right w:w="15" w:type="dxa"/>
            </w:tcMar>
          </w:tcPr>
          <w:p w14:paraId="0FA005BD" w14:textId="1F1BBE1A" w:rsidR="00A87CEA" w:rsidRPr="00231950" w:rsidRDefault="00A87CEA" w:rsidP="00A66FB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26314924" w14:textId="3ED42892" w:rsidR="00D21FE2" w:rsidRDefault="002E68FF" w:rsidP="00224360">
            <w:pPr>
              <w:rPr>
                <w:rFonts w:eastAsia="Times New Roman"/>
                <w:szCs w:val="20"/>
              </w:rPr>
            </w:pPr>
            <w:r>
              <w:rPr>
                <w:rFonts w:eastAsia="Times New Roman"/>
                <w:szCs w:val="20"/>
              </w:rPr>
              <w:t xml:space="preserve">In spreektaal: voor deze activiteit zijn er regels op de volgende locaties. </w:t>
            </w:r>
            <w:r w:rsidR="0059413B">
              <w:rPr>
                <w:rFonts w:eastAsia="Times New Roman"/>
                <w:szCs w:val="20"/>
              </w:rPr>
              <w:t xml:space="preserve">Een activiteit wordt gereguleerd in </w:t>
            </w:r>
            <w:proofErr w:type="spellStart"/>
            <w:r w:rsidR="0059413B">
              <w:rPr>
                <w:rFonts w:eastAsia="Times New Roman"/>
                <w:szCs w:val="20"/>
              </w:rPr>
              <w:t>ActiviteitLocatieaanduidingen</w:t>
            </w:r>
            <w:proofErr w:type="spellEnd"/>
            <w:r w:rsidR="0059413B">
              <w:rPr>
                <w:rFonts w:eastAsia="Times New Roman"/>
                <w:szCs w:val="20"/>
              </w:rPr>
              <w:t>,</w:t>
            </w:r>
            <w:r w:rsidR="00BC440B">
              <w:rPr>
                <w:rFonts w:eastAsia="Times New Roman"/>
                <w:szCs w:val="20"/>
              </w:rPr>
              <w:t xml:space="preserve"> daar wordt immers bepaald of een activiteit wel of niet is toegestaan op een bepaalde locatie. Vanuit alle juridische regels die iets zeggen over de activiteit kun je afleiden </w:t>
            </w:r>
            <w:r w:rsidR="00236F51">
              <w:rPr>
                <w:rFonts w:eastAsia="Times New Roman"/>
                <w:szCs w:val="20"/>
              </w:rPr>
              <w:t>voor</w:t>
            </w:r>
            <w:r w:rsidR="00BC440B">
              <w:rPr>
                <w:rFonts w:eastAsia="Times New Roman"/>
                <w:szCs w:val="20"/>
              </w:rPr>
              <w:t xml:space="preserve"> welke locatie</w:t>
            </w:r>
            <w:r w:rsidR="00236F51">
              <w:rPr>
                <w:rFonts w:eastAsia="Times New Roman"/>
                <w:szCs w:val="20"/>
              </w:rPr>
              <w:t>s</w:t>
            </w:r>
            <w:r w:rsidR="00BC440B">
              <w:rPr>
                <w:rFonts w:eastAsia="Times New Roman"/>
                <w:szCs w:val="20"/>
              </w:rPr>
              <w:t xml:space="preserve"> de activiteit is gereguleerd</w:t>
            </w:r>
            <w:r w:rsidR="007F2634">
              <w:rPr>
                <w:rFonts w:eastAsia="Times New Roman"/>
                <w:szCs w:val="20"/>
              </w:rPr>
              <w:t xml:space="preserve"> (zoals: verbod, gebod, meldingsplicht, etc.)</w:t>
            </w:r>
            <w:r w:rsidR="00BC440B">
              <w:rPr>
                <w:rFonts w:eastAsia="Times New Roman"/>
                <w:szCs w:val="20"/>
              </w:rPr>
              <w:t>.</w:t>
            </w:r>
          </w:p>
          <w:p w14:paraId="40C9617C" w14:textId="4BCFAD37" w:rsidR="00236F51" w:rsidRDefault="00236F51" w:rsidP="00224360">
            <w:pPr>
              <w:rPr>
                <w:rFonts w:eastAsia="Times New Roman"/>
                <w:szCs w:val="20"/>
              </w:rPr>
            </w:pPr>
          </w:p>
          <w:p w14:paraId="244480DF" w14:textId="77777777" w:rsidR="00CD0D20" w:rsidRDefault="00236F51" w:rsidP="00CD0D20">
            <w:pPr>
              <w:pStyle w:val="Tekstzonderopmaak"/>
              <w:rPr>
                <w:rFonts w:asciiTheme="minorHAnsi" w:hAnsiTheme="minorHAnsi"/>
                <w:sz w:val="20"/>
                <w:szCs w:val="20"/>
              </w:rPr>
            </w:pPr>
            <w:r>
              <w:rPr>
                <w:rFonts w:asciiTheme="minorHAnsi" w:eastAsia="Times New Roman" w:hAnsiTheme="minorHAnsi"/>
                <w:sz w:val="20"/>
                <w:szCs w:val="20"/>
              </w:rPr>
              <w:t>Dit at</w:t>
            </w:r>
            <w:r w:rsidR="00CD0D20">
              <w:rPr>
                <w:rFonts w:asciiTheme="minorHAnsi" w:eastAsia="Times New Roman" w:hAnsiTheme="minorHAnsi"/>
                <w:sz w:val="20"/>
                <w:szCs w:val="20"/>
              </w:rPr>
              <w:t xml:space="preserve">tribuut wordt niet meegegeven door het bevoegd gezag, maar wordt afgeleid door het stelsel. </w:t>
            </w:r>
            <w:r w:rsidR="00CD0D20">
              <w:rPr>
                <w:rFonts w:asciiTheme="minorHAnsi" w:hAnsiTheme="minorHAnsi"/>
                <w:sz w:val="20"/>
                <w:szCs w:val="20"/>
              </w:rPr>
              <w:t>Hierbij maakt het stelsel gebruik van de volgende regel:</w:t>
            </w:r>
          </w:p>
          <w:p w14:paraId="0908CC5A" w14:textId="0AB890DE" w:rsidR="00FD3370" w:rsidRPr="00231950" w:rsidRDefault="00CD0D20" w:rsidP="00D626B0">
            <w:pPr>
              <w:rPr>
                <w:rStyle w:val="Hyperlink"/>
                <w:rFonts w:eastAsia="Times New Roman"/>
                <w:szCs w:val="20"/>
              </w:rPr>
            </w:pPr>
            <w:r w:rsidRPr="00F62CF3">
              <w:rPr>
                <w:i/>
                <w:iCs/>
                <w:szCs w:val="20"/>
              </w:rPr>
              <w:t>de som van de locatie</w:t>
            </w:r>
            <w:r>
              <w:rPr>
                <w:i/>
                <w:iCs/>
                <w:szCs w:val="20"/>
              </w:rPr>
              <w:t>aanduidingen</w:t>
            </w:r>
            <w:r w:rsidRPr="00F62CF3">
              <w:rPr>
                <w:i/>
                <w:iCs/>
                <w:szCs w:val="20"/>
              </w:rPr>
              <w:t xml:space="preserve"> van de </w:t>
            </w:r>
            <w:proofErr w:type="spellStart"/>
            <w:r w:rsidR="00D626B0">
              <w:rPr>
                <w:i/>
                <w:iCs/>
                <w:szCs w:val="20"/>
              </w:rPr>
              <w:t>A</w:t>
            </w:r>
            <w:r>
              <w:rPr>
                <w:i/>
                <w:iCs/>
                <w:szCs w:val="20"/>
              </w:rPr>
              <w:t>ctiviteit</w:t>
            </w:r>
            <w:r w:rsidR="00D626B0">
              <w:rPr>
                <w:i/>
                <w:iCs/>
                <w:szCs w:val="20"/>
              </w:rPr>
              <w:t>L</w:t>
            </w:r>
            <w:r>
              <w:rPr>
                <w:i/>
                <w:iCs/>
                <w:szCs w:val="20"/>
              </w:rPr>
              <w:t>ocatieaanduidingen</w:t>
            </w:r>
            <w:proofErr w:type="spellEnd"/>
            <w:r>
              <w:rPr>
                <w:i/>
                <w:iCs/>
                <w:szCs w:val="20"/>
              </w:rPr>
              <w:t xml:space="preserve"> </w:t>
            </w:r>
            <w:r w:rsidRPr="00F62CF3">
              <w:rPr>
                <w:i/>
                <w:iCs/>
                <w:szCs w:val="20"/>
              </w:rPr>
              <w:t xml:space="preserve">die dezelfde </w:t>
            </w:r>
            <w:r w:rsidR="00D626B0">
              <w:rPr>
                <w:i/>
                <w:iCs/>
                <w:szCs w:val="20"/>
              </w:rPr>
              <w:t xml:space="preserve">activiteit </w:t>
            </w:r>
            <w:r w:rsidR="00C94DA4">
              <w:rPr>
                <w:i/>
                <w:iCs/>
                <w:szCs w:val="20"/>
              </w:rPr>
              <w:t xml:space="preserve">kwalificeren </w:t>
            </w:r>
            <w:r w:rsidRPr="00F62CF3">
              <w:rPr>
                <w:i/>
                <w:iCs/>
                <w:szCs w:val="20"/>
              </w:rPr>
              <w:t xml:space="preserve">is </w:t>
            </w:r>
            <w:r w:rsidR="00D626B0">
              <w:rPr>
                <w:i/>
                <w:iCs/>
                <w:szCs w:val="20"/>
              </w:rPr>
              <w:t>de locatie waar de activiteit voor gereguleerd is</w:t>
            </w:r>
            <w:r w:rsidRPr="00F62CF3">
              <w:rPr>
                <w:i/>
                <w:iCs/>
                <w:szCs w:val="20"/>
              </w:rPr>
              <w:t>.</w:t>
            </w:r>
          </w:p>
        </w:tc>
      </w:tr>
      <w:tr w:rsidR="00547762" w:rsidRPr="00231950" w14:paraId="62D11F00" w14:textId="77777777" w:rsidTr="00B64EFA">
        <w:trPr>
          <w:tblCellSpacing w:w="0" w:type="dxa"/>
        </w:trPr>
        <w:tc>
          <w:tcPr>
            <w:tcW w:w="1500" w:type="pct"/>
            <w:tcMar>
              <w:top w:w="15" w:type="dxa"/>
              <w:left w:w="15" w:type="dxa"/>
              <w:bottom w:w="15" w:type="dxa"/>
              <w:right w:w="15" w:type="dxa"/>
            </w:tcMar>
          </w:tcPr>
          <w:p w14:paraId="600DF022" w14:textId="3A0F23EA" w:rsidR="00547762" w:rsidRPr="00231950" w:rsidRDefault="00051EEF" w:rsidP="00A66FB8">
            <w:pPr>
              <w:rPr>
                <w:rFonts w:eastAsia="Times New Roman"/>
                <w:b/>
                <w:bCs/>
                <w:szCs w:val="20"/>
              </w:rPr>
            </w:pPr>
            <w:r>
              <w:rPr>
                <w:rFonts w:eastAsia="Times New Roman"/>
                <w:b/>
                <w:bCs/>
                <w:szCs w:val="20"/>
              </w:rPr>
              <w:t>Relatie rol</w:t>
            </w:r>
          </w:p>
        </w:tc>
        <w:tc>
          <w:tcPr>
            <w:tcW w:w="3500" w:type="pct"/>
            <w:tcMar>
              <w:top w:w="15" w:type="dxa"/>
              <w:left w:w="15" w:type="dxa"/>
              <w:bottom w:w="15" w:type="dxa"/>
              <w:right w:w="15" w:type="dxa"/>
            </w:tcMar>
          </w:tcPr>
          <w:p w14:paraId="11C23753" w14:textId="2786D659" w:rsidR="00547762" w:rsidRPr="00231950" w:rsidRDefault="00051EEF" w:rsidP="00224360">
            <w:pPr>
              <w:rPr>
                <w:rFonts w:eastAsia="Times New Roman"/>
                <w:szCs w:val="20"/>
              </w:rPr>
            </w:pPr>
            <w:r>
              <w:rPr>
                <w:rFonts w:eastAsia="Times New Roman"/>
                <w:szCs w:val="20"/>
              </w:rPr>
              <w:t>locatieaanduiding</w:t>
            </w:r>
          </w:p>
        </w:tc>
      </w:tr>
    </w:tbl>
    <w:p w14:paraId="702E3DE0" w14:textId="0FCBA0C2" w:rsidR="00547762" w:rsidRPr="00231950" w:rsidRDefault="00547762" w:rsidP="00EF3FC9">
      <w:pPr>
        <w:pStyle w:val="Kop4"/>
      </w:pPr>
      <w:bookmarkStart w:id="134" w:name="detail_class_RegelsOpLocatie_Functie"/>
      <w:bookmarkEnd w:id="133"/>
      <w:bookmarkEnd w:id="134"/>
      <w:r w:rsidRPr="00231950">
        <w:t xml:space="preserve">Relatiesoort </w:t>
      </w:r>
      <w:r>
        <w:t>is</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47762" w:rsidRPr="00231950" w14:paraId="4B8E9561" w14:textId="77777777" w:rsidTr="00B64EFA">
        <w:tc>
          <w:tcPr>
            <w:tcW w:w="1500" w:type="pct"/>
            <w:hideMark/>
          </w:tcPr>
          <w:p w14:paraId="3908B0B0" w14:textId="77777777" w:rsidR="00547762" w:rsidRPr="00231950" w:rsidRDefault="00547762" w:rsidP="00DC4F4A">
            <w:pPr>
              <w:rPr>
                <w:rFonts w:eastAsia="Times New Roman"/>
                <w:szCs w:val="20"/>
              </w:rPr>
            </w:pPr>
            <w:r w:rsidRPr="00231950">
              <w:rPr>
                <w:rFonts w:eastAsia="Times New Roman"/>
                <w:b/>
                <w:bCs/>
                <w:szCs w:val="20"/>
              </w:rPr>
              <w:t>Naam</w:t>
            </w:r>
          </w:p>
        </w:tc>
        <w:tc>
          <w:tcPr>
            <w:tcW w:w="3500" w:type="pct"/>
          </w:tcPr>
          <w:p w14:paraId="1D6F2296" w14:textId="6BF9A386" w:rsidR="00547762" w:rsidRPr="00231950" w:rsidRDefault="00547762" w:rsidP="00DC4F4A">
            <w:pPr>
              <w:rPr>
                <w:rFonts w:eastAsia="Times New Roman"/>
                <w:szCs w:val="20"/>
              </w:rPr>
            </w:pPr>
            <w:r>
              <w:rPr>
                <w:rFonts w:eastAsia="Times New Roman"/>
                <w:szCs w:val="20"/>
              </w:rPr>
              <w:t>is</w:t>
            </w:r>
          </w:p>
        </w:tc>
      </w:tr>
      <w:tr w:rsidR="00547762" w:rsidRPr="00231950" w14:paraId="29F3B7BE" w14:textId="77777777" w:rsidTr="00B64EFA">
        <w:tc>
          <w:tcPr>
            <w:tcW w:w="1500" w:type="pct"/>
            <w:hideMark/>
          </w:tcPr>
          <w:p w14:paraId="38058F9E" w14:textId="77777777" w:rsidR="00547762" w:rsidRPr="00231950" w:rsidRDefault="00547762" w:rsidP="00DC4F4A">
            <w:pPr>
              <w:rPr>
                <w:rFonts w:eastAsia="Times New Roman"/>
                <w:szCs w:val="20"/>
              </w:rPr>
            </w:pPr>
            <w:r w:rsidRPr="00231950">
              <w:rPr>
                <w:rFonts w:eastAsia="Times New Roman"/>
                <w:b/>
                <w:bCs/>
                <w:szCs w:val="20"/>
              </w:rPr>
              <w:t>Definitie</w:t>
            </w:r>
          </w:p>
        </w:tc>
        <w:tc>
          <w:tcPr>
            <w:tcW w:w="3500" w:type="pct"/>
          </w:tcPr>
          <w:p w14:paraId="48637105" w14:textId="25CBA697" w:rsidR="00547762" w:rsidRPr="00231950" w:rsidRDefault="005154E6" w:rsidP="005274FB">
            <w:pPr>
              <w:rPr>
                <w:rFonts w:eastAsia="Times New Roman"/>
                <w:szCs w:val="20"/>
              </w:rPr>
            </w:pPr>
            <w:r w:rsidRPr="00254615">
              <w:rPr>
                <w:rFonts w:eastAsia="Times New Roman"/>
                <w:szCs w:val="20"/>
              </w:rPr>
              <w:t xml:space="preserve">Deze activiteit is van hetzelfde type als de </w:t>
            </w:r>
            <w:r w:rsidR="00981C74" w:rsidRPr="00254615">
              <w:rPr>
                <w:rFonts w:eastAsia="Times New Roman"/>
                <w:szCs w:val="20"/>
              </w:rPr>
              <w:t>bovenliggende</w:t>
            </w:r>
            <w:r w:rsidRPr="00254615">
              <w:rPr>
                <w:rFonts w:eastAsia="Times New Roman"/>
                <w:szCs w:val="20"/>
              </w:rPr>
              <w:t xml:space="preserve"> activite</w:t>
            </w:r>
            <w:r w:rsidR="00B437B0" w:rsidRPr="00254615">
              <w:rPr>
                <w:rFonts w:eastAsia="Times New Roman"/>
                <w:szCs w:val="20"/>
              </w:rPr>
              <w:t>it</w:t>
            </w:r>
            <w:r w:rsidR="00C61DC9" w:rsidRPr="00254615">
              <w:rPr>
                <w:rFonts w:eastAsia="Times New Roman"/>
                <w:szCs w:val="20"/>
              </w:rPr>
              <w:t xml:space="preserve"> en d</w:t>
            </w:r>
            <w:r w:rsidR="00134D0F" w:rsidRPr="00254615">
              <w:rPr>
                <w:rFonts w:eastAsia="Times New Roman"/>
                <w:szCs w:val="20"/>
              </w:rPr>
              <w:t xml:space="preserve">e </w:t>
            </w:r>
            <w:r w:rsidR="00547762" w:rsidRPr="00254615">
              <w:rPr>
                <w:rFonts w:eastAsia="Times New Roman"/>
                <w:szCs w:val="20"/>
              </w:rPr>
              <w:t xml:space="preserve">regels </w:t>
            </w:r>
            <w:r w:rsidR="005274FB" w:rsidRPr="00254615">
              <w:rPr>
                <w:rFonts w:eastAsia="Times New Roman"/>
                <w:szCs w:val="20"/>
              </w:rPr>
              <w:t>die gelden voor</w:t>
            </w:r>
            <w:r w:rsidR="00547762" w:rsidRPr="00254615">
              <w:rPr>
                <w:rFonts w:eastAsia="Times New Roman"/>
                <w:szCs w:val="20"/>
              </w:rPr>
              <w:t xml:space="preserve"> de </w:t>
            </w:r>
            <w:r w:rsidR="00254615" w:rsidRPr="00254615">
              <w:rPr>
                <w:rFonts w:eastAsia="Times New Roman"/>
                <w:szCs w:val="20"/>
              </w:rPr>
              <w:t xml:space="preserve">bovenliggende </w:t>
            </w:r>
            <w:r w:rsidR="00547762" w:rsidRPr="00254615">
              <w:rPr>
                <w:rFonts w:eastAsia="Times New Roman"/>
                <w:szCs w:val="20"/>
              </w:rPr>
              <w:t>activiteit zijn contextueel relevant voor deze activiteit.</w:t>
            </w:r>
            <w:r w:rsidR="00587F5A">
              <w:rPr>
                <w:rFonts w:eastAsia="Times New Roman"/>
                <w:szCs w:val="20"/>
              </w:rPr>
              <w:t xml:space="preserve"> </w:t>
            </w:r>
          </w:p>
        </w:tc>
      </w:tr>
      <w:tr w:rsidR="00547762" w:rsidRPr="00231950" w14:paraId="2E922B1D" w14:textId="77777777" w:rsidTr="00B64EFA">
        <w:tc>
          <w:tcPr>
            <w:tcW w:w="1500" w:type="pct"/>
            <w:hideMark/>
          </w:tcPr>
          <w:p w14:paraId="05DCAF38" w14:textId="77777777" w:rsidR="00547762" w:rsidRPr="00231950" w:rsidRDefault="00547762" w:rsidP="00DC4F4A">
            <w:pPr>
              <w:rPr>
                <w:rFonts w:eastAsia="Times New Roman"/>
                <w:szCs w:val="20"/>
              </w:rPr>
            </w:pPr>
            <w:r w:rsidRPr="00231950">
              <w:rPr>
                <w:rFonts w:eastAsia="Times New Roman"/>
                <w:b/>
                <w:bCs/>
                <w:szCs w:val="20"/>
              </w:rPr>
              <w:t>Gerelateerd objecttype</w:t>
            </w:r>
          </w:p>
        </w:tc>
        <w:tc>
          <w:tcPr>
            <w:tcW w:w="3500" w:type="pct"/>
          </w:tcPr>
          <w:p w14:paraId="7E3ABDD9" w14:textId="570D235F" w:rsidR="00547762" w:rsidRPr="00231950" w:rsidRDefault="00D45C2B" w:rsidP="00DC4F4A">
            <w:pPr>
              <w:rPr>
                <w:rFonts w:eastAsia="Times New Roman"/>
                <w:szCs w:val="20"/>
              </w:rPr>
            </w:pPr>
            <w:r w:rsidRPr="007F24E0">
              <w:rPr>
                <w:rFonts w:eastAsia="Times New Roman"/>
                <w:szCs w:val="20"/>
              </w:rPr>
              <w:t>Activiteit</w:t>
            </w:r>
          </w:p>
        </w:tc>
      </w:tr>
      <w:tr w:rsidR="00547762" w:rsidRPr="00231950" w14:paraId="70CB4DF7" w14:textId="77777777" w:rsidTr="00B64EFA">
        <w:trPr>
          <w:trHeight w:val="552"/>
        </w:trPr>
        <w:tc>
          <w:tcPr>
            <w:tcW w:w="1500" w:type="pct"/>
          </w:tcPr>
          <w:p w14:paraId="388CC5FC" w14:textId="77777777" w:rsidR="00547762" w:rsidRPr="00231950" w:rsidRDefault="00547762" w:rsidP="00DC4F4A">
            <w:pPr>
              <w:rPr>
                <w:rFonts w:eastAsia="Times New Roman"/>
                <w:b/>
                <w:bCs/>
                <w:szCs w:val="20"/>
              </w:rPr>
            </w:pPr>
            <w:r w:rsidRPr="00231950">
              <w:rPr>
                <w:rFonts w:eastAsia="Times New Roman"/>
                <w:b/>
                <w:bCs/>
                <w:szCs w:val="20"/>
              </w:rPr>
              <w:t>Toelichting</w:t>
            </w:r>
          </w:p>
        </w:tc>
        <w:tc>
          <w:tcPr>
            <w:tcW w:w="3500" w:type="pct"/>
          </w:tcPr>
          <w:p w14:paraId="755C1580" w14:textId="63DD7AAA" w:rsidR="00D21FE2" w:rsidRDefault="00EB3851" w:rsidP="00EB3851">
            <w:pPr>
              <w:rPr>
                <w:rFonts w:ascii="Calibri" w:eastAsia="Times New Roman" w:hAnsi="Calibri"/>
                <w:szCs w:val="22"/>
              </w:rPr>
            </w:pPr>
            <w:r w:rsidRPr="00E87856">
              <w:rPr>
                <w:rFonts w:eastAsia="Times New Roman"/>
                <w:color w:val="000000" w:themeColor="text1"/>
              </w:rPr>
              <w:t xml:space="preserve">De structuur van activiteiten is een taxonomie en deze opzet is nodig voor structurering van activiteiten, beheersbaarheid van activiteiten en voor de uitvoering door de gebruikerstoepassingen. De activiteit waarmee hier een relatie wordt gelegd is de bovenliggende activiteit. Met “is (een)” wordt een bepaalde activiteit rechtstreeks verbonden met een meer generieke activiteit. Deze constructie is van belang om een activiteit geschikt te maken voor gebruik in regelgeving, waarbij aangegeven is hoe deze activiteit </w:t>
            </w:r>
            <w:r>
              <w:rPr>
                <w:rFonts w:eastAsia="Times New Roman"/>
              </w:rPr>
              <w:t>zich verhoudt tot bovenliggende activiteiten uit dezelfde of andere regelgeving.</w:t>
            </w:r>
          </w:p>
          <w:p w14:paraId="383C8B03" w14:textId="42B7C37E" w:rsidR="00D21FE2" w:rsidRDefault="00D21FE2" w:rsidP="00EB3851">
            <w:pPr>
              <w:rPr>
                <w:rFonts w:eastAsia="Times New Roman"/>
              </w:rPr>
            </w:pPr>
          </w:p>
          <w:p w14:paraId="4E4ECCA9" w14:textId="05ADC005" w:rsidR="00EB3851" w:rsidRDefault="00EB3851" w:rsidP="00EB3851">
            <w:pPr>
              <w:rPr>
                <w:rFonts w:eastAsia="Times New Roman"/>
              </w:rPr>
            </w:pPr>
            <w:r>
              <w:rPr>
                <w:rFonts w:eastAsia="Times New Roman"/>
              </w:rPr>
              <w:t>Bijvoorbeeld: de activiteit ‘het opslaan van motorbrandstoffen’ is een ‘milieubelastende activiteit’.</w:t>
            </w:r>
          </w:p>
          <w:p w14:paraId="6AA85728" w14:textId="1ED39CA8" w:rsidR="00D21FE2" w:rsidRDefault="00D21FE2" w:rsidP="00EB3851">
            <w:pPr>
              <w:rPr>
                <w:rFonts w:eastAsia="Times New Roman"/>
              </w:rPr>
            </w:pPr>
          </w:p>
          <w:p w14:paraId="4B40A110" w14:textId="372D9161" w:rsidR="00D21FE2" w:rsidRDefault="00EB3851" w:rsidP="00EB3851">
            <w:pPr>
              <w:rPr>
                <w:rFonts w:eastAsia="Times New Roman"/>
              </w:rPr>
            </w:pPr>
            <w:r>
              <w:rPr>
                <w:rFonts w:eastAsia="Times New Roman"/>
              </w:rPr>
              <w:t>Met contextueel relevant wordt bedoeld dat de regels die gelden voor de bovenliggende activiteit, binnen die gegeven context ook gelden voor deze (onderliggende) activiteit.</w:t>
            </w:r>
          </w:p>
          <w:p w14:paraId="3A453D1A" w14:textId="096FB8C2" w:rsidR="00EB3851" w:rsidRDefault="00EB3851" w:rsidP="00EB3851">
            <w:pPr>
              <w:rPr>
                <w:rFonts w:eastAsia="Times New Roman"/>
              </w:rPr>
            </w:pPr>
          </w:p>
          <w:p w14:paraId="4E3F6324" w14:textId="4CC4E55A" w:rsidR="00913AF7" w:rsidRPr="00903B4D" w:rsidRDefault="00EB3851" w:rsidP="008D13DC">
            <w:pPr>
              <w:rPr>
                <w:rStyle w:val="Hyperlink"/>
                <w:rFonts w:eastAsia="Times New Roman"/>
                <w:szCs w:val="20"/>
                <w:u w:val="none"/>
              </w:rPr>
            </w:pPr>
            <w:r w:rsidRPr="0081695B">
              <w:rPr>
                <w:rStyle w:val="Hyperlink"/>
                <w:rFonts w:eastAsia="Times New Roman"/>
                <w:color w:val="auto"/>
                <w:u w:val="none"/>
              </w:rPr>
              <w:t>Dit heeft als gevolg dat activiteiten pas getoond worden in de functionele structuur bij het uitklappen van de bovenliggende activiteit. Daarnaast kan een bovenliggende activiteit gebruikt worden als niveau waarop een vergunning aangevraagd kan worden. (Zo vraag je bijvoorbeeld om een vergunning voor ‘een milieubelastende activiteit’ en niet om het opslaan van brandstoffen aangezien de</w:t>
            </w:r>
            <w:r w:rsidR="00CE77AE" w:rsidRPr="0081695B">
              <w:rPr>
                <w:rStyle w:val="Hyperlink"/>
                <w:rFonts w:eastAsia="Times New Roman"/>
                <w:color w:val="auto"/>
                <w:u w:val="none"/>
              </w:rPr>
              <w:t xml:space="preserve"> </w:t>
            </w:r>
            <w:r w:rsidR="00CE77AE" w:rsidRPr="0081695B">
              <w:rPr>
                <w:rStyle w:val="Hyperlink"/>
                <w:color w:val="auto"/>
                <w:u w:val="none"/>
              </w:rPr>
              <w:t>milieubelastende</w:t>
            </w:r>
            <w:r w:rsidR="00913849" w:rsidRPr="0081695B">
              <w:rPr>
                <w:rStyle w:val="Hyperlink"/>
                <w:color w:val="auto"/>
                <w:u w:val="none"/>
              </w:rPr>
              <w:t xml:space="preserve"> activiteit</w:t>
            </w:r>
            <w:r w:rsidR="0081695B" w:rsidRPr="0081695B">
              <w:rPr>
                <w:rStyle w:val="Hyperlink"/>
                <w:rFonts w:eastAsia="Times New Roman"/>
                <w:color w:val="auto"/>
                <w:u w:val="none"/>
              </w:rPr>
              <w:t xml:space="preserve"> </w:t>
            </w:r>
            <w:r w:rsidRPr="0081695B">
              <w:rPr>
                <w:rStyle w:val="Hyperlink"/>
                <w:rFonts w:eastAsia="Times New Roman"/>
                <w:color w:val="auto"/>
                <w:u w:val="none"/>
              </w:rPr>
              <w:t>de activiteit is waarvoor ingediend wordt en dus een bovenliggende activiteit is van het ‘het opslaan van motorbrandstoffen’.)</w:t>
            </w:r>
          </w:p>
        </w:tc>
      </w:tr>
    </w:tbl>
    <w:p w14:paraId="0E99DAA1" w14:textId="1C5E7B67" w:rsidR="00547762" w:rsidRPr="00231950" w:rsidRDefault="00547762" w:rsidP="00EF3FC9">
      <w:pPr>
        <w:pStyle w:val="Kop4"/>
      </w:pPr>
      <w:r w:rsidRPr="00231950">
        <w:lastRenderedPageBreak/>
        <w:t xml:space="preserve">Relatiesoort </w:t>
      </w:r>
      <w:r>
        <w:t>gerelateerd</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47762" w:rsidRPr="00231950" w14:paraId="6A29030A" w14:textId="77777777" w:rsidTr="00B64EFA">
        <w:trPr>
          <w:tblCellSpacing w:w="0" w:type="dxa"/>
        </w:trPr>
        <w:tc>
          <w:tcPr>
            <w:tcW w:w="1500" w:type="pct"/>
            <w:tcMar>
              <w:top w:w="15" w:type="dxa"/>
              <w:left w:w="15" w:type="dxa"/>
              <w:bottom w:w="15" w:type="dxa"/>
              <w:right w:w="15" w:type="dxa"/>
            </w:tcMar>
            <w:hideMark/>
          </w:tcPr>
          <w:p w14:paraId="3F6501B2" w14:textId="77777777" w:rsidR="00547762" w:rsidRPr="00231950" w:rsidRDefault="00547762" w:rsidP="00DC4F4A">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tcPr>
          <w:p w14:paraId="20FECDC7" w14:textId="7A019383" w:rsidR="00547762" w:rsidRPr="00231950" w:rsidRDefault="005E2F4D" w:rsidP="00DC4F4A">
            <w:pPr>
              <w:rPr>
                <w:rFonts w:eastAsia="Times New Roman"/>
                <w:szCs w:val="20"/>
              </w:rPr>
            </w:pPr>
            <w:r>
              <w:rPr>
                <w:rFonts w:eastAsia="Times New Roman"/>
                <w:szCs w:val="20"/>
              </w:rPr>
              <w:t>gerelateerd</w:t>
            </w:r>
          </w:p>
        </w:tc>
      </w:tr>
      <w:tr w:rsidR="00547762" w:rsidRPr="00231950" w14:paraId="6460F901" w14:textId="77777777" w:rsidTr="00B64EFA">
        <w:trPr>
          <w:tblCellSpacing w:w="0" w:type="dxa"/>
        </w:trPr>
        <w:tc>
          <w:tcPr>
            <w:tcW w:w="1500" w:type="pct"/>
            <w:tcMar>
              <w:top w:w="15" w:type="dxa"/>
              <w:left w:w="15" w:type="dxa"/>
              <w:bottom w:w="15" w:type="dxa"/>
              <w:right w:w="15" w:type="dxa"/>
            </w:tcMar>
            <w:hideMark/>
          </w:tcPr>
          <w:p w14:paraId="426675DE" w14:textId="77777777" w:rsidR="00547762" w:rsidRPr="00231950" w:rsidRDefault="00547762" w:rsidP="00DC4F4A">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tcPr>
          <w:p w14:paraId="6FC49A51" w14:textId="72D3D550" w:rsidR="00547762" w:rsidRPr="00231950" w:rsidRDefault="004B3363" w:rsidP="004B3363">
            <w:pPr>
              <w:rPr>
                <w:rFonts w:eastAsia="Times New Roman"/>
                <w:szCs w:val="20"/>
              </w:rPr>
            </w:pPr>
            <w:r w:rsidRPr="004B3363">
              <w:rPr>
                <w:rFonts w:ascii="Calibri" w:eastAsia="Times New Roman" w:hAnsi="Calibri" w:cs="Calibri"/>
                <w:szCs w:val="20"/>
              </w:rPr>
              <w:t>De activiteit heeft een relatie met een (of meerdere) andere activiteit(en) en de regels die gelden voor de gerelateerde activiteit zijn van toepassing bij uitvoering van de activiteit.</w:t>
            </w:r>
          </w:p>
        </w:tc>
      </w:tr>
      <w:tr w:rsidR="00547762" w:rsidRPr="00231950" w14:paraId="07122C2F" w14:textId="77777777" w:rsidTr="00B64EFA">
        <w:trPr>
          <w:tblCellSpacing w:w="0" w:type="dxa"/>
        </w:trPr>
        <w:tc>
          <w:tcPr>
            <w:tcW w:w="1500" w:type="pct"/>
            <w:tcMar>
              <w:top w:w="15" w:type="dxa"/>
              <w:left w:w="15" w:type="dxa"/>
              <w:bottom w:w="15" w:type="dxa"/>
              <w:right w:w="15" w:type="dxa"/>
            </w:tcMar>
            <w:hideMark/>
          </w:tcPr>
          <w:p w14:paraId="773D84A2" w14:textId="77777777" w:rsidR="00547762" w:rsidRPr="00231950" w:rsidRDefault="00547762" w:rsidP="00DC4F4A">
            <w:pPr>
              <w:rPr>
                <w:rFonts w:eastAsia="Times New Roman"/>
                <w:szCs w:val="20"/>
              </w:rPr>
            </w:pPr>
            <w:r w:rsidRPr="00231950">
              <w:rPr>
                <w:rFonts w:eastAsia="Times New Roman"/>
                <w:b/>
                <w:bCs/>
                <w:szCs w:val="20"/>
              </w:rPr>
              <w:t>Gerelateerd objecttype</w:t>
            </w:r>
          </w:p>
        </w:tc>
        <w:tc>
          <w:tcPr>
            <w:tcW w:w="3500" w:type="pct"/>
            <w:tcMar>
              <w:top w:w="15" w:type="dxa"/>
              <w:left w:w="15" w:type="dxa"/>
              <w:bottom w:w="15" w:type="dxa"/>
              <w:right w:w="15" w:type="dxa"/>
            </w:tcMar>
          </w:tcPr>
          <w:p w14:paraId="0E1642ED" w14:textId="21F54C06" w:rsidR="00547762" w:rsidRPr="00231950" w:rsidRDefault="00D45C2B" w:rsidP="00DC4F4A">
            <w:pPr>
              <w:rPr>
                <w:rFonts w:eastAsia="Times New Roman"/>
                <w:szCs w:val="20"/>
              </w:rPr>
            </w:pPr>
            <w:r w:rsidRPr="007F24E0">
              <w:rPr>
                <w:rFonts w:eastAsia="Times New Roman"/>
                <w:szCs w:val="20"/>
              </w:rPr>
              <w:t>Activiteit</w:t>
            </w:r>
            <w:r>
              <w:rPr>
                <w:rStyle w:val="Hyperlink"/>
                <w:rFonts w:eastAsia="Times New Roman"/>
                <w:szCs w:val="20"/>
              </w:rPr>
              <w:t xml:space="preserve"> </w:t>
            </w:r>
          </w:p>
        </w:tc>
      </w:tr>
      <w:tr w:rsidR="00547762" w:rsidRPr="00231950" w14:paraId="27BB54F1" w14:textId="77777777" w:rsidTr="00B64EFA">
        <w:trPr>
          <w:tblCellSpacing w:w="0" w:type="dxa"/>
        </w:trPr>
        <w:tc>
          <w:tcPr>
            <w:tcW w:w="1500" w:type="pct"/>
            <w:tcMar>
              <w:top w:w="15" w:type="dxa"/>
              <w:left w:w="15" w:type="dxa"/>
              <w:bottom w:w="15" w:type="dxa"/>
              <w:right w:w="15" w:type="dxa"/>
            </w:tcMar>
          </w:tcPr>
          <w:p w14:paraId="5F35AF62" w14:textId="77777777" w:rsidR="00547762" w:rsidRPr="00231950" w:rsidRDefault="00547762" w:rsidP="00DC4F4A">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02AA9C17" w14:textId="262D082C" w:rsidR="00617D35" w:rsidRDefault="00432A71" w:rsidP="00617D35">
            <w:pPr>
              <w:autoSpaceDE w:val="0"/>
              <w:autoSpaceDN w:val="0"/>
              <w:adjustRightInd w:val="0"/>
              <w:spacing w:after="1"/>
              <w:rPr>
                <w:rFonts w:ascii="Calibri" w:eastAsia="Times New Roman" w:hAnsi="Calibri" w:cs="Calibri"/>
                <w:szCs w:val="20"/>
              </w:rPr>
            </w:pPr>
            <w:r>
              <w:rPr>
                <w:rFonts w:ascii="Calibri" w:eastAsia="Times New Roman" w:hAnsi="Calibri" w:cs="Calibri"/>
                <w:szCs w:val="20"/>
              </w:rPr>
              <w:t>In tegenstelling tot de ‘is</w:t>
            </w:r>
            <w:r w:rsidR="00587F5A">
              <w:rPr>
                <w:rFonts w:ascii="Calibri" w:eastAsia="Times New Roman" w:hAnsi="Calibri" w:cs="Calibri"/>
                <w:szCs w:val="20"/>
              </w:rPr>
              <w:t xml:space="preserve"> </w:t>
            </w:r>
            <w:r>
              <w:rPr>
                <w:rFonts w:ascii="Calibri" w:eastAsia="Times New Roman" w:hAnsi="Calibri" w:cs="Calibri"/>
                <w:szCs w:val="20"/>
              </w:rPr>
              <w:t>relatie, is d</w:t>
            </w:r>
            <w:r w:rsidR="001B4942">
              <w:rPr>
                <w:rFonts w:ascii="Calibri" w:eastAsia="Times New Roman" w:hAnsi="Calibri" w:cs="Calibri"/>
                <w:szCs w:val="20"/>
              </w:rPr>
              <w:t xml:space="preserve">e gerelateerde activiteit </w:t>
            </w:r>
            <w:r w:rsidR="001B4942" w:rsidRPr="00A277DF">
              <w:rPr>
                <w:rFonts w:ascii="Calibri" w:eastAsia="Times New Roman" w:hAnsi="Calibri" w:cs="Calibri"/>
                <w:szCs w:val="20"/>
                <w:u w:val="single"/>
              </w:rPr>
              <w:t>niet</w:t>
            </w:r>
            <w:r w:rsidR="001B4942">
              <w:rPr>
                <w:rFonts w:ascii="Calibri" w:eastAsia="Times New Roman" w:hAnsi="Calibri" w:cs="Calibri"/>
                <w:szCs w:val="20"/>
              </w:rPr>
              <w:t xml:space="preserve"> </w:t>
            </w:r>
            <w:r w:rsidR="00617D35">
              <w:rPr>
                <w:rFonts w:ascii="Calibri" w:eastAsia="Times New Roman" w:hAnsi="Calibri" w:cs="Calibri"/>
                <w:szCs w:val="20"/>
              </w:rPr>
              <w:t xml:space="preserve">per se </w:t>
            </w:r>
            <w:r w:rsidR="001B4942">
              <w:rPr>
                <w:rFonts w:ascii="Calibri" w:eastAsia="Times New Roman" w:hAnsi="Calibri" w:cs="Calibri"/>
                <w:szCs w:val="20"/>
              </w:rPr>
              <w:t xml:space="preserve">van hetzelfde type. </w:t>
            </w:r>
            <w:r w:rsidR="00617D35" w:rsidRPr="005E2F4D">
              <w:rPr>
                <w:rFonts w:ascii="Calibri" w:eastAsia="Times New Roman" w:hAnsi="Calibri" w:cs="Calibri"/>
                <w:szCs w:val="20"/>
              </w:rPr>
              <w:t>Gerelateerde activiteiten kunnen van hetzelfde type zijn, bijvoorbeeld twee</w:t>
            </w:r>
            <w:r w:rsidR="00617D35">
              <w:rPr>
                <w:rFonts w:ascii="Calibri" w:eastAsia="Times New Roman" w:hAnsi="Calibri" w:cs="Calibri"/>
                <w:szCs w:val="20"/>
              </w:rPr>
              <w:t xml:space="preserve"> </w:t>
            </w:r>
            <w:r w:rsidR="00617D35" w:rsidRPr="005E2F4D">
              <w:rPr>
                <w:rFonts w:ascii="Calibri" w:eastAsia="Times New Roman" w:hAnsi="Calibri" w:cs="Calibri"/>
                <w:szCs w:val="20"/>
              </w:rPr>
              <w:t>milieubelastende activiteiten, maar dat hoeft niet.</w:t>
            </w:r>
            <w:r w:rsidR="00617D35">
              <w:rPr>
                <w:rFonts w:ascii="Calibri" w:eastAsia="Times New Roman" w:hAnsi="Calibri" w:cs="Calibri"/>
                <w:szCs w:val="20"/>
              </w:rPr>
              <w:t xml:space="preserve"> Bij een gerelateerde activiteit is sprake van een sterke relatie.</w:t>
            </w:r>
          </w:p>
          <w:p w14:paraId="7F1603DF" w14:textId="77777777" w:rsidR="005744A4" w:rsidRDefault="005744A4" w:rsidP="005E2F4D">
            <w:pPr>
              <w:autoSpaceDE w:val="0"/>
              <w:autoSpaceDN w:val="0"/>
              <w:adjustRightInd w:val="0"/>
              <w:spacing w:after="1"/>
              <w:rPr>
                <w:rFonts w:ascii="Calibri" w:eastAsia="Times New Roman" w:hAnsi="Calibri" w:cs="Calibri"/>
                <w:szCs w:val="20"/>
              </w:rPr>
            </w:pPr>
          </w:p>
          <w:p w14:paraId="08EADCA0" w14:textId="08581BCD" w:rsidR="00E85C80" w:rsidRPr="002F7355" w:rsidRDefault="007C77E5" w:rsidP="00E85C80">
            <w:pPr>
              <w:rPr>
                <w:rFonts w:ascii="Calibri" w:eastAsia="Times New Roman" w:hAnsi="Calibri" w:cs="Calibri"/>
                <w:color w:val="000000" w:themeColor="text1"/>
                <w:szCs w:val="20"/>
              </w:rPr>
            </w:pPr>
            <w:r w:rsidRPr="002F7355">
              <w:rPr>
                <w:rFonts w:ascii="Calibri" w:eastAsia="Times New Roman" w:hAnsi="Calibri" w:cs="Calibri"/>
                <w:color w:val="000000" w:themeColor="text1"/>
                <w:szCs w:val="20"/>
              </w:rPr>
              <w:t xml:space="preserve">Bijvoorbeeld: de activiteit </w:t>
            </w:r>
            <w:r w:rsidR="00712F4D" w:rsidRPr="002F7355">
              <w:rPr>
                <w:rFonts w:ascii="Calibri" w:eastAsia="Times New Roman" w:hAnsi="Calibri" w:cs="Calibri"/>
                <w:color w:val="000000" w:themeColor="text1"/>
                <w:szCs w:val="20"/>
              </w:rPr>
              <w:t xml:space="preserve">het </w:t>
            </w:r>
            <w:r w:rsidR="00923E32" w:rsidRPr="002F7355">
              <w:rPr>
                <w:rFonts w:ascii="Calibri" w:eastAsia="Times New Roman" w:hAnsi="Calibri" w:cs="Calibri"/>
                <w:color w:val="000000" w:themeColor="text1"/>
                <w:szCs w:val="20"/>
              </w:rPr>
              <w:t>‘</w:t>
            </w:r>
            <w:r w:rsidR="00712F4D" w:rsidRPr="002F7355">
              <w:rPr>
                <w:rFonts w:ascii="Calibri" w:eastAsia="Times New Roman" w:hAnsi="Calibri" w:cs="Calibri"/>
                <w:color w:val="000000" w:themeColor="text1"/>
                <w:szCs w:val="20"/>
              </w:rPr>
              <w:t>lassen van metalen</w:t>
            </w:r>
            <w:r w:rsidR="00923E32" w:rsidRPr="002F7355">
              <w:rPr>
                <w:rFonts w:ascii="Calibri" w:eastAsia="Times New Roman" w:hAnsi="Calibri" w:cs="Calibri"/>
                <w:color w:val="000000" w:themeColor="text1"/>
                <w:szCs w:val="20"/>
              </w:rPr>
              <w:t>’</w:t>
            </w:r>
            <w:r w:rsidRPr="002F7355">
              <w:rPr>
                <w:rFonts w:ascii="Calibri" w:eastAsia="Times New Roman" w:hAnsi="Calibri" w:cs="Calibri"/>
                <w:color w:val="000000" w:themeColor="text1"/>
                <w:szCs w:val="20"/>
              </w:rPr>
              <w:t xml:space="preserve"> heeft een sterke relatie met </w:t>
            </w:r>
            <w:r w:rsidR="00923E32" w:rsidRPr="002F7355">
              <w:rPr>
                <w:rFonts w:ascii="Calibri" w:eastAsia="Times New Roman" w:hAnsi="Calibri" w:cs="Calibri"/>
                <w:color w:val="000000" w:themeColor="text1"/>
                <w:szCs w:val="20"/>
              </w:rPr>
              <w:t>de activiteit</w:t>
            </w:r>
            <w:r w:rsidRPr="002F7355">
              <w:rPr>
                <w:rFonts w:ascii="Calibri" w:eastAsia="Times New Roman" w:hAnsi="Calibri" w:cs="Calibri"/>
                <w:color w:val="000000" w:themeColor="text1"/>
                <w:szCs w:val="20"/>
              </w:rPr>
              <w:t xml:space="preserve"> </w:t>
            </w:r>
            <w:r w:rsidR="00923E32" w:rsidRPr="002F7355">
              <w:rPr>
                <w:rFonts w:ascii="Calibri" w:eastAsia="Times New Roman" w:hAnsi="Calibri" w:cs="Calibri"/>
                <w:color w:val="000000" w:themeColor="text1"/>
                <w:szCs w:val="20"/>
              </w:rPr>
              <w:t>‘</w:t>
            </w:r>
            <w:r w:rsidR="00712F4D" w:rsidRPr="002F7355">
              <w:rPr>
                <w:rFonts w:ascii="Calibri" w:eastAsia="Times New Roman" w:hAnsi="Calibri" w:cs="Calibri"/>
                <w:color w:val="000000" w:themeColor="text1"/>
                <w:szCs w:val="20"/>
              </w:rPr>
              <w:t>handeling in het kader van de metaalproductenindustrie</w:t>
            </w:r>
            <w:r w:rsidR="00923E32" w:rsidRPr="002F7355">
              <w:rPr>
                <w:rFonts w:ascii="Calibri" w:eastAsia="Times New Roman" w:hAnsi="Calibri" w:cs="Calibri"/>
                <w:color w:val="000000" w:themeColor="text1"/>
                <w:szCs w:val="20"/>
              </w:rPr>
              <w:t>’</w:t>
            </w:r>
            <w:r w:rsidRPr="002F7355">
              <w:rPr>
                <w:rFonts w:ascii="Calibri" w:eastAsia="Times New Roman" w:hAnsi="Calibri" w:cs="Calibri"/>
                <w:color w:val="000000" w:themeColor="text1"/>
                <w:szCs w:val="20"/>
              </w:rPr>
              <w:t xml:space="preserve">. Deze </w:t>
            </w:r>
            <w:r w:rsidR="007B6CC6" w:rsidRPr="002F7355">
              <w:rPr>
                <w:rFonts w:ascii="Calibri" w:eastAsia="Times New Roman" w:hAnsi="Calibri" w:cs="Calibri"/>
                <w:color w:val="000000" w:themeColor="text1"/>
                <w:szCs w:val="20"/>
              </w:rPr>
              <w:t xml:space="preserve">laatste </w:t>
            </w:r>
            <w:r w:rsidRPr="002F7355">
              <w:rPr>
                <w:rFonts w:ascii="Calibri" w:eastAsia="Times New Roman" w:hAnsi="Calibri" w:cs="Calibri"/>
                <w:color w:val="000000" w:themeColor="text1"/>
                <w:szCs w:val="20"/>
              </w:rPr>
              <w:t>activiteit</w:t>
            </w:r>
            <w:r w:rsidR="007B6CC6" w:rsidRPr="002F7355">
              <w:rPr>
                <w:rFonts w:ascii="Calibri" w:eastAsia="Times New Roman" w:hAnsi="Calibri" w:cs="Calibri"/>
                <w:color w:val="000000" w:themeColor="text1"/>
                <w:szCs w:val="20"/>
              </w:rPr>
              <w:t xml:space="preserve"> is </w:t>
            </w:r>
            <w:r w:rsidR="00534EE0" w:rsidRPr="002F7355">
              <w:rPr>
                <w:rFonts w:ascii="Calibri" w:eastAsia="Times New Roman" w:hAnsi="Calibri" w:cs="Calibri"/>
                <w:color w:val="000000" w:themeColor="text1"/>
                <w:szCs w:val="20"/>
              </w:rPr>
              <w:t xml:space="preserve">altijd </w:t>
            </w:r>
            <w:r w:rsidRPr="002F7355">
              <w:rPr>
                <w:rFonts w:ascii="Calibri" w:eastAsia="Times New Roman" w:hAnsi="Calibri" w:cs="Calibri"/>
                <w:color w:val="000000" w:themeColor="text1"/>
                <w:szCs w:val="20"/>
              </w:rPr>
              <w:t xml:space="preserve">aan de orde als er sprake is van </w:t>
            </w:r>
            <w:r w:rsidR="001059E8" w:rsidRPr="002F7355">
              <w:rPr>
                <w:rFonts w:ascii="Calibri" w:eastAsia="Times New Roman" w:hAnsi="Calibri" w:cs="Calibri"/>
                <w:color w:val="000000" w:themeColor="text1"/>
                <w:szCs w:val="20"/>
              </w:rPr>
              <w:t xml:space="preserve">een activiteit </w:t>
            </w:r>
            <w:r w:rsidR="007B6CC6" w:rsidRPr="002F7355">
              <w:rPr>
                <w:rFonts w:ascii="Calibri" w:eastAsia="Times New Roman" w:hAnsi="Calibri" w:cs="Calibri"/>
                <w:color w:val="000000" w:themeColor="text1"/>
                <w:szCs w:val="20"/>
              </w:rPr>
              <w:t>‘</w:t>
            </w:r>
            <w:r w:rsidR="00350F5D" w:rsidRPr="002F7355">
              <w:rPr>
                <w:rFonts w:ascii="Calibri" w:eastAsia="Times New Roman" w:hAnsi="Calibri" w:cs="Calibri"/>
                <w:color w:val="000000" w:themeColor="text1"/>
                <w:szCs w:val="20"/>
              </w:rPr>
              <w:t>lassen van metalen’.</w:t>
            </w:r>
            <w:r w:rsidRPr="002F7355">
              <w:rPr>
                <w:rFonts w:ascii="Calibri" w:eastAsia="Times New Roman" w:hAnsi="Calibri" w:cs="Calibri"/>
                <w:color w:val="000000" w:themeColor="text1"/>
                <w:szCs w:val="20"/>
              </w:rPr>
              <w:t xml:space="preserve"> </w:t>
            </w:r>
            <w:r w:rsidR="008E6343" w:rsidRPr="002F7355">
              <w:rPr>
                <w:rFonts w:ascii="Calibri" w:eastAsia="Times New Roman" w:hAnsi="Calibri" w:cs="Calibri"/>
                <w:color w:val="000000" w:themeColor="text1"/>
                <w:szCs w:val="20"/>
              </w:rPr>
              <w:t xml:space="preserve">Dit betekent dat als je een </w:t>
            </w:r>
            <w:proofErr w:type="spellStart"/>
            <w:r w:rsidR="008E6343" w:rsidRPr="002F7355">
              <w:rPr>
                <w:rFonts w:ascii="Calibri" w:eastAsia="Times New Roman" w:hAnsi="Calibri" w:cs="Calibri"/>
                <w:color w:val="000000" w:themeColor="text1"/>
                <w:szCs w:val="20"/>
              </w:rPr>
              <w:t>vergunningcheck</w:t>
            </w:r>
            <w:proofErr w:type="spellEnd"/>
            <w:r w:rsidR="008E6343" w:rsidRPr="002F7355">
              <w:rPr>
                <w:rFonts w:ascii="Calibri" w:eastAsia="Times New Roman" w:hAnsi="Calibri" w:cs="Calibri"/>
                <w:color w:val="000000" w:themeColor="text1"/>
                <w:szCs w:val="20"/>
              </w:rPr>
              <w:t xml:space="preserve"> uitvoert voor het ‘</w:t>
            </w:r>
            <w:r w:rsidR="008E6343" w:rsidRPr="002F7355">
              <w:rPr>
                <w:rFonts w:ascii="Calibri" w:eastAsia="Times New Roman" w:hAnsi="Calibri" w:cs="Calibri"/>
                <w:color w:val="000000" w:themeColor="text1"/>
                <w:szCs w:val="20"/>
                <w:shd w:val="clear" w:color="auto" w:fill="FFFFFF"/>
              </w:rPr>
              <w:t>lassen van metalen’</w:t>
            </w:r>
            <w:r w:rsidR="008E6343" w:rsidRPr="002F7355">
              <w:rPr>
                <w:rFonts w:ascii="Calibri" w:eastAsia="Times New Roman" w:hAnsi="Calibri" w:cs="Calibri"/>
                <w:color w:val="000000" w:themeColor="text1"/>
                <w:szCs w:val="20"/>
              </w:rPr>
              <w:t xml:space="preserve"> je automatisch ook een </w:t>
            </w:r>
            <w:proofErr w:type="spellStart"/>
            <w:r w:rsidR="008E6343" w:rsidRPr="002F7355">
              <w:rPr>
                <w:rFonts w:ascii="Calibri" w:eastAsia="Times New Roman" w:hAnsi="Calibri" w:cs="Calibri"/>
                <w:color w:val="000000" w:themeColor="text1"/>
                <w:szCs w:val="20"/>
              </w:rPr>
              <w:t>vergunningcheck</w:t>
            </w:r>
            <w:proofErr w:type="spellEnd"/>
            <w:r w:rsidR="008E6343" w:rsidRPr="002F7355">
              <w:rPr>
                <w:rFonts w:ascii="Calibri" w:eastAsia="Times New Roman" w:hAnsi="Calibri" w:cs="Calibri"/>
                <w:color w:val="000000" w:themeColor="text1"/>
                <w:szCs w:val="20"/>
              </w:rPr>
              <w:t xml:space="preserve"> uitvoert voor de gerelateerde activiteit ‘</w:t>
            </w:r>
            <w:r w:rsidR="008E6343" w:rsidRPr="002F7355">
              <w:rPr>
                <w:rFonts w:ascii="Calibri" w:eastAsia="Times New Roman" w:hAnsi="Calibri" w:cs="Calibri"/>
                <w:color w:val="000000" w:themeColor="text1"/>
                <w:szCs w:val="20"/>
                <w:shd w:val="clear" w:color="auto" w:fill="FFFFFF"/>
              </w:rPr>
              <w:t>handeling in het kader van de m</w:t>
            </w:r>
            <w:r w:rsidR="008E6343" w:rsidRPr="002F7355">
              <w:rPr>
                <w:rFonts w:ascii="Calibri" w:eastAsia="Times New Roman" w:hAnsi="Calibri" w:cs="Calibri"/>
                <w:color w:val="000000" w:themeColor="text1"/>
                <w:szCs w:val="20"/>
              </w:rPr>
              <w:t xml:space="preserve">etaalproductenindustrie’. </w:t>
            </w:r>
            <w:r w:rsidR="003B0FB7">
              <w:rPr>
                <w:rFonts w:ascii="Calibri" w:eastAsia="Times New Roman" w:hAnsi="Calibri" w:cs="Calibri"/>
                <w:color w:val="000000" w:themeColor="text1"/>
                <w:szCs w:val="20"/>
              </w:rPr>
              <w:t>(</w:t>
            </w:r>
            <w:r w:rsidR="008E6343" w:rsidRPr="002F7355">
              <w:rPr>
                <w:rFonts w:ascii="Calibri" w:eastAsia="Times New Roman" w:hAnsi="Calibri" w:cs="Calibri"/>
                <w:color w:val="000000" w:themeColor="text1"/>
                <w:szCs w:val="20"/>
              </w:rPr>
              <w:t xml:space="preserve">Bij het uitvoeren van een </w:t>
            </w:r>
            <w:proofErr w:type="spellStart"/>
            <w:r w:rsidR="008E6343" w:rsidRPr="002F7355">
              <w:rPr>
                <w:rFonts w:ascii="Calibri" w:eastAsia="Times New Roman" w:hAnsi="Calibri" w:cs="Calibri"/>
                <w:color w:val="000000" w:themeColor="text1"/>
                <w:szCs w:val="20"/>
              </w:rPr>
              <w:t>vergunningcheck</w:t>
            </w:r>
            <w:proofErr w:type="spellEnd"/>
            <w:r w:rsidR="008E6343" w:rsidRPr="002F7355">
              <w:rPr>
                <w:rFonts w:ascii="Calibri" w:eastAsia="Times New Roman" w:hAnsi="Calibri" w:cs="Calibri"/>
                <w:color w:val="000000" w:themeColor="text1"/>
                <w:szCs w:val="20"/>
              </w:rPr>
              <w:t xml:space="preserve"> voor ‘</w:t>
            </w:r>
            <w:r w:rsidR="008E6343" w:rsidRPr="002F7355">
              <w:rPr>
                <w:rFonts w:ascii="Calibri" w:eastAsia="Times New Roman" w:hAnsi="Calibri" w:cs="Calibri"/>
                <w:color w:val="000000" w:themeColor="text1"/>
                <w:szCs w:val="20"/>
                <w:shd w:val="clear" w:color="auto" w:fill="FFFFFF"/>
              </w:rPr>
              <w:t>handeling in het kader van de m</w:t>
            </w:r>
            <w:r w:rsidR="008E6343" w:rsidRPr="002F7355">
              <w:rPr>
                <w:rFonts w:ascii="Calibri" w:eastAsia="Times New Roman" w:hAnsi="Calibri" w:cs="Calibri"/>
                <w:color w:val="000000" w:themeColor="text1"/>
                <w:szCs w:val="20"/>
              </w:rPr>
              <w:t>etaalproductenindustrie' voer je in dit geval niet automatisch een check uit voor '</w:t>
            </w:r>
            <w:r w:rsidR="008E6343" w:rsidRPr="002F7355">
              <w:rPr>
                <w:rFonts w:ascii="Calibri" w:eastAsia="Times New Roman" w:hAnsi="Calibri" w:cs="Calibri"/>
                <w:color w:val="000000" w:themeColor="text1"/>
                <w:szCs w:val="20"/>
                <w:shd w:val="clear" w:color="auto" w:fill="FFFFFF"/>
              </w:rPr>
              <w:t>lassen van metalen</w:t>
            </w:r>
            <w:r w:rsidR="008E6343" w:rsidRPr="002F7355">
              <w:rPr>
                <w:rFonts w:ascii="Calibri" w:eastAsia="Times New Roman" w:hAnsi="Calibri" w:cs="Calibri"/>
                <w:color w:val="000000" w:themeColor="text1"/>
                <w:szCs w:val="20"/>
              </w:rPr>
              <w:t>’.</w:t>
            </w:r>
            <w:r w:rsidR="003B0FB7">
              <w:rPr>
                <w:rFonts w:ascii="Calibri" w:eastAsia="Times New Roman" w:hAnsi="Calibri" w:cs="Calibri"/>
                <w:color w:val="000000" w:themeColor="text1"/>
                <w:szCs w:val="20"/>
              </w:rPr>
              <w:t>)</w:t>
            </w:r>
            <w:r w:rsidR="008E6343" w:rsidRPr="002F7355">
              <w:rPr>
                <w:rFonts w:ascii="Calibri" w:eastAsia="Times New Roman" w:hAnsi="Calibri" w:cs="Calibri"/>
                <w:color w:val="000000" w:themeColor="text1"/>
                <w:szCs w:val="20"/>
              </w:rPr>
              <w:t xml:space="preserve"> Deze relatie is een uitwerking van de sterke relatie van activiteiten in hoofdstuk 3 en 4 van het Besluit Activiteiten Leefomgeving.</w:t>
            </w:r>
          </w:p>
          <w:p w14:paraId="7860E940" w14:textId="77777777" w:rsidR="004B0698" w:rsidRDefault="004B0698" w:rsidP="004B0698">
            <w:pPr>
              <w:autoSpaceDE w:val="0"/>
              <w:autoSpaceDN w:val="0"/>
              <w:adjustRightInd w:val="0"/>
              <w:spacing w:after="1"/>
              <w:rPr>
                <w:rFonts w:ascii="Calibri" w:eastAsia="Times New Roman" w:hAnsi="Calibri" w:cs="Calibri"/>
                <w:szCs w:val="20"/>
              </w:rPr>
            </w:pPr>
          </w:p>
          <w:p w14:paraId="4744714C" w14:textId="0B72D513" w:rsidR="00F9236A" w:rsidRPr="00231950" w:rsidRDefault="004B0698" w:rsidP="004B0698">
            <w:pPr>
              <w:rPr>
                <w:rStyle w:val="Hyperlink"/>
                <w:rFonts w:eastAsia="Times New Roman"/>
                <w:szCs w:val="20"/>
              </w:rPr>
            </w:pPr>
            <w:r w:rsidRPr="004B0698">
              <w:rPr>
                <w:rFonts w:ascii="Calibri" w:eastAsia="Times New Roman" w:hAnsi="Calibri" w:cs="Calibri"/>
                <w:szCs w:val="20"/>
              </w:rPr>
              <w:t xml:space="preserve">De relatie is niet bedoeld voor situaties waarin bij uitvoering van een activiteit, zoals 'graven', </w:t>
            </w:r>
            <w:r w:rsidRPr="00013E79">
              <w:rPr>
                <w:rFonts w:ascii="Calibri" w:eastAsia="Times New Roman" w:hAnsi="Calibri" w:cs="Calibri"/>
                <w:szCs w:val="20"/>
                <w:u w:val="single"/>
              </w:rPr>
              <w:t>eventueel</w:t>
            </w:r>
            <w:r w:rsidRPr="004B0698">
              <w:rPr>
                <w:rFonts w:ascii="Calibri" w:eastAsia="Times New Roman" w:hAnsi="Calibri" w:cs="Calibri"/>
                <w:szCs w:val="20"/>
              </w:rPr>
              <w:t xml:space="preserve"> sprake kan zijn van uitvoering van een andere activiteit (zoals 'verharding opbreken') c</w:t>
            </w:r>
            <w:r w:rsidR="00CB24A5" w:rsidRPr="00CB24A5">
              <w:rPr>
                <w:rFonts w:ascii="Calibri" w:eastAsia="Times New Roman" w:hAnsi="Calibri" w:cs="Calibri"/>
                <w:szCs w:val="20"/>
              </w:rPr>
              <w:t>.</w:t>
            </w:r>
            <w:r w:rsidRPr="004B0698">
              <w:rPr>
                <w:rFonts w:ascii="Calibri" w:eastAsia="Times New Roman" w:hAnsi="Calibri" w:cs="Calibri"/>
                <w:szCs w:val="20"/>
              </w:rPr>
              <w:t>q. van desbetreffende regels. Hierbij is geen sprake van een sterke relatie</w:t>
            </w:r>
            <w:r w:rsidRPr="00CB24A5">
              <w:rPr>
                <w:rFonts w:ascii="Calibri" w:eastAsia="Times New Roman" w:hAnsi="Calibri" w:cs="Calibri"/>
                <w:szCs w:val="20"/>
              </w:rPr>
              <w:t>.</w:t>
            </w:r>
            <w:r w:rsidR="00F9236A">
              <w:rPr>
                <w:rFonts w:ascii="Calibri" w:eastAsia="Times New Roman" w:hAnsi="Calibri" w:cs="Calibri"/>
                <w:szCs w:val="20"/>
              </w:rPr>
              <w:t xml:space="preserve"> </w:t>
            </w:r>
          </w:p>
        </w:tc>
      </w:tr>
    </w:tbl>
    <w:p w14:paraId="0128C4DB" w14:textId="6A2F007D" w:rsidR="00D21FE2" w:rsidRDefault="00462314" w:rsidP="0039795D">
      <w:pPr>
        <w:pStyle w:val="Kop3"/>
        <w:rPr>
          <w:rFonts w:eastAsia="Times New Roman"/>
        </w:rPr>
      </w:pPr>
      <w:bookmarkStart w:id="135" w:name="_Ref37969161"/>
      <w:bookmarkStart w:id="136" w:name="_Toc92286644"/>
      <w:r w:rsidRPr="00231950">
        <w:rPr>
          <w:rFonts w:eastAsia="Times New Roman"/>
        </w:rPr>
        <w:t>Objecttype Norm</w:t>
      </w:r>
      <w:r w:rsidR="005B6C3F">
        <w:rPr>
          <w:rFonts w:eastAsia="Times New Roman"/>
        </w:rPr>
        <w:t xml:space="preserve"> (abstract)</w:t>
      </w:r>
      <w:bookmarkEnd w:id="135"/>
      <w:bookmarkEnd w:id="136"/>
    </w:p>
    <w:p w14:paraId="4655B6E4" w14:textId="2832BBD7" w:rsidR="00D21FE2" w:rsidRPr="003136C4" w:rsidRDefault="00A63C01" w:rsidP="003136C4">
      <w:pPr>
        <w:rPr>
          <w:rFonts w:eastAsia="Times New Roman"/>
          <w:szCs w:val="20"/>
        </w:rPr>
      </w:pPr>
      <w:r w:rsidRPr="003136C4">
        <w:rPr>
          <w:rFonts w:eastAsia="Times New Roman"/>
          <w:szCs w:val="20"/>
        </w:rPr>
        <w:t xml:space="preserve">Het modelelement norm beschrijft de kenmerken die </w:t>
      </w:r>
      <w:r w:rsidR="00222BFD">
        <w:rPr>
          <w:rFonts w:eastAsia="Times New Roman"/>
          <w:szCs w:val="20"/>
        </w:rPr>
        <w:t xml:space="preserve">de omgevingsnorm en de </w:t>
      </w:r>
      <w:r w:rsidR="00222BFD" w:rsidRPr="003136C4">
        <w:rPr>
          <w:rFonts w:eastAsia="Times New Roman"/>
          <w:szCs w:val="20"/>
        </w:rPr>
        <w:t xml:space="preserve">omgevingswaarde </w:t>
      </w:r>
      <w:r w:rsidR="00140B3F">
        <w:rPr>
          <w:rFonts w:eastAsia="Times New Roman"/>
          <w:szCs w:val="20"/>
        </w:rPr>
        <w:t xml:space="preserve">(informatiekundig en modelmatig) </w:t>
      </w:r>
      <w:r w:rsidRPr="003136C4">
        <w:rPr>
          <w:rFonts w:eastAsia="Times New Roman"/>
          <w:szCs w:val="20"/>
        </w:rPr>
        <w:t>gemeenschappelijk hebben.</w:t>
      </w:r>
    </w:p>
    <w:p w14:paraId="42544E42" w14:textId="615614E1" w:rsidR="00462314" w:rsidRPr="00231950" w:rsidRDefault="00462314" w:rsidP="00EF3FC9">
      <w:pPr>
        <w:pStyle w:val="Kop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2314" w:rsidRPr="00231950" w14:paraId="2E6D3DDF" w14:textId="77777777" w:rsidTr="00B64EFA">
        <w:trPr>
          <w:tblCellSpacing w:w="0" w:type="dxa"/>
        </w:trPr>
        <w:tc>
          <w:tcPr>
            <w:tcW w:w="1500" w:type="pct"/>
            <w:tcMar>
              <w:top w:w="15" w:type="dxa"/>
              <w:left w:w="15" w:type="dxa"/>
              <w:bottom w:w="15" w:type="dxa"/>
              <w:right w:w="15" w:type="dxa"/>
            </w:tcMar>
            <w:hideMark/>
          </w:tcPr>
          <w:p w14:paraId="374B2247" w14:textId="77777777" w:rsidR="00462314" w:rsidRPr="00231950" w:rsidRDefault="00462314"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86ED1A3" w14:textId="77777777" w:rsidR="00462314" w:rsidRPr="00231950" w:rsidRDefault="00462314" w:rsidP="00A66FB8">
            <w:pPr>
              <w:rPr>
                <w:rFonts w:eastAsia="Times New Roman"/>
                <w:szCs w:val="20"/>
              </w:rPr>
            </w:pPr>
            <w:r w:rsidRPr="00231950">
              <w:rPr>
                <w:rFonts w:eastAsia="Times New Roman"/>
                <w:szCs w:val="20"/>
              </w:rPr>
              <w:t>identificatie</w:t>
            </w:r>
          </w:p>
        </w:tc>
      </w:tr>
      <w:tr w:rsidR="00462314" w:rsidRPr="00231950" w14:paraId="4E913A6F" w14:textId="77777777" w:rsidTr="00B64EFA">
        <w:trPr>
          <w:tblCellSpacing w:w="0" w:type="dxa"/>
        </w:trPr>
        <w:tc>
          <w:tcPr>
            <w:tcW w:w="1500" w:type="pct"/>
            <w:tcMar>
              <w:top w:w="15" w:type="dxa"/>
              <w:left w:w="15" w:type="dxa"/>
              <w:bottom w:w="15" w:type="dxa"/>
              <w:right w:w="15" w:type="dxa"/>
            </w:tcMar>
            <w:hideMark/>
          </w:tcPr>
          <w:p w14:paraId="2FEB5DD1" w14:textId="77777777" w:rsidR="00462314" w:rsidRPr="00231950" w:rsidRDefault="00462314"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37AF18A" w14:textId="62185129" w:rsidR="00462314" w:rsidRPr="00231950" w:rsidRDefault="00A650DA">
            <w:pPr>
              <w:rPr>
                <w:rFonts w:eastAsia="Times New Roman"/>
                <w:szCs w:val="20"/>
              </w:rPr>
            </w:pPr>
            <w:r w:rsidRPr="00231950">
              <w:rPr>
                <w:rFonts w:eastAsia="Times New Roman"/>
                <w:szCs w:val="20"/>
              </w:rPr>
              <w:t xml:space="preserve">Een uniek identificerend gegeven. </w:t>
            </w:r>
          </w:p>
        </w:tc>
      </w:tr>
      <w:tr w:rsidR="00462314" w:rsidRPr="00231950" w14:paraId="0BF33BBE" w14:textId="77777777" w:rsidTr="00B64EFA">
        <w:trPr>
          <w:tblCellSpacing w:w="0" w:type="dxa"/>
        </w:trPr>
        <w:tc>
          <w:tcPr>
            <w:tcW w:w="1500" w:type="pct"/>
            <w:tcMar>
              <w:top w:w="15" w:type="dxa"/>
              <w:left w:w="15" w:type="dxa"/>
              <w:bottom w:w="15" w:type="dxa"/>
              <w:right w:w="15" w:type="dxa"/>
            </w:tcMar>
            <w:hideMark/>
          </w:tcPr>
          <w:p w14:paraId="347BA58B" w14:textId="77777777" w:rsidR="00462314" w:rsidRPr="00231950" w:rsidRDefault="00462314" w:rsidP="00A66FB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68A8A95" w14:textId="77777777" w:rsidR="00462314" w:rsidRPr="00231950" w:rsidRDefault="00462314" w:rsidP="00A66FB8">
            <w:pPr>
              <w:rPr>
                <w:rFonts w:eastAsia="Times New Roman"/>
                <w:szCs w:val="20"/>
              </w:rPr>
            </w:pPr>
            <w:r w:rsidRPr="00231950">
              <w:rPr>
                <w:rFonts w:eastAsia="Times New Roman"/>
                <w:szCs w:val="20"/>
              </w:rPr>
              <w:t>Identificatie</w:t>
            </w:r>
          </w:p>
        </w:tc>
      </w:tr>
      <w:tr w:rsidR="00A650DA" w:rsidRPr="00231950" w14:paraId="0E89585B" w14:textId="77777777" w:rsidTr="00B64EFA">
        <w:trPr>
          <w:tblCellSpacing w:w="0" w:type="dxa"/>
        </w:trPr>
        <w:tc>
          <w:tcPr>
            <w:tcW w:w="1500" w:type="pct"/>
            <w:tcMar>
              <w:top w:w="15" w:type="dxa"/>
              <w:left w:w="15" w:type="dxa"/>
              <w:bottom w:w="15" w:type="dxa"/>
              <w:right w:w="15" w:type="dxa"/>
            </w:tcMar>
          </w:tcPr>
          <w:p w14:paraId="1EEC4BB4" w14:textId="0B97A399" w:rsidR="00A650DA" w:rsidRPr="00231950" w:rsidRDefault="00A650DA">
            <w:pPr>
              <w:rPr>
                <w:rFonts w:eastAsia="Times New Roman"/>
                <w:b/>
                <w:bCs/>
                <w:szCs w:val="20"/>
              </w:rPr>
            </w:pPr>
            <w:r>
              <w:rPr>
                <w:rFonts w:eastAsia="Times New Roman"/>
                <w:b/>
                <w:bCs/>
                <w:szCs w:val="20"/>
              </w:rPr>
              <w:lastRenderedPageBreak/>
              <w:t>Toelichting</w:t>
            </w:r>
          </w:p>
        </w:tc>
        <w:tc>
          <w:tcPr>
            <w:tcW w:w="3500" w:type="pct"/>
            <w:tcMar>
              <w:top w:w="15" w:type="dxa"/>
              <w:left w:w="15" w:type="dxa"/>
              <w:bottom w:w="15" w:type="dxa"/>
              <w:right w:w="15" w:type="dxa"/>
            </w:tcMar>
          </w:tcPr>
          <w:p w14:paraId="2EDE9D69" w14:textId="3D5CE752" w:rsidR="00D21FE2" w:rsidRDefault="00A650DA" w:rsidP="00A66FB8">
            <w:pPr>
              <w:rPr>
                <w:rFonts w:eastAsia="Times New Roman"/>
                <w:szCs w:val="20"/>
              </w:rPr>
            </w:pPr>
            <w:r>
              <w:rPr>
                <w:rFonts w:eastAsia="Times New Roman"/>
                <w:szCs w:val="20"/>
              </w:rPr>
              <w:t>De vaste identificatie van een norm, zodat er naar een specifieke norm gerefereerd kan worden, gebruik makende van deze identificatie.</w:t>
            </w:r>
          </w:p>
          <w:p w14:paraId="1C07B835" w14:textId="2D498A88" w:rsidR="00B41FBE" w:rsidRDefault="00B41FBE" w:rsidP="00A66FB8">
            <w:pPr>
              <w:rPr>
                <w:rFonts w:eastAsia="Times New Roman"/>
                <w:szCs w:val="20"/>
              </w:rPr>
            </w:pPr>
          </w:p>
          <w:p w14:paraId="6A20FCA6" w14:textId="6D0F4ABA" w:rsidR="00A650DA" w:rsidRPr="00231950" w:rsidRDefault="00B41FBE" w:rsidP="00A66FB8">
            <w:pPr>
              <w:rPr>
                <w:rFonts w:eastAsia="Times New Roman"/>
                <w:szCs w:val="20"/>
              </w:rPr>
            </w:pPr>
            <w:r>
              <w:rPr>
                <w:rFonts w:eastAsia="Times New Roman"/>
                <w:szCs w:val="20"/>
              </w:rPr>
              <w:t>Er wordt altijd</w:t>
            </w:r>
            <w:r w:rsidR="00A650DA">
              <w:rPr>
                <w:rFonts w:eastAsia="Times New Roman"/>
                <w:szCs w:val="20"/>
              </w:rPr>
              <w:t xml:space="preserve"> direct verwezen naar ofwel de Omg</w:t>
            </w:r>
            <w:r w:rsidR="00035C56">
              <w:rPr>
                <w:rFonts w:eastAsia="Times New Roman"/>
                <w:szCs w:val="20"/>
              </w:rPr>
              <w:t>e</w:t>
            </w:r>
            <w:r w:rsidR="00A650DA">
              <w:rPr>
                <w:rFonts w:eastAsia="Times New Roman"/>
                <w:szCs w:val="20"/>
              </w:rPr>
              <w:t xml:space="preserve">vingsnorm, ofwel de Omgevingswaarde, en niet naar een “Norm”. </w:t>
            </w:r>
            <w:r w:rsidR="00690C3F">
              <w:rPr>
                <w:rFonts w:eastAsia="Times New Roman"/>
                <w:szCs w:val="20"/>
              </w:rPr>
              <w:t xml:space="preserve">Daarom is er niet zoiets als een </w:t>
            </w:r>
            <w:r w:rsidR="001B02A1">
              <w:rPr>
                <w:rFonts w:eastAsia="Times New Roman"/>
                <w:szCs w:val="20"/>
              </w:rPr>
              <w:t>“</w:t>
            </w:r>
            <w:r w:rsidR="00690C3F">
              <w:rPr>
                <w:rFonts w:eastAsia="Times New Roman"/>
                <w:szCs w:val="20"/>
              </w:rPr>
              <w:t>Norm</w:t>
            </w:r>
            <w:r w:rsidR="001B02A1">
              <w:rPr>
                <w:rFonts w:eastAsia="Times New Roman"/>
                <w:szCs w:val="20"/>
              </w:rPr>
              <w:t>”</w:t>
            </w:r>
            <w:r w:rsidR="00690C3F">
              <w:rPr>
                <w:rFonts w:eastAsia="Times New Roman"/>
                <w:szCs w:val="20"/>
              </w:rPr>
              <w:t xml:space="preserve"> identificatie. </w:t>
            </w:r>
          </w:p>
        </w:tc>
      </w:tr>
    </w:tbl>
    <w:p w14:paraId="5AAF246C" w14:textId="074650D3" w:rsidR="00307920" w:rsidRPr="00231950" w:rsidRDefault="00307920" w:rsidP="00EF3FC9">
      <w:pPr>
        <w:pStyle w:val="Kop4"/>
      </w:pPr>
      <w:bookmarkStart w:id="137" w:name="detail_attribute_RegelsOpLocatie_Norm_ve"/>
      <w:bookmarkStart w:id="138" w:name="detail_class_RegelsOpLocatie_Normwaarde"/>
      <w:bookmarkEnd w:id="137"/>
      <w:bookmarkEnd w:id="138"/>
      <w:r w:rsidRPr="00231950">
        <w:t xml:space="preserve">Attribuutsoort </w:t>
      </w:r>
      <w:r w:rsidR="00657C1B">
        <w:t>type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307920" w:rsidRPr="00231950" w14:paraId="3BC7A0C8" w14:textId="77777777" w:rsidTr="00B64EFA">
        <w:trPr>
          <w:tblCellSpacing w:w="0" w:type="dxa"/>
        </w:trPr>
        <w:tc>
          <w:tcPr>
            <w:tcW w:w="1500" w:type="pct"/>
            <w:tcMar>
              <w:top w:w="15" w:type="dxa"/>
              <w:left w:w="15" w:type="dxa"/>
              <w:bottom w:w="15" w:type="dxa"/>
              <w:right w:w="15" w:type="dxa"/>
            </w:tcMar>
            <w:hideMark/>
          </w:tcPr>
          <w:p w14:paraId="0C1525FE" w14:textId="77777777" w:rsidR="00307920" w:rsidRPr="00231950" w:rsidRDefault="00307920" w:rsidP="00EB561C">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25F4430" w14:textId="1B4FF764" w:rsidR="00307920" w:rsidRPr="00231950" w:rsidRDefault="00657C1B" w:rsidP="00EB561C">
            <w:pPr>
              <w:rPr>
                <w:rFonts w:eastAsia="Times New Roman"/>
                <w:szCs w:val="20"/>
              </w:rPr>
            </w:pPr>
            <w:r>
              <w:rPr>
                <w:rFonts w:eastAsia="Times New Roman"/>
                <w:szCs w:val="20"/>
              </w:rPr>
              <w:t>type</w:t>
            </w:r>
          </w:p>
        </w:tc>
      </w:tr>
      <w:tr w:rsidR="00307920" w:rsidRPr="00231950" w14:paraId="4BB4ED9C" w14:textId="77777777" w:rsidTr="00B64EFA">
        <w:trPr>
          <w:tblCellSpacing w:w="0" w:type="dxa"/>
        </w:trPr>
        <w:tc>
          <w:tcPr>
            <w:tcW w:w="1500" w:type="pct"/>
            <w:tcMar>
              <w:top w:w="15" w:type="dxa"/>
              <w:left w:w="15" w:type="dxa"/>
              <w:bottom w:w="15" w:type="dxa"/>
              <w:right w:w="15" w:type="dxa"/>
            </w:tcMar>
            <w:hideMark/>
          </w:tcPr>
          <w:p w14:paraId="746FED19" w14:textId="77777777" w:rsidR="00307920" w:rsidRPr="00231950" w:rsidRDefault="00307920" w:rsidP="00EB561C">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04E7CD20" w14:textId="6BCB22F6" w:rsidR="00307920" w:rsidRPr="00231950" w:rsidRDefault="00657C1B" w:rsidP="00EB561C">
            <w:pPr>
              <w:rPr>
                <w:rFonts w:eastAsia="Times New Roman"/>
                <w:szCs w:val="20"/>
              </w:rPr>
            </w:pPr>
            <w:r>
              <w:rPr>
                <w:rFonts w:eastAsia="Times New Roman"/>
                <w:szCs w:val="20"/>
              </w:rPr>
              <w:t>Het type van de norm.</w:t>
            </w:r>
          </w:p>
        </w:tc>
      </w:tr>
      <w:tr w:rsidR="00307920" w:rsidRPr="00231950" w14:paraId="1A3C87CC" w14:textId="77777777" w:rsidTr="00B64EFA">
        <w:trPr>
          <w:tblCellSpacing w:w="0" w:type="dxa"/>
        </w:trPr>
        <w:tc>
          <w:tcPr>
            <w:tcW w:w="1500" w:type="pct"/>
            <w:tcMar>
              <w:top w:w="15" w:type="dxa"/>
              <w:left w:w="15" w:type="dxa"/>
              <w:bottom w:w="15" w:type="dxa"/>
              <w:right w:w="15" w:type="dxa"/>
            </w:tcMar>
            <w:hideMark/>
          </w:tcPr>
          <w:p w14:paraId="770C6138" w14:textId="77777777" w:rsidR="00307920" w:rsidRPr="00231950" w:rsidRDefault="00307920" w:rsidP="00EB561C">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0FAA299" w14:textId="4FD25EAF" w:rsidR="00307920" w:rsidRPr="00231950" w:rsidRDefault="00657C1B" w:rsidP="00EB561C">
            <w:pPr>
              <w:rPr>
                <w:rFonts w:eastAsia="Times New Roman"/>
                <w:szCs w:val="20"/>
              </w:rPr>
            </w:pPr>
            <w:r>
              <w:rPr>
                <w:rFonts w:eastAsia="Times New Roman"/>
                <w:szCs w:val="20"/>
              </w:rPr>
              <w:t>typenorm</w:t>
            </w:r>
            <w:r w:rsidR="000E313A">
              <w:rPr>
                <w:rFonts w:eastAsia="Times New Roman"/>
                <w:szCs w:val="20"/>
              </w:rPr>
              <w:t xml:space="preserve"> (</w:t>
            </w:r>
            <w:proofErr w:type="spellStart"/>
            <w:r w:rsidR="000E313A">
              <w:rPr>
                <w:rFonts w:eastAsia="Times New Roman"/>
                <w:szCs w:val="20"/>
              </w:rPr>
              <w:t>waardelijst</w:t>
            </w:r>
            <w:proofErr w:type="spellEnd"/>
            <w:r w:rsidR="000E313A">
              <w:rPr>
                <w:rFonts w:eastAsia="Times New Roman"/>
                <w:szCs w:val="20"/>
              </w:rPr>
              <w:t>)</w:t>
            </w:r>
          </w:p>
        </w:tc>
      </w:tr>
      <w:tr w:rsidR="00307920" w:rsidRPr="00231950" w14:paraId="18D913CE" w14:textId="77777777" w:rsidTr="00B64EFA">
        <w:trPr>
          <w:tblCellSpacing w:w="0" w:type="dxa"/>
        </w:trPr>
        <w:tc>
          <w:tcPr>
            <w:tcW w:w="1500" w:type="pct"/>
            <w:tcMar>
              <w:top w:w="15" w:type="dxa"/>
              <w:left w:w="15" w:type="dxa"/>
              <w:bottom w:w="15" w:type="dxa"/>
              <w:right w:w="15" w:type="dxa"/>
            </w:tcMar>
          </w:tcPr>
          <w:p w14:paraId="1F326A23" w14:textId="77777777" w:rsidR="00307920" w:rsidRPr="00231950" w:rsidRDefault="00307920" w:rsidP="00EB561C">
            <w:pPr>
              <w:rPr>
                <w:rFonts w:eastAsia="Times New Roman"/>
                <w:b/>
                <w:bCs/>
                <w:szCs w:val="20"/>
              </w:rPr>
            </w:pPr>
            <w:r>
              <w:rPr>
                <w:rFonts w:eastAsia="Times New Roman"/>
                <w:b/>
                <w:bCs/>
                <w:szCs w:val="20"/>
              </w:rPr>
              <w:t>Toelichting</w:t>
            </w:r>
          </w:p>
        </w:tc>
        <w:tc>
          <w:tcPr>
            <w:tcW w:w="3500" w:type="pct"/>
            <w:tcMar>
              <w:top w:w="15" w:type="dxa"/>
              <w:left w:w="15" w:type="dxa"/>
              <w:bottom w:w="15" w:type="dxa"/>
              <w:right w:w="15" w:type="dxa"/>
            </w:tcMar>
          </w:tcPr>
          <w:p w14:paraId="1966D3D3" w14:textId="3D650C9B" w:rsidR="00307920" w:rsidRPr="00231950" w:rsidRDefault="000E313A" w:rsidP="000E313A">
            <w:pPr>
              <w:rPr>
                <w:rFonts w:eastAsia="Times New Roman"/>
                <w:szCs w:val="20"/>
              </w:rPr>
            </w:pPr>
            <w:r>
              <w:rPr>
                <w:rFonts w:eastAsia="Times New Roman"/>
                <w:szCs w:val="20"/>
              </w:rPr>
              <w:t>Het type/soort norm, zoals bijvoorbeeld een maximumbouwhoogte.</w:t>
            </w:r>
            <w:r w:rsidR="00C104DC">
              <w:rPr>
                <w:rFonts w:eastAsia="Times New Roman"/>
                <w:szCs w:val="20"/>
              </w:rPr>
              <w:t xml:space="preserve"> </w:t>
            </w:r>
          </w:p>
        </w:tc>
      </w:tr>
    </w:tbl>
    <w:p w14:paraId="5AD98A9E" w14:textId="35DF6398" w:rsidR="00307920" w:rsidRPr="00231950" w:rsidRDefault="00307920" w:rsidP="00EF3FC9">
      <w:pPr>
        <w:pStyle w:val="Kop4"/>
      </w:pPr>
      <w:r w:rsidRPr="00231950">
        <w:t xml:space="preserve">Attribuutsoort </w:t>
      </w:r>
      <w:r w:rsidR="00657C1B">
        <w:t>eenheid</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9D3BBE" w:rsidRPr="00231950" w14:paraId="39FF7901" w14:textId="77777777" w:rsidTr="00B64EFA">
        <w:trPr>
          <w:tblCellSpacing w:w="0" w:type="dxa"/>
        </w:trPr>
        <w:tc>
          <w:tcPr>
            <w:tcW w:w="1500" w:type="pct"/>
            <w:tcMar>
              <w:top w:w="15" w:type="dxa"/>
              <w:left w:w="15" w:type="dxa"/>
              <w:bottom w:w="15" w:type="dxa"/>
              <w:right w:w="15" w:type="dxa"/>
            </w:tcMar>
            <w:hideMark/>
          </w:tcPr>
          <w:p w14:paraId="66A7C5DC" w14:textId="77777777" w:rsidR="009D3BBE" w:rsidRPr="00231950" w:rsidRDefault="009D3BBE" w:rsidP="000E313A">
            <w:pPr>
              <w:rPr>
                <w:rFonts w:eastAsia="Times New Roman"/>
                <w:szCs w:val="20"/>
              </w:rPr>
            </w:pPr>
            <w:r w:rsidRPr="00231950">
              <w:rPr>
                <w:rFonts w:eastAsia="Times New Roman"/>
                <w:b/>
                <w:bCs/>
                <w:szCs w:val="20"/>
              </w:rPr>
              <w:t>Naam</w:t>
            </w:r>
          </w:p>
        </w:tc>
        <w:tc>
          <w:tcPr>
            <w:tcW w:w="3500" w:type="pct"/>
          </w:tcPr>
          <w:p w14:paraId="276C3E8C" w14:textId="74C2FFCA" w:rsidR="009D3BBE" w:rsidRPr="00231950" w:rsidRDefault="009D3BBE" w:rsidP="000E313A">
            <w:pPr>
              <w:rPr>
                <w:rFonts w:eastAsia="Times New Roman"/>
                <w:szCs w:val="20"/>
              </w:rPr>
            </w:pPr>
            <w:r w:rsidRPr="00231950">
              <w:rPr>
                <w:rFonts w:eastAsia="Times New Roman"/>
                <w:szCs w:val="20"/>
              </w:rPr>
              <w:t>Eenheid</w:t>
            </w:r>
          </w:p>
        </w:tc>
      </w:tr>
      <w:tr w:rsidR="009D3BBE" w:rsidRPr="00231950" w14:paraId="13EA44BE" w14:textId="77777777" w:rsidTr="00B64EFA">
        <w:trPr>
          <w:tblCellSpacing w:w="0" w:type="dxa"/>
        </w:trPr>
        <w:tc>
          <w:tcPr>
            <w:tcW w:w="1500" w:type="pct"/>
            <w:tcMar>
              <w:top w:w="15" w:type="dxa"/>
              <w:left w:w="15" w:type="dxa"/>
              <w:bottom w:w="15" w:type="dxa"/>
              <w:right w:w="15" w:type="dxa"/>
            </w:tcMar>
            <w:hideMark/>
          </w:tcPr>
          <w:p w14:paraId="18D1DF40" w14:textId="77777777" w:rsidR="009D3BBE" w:rsidRPr="00231950" w:rsidRDefault="009D3BBE" w:rsidP="000E313A">
            <w:pPr>
              <w:rPr>
                <w:rFonts w:eastAsia="Times New Roman"/>
                <w:szCs w:val="20"/>
              </w:rPr>
            </w:pPr>
            <w:r w:rsidRPr="00231950">
              <w:rPr>
                <w:rFonts w:eastAsia="Times New Roman"/>
                <w:b/>
                <w:bCs/>
                <w:szCs w:val="20"/>
              </w:rPr>
              <w:t>Definitie</w:t>
            </w:r>
          </w:p>
        </w:tc>
        <w:tc>
          <w:tcPr>
            <w:tcW w:w="3500" w:type="pct"/>
          </w:tcPr>
          <w:p w14:paraId="6D6A2878" w14:textId="77DBF1B0" w:rsidR="009D3BBE" w:rsidRPr="00231950" w:rsidRDefault="009D3BBE" w:rsidP="000E313A">
            <w:pPr>
              <w:rPr>
                <w:rFonts w:eastAsia="Times New Roman"/>
                <w:szCs w:val="20"/>
              </w:rPr>
            </w:pPr>
            <w:r>
              <w:rPr>
                <w:rFonts w:eastAsia="Times New Roman"/>
                <w:szCs w:val="20"/>
              </w:rPr>
              <w:t xml:space="preserve">De eenheid van de waarde, voluit geschreven. </w:t>
            </w:r>
          </w:p>
        </w:tc>
      </w:tr>
      <w:tr w:rsidR="009D3BBE" w:rsidRPr="00231950" w14:paraId="081B9290" w14:textId="77777777" w:rsidTr="00B64EFA">
        <w:trPr>
          <w:tblCellSpacing w:w="0" w:type="dxa"/>
        </w:trPr>
        <w:tc>
          <w:tcPr>
            <w:tcW w:w="1500" w:type="pct"/>
            <w:tcMar>
              <w:top w:w="15" w:type="dxa"/>
              <w:left w:w="15" w:type="dxa"/>
              <w:bottom w:w="15" w:type="dxa"/>
              <w:right w:w="15" w:type="dxa"/>
            </w:tcMar>
            <w:hideMark/>
          </w:tcPr>
          <w:p w14:paraId="1D5BDA35" w14:textId="77777777" w:rsidR="009D3BBE" w:rsidRPr="00231950" w:rsidRDefault="009D3BBE" w:rsidP="000E313A">
            <w:pPr>
              <w:rPr>
                <w:rFonts w:eastAsia="Times New Roman"/>
                <w:szCs w:val="20"/>
              </w:rPr>
            </w:pPr>
            <w:r w:rsidRPr="00231950">
              <w:rPr>
                <w:rFonts w:eastAsia="Times New Roman"/>
                <w:b/>
                <w:bCs/>
                <w:szCs w:val="20"/>
              </w:rPr>
              <w:t>Formaat</w:t>
            </w:r>
          </w:p>
        </w:tc>
        <w:tc>
          <w:tcPr>
            <w:tcW w:w="3500" w:type="pct"/>
          </w:tcPr>
          <w:p w14:paraId="201681B2" w14:textId="4BD3D490" w:rsidR="009D3BBE" w:rsidRPr="00231950" w:rsidRDefault="009D3BBE" w:rsidP="000E313A">
            <w:pPr>
              <w:rPr>
                <w:rFonts w:eastAsia="Times New Roman"/>
                <w:szCs w:val="20"/>
              </w:rPr>
            </w:pPr>
            <w:r>
              <w:rPr>
                <w:rFonts w:eastAsia="Times New Roman"/>
                <w:szCs w:val="20"/>
              </w:rPr>
              <w:t>Eenheid (</w:t>
            </w:r>
            <w:proofErr w:type="spellStart"/>
            <w:r>
              <w:rPr>
                <w:rFonts w:eastAsia="Times New Roman"/>
                <w:szCs w:val="20"/>
              </w:rPr>
              <w:t>waardelijst</w:t>
            </w:r>
            <w:proofErr w:type="spellEnd"/>
            <w:r>
              <w:rPr>
                <w:rFonts w:eastAsia="Times New Roman"/>
                <w:szCs w:val="20"/>
              </w:rPr>
              <w:t>)</w:t>
            </w:r>
          </w:p>
        </w:tc>
      </w:tr>
      <w:tr w:rsidR="009D3BBE" w:rsidRPr="00231950" w14:paraId="6743D355" w14:textId="77777777" w:rsidTr="00B64EFA">
        <w:trPr>
          <w:tblCellSpacing w:w="0" w:type="dxa"/>
        </w:trPr>
        <w:tc>
          <w:tcPr>
            <w:tcW w:w="1500" w:type="pct"/>
            <w:tcMar>
              <w:top w:w="15" w:type="dxa"/>
              <w:left w:w="15" w:type="dxa"/>
              <w:bottom w:w="15" w:type="dxa"/>
              <w:right w:w="15" w:type="dxa"/>
            </w:tcMar>
          </w:tcPr>
          <w:p w14:paraId="25B60D33" w14:textId="2468154D" w:rsidR="009D3BBE" w:rsidRPr="00231950" w:rsidRDefault="009D3BBE" w:rsidP="000E313A">
            <w:pPr>
              <w:rPr>
                <w:rFonts w:eastAsia="Times New Roman"/>
                <w:b/>
                <w:bCs/>
                <w:szCs w:val="20"/>
              </w:rPr>
            </w:pPr>
            <w:r>
              <w:rPr>
                <w:rFonts w:eastAsia="Times New Roman"/>
                <w:b/>
                <w:bCs/>
                <w:szCs w:val="20"/>
              </w:rPr>
              <w:t>Toelichting</w:t>
            </w:r>
          </w:p>
        </w:tc>
        <w:tc>
          <w:tcPr>
            <w:tcW w:w="3500" w:type="pct"/>
          </w:tcPr>
          <w:p w14:paraId="54251AD1" w14:textId="61BE080A" w:rsidR="009D3BBE" w:rsidRDefault="009D3BBE" w:rsidP="000E313A">
            <w:pPr>
              <w:rPr>
                <w:rFonts w:eastAsia="Times New Roman"/>
                <w:szCs w:val="20"/>
              </w:rPr>
            </w:pPr>
            <w:r>
              <w:rPr>
                <w:rFonts w:eastAsia="Times New Roman"/>
                <w:szCs w:val="20"/>
              </w:rPr>
              <w:t xml:space="preserve">Bijvoorbeeld: decibel, meter. </w:t>
            </w:r>
          </w:p>
        </w:tc>
      </w:tr>
      <w:tr w:rsidR="009D3BBE" w:rsidRPr="00231950" w14:paraId="3B9C5A5E" w14:textId="77777777" w:rsidTr="00B64EFA">
        <w:trPr>
          <w:tblCellSpacing w:w="0" w:type="dxa"/>
        </w:trPr>
        <w:tc>
          <w:tcPr>
            <w:tcW w:w="1500" w:type="pct"/>
            <w:tcMar>
              <w:top w:w="15" w:type="dxa"/>
              <w:left w:w="15" w:type="dxa"/>
              <w:bottom w:w="15" w:type="dxa"/>
              <w:right w:w="15" w:type="dxa"/>
            </w:tcMar>
          </w:tcPr>
          <w:p w14:paraId="24D24D12" w14:textId="01547F65" w:rsidR="009D3BBE" w:rsidRPr="00231950" w:rsidRDefault="009D3BBE" w:rsidP="000E313A">
            <w:pPr>
              <w:rPr>
                <w:rFonts w:eastAsia="Times New Roman"/>
                <w:b/>
                <w:bCs/>
                <w:szCs w:val="20"/>
              </w:rPr>
            </w:pPr>
            <w:proofErr w:type="spellStart"/>
            <w:r>
              <w:rPr>
                <w:rFonts w:eastAsia="Times New Roman"/>
                <w:b/>
                <w:bCs/>
                <w:szCs w:val="20"/>
              </w:rPr>
              <w:t>Constraint</w:t>
            </w:r>
            <w:proofErr w:type="spellEnd"/>
          </w:p>
        </w:tc>
        <w:tc>
          <w:tcPr>
            <w:tcW w:w="3500" w:type="pct"/>
          </w:tcPr>
          <w:p w14:paraId="7B919634" w14:textId="4D963E04" w:rsidR="009D3BBE" w:rsidRPr="00231950" w:rsidRDefault="009D3BBE" w:rsidP="00FB122D">
            <w:pPr>
              <w:rPr>
                <w:rFonts w:eastAsia="Times New Roman"/>
                <w:szCs w:val="20"/>
              </w:rPr>
            </w:pPr>
            <w:r>
              <w:rPr>
                <w:rFonts w:eastAsia="Times New Roman"/>
                <w:szCs w:val="20"/>
              </w:rPr>
              <w:t>De eenheid mag alleen ingevuld worden bij kwantitatieve waarden.</w:t>
            </w:r>
          </w:p>
        </w:tc>
      </w:tr>
    </w:tbl>
    <w:p w14:paraId="0D4791B0" w14:textId="7EA228C9" w:rsidR="00462314" w:rsidRPr="00231950" w:rsidRDefault="00462314" w:rsidP="00EF3FC9">
      <w:pPr>
        <w:pStyle w:val="Kop4"/>
      </w:pPr>
      <w:r w:rsidRPr="00231950">
        <w:t>Gegevensgroep waarde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2314" w:rsidRPr="00231950" w14:paraId="04823A8B" w14:textId="77777777" w:rsidTr="00B64EFA">
        <w:trPr>
          <w:tblCellSpacing w:w="0" w:type="dxa"/>
        </w:trPr>
        <w:tc>
          <w:tcPr>
            <w:tcW w:w="1500" w:type="pct"/>
            <w:tcMar>
              <w:top w:w="15" w:type="dxa"/>
              <w:left w:w="15" w:type="dxa"/>
              <w:bottom w:w="15" w:type="dxa"/>
              <w:right w:w="15" w:type="dxa"/>
            </w:tcMar>
            <w:hideMark/>
          </w:tcPr>
          <w:p w14:paraId="0DACC01E" w14:textId="77777777" w:rsidR="00462314" w:rsidRPr="00231950" w:rsidRDefault="00462314"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752F4B3" w14:textId="77777777" w:rsidR="00462314" w:rsidRPr="00231950" w:rsidRDefault="00462314" w:rsidP="00A66FB8">
            <w:pPr>
              <w:rPr>
                <w:rFonts w:eastAsia="Times New Roman"/>
                <w:szCs w:val="20"/>
              </w:rPr>
            </w:pPr>
            <w:r w:rsidRPr="00231950">
              <w:rPr>
                <w:rFonts w:eastAsia="Times New Roman"/>
                <w:szCs w:val="20"/>
              </w:rPr>
              <w:t>waarde</w:t>
            </w:r>
          </w:p>
        </w:tc>
      </w:tr>
      <w:tr w:rsidR="00462314" w:rsidRPr="00231950" w14:paraId="740AE382" w14:textId="77777777" w:rsidTr="00B64EFA">
        <w:trPr>
          <w:tblCellSpacing w:w="0" w:type="dxa"/>
        </w:trPr>
        <w:tc>
          <w:tcPr>
            <w:tcW w:w="1500" w:type="pct"/>
            <w:tcMar>
              <w:top w:w="15" w:type="dxa"/>
              <w:left w:w="15" w:type="dxa"/>
              <w:bottom w:w="15" w:type="dxa"/>
              <w:right w:w="15" w:type="dxa"/>
            </w:tcMar>
            <w:hideMark/>
          </w:tcPr>
          <w:p w14:paraId="130C8CDD" w14:textId="77777777" w:rsidR="00462314" w:rsidRPr="00231950" w:rsidRDefault="00462314"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384ADC2" w14:textId="7BE1F08F" w:rsidR="00462314" w:rsidRPr="00231950" w:rsidRDefault="0035593C" w:rsidP="00026E26">
            <w:pPr>
              <w:rPr>
                <w:rFonts w:eastAsia="Times New Roman"/>
                <w:szCs w:val="20"/>
              </w:rPr>
            </w:pPr>
            <w:proofErr w:type="spellStart"/>
            <w:r>
              <w:rPr>
                <w:rFonts w:eastAsia="Times New Roman"/>
                <w:szCs w:val="20"/>
              </w:rPr>
              <w:t>Één</w:t>
            </w:r>
            <w:proofErr w:type="spellEnd"/>
            <w:r>
              <w:rPr>
                <w:rFonts w:eastAsia="Times New Roman"/>
                <w:szCs w:val="20"/>
              </w:rPr>
              <w:t xml:space="preserve"> </w:t>
            </w:r>
            <w:r w:rsidR="0054034E">
              <w:rPr>
                <w:rFonts w:eastAsia="Times New Roman"/>
                <w:szCs w:val="20"/>
              </w:rPr>
              <w:t xml:space="preserve">van de </w:t>
            </w:r>
            <w:r w:rsidR="00ED0DAF" w:rsidRPr="00231950">
              <w:rPr>
                <w:rFonts w:eastAsia="Times New Roman"/>
                <w:szCs w:val="20"/>
              </w:rPr>
              <w:t>kwantitatieve of kwalitatieve waarde</w:t>
            </w:r>
            <w:r w:rsidR="0054034E">
              <w:rPr>
                <w:rFonts w:eastAsia="Times New Roman"/>
                <w:szCs w:val="20"/>
              </w:rPr>
              <w:t>n</w:t>
            </w:r>
            <w:r w:rsidR="00ED0DAF" w:rsidRPr="00231950">
              <w:rPr>
                <w:rFonts w:eastAsia="Times New Roman"/>
                <w:szCs w:val="20"/>
              </w:rPr>
              <w:t xml:space="preserve"> van een norm</w:t>
            </w:r>
            <w:r w:rsidR="00026E26">
              <w:rPr>
                <w:rFonts w:eastAsia="Times New Roman"/>
                <w:szCs w:val="20"/>
              </w:rPr>
              <w:t>.</w:t>
            </w:r>
            <w:r w:rsidR="00ED0DAF" w:rsidRPr="00231950">
              <w:rPr>
                <w:rFonts w:eastAsia="Times New Roman"/>
                <w:szCs w:val="20"/>
              </w:rPr>
              <w:t xml:space="preserve"> </w:t>
            </w:r>
          </w:p>
        </w:tc>
      </w:tr>
      <w:tr w:rsidR="0037427F" w:rsidRPr="00231950" w14:paraId="23727FC5" w14:textId="77777777" w:rsidTr="00B64EFA">
        <w:trPr>
          <w:tblCellSpacing w:w="0" w:type="dxa"/>
        </w:trPr>
        <w:tc>
          <w:tcPr>
            <w:tcW w:w="1500" w:type="pct"/>
            <w:tcMar>
              <w:top w:w="15" w:type="dxa"/>
              <w:left w:w="15" w:type="dxa"/>
              <w:bottom w:w="15" w:type="dxa"/>
              <w:right w:w="15" w:type="dxa"/>
            </w:tcMar>
          </w:tcPr>
          <w:p w14:paraId="60C6F1FA" w14:textId="77777777" w:rsidR="0037427F" w:rsidRPr="00231950" w:rsidRDefault="0037427F" w:rsidP="00A66FB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2460D2B3" w14:textId="302301D1" w:rsidR="00D21FE2" w:rsidRDefault="00D864E2" w:rsidP="00D864E2">
            <w:pPr>
              <w:rPr>
                <w:rFonts w:ascii="Calibri" w:hAnsi="Calibri"/>
                <w:szCs w:val="20"/>
              </w:rPr>
            </w:pPr>
            <w:r w:rsidRPr="00D864E2">
              <w:rPr>
                <w:rFonts w:ascii="Calibri" w:hAnsi="Calibri"/>
                <w:szCs w:val="20"/>
              </w:rPr>
              <w:t>Een norm kan uit meerdere normerende waarden bestaan. Samen vormen deze de norm</w:t>
            </w:r>
            <w:r w:rsidR="00C9520E">
              <w:rPr>
                <w:rFonts w:ascii="Calibri" w:hAnsi="Calibri"/>
                <w:szCs w:val="20"/>
              </w:rPr>
              <w:t xml:space="preserve">. Anders gezegd, </w:t>
            </w:r>
            <w:r w:rsidR="00245295">
              <w:rPr>
                <w:rFonts w:ascii="Calibri" w:hAnsi="Calibri"/>
                <w:szCs w:val="20"/>
              </w:rPr>
              <w:t xml:space="preserve">één normwaarde op zichzelf </w:t>
            </w:r>
            <w:r w:rsidR="003D57A1">
              <w:rPr>
                <w:rFonts w:ascii="Calibri" w:hAnsi="Calibri"/>
                <w:szCs w:val="20"/>
              </w:rPr>
              <w:t xml:space="preserve">is </w:t>
            </w:r>
            <w:r w:rsidR="00245295">
              <w:rPr>
                <w:rFonts w:ascii="Calibri" w:hAnsi="Calibri"/>
                <w:szCs w:val="20"/>
              </w:rPr>
              <w:t>geen norm</w:t>
            </w:r>
            <w:r w:rsidR="008F3D39">
              <w:rPr>
                <w:rFonts w:ascii="Calibri" w:hAnsi="Calibri"/>
                <w:szCs w:val="20"/>
              </w:rPr>
              <w:t>.</w:t>
            </w:r>
          </w:p>
          <w:p w14:paraId="5997C6D3" w14:textId="317FDAD8" w:rsidR="0031414C" w:rsidRDefault="0031414C" w:rsidP="00D864E2">
            <w:pPr>
              <w:rPr>
                <w:rFonts w:ascii="Calibri" w:hAnsi="Calibri"/>
                <w:szCs w:val="20"/>
              </w:rPr>
            </w:pPr>
          </w:p>
          <w:p w14:paraId="71E587EF" w14:textId="4A097E46" w:rsidR="00D21FE2" w:rsidRPr="00D864E2" w:rsidRDefault="00D864E2" w:rsidP="00D864E2">
            <w:pPr>
              <w:rPr>
                <w:rFonts w:ascii="Calibri" w:hAnsi="Calibri"/>
                <w:szCs w:val="20"/>
              </w:rPr>
            </w:pPr>
            <w:r w:rsidRPr="00D864E2">
              <w:rPr>
                <w:rFonts w:ascii="Calibri" w:hAnsi="Calibri"/>
                <w:szCs w:val="20"/>
              </w:rPr>
              <w:t xml:space="preserve">De waarde zelf bestaat uit een aantal kenmerken, gedefinieerd in het </w:t>
            </w:r>
            <w:proofErr w:type="spellStart"/>
            <w:r w:rsidRPr="00D864E2">
              <w:rPr>
                <w:rFonts w:ascii="Calibri" w:hAnsi="Calibri"/>
                <w:szCs w:val="20"/>
              </w:rPr>
              <w:t>gegevensgroeptype</w:t>
            </w:r>
            <w:proofErr w:type="spellEnd"/>
            <w:r w:rsidRPr="00D864E2">
              <w:rPr>
                <w:rFonts w:ascii="Calibri" w:hAnsi="Calibri"/>
                <w:szCs w:val="20"/>
              </w:rPr>
              <w:t xml:space="preserve"> Normwaarde.</w:t>
            </w:r>
          </w:p>
          <w:p w14:paraId="56334B34" w14:textId="0D9CC986" w:rsidR="00D864E2" w:rsidRPr="00D864E2" w:rsidRDefault="00D864E2" w:rsidP="00D864E2">
            <w:pPr>
              <w:rPr>
                <w:rFonts w:ascii="Calibri" w:hAnsi="Calibri"/>
                <w:szCs w:val="20"/>
              </w:rPr>
            </w:pPr>
          </w:p>
          <w:p w14:paraId="4B3DF87C" w14:textId="5DD4B1CC" w:rsidR="0079393C" w:rsidRPr="00231950" w:rsidRDefault="00D864E2" w:rsidP="00D864E2">
            <w:pPr>
              <w:rPr>
                <w:rFonts w:eastAsia="Times New Roman"/>
                <w:szCs w:val="20"/>
              </w:rPr>
            </w:pPr>
            <w:r w:rsidRPr="00D864E2">
              <w:rPr>
                <w:rFonts w:ascii="Calibri" w:hAnsi="Calibri"/>
                <w:szCs w:val="20"/>
              </w:rPr>
              <w:t>De Omgevingswet kent ook normstellende regels in bredere zin, welke niet als een omgevingswaarde of omgevingsnorm zijn opgenomen.</w:t>
            </w:r>
          </w:p>
        </w:tc>
      </w:tr>
    </w:tbl>
    <w:p w14:paraId="300F217D" w14:textId="363BF69B" w:rsidR="00433C9F" w:rsidRDefault="004C2468" w:rsidP="005565E3">
      <w:pPr>
        <w:pStyle w:val="Kop4"/>
      </w:pPr>
      <w:bookmarkStart w:id="139" w:name="detail_attribute_RegelsOpLocatie_Normwaa"/>
      <w:proofErr w:type="spellStart"/>
      <w:r>
        <w:t>G</w:t>
      </w:r>
      <w:r w:rsidR="00433C9F" w:rsidRPr="00231950">
        <w:t>egevensgroeptype</w:t>
      </w:r>
      <w:proofErr w:type="spellEnd"/>
      <w:r w:rsidR="00433C9F" w:rsidRPr="00231950">
        <w:t xml:space="preserve"> </w:t>
      </w:r>
      <w:r w:rsidR="00433C9F">
        <w:t xml:space="preserve">Normwaarde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33C9F" w:rsidRPr="00231950" w14:paraId="251D7D2A" w14:textId="77777777" w:rsidTr="00B64EFA">
        <w:trPr>
          <w:tblCellSpacing w:w="0" w:type="dxa"/>
        </w:trPr>
        <w:tc>
          <w:tcPr>
            <w:tcW w:w="1500" w:type="pct"/>
            <w:tcMar>
              <w:top w:w="15" w:type="dxa"/>
              <w:left w:w="15" w:type="dxa"/>
              <w:bottom w:w="15" w:type="dxa"/>
              <w:right w:w="15" w:type="dxa"/>
            </w:tcMar>
            <w:hideMark/>
          </w:tcPr>
          <w:p w14:paraId="6DD98EB1" w14:textId="77777777" w:rsidR="00433C9F" w:rsidRPr="00231950" w:rsidRDefault="00433C9F" w:rsidP="00B01933">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E44166F" w14:textId="5A09C665" w:rsidR="00433C9F" w:rsidRPr="00231950" w:rsidRDefault="00433C9F" w:rsidP="00B01933">
            <w:pPr>
              <w:rPr>
                <w:rFonts w:eastAsia="Times New Roman"/>
                <w:szCs w:val="20"/>
              </w:rPr>
            </w:pPr>
            <w:r>
              <w:rPr>
                <w:rFonts w:eastAsia="Times New Roman"/>
                <w:szCs w:val="20"/>
              </w:rPr>
              <w:t>Normwaarde</w:t>
            </w:r>
          </w:p>
        </w:tc>
      </w:tr>
      <w:tr w:rsidR="00433C9F" w:rsidRPr="00231950" w14:paraId="43BBF69B" w14:textId="77777777" w:rsidTr="00B64EFA">
        <w:trPr>
          <w:tblCellSpacing w:w="0" w:type="dxa"/>
        </w:trPr>
        <w:tc>
          <w:tcPr>
            <w:tcW w:w="1500" w:type="pct"/>
            <w:tcMar>
              <w:top w:w="15" w:type="dxa"/>
              <w:left w:w="15" w:type="dxa"/>
              <w:bottom w:w="15" w:type="dxa"/>
              <w:right w:w="15" w:type="dxa"/>
            </w:tcMar>
            <w:hideMark/>
          </w:tcPr>
          <w:p w14:paraId="775769C1" w14:textId="77777777" w:rsidR="00433C9F" w:rsidRPr="00231950" w:rsidRDefault="00433C9F" w:rsidP="00B01933">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F810579" w14:textId="6018B833" w:rsidR="00433C9F" w:rsidRPr="00231950" w:rsidRDefault="0012163C" w:rsidP="00064F4C">
            <w:pPr>
              <w:rPr>
                <w:rFonts w:eastAsia="Times New Roman"/>
                <w:szCs w:val="20"/>
              </w:rPr>
            </w:pPr>
            <w:proofErr w:type="spellStart"/>
            <w:r>
              <w:rPr>
                <w:rFonts w:eastAsia="Times New Roman"/>
                <w:szCs w:val="20"/>
              </w:rPr>
              <w:t>Één</w:t>
            </w:r>
            <w:proofErr w:type="spellEnd"/>
            <w:r>
              <w:rPr>
                <w:rFonts w:eastAsia="Times New Roman"/>
                <w:szCs w:val="20"/>
              </w:rPr>
              <w:t xml:space="preserve"> van de </w:t>
            </w:r>
            <w:r w:rsidRPr="00231950">
              <w:rPr>
                <w:rFonts w:eastAsia="Times New Roman"/>
                <w:szCs w:val="20"/>
              </w:rPr>
              <w:t>kwantitatieve of kwalitatieve waarde</w:t>
            </w:r>
            <w:r>
              <w:rPr>
                <w:rFonts w:eastAsia="Times New Roman"/>
                <w:szCs w:val="20"/>
              </w:rPr>
              <w:t>n</w:t>
            </w:r>
            <w:r w:rsidRPr="00231950">
              <w:rPr>
                <w:rFonts w:eastAsia="Times New Roman"/>
                <w:szCs w:val="20"/>
              </w:rPr>
              <w:t xml:space="preserve"> van een norm</w:t>
            </w:r>
            <w:r>
              <w:rPr>
                <w:rFonts w:eastAsia="Times New Roman"/>
                <w:szCs w:val="20"/>
              </w:rPr>
              <w:t>. De normwaarde geeft aan wat de</w:t>
            </w:r>
            <w:r w:rsidR="00AC6CBB">
              <w:rPr>
                <w:rFonts w:eastAsia="Times New Roman"/>
                <w:szCs w:val="20"/>
              </w:rPr>
              <w:t xml:space="preserve"> </w:t>
            </w:r>
            <w:r w:rsidR="00E502EC">
              <w:rPr>
                <w:rFonts w:eastAsia="Times New Roman"/>
                <w:szCs w:val="20"/>
              </w:rPr>
              <w:t xml:space="preserve">specifieke </w:t>
            </w:r>
            <w:r w:rsidR="00AC6CBB">
              <w:rPr>
                <w:rFonts w:eastAsia="Times New Roman"/>
                <w:szCs w:val="20"/>
              </w:rPr>
              <w:t xml:space="preserve">kwantitatieve of kwalitatieve eisen </w:t>
            </w:r>
            <w:r w:rsidR="00533AA3">
              <w:rPr>
                <w:rFonts w:eastAsia="Times New Roman"/>
                <w:szCs w:val="20"/>
              </w:rPr>
              <w:t>zijn</w:t>
            </w:r>
            <w:r w:rsidR="000125A9">
              <w:rPr>
                <w:rFonts w:eastAsia="Times New Roman"/>
                <w:szCs w:val="20"/>
              </w:rPr>
              <w:t>,</w:t>
            </w:r>
            <w:r w:rsidR="00533AA3">
              <w:rPr>
                <w:rFonts w:eastAsia="Times New Roman"/>
                <w:szCs w:val="20"/>
              </w:rPr>
              <w:t xml:space="preserve"> </w:t>
            </w:r>
            <w:r>
              <w:rPr>
                <w:rFonts w:eastAsia="Times New Roman"/>
                <w:szCs w:val="20"/>
              </w:rPr>
              <w:t xml:space="preserve">inclusief de toewijzing ervan </w:t>
            </w:r>
            <w:r w:rsidR="00EE4E77">
              <w:rPr>
                <w:rFonts w:eastAsia="Times New Roman"/>
                <w:szCs w:val="20"/>
              </w:rPr>
              <w:t xml:space="preserve">aan </w:t>
            </w:r>
            <w:r w:rsidR="001B6E2F">
              <w:rPr>
                <w:rFonts w:eastAsia="Times New Roman"/>
                <w:szCs w:val="20"/>
              </w:rPr>
              <w:t xml:space="preserve">de </w:t>
            </w:r>
            <w:r w:rsidR="00AC6CBB">
              <w:rPr>
                <w:rFonts w:eastAsia="Times New Roman"/>
                <w:szCs w:val="20"/>
              </w:rPr>
              <w:t>specifieke locatie</w:t>
            </w:r>
            <w:r w:rsidR="001B6E2F">
              <w:rPr>
                <w:rFonts w:eastAsia="Times New Roman"/>
                <w:szCs w:val="20"/>
              </w:rPr>
              <w:t>(s)</w:t>
            </w:r>
            <w:r w:rsidR="00533AA3">
              <w:rPr>
                <w:rFonts w:eastAsia="Times New Roman"/>
                <w:szCs w:val="20"/>
              </w:rPr>
              <w:t xml:space="preserve"> </w:t>
            </w:r>
            <w:r>
              <w:rPr>
                <w:rFonts w:eastAsia="Times New Roman"/>
                <w:szCs w:val="20"/>
              </w:rPr>
              <w:t xml:space="preserve">waar de normwaarde </w:t>
            </w:r>
            <w:r w:rsidR="00815C51">
              <w:rPr>
                <w:rFonts w:eastAsia="Times New Roman"/>
                <w:szCs w:val="20"/>
              </w:rPr>
              <w:t xml:space="preserve">voor </w:t>
            </w:r>
            <w:r>
              <w:rPr>
                <w:rFonts w:eastAsia="Times New Roman"/>
                <w:szCs w:val="20"/>
              </w:rPr>
              <w:t>geldt</w:t>
            </w:r>
            <w:r w:rsidR="00AC6CBB">
              <w:rPr>
                <w:rFonts w:eastAsia="Times New Roman"/>
                <w:szCs w:val="20"/>
              </w:rPr>
              <w:t>.</w:t>
            </w:r>
            <w:r w:rsidR="00433C9F">
              <w:rPr>
                <w:rFonts w:eastAsia="Times New Roman"/>
                <w:szCs w:val="20"/>
              </w:rPr>
              <w:t xml:space="preserve"> </w:t>
            </w:r>
          </w:p>
        </w:tc>
      </w:tr>
      <w:tr w:rsidR="00433C9F" w:rsidRPr="00231950" w14:paraId="50CD0B07" w14:textId="77777777" w:rsidTr="00B64EFA">
        <w:trPr>
          <w:tblCellSpacing w:w="0" w:type="dxa"/>
        </w:trPr>
        <w:tc>
          <w:tcPr>
            <w:tcW w:w="1500" w:type="pct"/>
            <w:tcMar>
              <w:top w:w="15" w:type="dxa"/>
              <w:left w:w="15" w:type="dxa"/>
              <w:bottom w:w="15" w:type="dxa"/>
              <w:right w:w="15" w:type="dxa"/>
            </w:tcMar>
          </w:tcPr>
          <w:p w14:paraId="1CF077B2" w14:textId="77777777" w:rsidR="00433C9F" w:rsidRPr="00231950" w:rsidRDefault="00433C9F" w:rsidP="00B01933">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116E555A" w14:textId="22F251FF" w:rsidR="00433C9F" w:rsidRPr="00231950" w:rsidRDefault="00277079" w:rsidP="00B01933">
            <w:pPr>
              <w:rPr>
                <w:rFonts w:eastAsia="Times New Roman"/>
                <w:szCs w:val="20"/>
              </w:rPr>
            </w:pPr>
            <w:r>
              <w:rPr>
                <w:rFonts w:eastAsia="Times New Roman"/>
                <w:szCs w:val="20"/>
              </w:rPr>
              <w:t xml:space="preserve">Een </w:t>
            </w:r>
            <w:proofErr w:type="spellStart"/>
            <w:r>
              <w:rPr>
                <w:rFonts w:eastAsia="Times New Roman"/>
                <w:szCs w:val="20"/>
              </w:rPr>
              <w:t>gegevensgroeptype</w:t>
            </w:r>
            <w:proofErr w:type="spellEnd"/>
            <w:r>
              <w:rPr>
                <w:rFonts w:eastAsia="Times New Roman"/>
                <w:szCs w:val="20"/>
              </w:rPr>
              <w:t xml:space="preserve"> is geen object. Het is een</w:t>
            </w:r>
            <w:r w:rsidR="00315AD2" w:rsidRPr="00231950">
              <w:rPr>
                <w:rFonts w:eastAsia="Times New Roman"/>
                <w:szCs w:val="20"/>
              </w:rPr>
              <w:t xml:space="preserve"> </w:t>
            </w:r>
            <w:r w:rsidR="009D4497">
              <w:rPr>
                <w:rFonts w:eastAsia="Times New Roman"/>
                <w:szCs w:val="20"/>
              </w:rPr>
              <w:t xml:space="preserve">apart type </w:t>
            </w:r>
            <w:r w:rsidR="00315AD2" w:rsidRPr="00231950">
              <w:rPr>
                <w:rFonts w:eastAsia="Times New Roman"/>
                <w:szCs w:val="20"/>
              </w:rPr>
              <w:t xml:space="preserve">modelelement om een groep van kenmerken in onder te brengen, te weten de beschrijving van de normwaarde, de waarde zelf en de locatie waarvoor deze geldt. </w:t>
            </w:r>
          </w:p>
        </w:tc>
      </w:tr>
      <w:tr w:rsidR="00482C1A" w:rsidRPr="00231950" w14:paraId="4C5DE342" w14:textId="77777777" w:rsidTr="00B64EFA">
        <w:trPr>
          <w:tblCellSpacing w:w="0" w:type="dxa"/>
        </w:trPr>
        <w:tc>
          <w:tcPr>
            <w:tcW w:w="1500" w:type="pct"/>
            <w:tcMar>
              <w:top w:w="15" w:type="dxa"/>
              <w:left w:w="15" w:type="dxa"/>
              <w:bottom w:w="15" w:type="dxa"/>
              <w:right w:w="15" w:type="dxa"/>
            </w:tcMar>
          </w:tcPr>
          <w:p w14:paraId="72475FFB" w14:textId="48E44B85" w:rsidR="00482C1A" w:rsidRPr="00231950" w:rsidRDefault="00482C1A" w:rsidP="00B01933">
            <w:pPr>
              <w:rPr>
                <w:rFonts w:eastAsia="Times New Roman"/>
                <w:b/>
                <w:bCs/>
                <w:szCs w:val="20"/>
              </w:rPr>
            </w:pPr>
            <w:proofErr w:type="spellStart"/>
            <w:r>
              <w:rPr>
                <w:rFonts w:eastAsia="Times New Roman"/>
                <w:b/>
                <w:bCs/>
                <w:szCs w:val="20"/>
              </w:rPr>
              <w:t>Constraint</w:t>
            </w:r>
            <w:proofErr w:type="spellEnd"/>
          </w:p>
        </w:tc>
        <w:tc>
          <w:tcPr>
            <w:tcW w:w="3500" w:type="pct"/>
            <w:tcMar>
              <w:top w:w="15" w:type="dxa"/>
              <w:left w:w="15" w:type="dxa"/>
              <w:bottom w:w="15" w:type="dxa"/>
              <w:right w:w="15" w:type="dxa"/>
            </w:tcMar>
          </w:tcPr>
          <w:p w14:paraId="211AF546" w14:textId="693E2AFA" w:rsidR="00D21FE2" w:rsidRDefault="00482C1A" w:rsidP="00B01933">
            <w:pPr>
              <w:rPr>
                <w:rFonts w:eastAsia="Times New Roman"/>
                <w:szCs w:val="20"/>
              </w:rPr>
            </w:pPr>
            <w:r>
              <w:rPr>
                <w:rFonts w:eastAsia="Times New Roman"/>
                <w:szCs w:val="20"/>
              </w:rPr>
              <w:t xml:space="preserve">{ waarde is kwantitatief of kwalitatief </w:t>
            </w:r>
            <w:r w:rsidR="003A777F">
              <w:rPr>
                <w:rFonts w:eastAsia="Times New Roman"/>
                <w:szCs w:val="20"/>
              </w:rPr>
              <w:t xml:space="preserve">of </w:t>
            </w:r>
            <w:proofErr w:type="spellStart"/>
            <w:r w:rsidR="003A777F">
              <w:rPr>
                <w:rFonts w:eastAsia="Times New Roman"/>
                <w:szCs w:val="20"/>
              </w:rPr>
              <w:t>waardeInRegeltekst</w:t>
            </w:r>
            <w:proofErr w:type="spellEnd"/>
            <w:r>
              <w:rPr>
                <w:rFonts w:eastAsia="Times New Roman"/>
                <w:szCs w:val="20"/>
              </w:rPr>
              <w:t>}</w:t>
            </w:r>
          </w:p>
          <w:p w14:paraId="373A2302" w14:textId="22403D99" w:rsidR="00482C1A" w:rsidRPr="000D121B" w:rsidDel="00D864E2" w:rsidRDefault="00482C1A" w:rsidP="00B01933">
            <w:pPr>
              <w:rPr>
                <w:rFonts w:eastAsia="Times New Roman"/>
                <w:b/>
                <w:szCs w:val="20"/>
              </w:rPr>
            </w:pPr>
            <w:r w:rsidRPr="000D121B">
              <w:rPr>
                <w:szCs w:val="20"/>
              </w:rPr>
              <w:t>Een van beide, kwalitatieve waarde of kwantitatieve waarde</w:t>
            </w:r>
            <w:r w:rsidR="003A777F">
              <w:rPr>
                <w:szCs w:val="20"/>
              </w:rPr>
              <w:t xml:space="preserve"> of </w:t>
            </w:r>
            <w:proofErr w:type="spellStart"/>
            <w:r w:rsidR="003A777F">
              <w:rPr>
                <w:szCs w:val="20"/>
              </w:rPr>
              <w:t>waardeInRegeltekst</w:t>
            </w:r>
            <w:proofErr w:type="spellEnd"/>
            <w:r w:rsidRPr="000D121B">
              <w:rPr>
                <w:szCs w:val="20"/>
              </w:rPr>
              <w:t>, moet gevuld worden.</w:t>
            </w:r>
            <w:r w:rsidR="003A777F">
              <w:rPr>
                <w:szCs w:val="20"/>
              </w:rPr>
              <w:t xml:space="preserve"> (Bij </w:t>
            </w:r>
            <w:proofErr w:type="spellStart"/>
            <w:r w:rsidR="003A777F">
              <w:rPr>
                <w:szCs w:val="20"/>
              </w:rPr>
              <w:t>waardeInRegeltekst</w:t>
            </w:r>
            <w:proofErr w:type="spellEnd"/>
            <w:r w:rsidR="003A777F">
              <w:rPr>
                <w:szCs w:val="20"/>
              </w:rPr>
              <w:t xml:space="preserve"> dient de omschrijving van de Regeltekst bekeken te worden om de inhoud van de norm te </w:t>
            </w:r>
            <w:r w:rsidR="00420CB3">
              <w:rPr>
                <w:szCs w:val="20"/>
              </w:rPr>
              <w:t>interpreteren.)</w:t>
            </w:r>
          </w:p>
        </w:tc>
      </w:tr>
    </w:tbl>
    <w:p w14:paraId="7A9C706B" w14:textId="528E2BDC" w:rsidR="00462314" w:rsidRPr="00231950" w:rsidRDefault="006A62B3" w:rsidP="00EF3FC9">
      <w:pPr>
        <w:pStyle w:val="Kop4"/>
      </w:pPr>
      <w:r>
        <w:t>A</w:t>
      </w:r>
      <w:r w:rsidR="00462314" w:rsidRPr="00231950">
        <w:t xml:space="preserve">ttribuutsoort </w:t>
      </w:r>
      <w:r w:rsidR="0089774F">
        <w:t>kwalitatieve waarde</w:t>
      </w:r>
      <w:r w:rsidR="002460F0">
        <w:t>,</w:t>
      </w:r>
      <w:r w:rsidR="00462314" w:rsidRPr="00231950">
        <w:t xml:space="preserve"> </w:t>
      </w:r>
      <w:r w:rsidR="00F67356" w:rsidRPr="00231950">
        <w:t xml:space="preserve">van </w:t>
      </w:r>
      <w:proofErr w:type="spellStart"/>
      <w:r w:rsidR="00F67356" w:rsidRPr="00231950">
        <w:t>gegevensgroeptype</w:t>
      </w:r>
      <w:proofErr w:type="spellEnd"/>
      <w:r w:rsidR="00F67356" w:rsidRPr="00231950">
        <w:t xml:space="preserve"> Normwaarde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2314" w:rsidRPr="00231950" w14:paraId="016EF626" w14:textId="77777777" w:rsidTr="00B64EFA">
        <w:trPr>
          <w:tblCellSpacing w:w="0" w:type="dxa"/>
        </w:trPr>
        <w:tc>
          <w:tcPr>
            <w:tcW w:w="1500" w:type="pct"/>
            <w:tcMar>
              <w:top w:w="15" w:type="dxa"/>
              <w:left w:w="15" w:type="dxa"/>
              <w:bottom w:w="15" w:type="dxa"/>
              <w:right w:w="15" w:type="dxa"/>
            </w:tcMar>
            <w:hideMark/>
          </w:tcPr>
          <w:p w14:paraId="454F96B5" w14:textId="77777777" w:rsidR="00462314" w:rsidRPr="00231950" w:rsidRDefault="00462314"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95588D4" w14:textId="33356E37" w:rsidR="00462314" w:rsidRPr="00231950" w:rsidRDefault="0089774F">
            <w:pPr>
              <w:rPr>
                <w:rFonts w:eastAsia="Times New Roman"/>
                <w:szCs w:val="20"/>
              </w:rPr>
            </w:pPr>
            <w:r>
              <w:rPr>
                <w:rFonts w:eastAsia="Times New Roman"/>
                <w:szCs w:val="20"/>
              </w:rPr>
              <w:t>kwalitatieve waarde</w:t>
            </w:r>
          </w:p>
        </w:tc>
      </w:tr>
      <w:tr w:rsidR="00462314" w:rsidRPr="00231950" w14:paraId="25BAA42A" w14:textId="77777777" w:rsidTr="00B64EFA">
        <w:trPr>
          <w:tblCellSpacing w:w="0" w:type="dxa"/>
        </w:trPr>
        <w:tc>
          <w:tcPr>
            <w:tcW w:w="1500" w:type="pct"/>
            <w:tcMar>
              <w:top w:w="15" w:type="dxa"/>
              <w:left w:w="15" w:type="dxa"/>
              <w:bottom w:w="15" w:type="dxa"/>
              <w:right w:w="15" w:type="dxa"/>
            </w:tcMar>
            <w:hideMark/>
          </w:tcPr>
          <w:p w14:paraId="18E5CE13" w14:textId="77777777" w:rsidR="00462314" w:rsidRPr="00231950" w:rsidRDefault="00462314" w:rsidP="00A66FB8">
            <w:pPr>
              <w:rPr>
                <w:rFonts w:eastAsia="Times New Roman"/>
                <w:szCs w:val="20"/>
              </w:rPr>
            </w:pPr>
            <w:r w:rsidRPr="00231950">
              <w:rPr>
                <w:rFonts w:eastAsia="Times New Roman"/>
                <w:b/>
                <w:bCs/>
                <w:szCs w:val="20"/>
              </w:rPr>
              <w:lastRenderedPageBreak/>
              <w:t>Definitie</w:t>
            </w:r>
          </w:p>
        </w:tc>
        <w:tc>
          <w:tcPr>
            <w:tcW w:w="3500" w:type="pct"/>
            <w:tcMar>
              <w:top w:w="15" w:type="dxa"/>
              <w:left w:w="15" w:type="dxa"/>
              <w:bottom w:w="15" w:type="dxa"/>
              <w:right w:w="15" w:type="dxa"/>
            </w:tcMar>
            <w:hideMark/>
          </w:tcPr>
          <w:p w14:paraId="431F6035" w14:textId="37352F05" w:rsidR="00462314" w:rsidRPr="00231950" w:rsidRDefault="00462314" w:rsidP="006C4D98">
            <w:pPr>
              <w:rPr>
                <w:rFonts w:eastAsia="Times New Roman"/>
                <w:szCs w:val="20"/>
              </w:rPr>
            </w:pPr>
            <w:r w:rsidRPr="00231950">
              <w:rPr>
                <w:rFonts w:eastAsia="Times New Roman"/>
                <w:szCs w:val="20"/>
              </w:rPr>
              <w:t xml:space="preserve">De toewijzing van een </w:t>
            </w:r>
            <w:r w:rsidR="000604BE" w:rsidRPr="00231950">
              <w:rPr>
                <w:rFonts w:eastAsia="Times New Roman"/>
                <w:szCs w:val="20"/>
              </w:rPr>
              <w:t xml:space="preserve">normerende </w:t>
            </w:r>
            <w:r w:rsidR="00735C0F" w:rsidRPr="00231950">
              <w:rPr>
                <w:rFonts w:eastAsia="Times New Roman"/>
                <w:szCs w:val="20"/>
              </w:rPr>
              <w:t>waarde aan een locatie in de vorm van een beschrijving</w:t>
            </w:r>
            <w:r w:rsidR="006C4D98">
              <w:rPr>
                <w:rFonts w:eastAsia="Times New Roman"/>
                <w:szCs w:val="20"/>
              </w:rPr>
              <w:t xml:space="preserve"> in woorden</w:t>
            </w:r>
            <w:r w:rsidR="00735C0F" w:rsidRPr="00231950">
              <w:rPr>
                <w:rFonts w:eastAsia="Times New Roman"/>
                <w:szCs w:val="20"/>
              </w:rPr>
              <w:t xml:space="preserve">. </w:t>
            </w:r>
            <w:r w:rsidR="00BE7F4D" w:rsidRPr="00231950">
              <w:rPr>
                <w:rFonts w:eastAsia="Times New Roman"/>
                <w:szCs w:val="20"/>
              </w:rPr>
              <w:t xml:space="preserve">De beschrijving geeft </w:t>
            </w:r>
            <w:r w:rsidR="004530CF" w:rsidRPr="00231950">
              <w:rPr>
                <w:rFonts w:eastAsia="Times New Roman"/>
                <w:szCs w:val="20"/>
              </w:rPr>
              <w:t xml:space="preserve">tekstueel </w:t>
            </w:r>
            <w:r w:rsidR="00BE7F4D" w:rsidRPr="00231950">
              <w:rPr>
                <w:rFonts w:eastAsia="Times New Roman"/>
                <w:szCs w:val="20"/>
              </w:rPr>
              <w:t>de betekenis weer van de normwaarde</w:t>
            </w:r>
            <w:r w:rsidR="006A09B6" w:rsidRPr="00231950">
              <w:rPr>
                <w:rFonts w:eastAsia="Times New Roman"/>
                <w:szCs w:val="20"/>
              </w:rPr>
              <w:t xml:space="preserve">. </w:t>
            </w:r>
          </w:p>
        </w:tc>
      </w:tr>
      <w:tr w:rsidR="00462314" w:rsidRPr="00231950" w14:paraId="53558D42" w14:textId="77777777" w:rsidTr="00B64EFA">
        <w:trPr>
          <w:tblCellSpacing w:w="0" w:type="dxa"/>
        </w:trPr>
        <w:tc>
          <w:tcPr>
            <w:tcW w:w="1500" w:type="pct"/>
            <w:tcMar>
              <w:top w:w="15" w:type="dxa"/>
              <w:left w:w="15" w:type="dxa"/>
              <w:bottom w:w="15" w:type="dxa"/>
              <w:right w:w="15" w:type="dxa"/>
            </w:tcMar>
            <w:hideMark/>
          </w:tcPr>
          <w:p w14:paraId="0438A565" w14:textId="77777777" w:rsidR="00462314" w:rsidRPr="00231950" w:rsidRDefault="00462314" w:rsidP="00A66FB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C2DC7C5" w14:textId="16E1F07E" w:rsidR="00462314" w:rsidRPr="00231950" w:rsidRDefault="00C91999" w:rsidP="00A66FB8">
            <w:pPr>
              <w:rPr>
                <w:rFonts w:eastAsia="Times New Roman"/>
                <w:szCs w:val="20"/>
              </w:rPr>
            </w:pPr>
            <w:proofErr w:type="spellStart"/>
            <w:r>
              <w:rPr>
                <w:rFonts w:eastAsia="Times New Roman"/>
                <w:szCs w:val="20"/>
              </w:rPr>
              <w:t>CharacterString</w:t>
            </w:r>
            <w:proofErr w:type="spellEnd"/>
          </w:p>
        </w:tc>
      </w:tr>
      <w:tr w:rsidR="004C0A71" w:rsidRPr="00231950" w14:paraId="34BCF0C2" w14:textId="77777777" w:rsidTr="00B64EFA">
        <w:trPr>
          <w:tblCellSpacing w:w="0" w:type="dxa"/>
        </w:trPr>
        <w:tc>
          <w:tcPr>
            <w:tcW w:w="1500" w:type="pct"/>
            <w:tcMar>
              <w:top w:w="15" w:type="dxa"/>
              <w:left w:w="15" w:type="dxa"/>
              <w:bottom w:w="15" w:type="dxa"/>
              <w:right w:w="15" w:type="dxa"/>
            </w:tcMar>
          </w:tcPr>
          <w:p w14:paraId="1418FBC4" w14:textId="77777777" w:rsidR="004C0A71" w:rsidRPr="00231950" w:rsidRDefault="004C0A71" w:rsidP="00A66FB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1D7F3911" w14:textId="1A5EE3A5" w:rsidR="00BE77B0" w:rsidRPr="00231950" w:rsidRDefault="00A14117" w:rsidP="00087A03">
            <w:pPr>
              <w:rPr>
                <w:rFonts w:eastAsia="Times New Roman"/>
                <w:szCs w:val="20"/>
              </w:rPr>
            </w:pPr>
            <w:r>
              <w:rPr>
                <w:rFonts w:eastAsia="Times New Roman"/>
                <w:szCs w:val="20"/>
              </w:rPr>
              <w:t xml:space="preserve">Bijvoorbeeld: </w:t>
            </w:r>
            <w:r w:rsidR="004B32F0">
              <w:rPr>
                <w:rFonts w:eastAsia="Times New Roman"/>
                <w:szCs w:val="20"/>
              </w:rPr>
              <w:t>de geluidsbelasting</w:t>
            </w:r>
            <w:r w:rsidR="007C0D42">
              <w:rPr>
                <w:rFonts w:eastAsia="Times New Roman"/>
                <w:szCs w:val="20"/>
              </w:rPr>
              <w:t xml:space="preserve"> op de gevel van een woning </w:t>
            </w:r>
            <w:r w:rsidR="00530348">
              <w:rPr>
                <w:rFonts w:eastAsia="Times New Roman"/>
                <w:szCs w:val="20"/>
              </w:rPr>
              <w:t xml:space="preserve">mag </w:t>
            </w:r>
            <w:r w:rsidR="00521C39">
              <w:rPr>
                <w:rFonts w:eastAsia="Times New Roman"/>
                <w:szCs w:val="20"/>
              </w:rPr>
              <w:t xml:space="preserve">de aangegeven waarde </w:t>
            </w:r>
            <w:r w:rsidR="00BE3E9D">
              <w:rPr>
                <w:rFonts w:eastAsia="Times New Roman"/>
                <w:szCs w:val="20"/>
              </w:rPr>
              <w:t>niet overschrijden</w:t>
            </w:r>
            <w:r w:rsidR="00521C39">
              <w:rPr>
                <w:rFonts w:eastAsia="Times New Roman"/>
                <w:szCs w:val="20"/>
              </w:rPr>
              <w:t>.</w:t>
            </w:r>
            <w:r w:rsidR="00A063AA" w:rsidRPr="00231950">
              <w:rPr>
                <w:rFonts w:eastAsia="Times New Roman"/>
                <w:szCs w:val="20"/>
              </w:rPr>
              <w:t xml:space="preserve"> </w:t>
            </w:r>
          </w:p>
        </w:tc>
      </w:tr>
    </w:tbl>
    <w:bookmarkEnd w:id="139"/>
    <w:p w14:paraId="241B6CAF" w14:textId="3188EC3D" w:rsidR="00462314" w:rsidRPr="00231950" w:rsidRDefault="00462314" w:rsidP="00EF3FC9">
      <w:pPr>
        <w:pStyle w:val="Kop4"/>
      </w:pPr>
      <w:r w:rsidRPr="00231950">
        <w:t xml:space="preserve">Attribuutsoort </w:t>
      </w:r>
      <w:r w:rsidR="0089774F">
        <w:t>kwantitatieve waarde</w:t>
      </w:r>
      <w:r w:rsidR="002460F0">
        <w:t>,</w:t>
      </w:r>
      <w:r w:rsidRPr="00231950">
        <w:t xml:space="preserve"> van </w:t>
      </w:r>
      <w:proofErr w:type="spellStart"/>
      <w:r w:rsidRPr="00231950">
        <w:t>gegevensgroeptype</w:t>
      </w:r>
      <w:proofErr w:type="spellEnd"/>
      <w:r w:rsidRPr="00231950">
        <w:t xml:space="preserve"> Normwaarde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2314" w:rsidRPr="00231950" w14:paraId="504667EB" w14:textId="77777777" w:rsidTr="00B64EFA">
        <w:trPr>
          <w:tblCellSpacing w:w="0" w:type="dxa"/>
        </w:trPr>
        <w:tc>
          <w:tcPr>
            <w:tcW w:w="1500" w:type="pct"/>
            <w:tcMar>
              <w:top w:w="15" w:type="dxa"/>
              <w:left w:w="15" w:type="dxa"/>
              <w:bottom w:w="15" w:type="dxa"/>
              <w:right w:w="15" w:type="dxa"/>
            </w:tcMar>
            <w:hideMark/>
          </w:tcPr>
          <w:p w14:paraId="6FB18079" w14:textId="77777777" w:rsidR="00462314" w:rsidRPr="00231950" w:rsidRDefault="00462314"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79A94AD" w14:textId="1F79E174" w:rsidR="00462314" w:rsidRPr="00231950" w:rsidRDefault="0089774F" w:rsidP="00A66FB8">
            <w:pPr>
              <w:rPr>
                <w:rFonts w:eastAsia="Times New Roman"/>
                <w:szCs w:val="20"/>
              </w:rPr>
            </w:pPr>
            <w:r>
              <w:rPr>
                <w:rFonts w:eastAsia="Times New Roman"/>
                <w:szCs w:val="20"/>
              </w:rPr>
              <w:t xml:space="preserve">kwantitatieve </w:t>
            </w:r>
            <w:r w:rsidR="00C914BA">
              <w:rPr>
                <w:rFonts w:eastAsia="Times New Roman"/>
                <w:szCs w:val="20"/>
              </w:rPr>
              <w:t>w</w:t>
            </w:r>
            <w:r w:rsidR="00462314" w:rsidRPr="00231950">
              <w:rPr>
                <w:rFonts w:eastAsia="Times New Roman"/>
                <w:szCs w:val="20"/>
              </w:rPr>
              <w:t>aarde</w:t>
            </w:r>
          </w:p>
        </w:tc>
      </w:tr>
      <w:tr w:rsidR="00462314" w:rsidRPr="00231950" w14:paraId="18A612F5" w14:textId="77777777" w:rsidTr="00B64EFA">
        <w:trPr>
          <w:tblCellSpacing w:w="0" w:type="dxa"/>
        </w:trPr>
        <w:tc>
          <w:tcPr>
            <w:tcW w:w="1500" w:type="pct"/>
            <w:tcMar>
              <w:top w:w="15" w:type="dxa"/>
              <w:left w:w="15" w:type="dxa"/>
              <w:bottom w:w="15" w:type="dxa"/>
              <w:right w:w="15" w:type="dxa"/>
            </w:tcMar>
            <w:hideMark/>
          </w:tcPr>
          <w:p w14:paraId="380D8F9E" w14:textId="77777777" w:rsidR="00462314" w:rsidRPr="00231950" w:rsidRDefault="00462314"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B4B73CA" w14:textId="19982B8C" w:rsidR="00462314" w:rsidRPr="00231950" w:rsidRDefault="008B5740" w:rsidP="00DB7342">
            <w:pPr>
              <w:rPr>
                <w:rFonts w:eastAsia="Times New Roman"/>
                <w:szCs w:val="20"/>
              </w:rPr>
            </w:pPr>
            <w:r w:rsidRPr="00231950">
              <w:rPr>
                <w:rFonts w:eastAsia="Times New Roman"/>
                <w:szCs w:val="20"/>
              </w:rPr>
              <w:t xml:space="preserve">De </w:t>
            </w:r>
            <w:r w:rsidR="00235CA7">
              <w:rPr>
                <w:rFonts w:eastAsia="Times New Roman"/>
                <w:szCs w:val="20"/>
              </w:rPr>
              <w:t xml:space="preserve">numerieke </w:t>
            </w:r>
            <w:r w:rsidRPr="00231950">
              <w:rPr>
                <w:rFonts w:eastAsia="Times New Roman"/>
                <w:szCs w:val="20"/>
              </w:rPr>
              <w:t xml:space="preserve">waarde van een norm. </w:t>
            </w:r>
          </w:p>
        </w:tc>
      </w:tr>
      <w:tr w:rsidR="00462314" w:rsidRPr="00231950" w14:paraId="0B394BC5" w14:textId="77777777" w:rsidTr="00B64EFA">
        <w:trPr>
          <w:tblCellSpacing w:w="0" w:type="dxa"/>
        </w:trPr>
        <w:tc>
          <w:tcPr>
            <w:tcW w:w="1500" w:type="pct"/>
            <w:tcMar>
              <w:top w:w="15" w:type="dxa"/>
              <w:left w:w="15" w:type="dxa"/>
              <w:bottom w:w="15" w:type="dxa"/>
              <w:right w:w="15" w:type="dxa"/>
            </w:tcMar>
            <w:hideMark/>
          </w:tcPr>
          <w:p w14:paraId="3631FD2C" w14:textId="77777777" w:rsidR="00462314" w:rsidRPr="00231950" w:rsidRDefault="00462314" w:rsidP="00A66FB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6CA555B" w14:textId="7143A489" w:rsidR="00462314" w:rsidRPr="00231950" w:rsidRDefault="00E94481" w:rsidP="00A66FB8">
            <w:pPr>
              <w:rPr>
                <w:rFonts w:eastAsia="Times New Roman"/>
                <w:szCs w:val="20"/>
              </w:rPr>
            </w:pPr>
            <w:r>
              <w:rPr>
                <w:rFonts w:eastAsia="Times New Roman"/>
                <w:szCs w:val="20"/>
              </w:rPr>
              <w:t>Real</w:t>
            </w:r>
          </w:p>
        </w:tc>
      </w:tr>
      <w:tr w:rsidR="00B940FD" w:rsidRPr="00231950" w14:paraId="6E15F005" w14:textId="77777777" w:rsidTr="00B64EFA">
        <w:trPr>
          <w:tblCellSpacing w:w="0" w:type="dxa"/>
        </w:trPr>
        <w:tc>
          <w:tcPr>
            <w:tcW w:w="1500" w:type="pct"/>
            <w:tcMar>
              <w:top w:w="15" w:type="dxa"/>
              <w:left w:w="15" w:type="dxa"/>
              <w:bottom w:w="15" w:type="dxa"/>
              <w:right w:w="15" w:type="dxa"/>
            </w:tcMar>
          </w:tcPr>
          <w:p w14:paraId="301C7186" w14:textId="77777777" w:rsidR="00B940FD" w:rsidRPr="00231950" w:rsidRDefault="00B940FD" w:rsidP="00A66FB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4E3BFAEB" w14:textId="4B0C0BF0" w:rsidR="00A42ADB" w:rsidRPr="00231950" w:rsidRDefault="00B940FD" w:rsidP="00F844F5">
            <w:pPr>
              <w:rPr>
                <w:rFonts w:eastAsia="Times New Roman"/>
                <w:szCs w:val="20"/>
              </w:rPr>
            </w:pPr>
            <w:r w:rsidRPr="00231950">
              <w:rPr>
                <w:rFonts w:eastAsia="Times New Roman"/>
                <w:szCs w:val="20"/>
              </w:rPr>
              <w:t>Deze waarde is alleen ingevuld als er sprake is van een kwa</w:t>
            </w:r>
            <w:r w:rsidR="00C34ECE">
              <w:rPr>
                <w:rFonts w:eastAsia="Times New Roman"/>
                <w:szCs w:val="20"/>
              </w:rPr>
              <w:t>nt</w:t>
            </w:r>
            <w:r w:rsidRPr="00231950">
              <w:rPr>
                <w:rFonts w:eastAsia="Times New Roman"/>
                <w:szCs w:val="20"/>
              </w:rPr>
              <w:t>itatieve norm</w:t>
            </w:r>
            <w:r w:rsidR="009D7E8D">
              <w:rPr>
                <w:rFonts w:eastAsia="Times New Roman"/>
                <w:szCs w:val="20"/>
              </w:rPr>
              <w:t>,</w:t>
            </w:r>
            <w:r w:rsidR="00F844F5">
              <w:rPr>
                <w:rFonts w:eastAsia="Times New Roman"/>
                <w:szCs w:val="20"/>
              </w:rPr>
              <w:t xml:space="preserve"> </w:t>
            </w:r>
            <w:r w:rsidR="00B6711A">
              <w:rPr>
                <w:rFonts w:eastAsia="Times New Roman"/>
                <w:szCs w:val="20"/>
              </w:rPr>
              <w:t xml:space="preserve">met </w:t>
            </w:r>
            <w:r w:rsidR="009D7E8D">
              <w:rPr>
                <w:rFonts w:eastAsia="Times New Roman"/>
                <w:szCs w:val="20"/>
              </w:rPr>
              <w:t>kwantitatieve normwaarde</w:t>
            </w:r>
            <w:r w:rsidR="00F844F5">
              <w:rPr>
                <w:rFonts w:eastAsia="Times New Roman"/>
                <w:szCs w:val="20"/>
              </w:rPr>
              <w:t>n</w:t>
            </w:r>
            <w:r w:rsidRPr="00231950">
              <w:rPr>
                <w:rFonts w:eastAsia="Times New Roman"/>
                <w:szCs w:val="20"/>
              </w:rPr>
              <w:t>.</w:t>
            </w:r>
            <w:r w:rsidR="00710F49">
              <w:rPr>
                <w:rFonts w:eastAsia="Times New Roman"/>
                <w:szCs w:val="20"/>
              </w:rPr>
              <w:t xml:space="preserve"> </w:t>
            </w:r>
          </w:p>
        </w:tc>
      </w:tr>
      <w:tr w:rsidR="00546542" w:rsidRPr="00231950" w14:paraId="4A7F7C6E" w14:textId="77777777" w:rsidTr="00B64EFA">
        <w:trPr>
          <w:tblCellSpacing w:w="0" w:type="dxa"/>
        </w:trPr>
        <w:tc>
          <w:tcPr>
            <w:tcW w:w="1500" w:type="pct"/>
            <w:tcMar>
              <w:top w:w="15" w:type="dxa"/>
              <w:left w:w="15" w:type="dxa"/>
              <w:bottom w:w="15" w:type="dxa"/>
              <w:right w:w="15" w:type="dxa"/>
            </w:tcMar>
          </w:tcPr>
          <w:p w14:paraId="0F2A5712" w14:textId="56E94920" w:rsidR="00546542" w:rsidRPr="00231950" w:rsidRDefault="00546542" w:rsidP="00546542">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665AF540" w14:textId="4EA74596" w:rsidR="00546542" w:rsidRPr="00231950" w:rsidRDefault="00546542" w:rsidP="00546542">
            <w:pPr>
              <w:rPr>
                <w:rFonts w:eastAsia="Times New Roman"/>
                <w:szCs w:val="20"/>
              </w:rPr>
            </w:pPr>
            <w:r w:rsidRPr="00231950">
              <w:rPr>
                <w:rFonts w:eastAsia="Times New Roman"/>
                <w:szCs w:val="20"/>
              </w:rPr>
              <w:t>Ja</w:t>
            </w:r>
          </w:p>
        </w:tc>
      </w:tr>
    </w:tbl>
    <w:p w14:paraId="4EB5E646" w14:textId="1752C70D" w:rsidR="00CD5AC4" w:rsidRDefault="00CD5AC4" w:rsidP="00EF3FC9">
      <w:pPr>
        <w:pStyle w:val="Kop4"/>
      </w:pPr>
      <w:bookmarkStart w:id="140" w:name="detail_association_RegelsOpLocatie_Normw"/>
      <w:bookmarkEnd w:id="140"/>
      <w:r w:rsidRPr="00231950">
        <w:t xml:space="preserve">Attribuutsoort </w:t>
      </w:r>
      <w:proofErr w:type="spellStart"/>
      <w:r>
        <w:t>waardeInRegeltekst</w:t>
      </w:r>
      <w:proofErr w:type="spellEnd"/>
      <w:r>
        <w:t>,</w:t>
      </w:r>
      <w:r w:rsidRPr="00231950">
        <w:t xml:space="preserve"> van </w:t>
      </w:r>
      <w:proofErr w:type="spellStart"/>
      <w:r w:rsidRPr="00231950">
        <w:t>gegevensgroeptype</w:t>
      </w:r>
      <w:proofErr w:type="spellEnd"/>
      <w:r w:rsidRPr="00231950">
        <w:t xml:space="preserve"> Normwaarde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D5AC4" w:rsidRPr="00231950" w14:paraId="529C073D" w14:textId="77777777" w:rsidTr="00B64EFA">
        <w:trPr>
          <w:tblCellSpacing w:w="0" w:type="dxa"/>
        </w:trPr>
        <w:tc>
          <w:tcPr>
            <w:tcW w:w="1500" w:type="pct"/>
            <w:tcMar>
              <w:top w:w="15" w:type="dxa"/>
              <w:left w:w="15" w:type="dxa"/>
              <w:bottom w:w="15" w:type="dxa"/>
              <w:right w:w="15" w:type="dxa"/>
            </w:tcMar>
            <w:hideMark/>
          </w:tcPr>
          <w:p w14:paraId="055DDBE3" w14:textId="77777777" w:rsidR="00CD5AC4" w:rsidRPr="00231950" w:rsidRDefault="00CD5AC4" w:rsidP="00EB561C">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CC953AD" w14:textId="3EC81437" w:rsidR="00CD5AC4" w:rsidRPr="00231950" w:rsidRDefault="00CD5AC4" w:rsidP="00EB561C">
            <w:pPr>
              <w:rPr>
                <w:rFonts w:eastAsia="Times New Roman"/>
                <w:szCs w:val="20"/>
              </w:rPr>
            </w:pPr>
            <w:proofErr w:type="spellStart"/>
            <w:r>
              <w:rPr>
                <w:rFonts w:eastAsia="Times New Roman"/>
                <w:szCs w:val="20"/>
              </w:rPr>
              <w:t>waardeInRegeltekst</w:t>
            </w:r>
            <w:proofErr w:type="spellEnd"/>
          </w:p>
        </w:tc>
      </w:tr>
      <w:tr w:rsidR="00CD5AC4" w:rsidRPr="00231950" w14:paraId="51A1352E" w14:textId="77777777" w:rsidTr="00B64EFA">
        <w:trPr>
          <w:tblCellSpacing w:w="0" w:type="dxa"/>
        </w:trPr>
        <w:tc>
          <w:tcPr>
            <w:tcW w:w="1500" w:type="pct"/>
            <w:tcMar>
              <w:top w:w="15" w:type="dxa"/>
              <w:left w:w="15" w:type="dxa"/>
              <w:bottom w:w="15" w:type="dxa"/>
              <w:right w:w="15" w:type="dxa"/>
            </w:tcMar>
            <w:hideMark/>
          </w:tcPr>
          <w:p w14:paraId="46CE7E82" w14:textId="77777777" w:rsidR="00CD5AC4" w:rsidRPr="00231950" w:rsidRDefault="00CD5AC4" w:rsidP="00EB561C">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AD828C6" w14:textId="02E1B5EE" w:rsidR="00CD5AC4" w:rsidRPr="00231950" w:rsidRDefault="00CD5AC4" w:rsidP="00EB561C">
            <w:pPr>
              <w:rPr>
                <w:rFonts w:eastAsia="Times New Roman"/>
                <w:szCs w:val="20"/>
              </w:rPr>
            </w:pPr>
            <w:r>
              <w:rPr>
                <w:rFonts w:eastAsia="Times New Roman"/>
                <w:szCs w:val="20"/>
              </w:rPr>
              <w:t>Een waarde waarmee wordt geduid dat de Norm genoemd wordt in de tekst van de regel</w:t>
            </w:r>
            <w:r w:rsidRPr="00231950">
              <w:rPr>
                <w:rFonts w:eastAsia="Times New Roman"/>
                <w:szCs w:val="20"/>
              </w:rPr>
              <w:t>.</w:t>
            </w:r>
            <w:r>
              <w:rPr>
                <w:rFonts w:eastAsia="Times New Roman"/>
                <w:szCs w:val="20"/>
              </w:rPr>
              <w:t xml:space="preserve"> Hierdoor dient de normwaarde gevuld te worden met de waarde: ‘waarde staat in regeltekst’.</w:t>
            </w:r>
            <w:r w:rsidRPr="00231950">
              <w:rPr>
                <w:rFonts w:eastAsia="Times New Roman"/>
                <w:szCs w:val="20"/>
              </w:rPr>
              <w:t xml:space="preserve"> </w:t>
            </w:r>
          </w:p>
        </w:tc>
      </w:tr>
      <w:tr w:rsidR="00CD5AC4" w:rsidRPr="00231950" w14:paraId="0B869CFF" w14:textId="77777777" w:rsidTr="00B64EFA">
        <w:trPr>
          <w:tblCellSpacing w:w="0" w:type="dxa"/>
        </w:trPr>
        <w:tc>
          <w:tcPr>
            <w:tcW w:w="1500" w:type="pct"/>
            <w:tcMar>
              <w:top w:w="15" w:type="dxa"/>
              <w:left w:w="15" w:type="dxa"/>
              <w:bottom w:w="15" w:type="dxa"/>
              <w:right w:w="15" w:type="dxa"/>
            </w:tcMar>
            <w:hideMark/>
          </w:tcPr>
          <w:p w14:paraId="30820C4A" w14:textId="77777777" w:rsidR="00CD5AC4" w:rsidRPr="00231950" w:rsidRDefault="00CD5AC4" w:rsidP="00EB561C">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81E3FEA" w14:textId="0D7DECEC" w:rsidR="00CD5AC4" w:rsidRPr="00231950" w:rsidRDefault="0012137C" w:rsidP="00EB561C">
            <w:pPr>
              <w:rPr>
                <w:rFonts w:eastAsia="Times New Roman"/>
                <w:szCs w:val="20"/>
              </w:rPr>
            </w:pPr>
            <w:proofErr w:type="spellStart"/>
            <w:r>
              <w:rPr>
                <w:rFonts w:eastAsia="Times New Roman"/>
                <w:szCs w:val="20"/>
              </w:rPr>
              <w:t>CharacterString</w:t>
            </w:r>
            <w:proofErr w:type="spellEnd"/>
          </w:p>
        </w:tc>
      </w:tr>
      <w:tr w:rsidR="00CD5AC4" w:rsidRPr="00231950" w14:paraId="501F84A2" w14:textId="77777777" w:rsidTr="00B64EFA">
        <w:trPr>
          <w:tblCellSpacing w:w="0" w:type="dxa"/>
        </w:trPr>
        <w:tc>
          <w:tcPr>
            <w:tcW w:w="1500" w:type="pct"/>
            <w:tcMar>
              <w:top w:w="15" w:type="dxa"/>
              <w:left w:w="15" w:type="dxa"/>
              <w:bottom w:w="15" w:type="dxa"/>
              <w:right w:w="15" w:type="dxa"/>
            </w:tcMar>
          </w:tcPr>
          <w:p w14:paraId="4641A3D3" w14:textId="77777777" w:rsidR="00CD5AC4" w:rsidRPr="00231950" w:rsidRDefault="00CD5AC4" w:rsidP="00EB561C">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5F36B08A" w14:textId="605CFB57" w:rsidR="00CD5AC4" w:rsidRPr="00231950" w:rsidRDefault="00CD5AC4" w:rsidP="00EB561C">
            <w:pPr>
              <w:rPr>
                <w:rFonts w:eastAsia="Times New Roman"/>
                <w:szCs w:val="20"/>
              </w:rPr>
            </w:pPr>
            <w:r w:rsidRPr="00231950">
              <w:rPr>
                <w:rFonts w:eastAsia="Times New Roman"/>
                <w:szCs w:val="20"/>
              </w:rPr>
              <w:t xml:space="preserve">Deze waarde is alleen ingevuld als </w:t>
            </w:r>
            <w:r>
              <w:rPr>
                <w:rFonts w:eastAsia="Times New Roman"/>
                <w:szCs w:val="20"/>
              </w:rPr>
              <w:t xml:space="preserve">de waarde expliciet benoemd is in de tekst van het artikel of het lid. </w:t>
            </w:r>
          </w:p>
        </w:tc>
      </w:tr>
      <w:tr w:rsidR="00CD5AC4" w:rsidRPr="00231950" w14:paraId="5C9C78DA" w14:textId="77777777" w:rsidTr="00B64EFA">
        <w:trPr>
          <w:tblCellSpacing w:w="0" w:type="dxa"/>
        </w:trPr>
        <w:tc>
          <w:tcPr>
            <w:tcW w:w="1500" w:type="pct"/>
            <w:tcMar>
              <w:top w:w="15" w:type="dxa"/>
              <w:left w:w="15" w:type="dxa"/>
              <w:bottom w:w="15" w:type="dxa"/>
              <w:right w:w="15" w:type="dxa"/>
            </w:tcMar>
          </w:tcPr>
          <w:p w14:paraId="3424B24B" w14:textId="29A988BF" w:rsidR="00CD5AC4" w:rsidRPr="00231950" w:rsidRDefault="00CD5AC4" w:rsidP="00EB561C">
            <w:pPr>
              <w:rPr>
                <w:rFonts w:eastAsia="Times New Roman"/>
                <w:b/>
                <w:bCs/>
                <w:szCs w:val="20"/>
              </w:rPr>
            </w:pPr>
            <w:proofErr w:type="spellStart"/>
            <w:r>
              <w:rPr>
                <w:rFonts w:eastAsia="Times New Roman"/>
                <w:b/>
                <w:bCs/>
                <w:szCs w:val="20"/>
              </w:rPr>
              <w:t>Constraint</w:t>
            </w:r>
            <w:proofErr w:type="spellEnd"/>
          </w:p>
        </w:tc>
        <w:tc>
          <w:tcPr>
            <w:tcW w:w="3500" w:type="pct"/>
            <w:tcMar>
              <w:top w:w="15" w:type="dxa"/>
              <w:left w:w="15" w:type="dxa"/>
              <w:bottom w:w="15" w:type="dxa"/>
              <w:right w:w="15" w:type="dxa"/>
            </w:tcMar>
          </w:tcPr>
          <w:p w14:paraId="7ED8C221" w14:textId="41647A77" w:rsidR="00CD5AC4" w:rsidRPr="00231950" w:rsidRDefault="00CD5AC4" w:rsidP="00EB561C">
            <w:pPr>
              <w:rPr>
                <w:rFonts w:eastAsia="Times New Roman"/>
                <w:szCs w:val="20"/>
              </w:rPr>
            </w:pPr>
            <w:r>
              <w:rPr>
                <w:rFonts w:eastAsia="Times New Roman"/>
                <w:szCs w:val="20"/>
              </w:rPr>
              <w:t xml:space="preserve">{ mag alleen gevuld worden met ‘waarde staat in regeltekst’ } </w:t>
            </w:r>
          </w:p>
        </w:tc>
      </w:tr>
      <w:tr w:rsidR="00CD5AC4" w:rsidRPr="00231950" w14:paraId="38210DBB" w14:textId="77777777" w:rsidTr="00B64EFA">
        <w:trPr>
          <w:tblCellSpacing w:w="0" w:type="dxa"/>
        </w:trPr>
        <w:tc>
          <w:tcPr>
            <w:tcW w:w="1500" w:type="pct"/>
            <w:tcMar>
              <w:top w:w="15" w:type="dxa"/>
              <w:left w:w="15" w:type="dxa"/>
              <w:bottom w:w="15" w:type="dxa"/>
              <w:right w:w="15" w:type="dxa"/>
            </w:tcMar>
          </w:tcPr>
          <w:p w14:paraId="64302745" w14:textId="77777777" w:rsidR="00CD5AC4" w:rsidRPr="00231950" w:rsidRDefault="00CD5AC4" w:rsidP="00EB561C">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265F7BE7" w14:textId="52E08261" w:rsidR="00CD5AC4" w:rsidRPr="00231950" w:rsidRDefault="00CD5AC4" w:rsidP="00EB561C">
            <w:pPr>
              <w:rPr>
                <w:rFonts w:eastAsia="Times New Roman"/>
                <w:szCs w:val="20"/>
              </w:rPr>
            </w:pPr>
            <w:r>
              <w:rPr>
                <w:rFonts w:eastAsia="Times New Roman"/>
                <w:szCs w:val="20"/>
              </w:rPr>
              <w:t>Nee</w:t>
            </w:r>
          </w:p>
        </w:tc>
      </w:tr>
    </w:tbl>
    <w:p w14:paraId="2A158BA7" w14:textId="77C9EC21" w:rsidR="00462314" w:rsidRPr="00231950" w:rsidRDefault="00462314" w:rsidP="00EF3FC9">
      <w:pPr>
        <w:pStyle w:val="Kop4"/>
      </w:pPr>
      <w:r w:rsidRPr="00231950">
        <w:t>Relatiesoort geldt voor</w:t>
      </w:r>
      <w:r w:rsidR="00764E1B">
        <w:t xml:space="preserve">, </w:t>
      </w:r>
      <w:r w:rsidR="00764E1B" w:rsidRPr="00231950">
        <w:t xml:space="preserve">van </w:t>
      </w:r>
      <w:proofErr w:type="spellStart"/>
      <w:r w:rsidR="00764E1B" w:rsidRPr="00231950">
        <w:t>gegevensgroeptype</w:t>
      </w:r>
      <w:proofErr w:type="spellEnd"/>
      <w:r w:rsidR="00764E1B" w:rsidRPr="00231950">
        <w:t xml:space="preserve"> Normwaarde</w:t>
      </w:r>
      <w:r w:rsidRPr="00231950">
        <w:t xml:space="preserve">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2314" w:rsidRPr="00231950" w14:paraId="5EC9F733" w14:textId="77777777" w:rsidTr="00B64EFA">
        <w:trPr>
          <w:tblCellSpacing w:w="0" w:type="dxa"/>
        </w:trPr>
        <w:tc>
          <w:tcPr>
            <w:tcW w:w="1500" w:type="pct"/>
            <w:tcMar>
              <w:top w:w="15" w:type="dxa"/>
              <w:left w:w="15" w:type="dxa"/>
              <w:bottom w:w="15" w:type="dxa"/>
              <w:right w:w="15" w:type="dxa"/>
            </w:tcMar>
            <w:hideMark/>
          </w:tcPr>
          <w:p w14:paraId="179B4E34" w14:textId="77777777" w:rsidR="00462314" w:rsidRPr="00231950" w:rsidRDefault="00462314"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C13CDC6" w14:textId="77777777" w:rsidR="00462314" w:rsidRPr="00231950" w:rsidRDefault="00462314" w:rsidP="00A66FB8">
            <w:pPr>
              <w:rPr>
                <w:rFonts w:eastAsia="Times New Roman"/>
                <w:szCs w:val="20"/>
              </w:rPr>
            </w:pPr>
            <w:r w:rsidRPr="00231950">
              <w:rPr>
                <w:rFonts w:eastAsia="Times New Roman"/>
                <w:szCs w:val="20"/>
              </w:rPr>
              <w:t>geldt voor</w:t>
            </w:r>
          </w:p>
        </w:tc>
      </w:tr>
      <w:tr w:rsidR="009E649B" w:rsidRPr="00231950" w14:paraId="6A6C78F7" w14:textId="77777777" w:rsidTr="00B64EFA">
        <w:trPr>
          <w:tblCellSpacing w:w="0" w:type="dxa"/>
        </w:trPr>
        <w:tc>
          <w:tcPr>
            <w:tcW w:w="1500" w:type="pct"/>
            <w:tcMar>
              <w:top w:w="15" w:type="dxa"/>
              <w:left w:w="15" w:type="dxa"/>
              <w:bottom w:w="15" w:type="dxa"/>
              <w:right w:w="15" w:type="dxa"/>
            </w:tcMar>
            <w:hideMark/>
          </w:tcPr>
          <w:p w14:paraId="051D4A4E" w14:textId="77777777" w:rsidR="009E649B" w:rsidRPr="00231950" w:rsidRDefault="009E649B" w:rsidP="009E649B">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4FB83F98" w14:textId="51E1E12E" w:rsidR="009E649B" w:rsidRPr="00231950" w:rsidRDefault="00166287" w:rsidP="009E649B">
            <w:pPr>
              <w:rPr>
                <w:rFonts w:eastAsia="Times New Roman"/>
                <w:szCs w:val="20"/>
              </w:rPr>
            </w:pPr>
            <w:r>
              <w:rPr>
                <w:rFonts w:eastAsia="Times New Roman"/>
                <w:szCs w:val="20"/>
              </w:rPr>
              <w:t xml:space="preserve">De </w:t>
            </w:r>
            <w:r w:rsidR="00F529D8">
              <w:rPr>
                <w:rFonts w:eastAsia="Times New Roman"/>
                <w:szCs w:val="20"/>
              </w:rPr>
              <w:t xml:space="preserve">specifieke </w:t>
            </w:r>
            <w:r>
              <w:rPr>
                <w:rFonts w:eastAsia="Times New Roman"/>
                <w:szCs w:val="20"/>
              </w:rPr>
              <w:t>locatie</w:t>
            </w:r>
            <w:r w:rsidR="00445D52">
              <w:rPr>
                <w:rFonts w:eastAsia="Times New Roman"/>
                <w:szCs w:val="20"/>
              </w:rPr>
              <w:t>(s)</w:t>
            </w:r>
            <w:r>
              <w:rPr>
                <w:rFonts w:eastAsia="Times New Roman"/>
                <w:szCs w:val="20"/>
              </w:rPr>
              <w:t xml:space="preserve"> waarvoor een specifieke normwaarde geldt. </w:t>
            </w:r>
          </w:p>
        </w:tc>
      </w:tr>
      <w:tr w:rsidR="007D20B9" w:rsidRPr="00231950" w14:paraId="675681A3" w14:textId="77777777" w:rsidTr="00B64EFA">
        <w:trPr>
          <w:tblCellSpacing w:w="0" w:type="dxa"/>
        </w:trPr>
        <w:tc>
          <w:tcPr>
            <w:tcW w:w="1500" w:type="pct"/>
            <w:tcMar>
              <w:top w:w="15" w:type="dxa"/>
              <w:left w:w="15" w:type="dxa"/>
              <w:bottom w:w="15" w:type="dxa"/>
              <w:right w:w="15" w:type="dxa"/>
            </w:tcMar>
          </w:tcPr>
          <w:p w14:paraId="5E699842" w14:textId="77777777" w:rsidR="007D20B9" w:rsidRPr="00231950" w:rsidRDefault="007D20B9" w:rsidP="009E649B">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20DB1A77" w14:textId="2A66B059" w:rsidR="00D21FE2" w:rsidRPr="00231950" w:rsidRDefault="008A07CA" w:rsidP="008A07CA">
            <w:pPr>
              <w:rPr>
                <w:rFonts w:eastAsia="Times New Roman"/>
                <w:szCs w:val="20"/>
              </w:rPr>
            </w:pPr>
            <w:r w:rsidRPr="00231950">
              <w:rPr>
                <w:rFonts w:eastAsia="Times New Roman"/>
                <w:szCs w:val="20"/>
              </w:rPr>
              <w:t xml:space="preserve">Elke normwaarde geldt voor minimaal één locatie. Als er geen locatie bestaat bij een </w:t>
            </w:r>
            <w:r w:rsidR="009A67A8" w:rsidRPr="00231950">
              <w:rPr>
                <w:rFonts w:eastAsia="Times New Roman"/>
                <w:szCs w:val="20"/>
              </w:rPr>
              <w:t>normwaarde</w:t>
            </w:r>
            <w:r w:rsidRPr="00231950">
              <w:rPr>
                <w:rFonts w:eastAsia="Times New Roman"/>
                <w:szCs w:val="20"/>
              </w:rPr>
              <w:t xml:space="preserve">, dan heeft het </w:t>
            </w:r>
            <w:r w:rsidR="009A67A8" w:rsidRPr="00231950">
              <w:rPr>
                <w:rFonts w:eastAsia="Times New Roman"/>
                <w:szCs w:val="20"/>
              </w:rPr>
              <w:t xml:space="preserve">normwaarde </w:t>
            </w:r>
            <w:r w:rsidRPr="00231950">
              <w:rPr>
                <w:rFonts w:eastAsia="Times New Roman"/>
                <w:szCs w:val="20"/>
              </w:rPr>
              <w:t>weinig zin. Als er geen re</w:t>
            </w:r>
            <w:r w:rsidR="009A67A8" w:rsidRPr="00231950">
              <w:rPr>
                <w:rFonts w:eastAsia="Times New Roman"/>
                <w:szCs w:val="20"/>
              </w:rPr>
              <w:t>gel is die over een norm gaat die deze normwaarde gebruikt</w:t>
            </w:r>
            <w:r w:rsidRPr="00231950">
              <w:rPr>
                <w:rFonts w:eastAsia="Times New Roman"/>
                <w:szCs w:val="20"/>
              </w:rPr>
              <w:t xml:space="preserve">, dan heeft deze </w:t>
            </w:r>
            <w:r w:rsidR="00484231" w:rsidRPr="00231950">
              <w:rPr>
                <w:rFonts w:eastAsia="Times New Roman"/>
                <w:szCs w:val="20"/>
              </w:rPr>
              <w:t xml:space="preserve">norm </w:t>
            </w:r>
            <w:r w:rsidRPr="00231950">
              <w:rPr>
                <w:rFonts w:eastAsia="Times New Roman"/>
                <w:szCs w:val="20"/>
              </w:rPr>
              <w:t>per definitie ook geen juridische werking</w:t>
            </w:r>
            <w:r w:rsidR="00484231" w:rsidRPr="00231950">
              <w:rPr>
                <w:rFonts w:eastAsia="Times New Roman"/>
                <w:szCs w:val="20"/>
              </w:rPr>
              <w:t xml:space="preserve"> en daarmee ook de normwaarde niet</w:t>
            </w:r>
            <w:r w:rsidRPr="00231950">
              <w:rPr>
                <w:rFonts w:eastAsia="Times New Roman"/>
                <w:szCs w:val="20"/>
              </w:rPr>
              <w:t xml:space="preserve">. Er is dus altijd sprake een locatie bij een </w:t>
            </w:r>
            <w:r w:rsidR="00923828" w:rsidRPr="00231950">
              <w:rPr>
                <w:rFonts w:eastAsia="Times New Roman"/>
                <w:szCs w:val="20"/>
              </w:rPr>
              <w:t>normwaarde en bij een norm</w:t>
            </w:r>
            <w:r w:rsidRPr="00231950">
              <w:rPr>
                <w:rFonts w:eastAsia="Times New Roman"/>
                <w:szCs w:val="20"/>
              </w:rPr>
              <w:t>. Let hierbij goed op het volgende:</w:t>
            </w:r>
          </w:p>
          <w:p w14:paraId="0056CC0D" w14:textId="109310BD" w:rsidR="008A07CA" w:rsidRPr="00231950" w:rsidRDefault="008A07CA" w:rsidP="00025206">
            <w:pPr>
              <w:rPr>
                <w:rFonts w:eastAsia="Times New Roman"/>
                <w:szCs w:val="20"/>
              </w:rPr>
            </w:pPr>
          </w:p>
          <w:p w14:paraId="110C05D3" w14:textId="40880F16" w:rsidR="00D21FE2" w:rsidRPr="00231950" w:rsidRDefault="00032280" w:rsidP="00275DDD">
            <w:pPr>
              <w:rPr>
                <w:rFonts w:eastAsia="Times New Roman"/>
                <w:szCs w:val="20"/>
              </w:rPr>
            </w:pPr>
            <w:r>
              <w:rPr>
                <w:rFonts w:eastAsia="Times New Roman"/>
                <w:szCs w:val="20"/>
              </w:rPr>
              <w:t>H</w:t>
            </w:r>
            <w:r w:rsidR="00606D42" w:rsidRPr="00231950">
              <w:rPr>
                <w:rFonts w:eastAsia="Times New Roman"/>
                <w:szCs w:val="20"/>
              </w:rPr>
              <w:t xml:space="preserve">et komt vaak voor dat </w:t>
            </w:r>
            <w:r w:rsidR="00F3394D" w:rsidRPr="00231950">
              <w:rPr>
                <w:rFonts w:eastAsia="Times New Roman"/>
                <w:szCs w:val="20"/>
              </w:rPr>
              <w:t xml:space="preserve">een Norm </w:t>
            </w:r>
            <w:r w:rsidR="00B75516" w:rsidRPr="00231950">
              <w:rPr>
                <w:rFonts w:eastAsia="Times New Roman"/>
                <w:szCs w:val="20"/>
              </w:rPr>
              <w:t xml:space="preserve">uit </w:t>
            </w:r>
            <w:r w:rsidR="00F3394D" w:rsidRPr="00231950">
              <w:rPr>
                <w:rFonts w:eastAsia="Times New Roman"/>
                <w:szCs w:val="20"/>
              </w:rPr>
              <w:t xml:space="preserve">meerdere </w:t>
            </w:r>
            <w:r w:rsidR="00F9706B" w:rsidRPr="00231950">
              <w:rPr>
                <w:rFonts w:eastAsia="Times New Roman"/>
                <w:szCs w:val="20"/>
              </w:rPr>
              <w:t>Normwaarden</w:t>
            </w:r>
            <w:r w:rsidR="00B75516" w:rsidRPr="00231950">
              <w:rPr>
                <w:rFonts w:eastAsia="Times New Roman"/>
                <w:szCs w:val="20"/>
              </w:rPr>
              <w:t xml:space="preserve"> bestaat</w:t>
            </w:r>
            <w:r w:rsidR="00F3394D" w:rsidRPr="00231950">
              <w:rPr>
                <w:rFonts w:eastAsia="Times New Roman"/>
                <w:szCs w:val="20"/>
              </w:rPr>
              <w:t xml:space="preserve">, met </w:t>
            </w:r>
            <w:r w:rsidR="00275DDD" w:rsidRPr="00231950">
              <w:rPr>
                <w:rFonts w:eastAsia="Times New Roman"/>
                <w:szCs w:val="20"/>
              </w:rPr>
              <w:t xml:space="preserve">voor elke afzonderlijke </w:t>
            </w:r>
            <w:r w:rsidR="00F3394D" w:rsidRPr="00231950">
              <w:rPr>
                <w:rFonts w:eastAsia="Times New Roman"/>
                <w:szCs w:val="20"/>
              </w:rPr>
              <w:t xml:space="preserve">Normwaarde </w:t>
            </w:r>
            <w:r w:rsidR="00275DDD" w:rsidRPr="00231950">
              <w:rPr>
                <w:rFonts w:eastAsia="Times New Roman"/>
                <w:szCs w:val="20"/>
              </w:rPr>
              <w:t xml:space="preserve">een </w:t>
            </w:r>
            <w:r w:rsidR="007529CC" w:rsidRPr="00231950">
              <w:rPr>
                <w:rFonts w:eastAsia="Times New Roman"/>
                <w:szCs w:val="20"/>
              </w:rPr>
              <w:t>toegewezen</w:t>
            </w:r>
            <w:r w:rsidR="00275DDD" w:rsidRPr="00231950">
              <w:rPr>
                <w:rFonts w:eastAsia="Times New Roman"/>
                <w:szCs w:val="20"/>
              </w:rPr>
              <w:t xml:space="preserve"> locatie waarvoor de Normwaarde </w:t>
            </w:r>
            <w:r w:rsidR="00F3394D" w:rsidRPr="00231950">
              <w:rPr>
                <w:rFonts w:eastAsia="Times New Roman"/>
                <w:szCs w:val="20"/>
              </w:rPr>
              <w:t>geldt</w:t>
            </w:r>
            <w:r w:rsidR="007529CC" w:rsidRPr="00231950">
              <w:rPr>
                <w:rFonts w:eastAsia="Times New Roman"/>
                <w:szCs w:val="20"/>
              </w:rPr>
              <w:t>.</w:t>
            </w:r>
          </w:p>
          <w:p w14:paraId="1B07AB05" w14:textId="15483AF5" w:rsidR="00EE16EB" w:rsidRDefault="00EE16EB" w:rsidP="00275DDD">
            <w:pPr>
              <w:rPr>
                <w:rFonts w:eastAsia="Times New Roman"/>
                <w:szCs w:val="20"/>
              </w:rPr>
            </w:pPr>
          </w:p>
          <w:p w14:paraId="682F6A63" w14:textId="73648EB6" w:rsidR="00F107AC" w:rsidRDefault="00F107AC" w:rsidP="00F107AC">
            <w:pPr>
              <w:rPr>
                <w:rFonts w:eastAsia="Times New Roman"/>
                <w:szCs w:val="20"/>
              </w:rPr>
            </w:pPr>
            <w:r w:rsidRPr="00231950">
              <w:rPr>
                <w:rFonts w:eastAsia="Times New Roman"/>
                <w:szCs w:val="20"/>
              </w:rPr>
              <w:t xml:space="preserve">De </w:t>
            </w:r>
            <w:r>
              <w:rPr>
                <w:rFonts w:eastAsia="Times New Roman"/>
                <w:szCs w:val="20"/>
              </w:rPr>
              <w:t>toekenning</w:t>
            </w:r>
            <w:r w:rsidRPr="00231950">
              <w:rPr>
                <w:rFonts w:eastAsia="Times New Roman"/>
                <w:szCs w:val="20"/>
              </w:rPr>
              <w:t xml:space="preserve"> van een </w:t>
            </w:r>
            <w:r>
              <w:rPr>
                <w:rFonts w:eastAsia="Times New Roman"/>
                <w:szCs w:val="20"/>
              </w:rPr>
              <w:t>normwaarde</w:t>
            </w:r>
            <w:r w:rsidRPr="00231950">
              <w:rPr>
                <w:rFonts w:eastAsia="Times New Roman"/>
                <w:szCs w:val="20"/>
              </w:rPr>
              <w:t xml:space="preserve"> aan de locatie</w:t>
            </w:r>
            <w:r>
              <w:rPr>
                <w:rFonts w:eastAsia="Times New Roman"/>
                <w:szCs w:val="20"/>
              </w:rPr>
              <w:t>(s)</w:t>
            </w:r>
            <w:r w:rsidRPr="00231950">
              <w:rPr>
                <w:rFonts w:eastAsia="Times New Roman"/>
                <w:szCs w:val="20"/>
              </w:rPr>
              <w:t xml:space="preserve"> heeft een sterke relatie met het werkin</w:t>
            </w:r>
            <w:r>
              <w:rPr>
                <w:rFonts w:eastAsia="Times New Roman"/>
                <w:szCs w:val="20"/>
              </w:rPr>
              <w:t>g</w:t>
            </w:r>
            <w:r w:rsidR="00877B74">
              <w:rPr>
                <w:rFonts w:eastAsia="Times New Roman"/>
                <w:szCs w:val="20"/>
              </w:rPr>
              <w:t>sgebied van de regel waarin de norm</w:t>
            </w:r>
            <w:r w:rsidR="00275607">
              <w:rPr>
                <w:rFonts w:eastAsia="Times New Roman"/>
                <w:szCs w:val="20"/>
              </w:rPr>
              <w:t>, waar de normwaarde een onderdeel van uitmaakt,</w:t>
            </w:r>
            <w:r w:rsidR="00877B74">
              <w:rPr>
                <w:rFonts w:eastAsia="Times New Roman"/>
                <w:szCs w:val="20"/>
              </w:rPr>
              <w:t xml:space="preserve"> </w:t>
            </w:r>
            <w:r w:rsidRPr="00231950">
              <w:rPr>
                <w:rFonts w:eastAsia="Times New Roman"/>
                <w:szCs w:val="20"/>
              </w:rPr>
              <w:t xml:space="preserve">gevat is. Te weten: </w:t>
            </w:r>
            <w:r>
              <w:rPr>
                <w:rFonts w:eastAsia="Times New Roman"/>
                <w:szCs w:val="20"/>
              </w:rPr>
              <w:t>d</w:t>
            </w:r>
            <w:r w:rsidRPr="00231950">
              <w:rPr>
                <w:rFonts w:eastAsia="Times New Roman"/>
                <w:szCs w:val="20"/>
              </w:rPr>
              <w:t>e locaties moeten zich op juiste wijze verhouden tot het werkingsgebied van de</w:t>
            </w:r>
            <w:r>
              <w:rPr>
                <w:rFonts w:eastAsia="Times New Roman"/>
                <w:szCs w:val="20"/>
              </w:rPr>
              <w:t>ze</w:t>
            </w:r>
            <w:r w:rsidRPr="00231950">
              <w:rPr>
                <w:rFonts w:eastAsia="Times New Roman"/>
                <w:szCs w:val="20"/>
              </w:rPr>
              <w:t xml:space="preserve"> regel</w:t>
            </w:r>
            <w:r>
              <w:rPr>
                <w:rFonts w:eastAsia="Times New Roman"/>
                <w:szCs w:val="20"/>
              </w:rPr>
              <w:t>.</w:t>
            </w:r>
            <w:r w:rsidRPr="00231950">
              <w:rPr>
                <w:rFonts w:eastAsia="Times New Roman"/>
                <w:szCs w:val="20"/>
              </w:rPr>
              <w:t xml:space="preserve"> In principe geldt dat de locatie van een </w:t>
            </w:r>
            <w:r>
              <w:rPr>
                <w:rFonts w:eastAsia="Times New Roman"/>
                <w:szCs w:val="20"/>
              </w:rPr>
              <w:t>beperkingengebied</w:t>
            </w:r>
            <w:r w:rsidRPr="00231950">
              <w:rPr>
                <w:rFonts w:eastAsia="Times New Roman"/>
                <w:szCs w:val="20"/>
              </w:rPr>
              <w:t xml:space="preserve"> </w:t>
            </w:r>
            <w:r>
              <w:rPr>
                <w:rFonts w:eastAsia="Times New Roman"/>
                <w:szCs w:val="20"/>
              </w:rPr>
              <w:t xml:space="preserve">gelijk moet zijn aan, of </w:t>
            </w:r>
            <w:r w:rsidRPr="00231950">
              <w:rPr>
                <w:rFonts w:eastAsia="Times New Roman"/>
                <w:szCs w:val="20"/>
              </w:rPr>
              <w:t>gelegen moet zijn binnen</w:t>
            </w:r>
            <w:r>
              <w:rPr>
                <w:rFonts w:eastAsia="Times New Roman"/>
                <w:szCs w:val="20"/>
              </w:rPr>
              <w:t xml:space="preserve">, </w:t>
            </w:r>
            <w:r w:rsidRPr="00231950">
              <w:rPr>
                <w:rFonts w:eastAsia="Times New Roman"/>
                <w:szCs w:val="20"/>
              </w:rPr>
              <w:t xml:space="preserve">het werkingsgebied van </w:t>
            </w:r>
            <w:r>
              <w:rPr>
                <w:rFonts w:eastAsia="Times New Roman"/>
                <w:szCs w:val="20"/>
              </w:rPr>
              <w:t>de Regeltekst waarin de regel is opgenomen. Anders gezegd, het werkingsgebied van de Regeltekst is dekkend voor de locaties van de erin opgenomen regels.</w:t>
            </w:r>
          </w:p>
          <w:p w14:paraId="10389FC8" w14:textId="7B28D2E4" w:rsidR="007D20B9" w:rsidRPr="00231950" w:rsidRDefault="007D20B9" w:rsidP="00381F52">
            <w:pPr>
              <w:rPr>
                <w:rFonts w:eastAsia="Times New Roman"/>
                <w:szCs w:val="20"/>
              </w:rPr>
            </w:pPr>
          </w:p>
        </w:tc>
      </w:tr>
    </w:tbl>
    <w:p w14:paraId="223311E7" w14:textId="41273071" w:rsidR="008F01EF" w:rsidRDefault="008F01EF">
      <w:pPr>
        <w:rPr>
          <w:rFonts w:eastAsia="Times New Roman"/>
          <w:b/>
          <w:bCs/>
          <w:color w:val="003359"/>
        </w:rPr>
      </w:pPr>
      <w:bookmarkStart w:id="141" w:name="detail_class_RegelsOpLocatie_Omgevingsno"/>
      <w:bookmarkEnd w:id="141"/>
    </w:p>
    <w:p w14:paraId="430C1390" w14:textId="2EC04C12" w:rsidR="00462314" w:rsidRDefault="00462314" w:rsidP="0039795D">
      <w:pPr>
        <w:pStyle w:val="Kop3"/>
        <w:rPr>
          <w:rFonts w:eastAsia="Times New Roman"/>
        </w:rPr>
      </w:pPr>
      <w:bookmarkStart w:id="142" w:name="_Toc92286645"/>
      <w:r w:rsidRPr="00231950">
        <w:rPr>
          <w:rFonts w:eastAsia="Times New Roman"/>
        </w:rPr>
        <w:lastRenderedPageBreak/>
        <w:t>Objecttype Omgevingsnorm</w:t>
      </w:r>
      <w:bookmarkEnd w:id="142"/>
    </w:p>
    <w:p w14:paraId="4EC6CAFB" w14:textId="3EB7A725" w:rsidR="00D21FE2" w:rsidRPr="00231950" w:rsidRDefault="0089334A" w:rsidP="0089334A">
      <w:pPr>
        <w:rPr>
          <w:rFonts w:eastAsia="Times New Roman"/>
        </w:rPr>
      </w:pPr>
      <w:r w:rsidRPr="007553DB">
        <w:rPr>
          <w:rFonts w:eastAsia="Times New Roman"/>
          <w:szCs w:val="20"/>
        </w:rPr>
        <w:t xml:space="preserve">Een </w:t>
      </w:r>
      <w:r>
        <w:rPr>
          <w:rFonts w:eastAsia="Times New Roman"/>
          <w:szCs w:val="20"/>
        </w:rPr>
        <w:t>Omgevingsnorm</w:t>
      </w:r>
      <w:r w:rsidRPr="007553DB">
        <w:rPr>
          <w:rFonts w:eastAsia="Times New Roman"/>
          <w:szCs w:val="20"/>
        </w:rPr>
        <w:t xml:space="preserve"> heeft alle eigenschappen van een </w:t>
      </w:r>
      <w:r>
        <w:rPr>
          <w:rFonts w:eastAsia="Times New Roman"/>
          <w:szCs w:val="20"/>
        </w:rPr>
        <w:t>Norm</w:t>
      </w:r>
      <w:r w:rsidRPr="007553DB">
        <w:rPr>
          <w:rFonts w:eastAsia="Times New Roman"/>
          <w:szCs w:val="20"/>
        </w:rPr>
        <w:t>, aangevuld met de volgende:</w:t>
      </w:r>
      <w:bookmarkStart w:id="143" w:name="detail_attribute_RegelsOpLocatie_Omgevin"/>
    </w:p>
    <w:p w14:paraId="41575959" w14:textId="3B65D2CE" w:rsidR="00462314" w:rsidRPr="00231950" w:rsidRDefault="00462314" w:rsidP="00EF3FC9">
      <w:pPr>
        <w:pStyle w:val="Kop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2314" w:rsidRPr="00231950" w14:paraId="133EE8B8" w14:textId="77777777" w:rsidTr="00B64EFA">
        <w:trPr>
          <w:tblCellSpacing w:w="0" w:type="dxa"/>
        </w:trPr>
        <w:tc>
          <w:tcPr>
            <w:tcW w:w="1500" w:type="pct"/>
            <w:tcMar>
              <w:top w:w="15" w:type="dxa"/>
              <w:left w:w="15" w:type="dxa"/>
              <w:bottom w:w="15" w:type="dxa"/>
              <w:right w:w="15" w:type="dxa"/>
            </w:tcMar>
            <w:hideMark/>
          </w:tcPr>
          <w:p w14:paraId="4F0B8399" w14:textId="77777777" w:rsidR="00462314" w:rsidRPr="00231950" w:rsidRDefault="00462314"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7C45D60" w14:textId="77777777" w:rsidR="00462314" w:rsidRPr="00231950" w:rsidRDefault="00462314" w:rsidP="00A66FB8">
            <w:pPr>
              <w:rPr>
                <w:rFonts w:eastAsia="Times New Roman"/>
                <w:szCs w:val="20"/>
              </w:rPr>
            </w:pPr>
            <w:r w:rsidRPr="00231950">
              <w:rPr>
                <w:rFonts w:eastAsia="Times New Roman"/>
                <w:szCs w:val="20"/>
              </w:rPr>
              <w:t>naam</w:t>
            </w:r>
          </w:p>
        </w:tc>
      </w:tr>
      <w:tr w:rsidR="00462314" w:rsidRPr="00231950" w14:paraId="405711DB" w14:textId="77777777" w:rsidTr="00B64EFA">
        <w:trPr>
          <w:tblCellSpacing w:w="0" w:type="dxa"/>
        </w:trPr>
        <w:tc>
          <w:tcPr>
            <w:tcW w:w="1500" w:type="pct"/>
            <w:tcMar>
              <w:top w:w="15" w:type="dxa"/>
              <w:left w:w="15" w:type="dxa"/>
              <w:bottom w:w="15" w:type="dxa"/>
              <w:right w:w="15" w:type="dxa"/>
            </w:tcMar>
            <w:hideMark/>
          </w:tcPr>
          <w:p w14:paraId="6F72A133" w14:textId="77777777" w:rsidR="00462314" w:rsidRPr="00231950" w:rsidRDefault="00462314"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B9F10E0" w14:textId="45500084" w:rsidR="00462314" w:rsidRPr="00231950" w:rsidRDefault="00B72AEB" w:rsidP="00B0226D">
            <w:pPr>
              <w:rPr>
                <w:rFonts w:eastAsia="Times New Roman"/>
                <w:szCs w:val="20"/>
              </w:rPr>
            </w:pPr>
            <w:r>
              <w:rPr>
                <w:rFonts w:eastAsia="Times New Roman"/>
                <w:szCs w:val="20"/>
              </w:rPr>
              <w:t xml:space="preserve">De </w:t>
            </w:r>
            <w:r w:rsidR="00B0226D">
              <w:rPr>
                <w:rFonts w:eastAsia="Times New Roman"/>
                <w:szCs w:val="20"/>
              </w:rPr>
              <w:t xml:space="preserve">(korte) </w:t>
            </w:r>
            <w:r w:rsidR="00462314" w:rsidRPr="00231950">
              <w:rPr>
                <w:rFonts w:eastAsia="Times New Roman"/>
                <w:szCs w:val="20"/>
              </w:rPr>
              <w:t>naam van een norm</w:t>
            </w:r>
            <w:r w:rsidR="00B0226D">
              <w:rPr>
                <w:rFonts w:eastAsia="Times New Roman"/>
                <w:szCs w:val="20"/>
              </w:rPr>
              <w:t xml:space="preserve">. </w:t>
            </w:r>
          </w:p>
        </w:tc>
      </w:tr>
      <w:tr w:rsidR="00462314" w:rsidRPr="00231950" w14:paraId="03EC6BC0" w14:textId="77777777" w:rsidTr="00B64EFA">
        <w:trPr>
          <w:tblCellSpacing w:w="0" w:type="dxa"/>
        </w:trPr>
        <w:tc>
          <w:tcPr>
            <w:tcW w:w="1500" w:type="pct"/>
            <w:tcMar>
              <w:top w:w="15" w:type="dxa"/>
              <w:left w:w="15" w:type="dxa"/>
              <w:bottom w:w="15" w:type="dxa"/>
              <w:right w:w="15" w:type="dxa"/>
            </w:tcMar>
            <w:hideMark/>
          </w:tcPr>
          <w:p w14:paraId="6754C60A" w14:textId="77777777" w:rsidR="00462314" w:rsidRPr="00231950" w:rsidRDefault="00462314" w:rsidP="00A66FB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A3E5269" w14:textId="2F8FF242" w:rsidR="00462314" w:rsidRPr="00231950" w:rsidRDefault="007201FB" w:rsidP="00A66FB8">
            <w:pPr>
              <w:rPr>
                <w:rFonts w:eastAsia="Times New Roman"/>
                <w:szCs w:val="20"/>
              </w:rPr>
            </w:pPr>
            <w:proofErr w:type="spellStart"/>
            <w:r>
              <w:rPr>
                <w:rFonts w:eastAsia="Times New Roman"/>
                <w:szCs w:val="20"/>
              </w:rPr>
              <w:t>CharacterString</w:t>
            </w:r>
            <w:proofErr w:type="spellEnd"/>
          </w:p>
        </w:tc>
      </w:tr>
      <w:tr w:rsidR="009C2AB4" w:rsidRPr="00231950" w14:paraId="52295C10" w14:textId="77777777" w:rsidTr="00B64EFA">
        <w:trPr>
          <w:tblCellSpacing w:w="0" w:type="dxa"/>
        </w:trPr>
        <w:tc>
          <w:tcPr>
            <w:tcW w:w="1500" w:type="pct"/>
            <w:tcMar>
              <w:top w:w="15" w:type="dxa"/>
              <w:left w:w="15" w:type="dxa"/>
              <w:bottom w:w="15" w:type="dxa"/>
              <w:right w:w="15" w:type="dxa"/>
            </w:tcMar>
          </w:tcPr>
          <w:p w14:paraId="4A3C66C8" w14:textId="17BDB672" w:rsidR="009C2AB4" w:rsidRPr="00231950" w:rsidRDefault="009C2AB4" w:rsidP="00A66FB8">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0A3FF1BB" w14:textId="22237546" w:rsidR="009C2AB4" w:rsidRPr="00231950" w:rsidRDefault="00B0226D" w:rsidP="00A66FB8">
            <w:pPr>
              <w:rPr>
                <w:rFonts w:eastAsia="Times New Roman"/>
                <w:szCs w:val="20"/>
              </w:rPr>
            </w:pPr>
            <w:r>
              <w:rPr>
                <w:rFonts w:eastAsia="Times New Roman"/>
                <w:szCs w:val="20"/>
              </w:rPr>
              <w:t>B</w:t>
            </w:r>
            <w:r w:rsidRPr="00231950">
              <w:rPr>
                <w:rFonts w:eastAsia="Times New Roman"/>
                <w:szCs w:val="20"/>
              </w:rPr>
              <w:t xml:space="preserve">v. </w:t>
            </w:r>
            <w:r>
              <w:rPr>
                <w:rFonts w:eastAsia="Times New Roman"/>
                <w:szCs w:val="20"/>
              </w:rPr>
              <w:t>maximum</w:t>
            </w:r>
            <w:r w:rsidR="00587F5A">
              <w:rPr>
                <w:rFonts w:eastAsia="Times New Roman"/>
                <w:szCs w:val="20"/>
              </w:rPr>
              <w:t xml:space="preserve"> </w:t>
            </w:r>
            <w:r w:rsidRPr="00231950">
              <w:rPr>
                <w:rFonts w:eastAsia="Times New Roman"/>
                <w:szCs w:val="20"/>
              </w:rPr>
              <w:t>bouwhoogte.</w:t>
            </w:r>
          </w:p>
        </w:tc>
      </w:tr>
      <w:tr w:rsidR="009C2AB4" w:rsidRPr="00231950" w14:paraId="6E0A2523" w14:textId="77777777" w:rsidTr="00B64EFA">
        <w:trPr>
          <w:tblCellSpacing w:w="0" w:type="dxa"/>
        </w:trPr>
        <w:tc>
          <w:tcPr>
            <w:tcW w:w="1500" w:type="pct"/>
            <w:tcMar>
              <w:top w:w="15" w:type="dxa"/>
              <w:left w:w="15" w:type="dxa"/>
              <w:bottom w:w="15" w:type="dxa"/>
              <w:right w:w="15" w:type="dxa"/>
            </w:tcMar>
          </w:tcPr>
          <w:p w14:paraId="248E2B10" w14:textId="0CF64729" w:rsidR="009C2AB4" w:rsidRPr="00231950" w:rsidRDefault="009C2AB4" w:rsidP="009C2AB4">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7D16C82B" w14:textId="5F14B25B" w:rsidR="009C2AB4" w:rsidRPr="00231950" w:rsidRDefault="009C2AB4" w:rsidP="009C2AB4">
            <w:pPr>
              <w:rPr>
                <w:rFonts w:eastAsia="Times New Roman"/>
                <w:szCs w:val="20"/>
              </w:rPr>
            </w:pPr>
            <w:r w:rsidRPr="00231950">
              <w:rPr>
                <w:rFonts w:eastAsia="Times New Roman"/>
                <w:szCs w:val="20"/>
              </w:rPr>
              <w:t>Ja</w:t>
            </w:r>
          </w:p>
        </w:tc>
      </w:tr>
    </w:tbl>
    <w:p w14:paraId="1FEE63EB" w14:textId="2DCD58F1" w:rsidR="00462314" w:rsidRPr="00231950" w:rsidRDefault="00462314" w:rsidP="00EF3FC9">
      <w:pPr>
        <w:pStyle w:val="Kop4"/>
      </w:pPr>
      <w:r w:rsidRPr="00231950">
        <w:t xml:space="preserve">Attribuutsoort </w:t>
      </w:r>
      <w:r w:rsidR="002112FB">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2314" w:rsidRPr="00231950" w14:paraId="1D11245E" w14:textId="77777777" w:rsidTr="00B64EFA">
        <w:trPr>
          <w:tblCellSpacing w:w="0" w:type="dxa"/>
        </w:trPr>
        <w:tc>
          <w:tcPr>
            <w:tcW w:w="1500" w:type="pct"/>
            <w:tcMar>
              <w:top w:w="15" w:type="dxa"/>
              <w:left w:w="15" w:type="dxa"/>
              <w:bottom w:w="15" w:type="dxa"/>
              <w:right w:w="15" w:type="dxa"/>
            </w:tcMar>
            <w:hideMark/>
          </w:tcPr>
          <w:p w14:paraId="177BE692" w14:textId="77777777" w:rsidR="00462314" w:rsidRPr="00231950" w:rsidRDefault="00462314"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7492B5C" w14:textId="51022229" w:rsidR="00462314" w:rsidRPr="00231950" w:rsidRDefault="00802446" w:rsidP="00A66FB8">
            <w:pPr>
              <w:rPr>
                <w:rFonts w:eastAsia="Times New Roman"/>
                <w:szCs w:val="20"/>
              </w:rPr>
            </w:pPr>
            <w:r>
              <w:rPr>
                <w:rFonts w:eastAsia="Times New Roman"/>
                <w:szCs w:val="20"/>
              </w:rPr>
              <w:t>groep</w:t>
            </w:r>
          </w:p>
        </w:tc>
      </w:tr>
      <w:tr w:rsidR="00462314" w:rsidRPr="00231950" w14:paraId="008FDE02" w14:textId="77777777" w:rsidTr="00B64EFA">
        <w:trPr>
          <w:tblCellSpacing w:w="0" w:type="dxa"/>
        </w:trPr>
        <w:tc>
          <w:tcPr>
            <w:tcW w:w="1500" w:type="pct"/>
            <w:tcMar>
              <w:top w:w="15" w:type="dxa"/>
              <w:left w:w="15" w:type="dxa"/>
              <w:bottom w:w="15" w:type="dxa"/>
              <w:right w:w="15" w:type="dxa"/>
            </w:tcMar>
            <w:hideMark/>
          </w:tcPr>
          <w:p w14:paraId="35ACE99D" w14:textId="77777777" w:rsidR="00462314" w:rsidRPr="00231950" w:rsidRDefault="00462314"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458B001B" w14:textId="6F2973CF" w:rsidR="00462314" w:rsidRPr="00231950" w:rsidRDefault="00BE3A23">
            <w:pPr>
              <w:rPr>
                <w:rFonts w:eastAsia="Times New Roman"/>
                <w:b/>
                <w:szCs w:val="20"/>
              </w:rPr>
            </w:pPr>
            <w:r w:rsidRPr="00231950">
              <w:rPr>
                <w:rFonts w:eastAsia="Times New Roman"/>
                <w:szCs w:val="20"/>
              </w:rPr>
              <w:t xml:space="preserve">Een </w:t>
            </w:r>
            <w:r w:rsidR="0008166B">
              <w:rPr>
                <w:rFonts w:eastAsia="Times New Roman"/>
                <w:szCs w:val="20"/>
              </w:rPr>
              <w:t>categorie</w:t>
            </w:r>
            <w:r w:rsidRPr="00231950">
              <w:rPr>
                <w:rFonts w:eastAsia="Times New Roman"/>
                <w:szCs w:val="20"/>
              </w:rPr>
              <w:t xml:space="preserve">, of </w:t>
            </w:r>
            <w:r w:rsidR="0008166B">
              <w:rPr>
                <w:rFonts w:eastAsia="Times New Roman"/>
                <w:szCs w:val="20"/>
              </w:rPr>
              <w:t>groep</w:t>
            </w:r>
            <w:r w:rsidRPr="00231950">
              <w:rPr>
                <w:rFonts w:eastAsia="Times New Roman"/>
                <w:szCs w:val="20"/>
              </w:rPr>
              <w:t>, waaronder een omgevingsnorm valt.</w:t>
            </w:r>
          </w:p>
        </w:tc>
      </w:tr>
      <w:tr w:rsidR="00462314" w:rsidRPr="00231950" w14:paraId="03D07EAA" w14:textId="77777777" w:rsidTr="00B64EFA">
        <w:trPr>
          <w:tblCellSpacing w:w="0" w:type="dxa"/>
        </w:trPr>
        <w:tc>
          <w:tcPr>
            <w:tcW w:w="1500" w:type="pct"/>
            <w:tcMar>
              <w:top w:w="15" w:type="dxa"/>
              <w:left w:w="15" w:type="dxa"/>
              <w:bottom w:w="15" w:type="dxa"/>
              <w:right w:w="15" w:type="dxa"/>
            </w:tcMar>
            <w:hideMark/>
          </w:tcPr>
          <w:p w14:paraId="2A44B02B" w14:textId="77777777" w:rsidR="00462314" w:rsidRPr="00231950" w:rsidRDefault="00462314" w:rsidP="00A66FB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827395D" w14:textId="699DD926" w:rsidR="00462314" w:rsidRPr="00231950" w:rsidRDefault="00462314" w:rsidP="00BC5F6C">
            <w:pPr>
              <w:rPr>
                <w:rFonts w:eastAsia="Times New Roman"/>
                <w:szCs w:val="20"/>
              </w:rPr>
            </w:pPr>
            <w:proofErr w:type="spellStart"/>
            <w:r w:rsidRPr="00231950">
              <w:rPr>
                <w:rFonts w:eastAsia="Times New Roman"/>
                <w:szCs w:val="20"/>
              </w:rPr>
              <w:t>Omgevingsnorm</w:t>
            </w:r>
            <w:r w:rsidR="009C2AB4" w:rsidRPr="00231950">
              <w:rPr>
                <w:rFonts w:eastAsia="Times New Roman"/>
                <w:szCs w:val="20"/>
              </w:rPr>
              <w:t>Groep</w:t>
            </w:r>
            <w:proofErr w:type="spellEnd"/>
            <w:r w:rsidR="003D1907" w:rsidRPr="00231950">
              <w:rPr>
                <w:rFonts w:eastAsia="Times New Roman"/>
                <w:szCs w:val="20"/>
              </w:rPr>
              <w:t xml:space="preserve"> (</w:t>
            </w:r>
            <w:proofErr w:type="spellStart"/>
            <w:r w:rsidR="00E65990">
              <w:rPr>
                <w:rFonts w:eastAsia="Times New Roman"/>
                <w:szCs w:val="20"/>
              </w:rPr>
              <w:t>waardelijst</w:t>
            </w:r>
            <w:proofErr w:type="spellEnd"/>
            <w:r w:rsidR="00BC5F6C">
              <w:rPr>
                <w:rFonts w:eastAsia="Times New Roman"/>
                <w:szCs w:val="20"/>
              </w:rPr>
              <w:t>)</w:t>
            </w:r>
          </w:p>
        </w:tc>
      </w:tr>
      <w:tr w:rsidR="000D5E51" w:rsidRPr="00231950" w14:paraId="04E928C7" w14:textId="77777777" w:rsidTr="00B64EFA">
        <w:trPr>
          <w:tblCellSpacing w:w="0" w:type="dxa"/>
        </w:trPr>
        <w:tc>
          <w:tcPr>
            <w:tcW w:w="1500" w:type="pct"/>
            <w:tcMar>
              <w:top w:w="15" w:type="dxa"/>
              <w:left w:w="15" w:type="dxa"/>
              <w:bottom w:w="15" w:type="dxa"/>
              <w:right w:w="15" w:type="dxa"/>
            </w:tcMar>
          </w:tcPr>
          <w:p w14:paraId="2E8ACCB1" w14:textId="7FCDFD48" w:rsidR="000D5E51" w:rsidRPr="00231950" w:rsidRDefault="000D5E51" w:rsidP="00A66FB8">
            <w:pPr>
              <w:rPr>
                <w:rFonts w:eastAsia="Times New Roman"/>
                <w:b/>
                <w:bCs/>
                <w:szCs w:val="20"/>
              </w:rPr>
            </w:pPr>
            <w:r>
              <w:rPr>
                <w:rFonts w:eastAsia="Times New Roman"/>
                <w:b/>
                <w:bCs/>
                <w:szCs w:val="20"/>
              </w:rPr>
              <w:t>Toelichting</w:t>
            </w:r>
          </w:p>
        </w:tc>
        <w:tc>
          <w:tcPr>
            <w:tcW w:w="3500" w:type="pct"/>
            <w:tcMar>
              <w:top w:w="15" w:type="dxa"/>
              <w:left w:w="15" w:type="dxa"/>
              <w:bottom w:w="15" w:type="dxa"/>
              <w:right w:w="15" w:type="dxa"/>
            </w:tcMar>
          </w:tcPr>
          <w:p w14:paraId="293FCDC1" w14:textId="7CE7FD3D" w:rsidR="000D5E51" w:rsidRDefault="000D5E51" w:rsidP="000D5E51">
            <w:pPr>
              <w:autoSpaceDE w:val="0"/>
              <w:autoSpaceDN w:val="0"/>
              <w:adjustRightInd w:val="0"/>
              <w:spacing w:after="1"/>
              <w:rPr>
                <w:rFonts w:ascii="Calibri" w:eastAsia="Times New Roman" w:hAnsi="Calibri" w:cs="Calibri"/>
                <w:szCs w:val="20"/>
              </w:rPr>
            </w:pPr>
            <w:r w:rsidRPr="000D5E51">
              <w:rPr>
                <w:rFonts w:ascii="Calibri" w:eastAsia="Times New Roman" w:hAnsi="Calibri" w:cs="Calibri"/>
                <w:szCs w:val="20"/>
              </w:rPr>
              <w:t xml:space="preserve">Een </w:t>
            </w:r>
            <w:r>
              <w:rPr>
                <w:rFonts w:ascii="Calibri" w:eastAsia="Times New Roman" w:hAnsi="Calibri" w:cs="Calibri"/>
                <w:szCs w:val="20"/>
              </w:rPr>
              <w:t>omgevingsnorm</w:t>
            </w:r>
            <w:r w:rsidRPr="000D5E51">
              <w:rPr>
                <w:rFonts w:ascii="Calibri" w:eastAsia="Times New Roman" w:hAnsi="Calibri" w:cs="Calibri"/>
                <w:szCs w:val="20"/>
              </w:rPr>
              <w:t xml:space="preserve"> kan gecategoriseerd worden tot een beperkte lijst van</w:t>
            </w:r>
            <w:r>
              <w:rPr>
                <w:rFonts w:ascii="Calibri" w:eastAsia="Times New Roman" w:hAnsi="Calibri" w:cs="Calibri"/>
                <w:szCs w:val="20"/>
              </w:rPr>
              <w:t xml:space="preserve"> omgevingsnorm groepen</w:t>
            </w:r>
            <w:r w:rsidRPr="000D5E51">
              <w:rPr>
                <w:rFonts w:ascii="Calibri" w:eastAsia="Times New Roman" w:hAnsi="Calibri" w:cs="Calibri"/>
                <w:szCs w:val="20"/>
              </w:rPr>
              <w:t>.</w:t>
            </w:r>
          </w:p>
          <w:p w14:paraId="4234CB24" w14:textId="77777777" w:rsidR="00231C5D" w:rsidRDefault="00231C5D" w:rsidP="000D5E51">
            <w:pPr>
              <w:autoSpaceDE w:val="0"/>
              <w:autoSpaceDN w:val="0"/>
              <w:adjustRightInd w:val="0"/>
              <w:spacing w:after="1"/>
              <w:rPr>
                <w:rFonts w:ascii="Calibri" w:eastAsia="Times New Roman" w:hAnsi="Calibri" w:cs="Calibri"/>
                <w:szCs w:val="20"/>
              </w:rPr>
            </w:pPr>
          </w:p>
          <w:p w14:paraId="1DDB661D" w14:textId="13DE777B" w:rsidR="000D5E51" w:rsidRPr="00231950" w:rsidRDefault="00231C5D" w:rsidP="000D121B">
            <w:pPr>
              <w:autoSpaceDE w:val="0"/>
              <w:autoSpaceDN w:val="0"/>
              <w:adjustRightInd w:val="0"/>
              <w:spacing w:after="1"/>
              <w:rPr>
                <w:rFonts w:eastAsia="Times New Roman"/>
                <w:szCs w:val="20"/>
              </w:rPr>
            </w:pPr>
            <w:r>
              <w:rPr>
                <w:rFonts w:eastAsia="Times New Roman"/>
                <w:szCs w:val="20"/>
              </w:rPr>
              <w:t xml:space="preserve">Een </w:t>
            </w:r>
            <w:r w:rsidRPr="00231950">
              <w:rPr>
                <w:rFonts w:eastAsia="Times New Roman"/>
                <w:szCs w:val="20"/>
              </w:rPr>
              <w:t xml:space="preserve">groep is niet een 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voor objecten van dit objecttype.</w:t>
            </w:r>
          </w:p>
        </w:tc>
      </w:tr>
    </w:tbl>
    <w:p w14:paraId="42DA3E3B" w14:textId="44E6B359" w:rsidR="00462314" w:rsidRDefault="00462314" w:rsidP="0039795D">
      <w:pPr>
        <w:pStyle w:val="Kop3"/>
        <w:rPr>
          <w:rFonts w:eastAsia="Times New Roman"/>
        </w:rPr>
      </w:pPr>
      <w:bookmarkStart w:id="144" w:name="_Toc92286646"/>
      <w:r w:rsidRPr="00231950">
        <w:rPr>
          <w:rFonts w:eastAsia="Times New Roman"/>
        </w:rPr>
        <w:t>Objecttype Omgevingswaarde</w:t>
      </w:r>
      <w:bookmarkEnd w:id="144"/>
    </w:p>
    <w:p w14:paraId="2666130C" w14:textId="2693FC5A" w:rsidR="00D21FE2" w:rsidRPr="00231950" w:rsidRDefault="0089334A" w:rsidP="00E067B9">
      <w:pPr>
        <w:rPr>
          <w:rFonts w:eastAsia="Times New Roman"/>
        </w:rPr>
      </w:pPr>
      <w:r w:rsidRPr="007553DB">
        <w:rPr>
          <w:rFonts w:eastAsia="Times New Roman"/>
          <w:szCs w:val="20"/>
        </w:rPr>
        <w:t xml:space="preserve">Een </w:t>
      </w:r>
      <w:r>
        <w:rPr>
          <w:rFonts w:eastAsia="Times New Roman"/>
          <w:szCs w:val="20"/>
        </w:rPr>
        <w:t>Omgevingsnorm</w:t>
      </w:r>
      <w:r w:rsidRPr="007553DB">
        <w:rPr>
          <w:rFonts w:eastAsia="Times New Roman"/>
          <w:szCs w:val="20"/>
        </w:rPr>
        <w:t xml:space="preserve"> heeft alle eigenschappen van een </w:t>
      </w:r>
      <w:r>
        <w:rPr>
          <w:rFonts w:eastAsia="Times New Roman"/>
          <w:szCs w:val="20"/>
        </w:rPr>
        <w:t>Norm</w:t>
      </w:r>
      <w:r w:rsidRPr="007553DB">
        <w:rPr>
          <w:rFonts w:eastAsia="Times New Roman"/>
          <w:szCs w:val="20"/>
        </w:rPr>
        <w:t>, aangevuld met de volgende:</w:t>
      </w:r>
    </w:p>
    <w:p w14:paraId="499232ED" w14:textId="34F57632" w:rsidR="00462314" w:rsidRPr="00231950" w:rsidRDefault="00462314" w:rsidP="00EF3FC9">
      <w:pPr>
        <w:pStyle w:val="Kop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2314" w:rsidRPr="00231950" w14:paraId="189ED436" w14:textId="77777777" w:rsidTr="00B64EFA">
        <w:trPr>
          <w:tblCellSpacing w:w="0" w:type="dxa"/>
        </w:trPr>
        <w:tc>
          <w:tcPr>
            <w:tcW w:w="1500" w:type="pct"/>
            <w:tcMar>
              <w:top w:w="15" w:type="dxa"/>
              <w:left w:w="15" w:type="dxa"/>
              <w:bottom w:w="15" w:type="dxa"/>
              <w:right w:w="15" w:type="dxa"/>
            </w:tcMar>
            <w:hideMark/>
          </w:tcPr>
          <w:p w14:paraId="08B8919B" w14:textId="77777777" w:rsidR="00462314" w:rsidRPr="00231950" w:rsidRDefault="00462314"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BB6A32E" w14:textId="77777777" w:rsidR="00462314" w:rsidRPr="00231950" w:rsidRDefault="00462314" w:rsidP="00A66FB8">
            <w:pPr>
              <w:rPr>
                <w:rFonts w:eastAsia="Times New Roman"/>
                <w:szCs w:val="20"/>
              </w:rPr>
            </w:pPr>
            <w:r w:rsidRPr="00231950">
              <w:rPr>
                <w:rFonts w:eastAsia="Times New Roman"/>
                <w:szCs w:val="20"/>
              </w:rPr>
              <w:t>naam</w:t>
            </w:r>
          </w:p>
        </w:tc>
      </w:tr>
      <w:tr w:rsidR="00462314" w:rsidRPr="00231950" w14:paraId="44ADC51F" w14:textId="77777777" w:rsidTr="00B64EFA">
        <w:trPr>
          <w:tblCellSpacing w:w="0" w:type="dxa"/>
        </w:trPr>
        <w:tc>
          <w:tcPr>
            <w:tcW w:w="1500" w:type="pct"/>
            <w:tcMar>
              <w:top w:w="15" w:type="dxa"/>
              <w:left w:w="15" w:type="dxa"/>
              <w:bottom w:w="15" w:type="dxa"/>
              <w:right w:w="15" w:type="dxa"/>
            </w:tcMar>
            <w:hideMark/>
          </w:tcPr>
          <w:p w14:paraId="203FCD72" w14:textId="77777777" w:rsidR="00462314" w:rsidRPr="00231950" w:rsidRDefault="00462314"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D99D40E" w14:textId="1644CE3B" w:rsidR="00D21FE2" w:rsidRDefault="00462314" w:rsidP="00876124">
            <w:pPr>
              <w:rPr>
                <w:rFonts w:eastAsia="Times New Roman"/>
                <w:szCs w:val="20"/>
              </w:rPr>
            </w:pPr>
            <w:r w:rsidRPr="00231950">
              <w:rPr>
                <w:rFonts w:eastAsia="Times New Roman"/>
                <w:szCs w:val="20"/>
              </w:rPr>
              <w:t xml:space="preserve">De </w:t>
            </w:r>
            <w:r w:rsidR="00C914BA">
              <w:rPr>
                <w:rFonts w:eastAsia="Times New Roman"/>
                <w:szCs w:val="20"/>
              </w:rPr>
              <w:t xml:space="preserve">(korte) </w:t>
            </w:r>
            <w:r w:rsidRPr="00231950">
              <w:rPr>
                <w:rFonts w:eastAsia="Times New Roman"/>
                <w:szCs w:val="20"/>
              </w:rPr>
              <w:t>naam van een norm.</w:t>
            </w:r>
          </w:p>
          <w:p w14:paraId="4AB9603C" w14:textId="5168E4F1" w:rsidR="00C914BA" w:rsidRPr="00231950" w:rsidRDefault="00C914BA" w:rsidP="00876124">
            <w:pPr>
              <w:rPr>
                <w:rFonts w:eastAsia="Times New Roman"/>
                <w:szCs w:val="20"/>
              </w:rPr>
            </w:pPr>
          </w:p>
        </w:tc>
      </w:tr>
      <w:tr w:rsidR="00462314" w:rsidRPr="00231950" w14:paraId="360A8E48" w14:textId="77777777" w:rsidTr="00B64EFA">
        <w:trPr>
          <w:tblCellSpacing w:w="0" w:type="dxa"/>
        </w:trPr>
        <w:tc>
          <w:tcPr>
            <w:tcW w:w="1500" w:type="pct"/>
            <w:tcMar>
              <w:top w:w="15" w:type="dxa"/>
              <w:left w:w="15" w:type="dxa"/>
              <w:bottom w:w="15" w:type="dxa"/>
              <w:right w:w="15" w:type="dxa"/>
            </w:tcMar>
            <w:hideMark/>
          </w:tcPr>
          <w:p w14:paraId="5970229B" w14:textId="77777777" w:rsidR="00462314" w:rsidRPr="00231950" w:rsidRDefault="00462314" w:rsidP="00A66FB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DEC872D" w14:textId="10CF43F2" w:rsidR="00462314" w:rsidRPr="00231950" w:rsidRDefault="00DB6016" w:rsidP="00D83285">
            <w:pPr>
              <w:rPr>
                <w:rFonts w:eastAsia="Times New Roman"/>
                <w:szCs w:val="20"/>
              </w:rPr>
            </w:pPr>
            <w:proofErr w:type="spellStart"/>
            <w:r>
              <w:rPr>
                <w:rFonts w:eastAsia="Times New Roman"/>
                <w:szCs w:val="20"/>
              </w:rPr>
              <w:t>CharacterString</w:t>
            </w:r>
            <w:proofErr w:type="spellEnd"/>
            <w:r w:rsidRPr="00231950">
              <w:rPr>
                <w:rFonts w:eastAsia="Times New Roman"/>
                <w:szCs w:val="20"/>
              </w:rPr>
              <w:t xml:space="preserve"> </w:t>
            </w:r>
          </w:p>
        </w:tc>
      </w:tr>
      <w:tr w:rsidR="00462314" w:rsidRPr="00231950" w14:paraId="5C4482F7" w14:textId="77777777" w:rsidTr="00B64EFA">
        <w:trPr>
          <w:tblCellSpacing w:w="0" w:type="dxa"/>
        </w:trPr>
        <w:tc>
          <w:tcPr>
            <w:tcW w:w="1500" w:type="pct"/>
            <w:tcMar>
              <w:top w:w="15" w:type="dxa"/>
              <w:left w:w="15" w:type="dxa"/>
              <w:bottom w:w="15" w:type="dxa"/>
              <w:right w:w="15" w:type="dxa"/>
            </w:tcMar>
            <w:hideMark/>
          </w:tcPr>
          <w:p w14:paraId="4E013E31" w14:textId="77777777" w:rsidR="00462314" w:rsidRPr="00231950" w:rsidRDefault="00F86547" w:rsidP="00A66FB8">
            <w:pPr>
              <w:rPr>
                <w:rFonts w:eastAsia="Times New Roman"/>
                <w:b/>
                <w:szCs w:val="20"/>
              </w:rPr>
            </w:pPr>
            <w:r w:rsidRPr="00231950">
              <w:rPr>
                <w:rFonts w:eastAsia="Times New Roman"/>
                <w:b/>
                <w:szCs w:val="20"/>
              </w:rPr>
              <w:t>Toelichting</w:t>
            </w:r>
          </w:p>
        </w:tc>
        <w:tc>
          <w:tcPr>
            <w:tcW w:w="3500" w:type="pct"/>
            <w:tcMar>
              <w:top w:w="15" w:type="dxa"/>
              <w:left w:w="15" w:type="dxa"/>
              <w:bottom w:w="15" w:type="dxa"/>
              <w:right w:w="15" w:type="dxa"/>
            </w:tcMar>
            <w:hideMark/>
          </w:tcPr>
          <w:p w14:paraId="20BBB612" w14:textId="29309E0C" w:rsidR="00462314" w:rsidRPr="00231950" w:rsidRDefault="00876124" w:rsidP="00A66FB8">
            <w:pPr>
              <w:rPr>
                <w:rFonts w:eastAsia="Times New Roman"/>
                <w:szCs w:val="20"/>
              </w:rPr>
            </w:pPr>
            <w:r>
              <w:rPr>
                <w:rFonts w:eastAsia="Times New Roman"/>
                <w:szCs w:val="20"/>
              </w:rPr>
              <w:t xml:space="preserve">Bijvoorbeeld: </w:t>
            </w:r>
            <w:r w:rsidR="00834EA6">
              <w:rPr>
                <w:rFonts w:eastAsia="Times New Roman"/>
                <w:szCs w:val="20"/>
              </w:rPr>
              <w:t>ten hoogste toelaatbare concentratie zwaveldioxide</w:t>
            </w:r>
            <w:r w:rsidRPr="00231950">
              <w:rPr>
                <w:rFonts w:eastAsia="Times New Roman"/>
                <w:szCs w:val="20"/>
              </w:rPr>
              <w:t>.</w:t>
            </w:r>
          </w:p>
        </w:tc>
      </w:tr>
      <w:tr w:rsidR="00534739" w:rsidRPr="00231950" w14:paraId="0FE30401" w14:textId="77777777" w:rsidTr="00B64EFA">
        <w:trPr>
          <w:tblCellSpacing w:w="0" w:type="dxa"/>
        </w:trPr>
        <w:tc>
          <w:tcPr>
            <w:tcW w:w="1500" w:type="pct"/>
            <w:tcMar>
              <w:top w:w="15" w:type="dxa"/>
              <w:left w:w="15" w:type="dxa"/>
              <w:bottom w:w="15" w:type="dxa"/>
              <w:right w:w="15" w:type="dxa"/>
            </w:tcMar>
          </w:tcPr>
          <w:p w14:paraId="2958E65B" w14:textId="451174E6" w:rsidR="00534739" w:rsidRPr="00231950" w:rsidRDefault="00534739" w:rsidP="00534739">
            <w:pPr>
              <w:rPr>
                <w:rFonts w:eastAsia="Times New Roman"/>
                <w:b/>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5289EA01" w14:textId="49BE8308" w:rsidR="00534739" w:rsidRPr="00231950" w:rsidRDefault="00534739" w:rsidP="00534739">
            <w:pPr>
              <w:rPr>
                <w:rFonts w:eastAsia="Times New Roman"/>
                <w:szCs w:val="20"/>
              </w:rPr>
            </w:pPr>
            <w:r w:rsidRPr="00231950">
              <w:rPr>
                <w:rFonts w:eastAsia="Times New Roman"/>
                <w:szCs w:val="20"/>
              </w:rPr>
              <w:t>Ja</w:t>
            </w:r>
          </w:p>
        </w:tc>
      </w:tr>
    </w:tbl>
    <w:p w14:paraId="4B6120EF" w14:textId="7A6E561B" w:rsidR="00462314" w:rsidRPr="00231950" w:rsidRDefault="00462314" w:rsidP="00EF3FC9">
      <w:pPr>
        <w:pStyle w:val="Kop4"/>
      </w:pPr>
      <w:r w:rsidRPr="00231950">
        <w:t xml:space="preserve">Attribuutsoort </w:t>
      </w:r>
      <w:r w:rsidR="002112FB">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2314" w:rsidRPr="00231950" w14:paraId="0B15EACD" w14:textId="77777777" w:rsidTr="00B64EFA">
        <w:trPr>
          <w:tblCellSpacing w:w="0" w:type="dxa"/>
        </w:trPr>
        <w:tc>
          <w:tcPr>
            <w:tcW w:w="1500" w:type="pct"/>
            <w:tcMar>
              <w:top w:w="15" w:type="dxa"/>
              <w:left w:w="15" w:type="dxa"/>
              <w:bottom w:w="15" w:type="dxa"/>
              <w:right w:w="15" w:type="dxa"/>
            </w:tcMar>
            <w:hideMark/>
          </w:tcPr>
          <w:p w14:paraId="68395D8B" w14:textId="77777777" w:rsidR="00462314" w:rsidRPr="00231950" w:rsidRDefault="00462314" w:rsidP="00A66FB8">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BC68CD6" w14:textId="28B1B613" w:rsidR="00462314" w:rsidRPr="00231950" w:rsidRDefault="00802446" w:rsidP="00A66FB8">
            <w:pPr>
              <w:rPr>
                <w:rFonts w:eastAsia="Times New Roman"/>
                <w:szCs w:val="20"/>
              </w:rPr>
            </w:pPr>
            <w:r>
              <w:rPr>
                <w:rFonts w:eastAsia="Times New Roman"/>
                <w:szCs w:val="20"/>
              </w:rPr>
              <w:t>groep</w:t>
            </w:r>
          </w:p>
        </w:tc>
      </w:tr>
      <w:tr w:rsidR="00462314" w:rsidRPr="00231950" w14:paraId="09B732B4" w14:textId="77777777" w:rsidTr="00B64EFA">
        <w:trPr>
          <w:tblCellSpacing w:w="0" w:type="dxa"/>
        </w:trPr>
        <w:tc>
          <w:tcPr>
            <w:tcW w:w="1500" w:type="pct"/>
            <w:tcMar>
              <w:top w:w="15" w:type="dxa"/>
              <w:left w:w="15" w:type="dxa"/>
              <w:bottom w:w="15" w:type="dxa"/>
              <w:right w:w="15" w:type="dxa"/>
            </w:tcMar>
            <w:hideMark/>
          </w:tcPr>
          <w:p w14:paraId="62DD7417" w14:textId="77777777" w:rsidR="00462314" w:rsidRPr="00231950" w:rsidRDefault="00462314" w:rsidP="00A66FB8">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4BB8A58" w14:textId="244CD22C" w:rsidR="00462314" w:rsidRPr="00231950" w:rsidRDefault="00EC4F37">
            <w:pPr>
              <w:rPr>
                <w:rFonts w:eastAsia="Times New Roman"/>
                <w:szCs w:val="20"/>
              </w:rPr>
            </w:pPr>
            <w:r w:rsidRPr="00231950">
              <w:rPr>
                <w:rFonts w:eastAsia="Times New Roman"/>
                <w:szCs w:val="20"/>
              </w:rPr>
              <w:t xml:space="preserve">Een </w:t>
            </w:r>
            <w:r w:rsidR="0008166B">
              <w:rPr>
                <w:rFonts w:eastAsia="Times New Roman"/>
                <w:szCs w:val="20"/>
              </w:rPr>
              <w:t>categorie</w:t>
            </w:r>
            <w:r w:rsidRPr="00231950">
              <w:rPr>
                <w:rFonts w:eastAsia="Times New Roman"/>
                <w:szCs w:val="20"/>
              </w:rPr>
              <w:t>, of groep, waaronder een omgevingswaarde valt.</w:t>
            </w:r>
          </w:p>
        </w:tc>
      </w:tr>
      <w:tr w:rsidR="00462314" w:rsidRPr="00231950" w14:paraId="2004A14D" w14:textId="77777777" w:rsidTr="00B64EFA">
        <w:trPr>
          <w:tblCellSpacing w:w="0" w:type="dxa"/>
        </w:trPr>
        <w:tc>
          <w:tcPr>
            <w:tcW w:w="1500" w:type="pct"/>
            <w:tcMar>
              <w:top w:w="15" w:type="dxa"/>
              <w:left w:w="15" w:type="dxa"/>
              <w:bottom w:w="15" w:type="dxa"/>
              <w:right w:w="15" w:type="dxa"/>
            </w:tcMar>
            <w:hideMark/>
          </w:tcPr>
          <w:p w14:paraId="5420E9F9" w14:textId="77777777" w:rsidR="00462314" w:rsidRPr="00231950" w:rsidRDefault="00462314" w:rsidP="00A66FB8">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DBCD358" w14:textId="19BAC83A" w:rsidR="00462314" w:rsidRPr="00231950" w:rsidRDefault="00462314" w:rsidP="00A66FB8">
            <w:pPr>
              <w:rPr>
                <w:rFonts w:eastAsia="Times New Roman"/>
                <w:szCs w:val="20"/>
              </w:rPr>
            </w:pPr>
            <w:proofErr w:type="spellStart"/>
            <w:r w:rsidRPr="00231950">
              <w:rPr>
                <w:rFonts w:eastAsia="Times New Roman"/>
                <w:szCs w:val="20"/>
              </w:rPr>
              <w:t>Omgevingswaarde</w:t>
            </w:r>
            <w:r w:rsidR="00F42BE8" w:rsidRPr="00231950">
              <w:rPr>
                <w:rFonts w:eastAsia="Times New Roman"/>
                <w:szCs w:val="20"/>
              </w:rPr>
              <w:t>Groep</w:t>
            </w:r>
            <w:proofErr w:type="spellEnd"/>
            <w:r w:rsidR="00DB6016">
              <w:rPr>
                <w:rFonts w:eastAsia="Times New Roman"/>
                <w:szCs w:val="20"/>
              </w:rPr>
              <w:t xml:space="preserve"> </w:t>
            </w:r>
            <w:r w:rsidR="00DB6016" w:rsidRPr="00231950">
              <w:rPr>
                <w:rFonts w:eastAsia="Times New Roman"/>
                <w:szCs w:val="20"/>
              </w:rPr>
              <w:t>(</w:t>
            </w:r>
            <w:proofErr w:type="spellStart"/>
            <w:r w:rsidR="00DB6016">
              <w:rPr>
                <w:rFonts w:eastAsia="Times New Roman"/>
                <w:szCs w:val="20"/>
              </w:rPr>
              <w:t>waardelijst</w:t>
            </w:r>
            <w:proofErr w:type="spellEnd"/>
            <w:r w:rsidR="00DB6016" w:rsidRPr="00231950">
              <w:rPr>
                <w:rFonts w:eastAsia="Times New Roman"/>
                <w:szCs w:val="20"/>
              </w:rPr>
              <w:t>)</w:t>
            </w:r>
          </w:p>
        </w:tc>
      </w:tr>
      <w:tr w:rsidR="00F86547" w:rsidRPr="00231950" w14:paraId="644E8DD2" w14:textId="77777777" w:rsidTr="00B64EFA">
        <w:trPr>
          <w:tblCellSpacing w:w="0" w:type="dxa"/>
        </w:trPr>
        <w:tc>
          <w:tcPr>
            <w:tcW w:w="1500" w:type="pct"/>
            <w:tcMar>
              <w:top w:w="15" w:type="dxa"/>
              <w:left w:w="15" w:type="dxa"/>
              <w:bottom w:w="15" w:type="dxa"/>
              <w:right w:w="15" w:type="dxa"/>
            </w:tcMar>
          </w:tcPr>
          <w:p w14:paraId="6CACC1A4" w14:textId="77777777" w:rsidR="00F86547" w:rsidRPr="00231950" w:rsidRDefault="00F86547" w:rsidP="00F86547">
            <w:pPr>
              <w:rPr>
                <w:rFonts w:eastAsia="Times New Roman"/>
                <w:b/>
                <w:szCs w:val="20"/>
              </w:rPr>
            </w:pPr>
            <w:r w:rsidRPr="00231950">
              <w:rPr>
                <w:rFonts w:eastAsia="Times New Roman"/>
                <w:b/>
                <w:szCs w:val="20"/>
              </w:rPr>
              <w:t>Toelichting</w:t>
            </w:r>
          </w:p>
        </w:tc>
        <w:tc>
          <w:tcPr>
            <w:tcW w:w="3500" w:type="pct"/>
            <w:tcMar>
              <w:top w:w="15" w:type="dxa"/>
              <w:left w:w="15" w:type="dxa"/>
              <w:bottom w:w="15" w:type="dxa"/>
              <w:right w:w="15" w:type="dxa"/>
            </w:tcMar>
          </w:tcPr>
          <w:p w14:paraId="69373C3F" w14:textId="78FAA264" w:rsidR="001C69AC" w:rsidRDefault="001C69AC" w:rsidP="001C69AC">
            <w:pPr>
              <w:autoSpaceDE w:val="0"/>
              <w:autoSpaceDN w:val="0"/>
              <w:adjustRightInd w:val="0"/>
              <w:spacing w:after="1"/>
              <w:rPr>
                <w:rFonts w:ascii="Calibri" w:eastAsia="Times New Roman" w:hAnsi="Calibri" w:cs="Calibri"/>
                <w:szCs w:val="20"/>
              </w:rPr>
            </w:pPr>
            <w:r w:rsidRPr="001C69AC">
              <w:rPr>
                <w:rFonts w:ascii="Calibri" w:eastAsia="Times New Roman" w:hAnsi="Calibri" w:cs="Calibri"/>
                <w:szCs w:val="20"/>
              </w:rPr>
              <w:t xml:space="preserve">Een </w:t>
            </w:r>
            <w:r w:rsidR="00231C5D">
              <w:rPr>
                <w:rFonts w:ascii="Calibri" w:eastAsia="Times New Roman" w:hAnsi="Calibri" w:cs="Calibri"/>
                <w:szCs w:val="20"/>
              </w:rPr>
              <w:t>omgevingswaarde</w:t>
            </w:r>
            <w:r w:rsidRPr="001C69AC">
              <w:rPr>
                <w:rFonts w:ascii="Calibri" w:eastAsia="Times New Roman" w:hAnsi="Calibri" w:cs="Calibri"/>
                <w:szCs w:val="20"/>
              </w:rPr>
              <w:t xml:space="preserve"> kan gecategoriseerd worden tot een beperkte lijst van </w:t>
            </w:r>
            <w:r>
              <w:rPr>
                <w:rFonts w:ascii="Calibri" w:eastAsia="Times New Roman" w:hAnsi="Calibri" w:cs="Calibri"/>
                <w:szCs w:val="20"/>
              </w:rPr>
              <w:t>omgevingswaarde groepen</w:t>
            </w:r>
            <w:r w:rsidRPr="001C69AC">
              <w:rPr>
                <w:rFonts w:ascii="Calibri" w:eastAsia="Times New Roman" w:hAnsi="Calibri" w:cs="Calibri"/>
                <w:szCs w:val="20"/>
              </w:rPr>
              <w:t>.</w:t>
            </w:r>
          </w:p>
          <w:p w14:paraId="69D61885" w14:textId="77777777" w:rsidR="00231C5D" w:rsidRDefault="00231C5D" w:rsidP="001C69AC">
            <w:pPr>
              <w:autoSpaceDE w:val="0"/>
              <w:autoSpaceDN w:val="0"/>
              <w:adjustRightInd w:val="0"/>
              <w:spacing w:after="1"/>
              <w:rPr>
                <w:rFonts w:ascii="Calibri" w:eastAsia="Times New Roman" w:hAnsi="Calibri" w:cs="Calibri"/>
                <w:szCs w:val="20"/>
              </w:rPr>
            </w:pPr>
          </w:p>
          <w:p w14:paraId="55778C25" w14:textId="66483B82" w:rsidR="00231C5D" w:rsidRPr="001C69AC" w:rsidRDefault="00231C5D" w:rsidP="001C69AC">
            <w:pPr>
              <w:autoSpaceDE w:val="0"/>
              <w:autoSpaceDN w:val="0"/>
              <w:adjustRightInd w:val="0"/>
              <w:spacing w:after="1"/>
              <w:rPr>
                <w:rFonts w:ascii="Calibri" w:eastAsia="Times New Roman" w:hAnsi="Calibri" w:cs="Calibri"/>
                <w:szCs w:val="20"/>
              </w:rPr>
            </w:pPr>
            <w:r>
              <w:rPr>
                <w:rFonts w:eastAsia="Times New Roman"/>
                <w:szCs w:val="20"/>
              </w:rPr>
              <w:t xml:space="preserve">Een </w:t>
            </w:r>
            <w:r w:rsidRPr="00231950">
              <w:rPr>
                <w:rFonts w:eastAsia="Times New Roman"/>
                <w:szCs w:val="20"/>
              </w:rPr>
              <w:t xml:space="preserve">groep is niet een 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voor objecten van dit objecttype.</w:t>
            </w:r>
          </w:p>
          <w:p w14:paraId="3A8D9309" w14:textId="77777777" w:rsidR="00F86547" w:rsidRPr="00231950" w:rsidRDefault="00F86547" w:rsidP="00F86547">
            <w:pPr>
              <w:rPr>
                <w:rFonts w:eastAsia="Times New Roman"/>
                <w:szCs w:val="20"/>
              </w:rPr>
            </w:pPr>
          </w:p>
        </w:tc>
      </w:tr>
    </w:tbl>
    <w:p w14:paraId="2D7E7267" w14:textId="77777777" w:rsidR="00440765" w:rsidRDefault="00440765">
      <w:pPr>
        <w:rPr>
          <w:rFonts w:eastAsia="Times New Roman"/>
          <w:b/>
          <w:bCs/>
          <w:color w:val="003359"/>
          <w:sz w:val="24"/>
        </w:rPr>
      </w:pPr>
      <w:bookmarkStart w:id="145" w:name="_Objecttype_Locatie"/>
      <w:bookmarkStart w:id="146" w:name="detail_association_RegelsOpLocatie_Funct"/>
      <w:bookmarkStart w:id="147" w:name="detail_class_RegelsOpLocatie_Gebied"/>
      <w:bookmarkStart w:id="148" w:name="_Ref37920993"/>
      <w:bookmarkStart w:id="149" w:name="_Ref523467089"/>
      <w:bookmarkEnd w:id="143"/>
      <w:bookmarkEnd w:id="145"/>
      <w:bookmarkEnd w:id="146"/>
      <w:bookmarkEnd w:id="147"/>
      <w:r>
        <w:rPr>
          <w:rFonts w:eastAsia="Times New Roman"/>
        </w:rPr>
        <w:br w:type="page"/>
      </w:r>
    </w:p>
    <w:p w14:paraId="37C4911E" w14:textId="4A189E51" w:rsidR="00EF767B" w:rsidRDefault="00EF767B" w:rsidP="0039795D">
      <w:pPr>
        <w:pStyle w:val="Kop2"/>
        <w:rPr>
          <w:rFonts w:eastAsia="Times New Roman"/>
        </w:rPr>
      </w:pPr>
      <w:bookmarkStart w:id="150" w:name="_Toc92286647"/>
      <w:r>
        <w:rPr>
          <w:rFonts w:eastAsia="Times New Roman"/>
        </w:rPr>
        <w:lastRenderedPageBreak/>
        <w:t>Gebiedsaanwijzing</w:t>
      </w:r>
      <w:bookmarkEnd w:id="148"/>
      <w:bookmarkEnd w:id="150"/>
    </w:p>
    <w:p w14:paraId="27B558A1" w14:textId="68A8767D" w:rsidR="00D21FE2" w:rsidRDefault="00576B78" w:rsidP="00440765">
      <w:pPr>
        <w:rPr>
          <w:rFonts w:eastAsia="Times New Roman" w:cstheme="minorHAnsi"/>
          <w:szCs w:val="20"/>
        </w:rPr>
      </w:pPr>
      <w:r w:rsidRPr="00576B78">
        <w:rPr>
          <w:rFonts w:eastAsia="Times New Roman" w:cstheme="minorHAnsi"/>
          <w:szCs w:val="20"/>
        </w:rPr>
        <w:t xml:space="preserve">Een gebiedsaanwijzing </w:t>
      </w:r>
      <w:r>
        <w:rPr>
          <w:rFonts w:eastAsia="Times New Roman" w:cstheme="minorHAnsi"/>
          <w:szCs w:val="20"/>
        </w:rPr>
        <w:t xml:space="preserve">is een </w:t>
      </w:r>
      <w:r w:rsidR="000D4AC1">
        <w:rPr>
          <w:rFonts w:eastAsia="Times New Roman" w:cstheme="minorHAnsi"/>
          <w:szCs w:val="20"/>
        </w:rPr>
        <w:t xml:space="preserve">term die past bij de Juridische Regel of het Tekstdeel die </w:t>
      </w:r>
      <w:r w:rsidR="002311F3">
        <w:rPr>
          <w:rFonts w:eastAsia="Times New Roman" w:cstheme="minorHAnsi"/>
          <w:szCs w:val="20"/>
        </w:rPr>
        <w:t xml:space="preserve">wat zegt over een </w:t>
      </w:r>
      <w:r w:rsidR="008621F1">
        <w:rPr>
          <w:rFonts w:eastAsia="Times New Roman" w:cstheme="minorHAnsi"/>
          <w:szCs w:val="20"/>
        </w:rPr>
        <w:t>specifiek type gebied</w:t>
      </w:r>
      <w:r w:rsidR="002311F3">
        <w:rPr>
          <w:rFonts w:eastAsia="Times New Roman" w:cstheme="minorHAnsi"/>
          <w:szCs w:val="20"/>
        </w:rPr>
        <w:t xml:space="preserve">. </w:t>
      </w:r>
      <w:r w:rsidR="00EB4A58">
        <w:rPr>
          <w:rFonts w:eastAsia="Times New Roman" w:cstheme="minorHAnsi"/>
          <w:szCs w:val="20"/>
        </w:rPr>
        <w:t xml:space="preserve">Dit perspectief kan dus regelgericht zijn, of beleidsgericht. </w:t>
      </w:r>
      <w:r w:rsidR="005C3BE0">
        <w:rPr>
          <w:rFonts w:eastAsia="Times New Roman" w:cstheme="minorHAnsi"/>
          <w:szCs w:val="20"/>
        </w:rPr>
        <w:t xml:space="preserve">Oftewel, beperkt zich tot niet alleen de regels op een locatie. </w:t>
      </w:r>
      <w:r w:rsidR="00ED309C">
        <w:rPr>
          <w:rFonts w:eastAsia="Times New Roman" w:cstheme="minorHAnsi"/>
          <w:szCs w:val="20"/>
        </w:rPr>
        <w:t xml:space="preserve">Daarom is de gebiedsaanwijzing in een apart onderdeel van dit </w:t>
      </w:r>
      <w:proofErr w:type="spellStart"/>
      <w:r w:rsidR="00ED309C">
        <w:rPr>
          <w:rFonts w:eastAsia="Times New Roman" w:cstheme="minorHAnsi"/>
          <w:szCs w:val="20"/>
        </w:rPr>
        <w:t>informatiemodel</w:t>
      </w:r>
      <w:proofErr w:type="spellEnd"/>
      <w:r w:rsidR="00ED309C">
        <w:rPr>
          <w:rFonts w:eastAsia="Times New Roman" w:cstheme="minorHAnsi"/>
          <w:szCs w:val="20"/>
        </w:rPr>
        <w:t xml:space="preserve"> opgenomen.</w:t>
      </w:r>
    </w:p>
    <w:p w14:paraId="7823D880" w14:textId="7315E0F1" w:rsidR="00FB2431" w:rsidRDefault="0006334F" w:rsidP="00440765">
      <w:r w:rsidRPr="0006334F">
        <w:rPr>
          <w:noProof/>
        </w:rPr>
        <w:drawing>
          <wp:inline distT="0" distB="0" distL="0" distR="0" wp14:anchorId="61F36398" wp14:editId="5C309208">
            <wp:extent cx="5760085" cy="3733165"/>
            <wp:effectExtent l="0" t="0" r="0" b="63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085" cy="3733165"/>
                    </a:xfrm>
                    <a:prstGeom prst="rect">
                      <a:avLst/>
                    </a:prstGeom>
                  </pic:spPr>
                </pic:pic>
              </a:graphicData>
            </a:graphic>
          </wp:inline>
        </w:drawing>
      </w:r>
    </w:p>
    <w:p w14:paraId="16A31978" w14:textId="53657FA7" w:rsidR="00DB6985" w:rsidRDefault="00FB2431" w:rsidP="003A031C">
      <w:pPr>
        <w:pStyle w:val="Bijschrift"/>
      </w:pPr>
      <w:r>
        <w:t xml:space="preserve">Figuur </w:t>
      </w:r>
      <w:r w:rsidR="005B5839">
        <w:rPr>
          <w:noProof/>
        </w:rPr>
        <w:fldChar w:fldCharType="begin"/>
      </w:r>
      <w:r w:rsidR="005B5839">
        <w:rPr>
          <w:noProof/>
        </w:rPr>
        <w:instrText xml:space="preserve"> SEQ Figuur \* ARABIC </w:instrText>
      </w:r>
      <w:r w:rsidR="005B5839">
        <w:rPr>
          <w:noProof/>
        </w:rPr>
        <w:fldChar w:fldCharType="separate"/>
      </w:r>
      <w:r w:rsidR="00DA1E96">
        <w:rPr>
          <w:noProof/>
        </w:rPr>
        <w:t>6</w:t>
      </w:r>
      <w:r w:rsidR="005B5839">
        <w:rPr>
          <w:noProof/>
        </w:rPr>
        <w:fldChar w:fldCharType="end"/>
      </w:r>
      <w:r>
        <w:t>: Gebiedsaanwijzing</w:t>
      </w:r>
    </w:p>
    <w:p w14:paraId="19089774" w14:textId="21D67713" w:rsidR="00D21FE2" w:rsidRDefault="00DB6985" w:rsidP="0039795D">
      <w:pPr>
        <w:pStyle w:val="Kop3"/>
        <w:rPr>
          <w:rFonts w:eastAsia="Times New Roman"/>
        </w:rPr>
      </w:pPr>
      <w:bookmarkStart w:id="151" w:name="_Toc92286648"/>
      <w:r>
        <w:rPr>
          <w:rFonts w:eastAsia="Times New Roman"/>
        </w:rPr>
        <w:t>Objecttype Gebiedsaanwijzing (abstract)</w:t>
      </w:r>
      <w:bookmarkEnd w:id="151"/>
    </w:p>
    <w:p w14:paraId="3F099F65" w14:textId="79A6FAE1" w:rsidR="00DB6985" w:rsidRPr="00231950" w:rsidRDefault="00587F5A" w:rsidP="00EF3FC9">
      <w:pPr>
        <w:pStyle w:val="Kop4"/>
      </w:pPr>
      <w:r>
        <w:rPr>
          <w:szCs w:val="20"/>
        </w:rPr>
        <w:t xml:space="preserve"> </w:t>
      </w:r>
      <w:r w:rsidR="00DB6985"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B6985" w:rsidRPr="00231950" w14:paraId="2881AF4C" w14:textId="77777777" w:rsidTr="00B64EFA">
        <w:trPr>
          <w:tblCellSpacing w:w="0" w:type="dxa"/>
        </w:trPr>
        <w:tc>
          <w:tcPr>
            <w:tcW w:w="1500" w:type="pct"/>
            <w:tcBorders>
              <w:top w:val="nil"/>
              <w:left w:val="nil"/>
              <w:bottom w:val="nil"/>
              <w:right w:val="nil"/>
            </w:tcBorders>
            <w:hideMark/>
          </w:tcPr>
          <w:p w14:paraId="6F34AEBE" w14:textId="77777777" w:rsidR="00DB6985" w:rsidRPr="00231950" w:rsidRDefault="00DB6985" w:rsidP="005A25D6">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5320B30C" w14:textId="77777777" w:rsidR="00DB6985" w:rsidRPr="00231950" w:rsidRDefault="00DB6985" w:rsidP="005A25D6">
            <w:pPr>
              <w:rPr>
                <w:rFonts w:eastAsia="Times New Roman"/>
                <w:szCs w:val="20"/>
              </w:rPr>
            </w:pPr>
            <w:r w:rsidRPr="00231950">
              <w:rPr>
                <w:rFonts w:eastAsia="Times New Roman"/>
                <w:szCs w:val="20"/>
              </w:rPr>
              <w:t>identificatie</w:t>
            </w:r>
          </w:p>
        </w:tc>
      </w:tr>
      <w:tr w:rsidR="00DB6985" w:rsidRPr="00231950" w14:paraId="71673B45" w14:textId="77777777" w:rsidTr="00B64EFA">
        <w:trPr>
          <w:tblCellSpacing w:w="0" w:type="dxa"/>
        </w:trPr>
        <w:tc>
          <w:tcPr>
            <w:tcW w:w="1500" w:type="pct"/>
            <w:tcBorders>
              <w:top w:val="nil"/>
              <w:left w:val="nil"/>
              <w:bottom w:val="nil"/>
              <w:right w:val="nil"/>
            </w:tcBorders>
            <w:hideMark/>
          </w:tcPr>
          <w:p w14:paraId="122ECB95" w14:textId="77777777" w:rsidR="00DB6985" w:rsidRPr="00231950" w:rsidRDefault="00DB6985" w:rsidP="005A25D6">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844C5DB" w14:textId="77777777" w:rsidR="00DB6985" w:rsidRPr="00231950" w:rsidRDefault="00DB6985" w:rsidP="005A25D6">
            <w:pPr>
              <w:rPr>
                <w:rFonts w:eastAsia="Times New Roman"/>
                <w:szCs w:val="20"/>
              </w:rPr>
            </w:pPr>
            <w:r w:rsidRPr="00231950">
              <w:rPr>
                <w:rFonts w:eastAsia="Times New Roman"/>
                <w:szCs w:val="20"/>
              </w:rPr>
              <w:t xml:space="preserve">De unieke identificatie waaronder elk object van dit type bekend is. </w:t>
            </w:r>
          </w:p>
        </w:tc>
      </w:tr>
      <w:tr w:rsidR="00DB6985" w:rsidRPr="00231950" w14:paraId="12FD466D" w14:textId="77777777" w:rsidTr="00B64EFA">
        <w:trPr>
          <w:tblCellSpacing w:w="0" w:type="dxa"/>
        </w:trPr>
        <w:tc>
          <w:tcPr>
            <w:tcW w:w="1500" w:type="pct"/>
            <w:tcBorders>
              <w:top w:val="nil"/>
              <w:left w:val="nil"/>
              <w:bottom w:val="nil"/>
              <w:right w:val="nil"/>
            </w:tcBorders>
            <w:hideMark/>
          </w:tcPr>
          <w:p w14:paraId="2059C8AB" w14:textId="77777777" w:rsidR="00DB6985" w:rsidRPr="00231950" w:rsidRDefault="00DB6985" w:rsidP="005A25D6">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2F7412AD" w14:textId="77777777" w:rsidR="00DB6985" w:rsidRPr="00231950" w:rsidRDefault="00DB6985" w:rsidP="005A25D6">
            <w:pPr>
              <w:rPr>
                <w:rFonts w:eastAsia="Times New Roman"/>
                <w:szCs w:val="20"/>
              </w:rPr>
            </w:pPr>
            <w:r w:rsidRPr="00231950">
              <w:rPr>
                <w:rFonts w:eastAsia="Times New Roman"/>
                <w:szCs w:val="20"/>
              </w:rPr>
              <w:t>Identificatie</w:t>
            </w:r>
          </w:p>
        </w:tc>
      </w:tr>
    </w:tbl>
    <w:p w14:paraId="19837354" w14:textId="77777777" w:rsidR="00DB6985" w:rsidRPr="00231950" w:rsidRDefault="00DB6985" w:rsidP="00EF3FC9">
      <w:pPr>
        <w:pStyle w:val="Kop4"/>
      </w:pPr>
      <w:r w:rsidRPr="00231950">
        <w:t xml:space="preserve">Relatiesoort </w:t>
      </w:r>
      <w:r>
        <w:t>wijst aan</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B6985" w:rsidRPr="00231950" w14:paraId="6E86BCD5" w14:textId="77777777" w:rsidTr="00B64EFA">
        <w:trPr>
          <w:tblCellSpacing w:w="0" w:type="dxa"/>
        </w:trPr>
        <w:tc>
          <w:tcPr>
            <w:tcW w:w="1500" w:type="pct"/>
            <w:tcMar>
              <w:top w:w="15" w:type="dxa"/>
              <w:left w:w="15" w:type="dxa"/>
              <w:bottom w:w="15" w:type="dxa"/>
              <w:right w:w="15" w:type="dxa"/>
            </w:tcMar>
            <w:hideMark/>
          </w:tcPr>
          <w:p w14:paraId="62EC2C0A" w14:textId="77777777" w:rsidR="00DB6985" w:rsidRPr="00231950" w:rsidRDefault="00DB6985" w:rsidP="005A25D6">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9626343" w14:textId="77777777" w:rsidR="00DB6985" w:rsidRPr="00231950" w:rsidRDefault="00DB6985" w:rsidP="005A25D6">
            <w:pPr>
              <w:rPr>
                <w:rFonts w:eastAsia="Times New Roman"/>
                <w:szCs w:val="20"/>
              </w:rPr>
            </w:pPr>
            <w:r>
              <w:rPr>
                <w:rFonts w:eastAsia="Times New Roman"/>
                <w:szCs w:val="20"/>
              </w:rPr>
              <w:t>wijst aan</w:t>
            </w:r>
          </w:p>
        </w:tc>
      </w:tr>
      <w:tr w:rsidR="00DB6985" w:rsidRPr="00231950" w14:paraId="713D713F" w14:textId="77777777" w:rsidTr="00B64EFA">
        <w:trPr>
          <w:tblCellSpacing w:w="0" w:type="dxa"/>
        </w:trPr>
        <w:tc>
          <w:tcPr>
            <w:tcW w:w="1500" w:type="pct"/>
            <w:tcMar>
              <w:top w:w="15" w:type="dxa"/>
              <w:left w:w="15" w:type="dxa"/>
              <w:bottom w:w="15" w:type="dxa"/>
              <w:right w:w="15" w:type="dxa"/>
            </w:tcMar>
            <w:hideMark/>
          </w:tcPr>
          <w:p w14:paraId="420719C3" w14:textId="77777777" w:rsidR="00DB6985" w:rsidRPr="00231950" w:rsidRDefault="00DB6985" w:rsidP="005A25D6">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5741459" w14:textId="1C96E1A6" w:rsidR="00DB6985" w:rsidRPr="00231950" w:rsidRDefault="00DB6985" w:rsidP="005A25D6">
            <w:pPr>
              <w:rPr>
                <w:rFonts w:eastAsia="Times New Roman"/>
                <w:szCs w:val="20"/>
              </w:rPr>
            </w:pPr>
            <w:r w:rsidRPr="00231950">
              <w:rPr>
                <w:rFonts w:eastAsia="Times New Roman"/>
                <w:szCs w:val="20"/>
              </w:rPr>
              <w:t>D</w:t>
            </w:r>
            <w:r>
              <w:rPr>
                <w:rFonts w:eastAsia="Times New Roman"/>
                <w:szCs w:val="20"/>
              </w:rPr>
              <w:t xml:space="preserve">e locatie is </w:t>
            </w:r>
            <w:r w:rsidR="00995095">
              <w:rPr>
                <w:rFonts w:eastAsia="Times New Roman"/>
                <w:szCs w:val="20"/>
              </w:rPr>
              <w:t xml:space="preserve">het </w:t>
            </w:r>
            <w:r>
              <w:rPr>
                <w:rFonts w:eastAsia="Times New Roman"/>
                <w:szCs w:val="20"/>
              </w:rPr>
              <w:t>aangewezen gebied</w:t>
            </w:r>
            <w:r w:rsidR="00995095">
              <w:rPr>
                <w:rFonts w:eastAsia="Times New Roman"/>
                <w:szCs w:val="20"/>
              </w:rPr>
              <w:t>,</w:t>
            </w:r>
            <w:r>
              <w:rPr>
                <w:rFonts w:eastAsia="Times New Roman"/>
                <w:szCs w:val="20"/>
              </w:rPr>
              <w:t xml:space="preserve"> voor de functie of het beperkingengebied.</w:t>
            </w:r>
          </w:p>
        </w:tc>
      </w:tr>
      <w:tr w:rsidR="00DB6985" w:rsidRPr="00231950" w14:paraId="5EC9886C" w14:textId="77777777" w:rsidTr="00B64EFA">
        <w:trPr>
          <w:tblCellSpacing w:w="0" w:type="dxa"/>
        </w:trPr>
        <w:tc>
          <w:tcPr>
            <w:tcW w:w="1500" w:type="pct"/>
            <w:tcMar>
              <w:top w:w="15" w:type="dxa"/>
              <w:left w:w="15" w:type="dxa"/>
              <w:bottom w:w="15" w:type="dxa"/>
              <w:right w:w="15" w:type="dxa"/>
            </w:tcMar>
            <w:hideMark/>
          </w:tcPr>
          <w:p w14:paraId="5D2E72B3" w14:textId="77777777" w:rsidR="00DB6985" w:rsidRPr="00231950" w:rsidRDefault="00DB6985" w:rsidP="005A25D6">
            <w:pPr>
              <w:rPr>
                <w:rFonts w:eastAsia="Times New Roman"/>
                <w:szCs w:val="20"/>
              </w:rPr>
            </w:pPr>
            <w:r w:rsidRPr="00231950">
              <w:rPr>
                <w:rFonts w:eastAsia="Times New Roman"/>
                <w:b/>
                <w:bCs/>
                <w:szCs w:val="20"/>
              </w:rPr>
              <w:t>Gerelateerd objecttype</w:t>
            </w:r>
          </w:p>
        </w:tc>
        <w:tc>
          <w:tcPr>
            <w:tcW w:w="3500" w:type="pct"/>
            <w:tcMar>
              <w:top w:w="15" w:type="dxa"/>
              <w:left w:w="15" w:type="dxa"/>
              <w:bottom w:w="15" w:type="dxa"/>
              <w:right w:w="15" w:type="dxa"/>
            </w:tcMar>
            <w:hideMark/>
          </w:tcPr>
          <w:p w14:paraId="59F31DC2" w14:textId="6F6C470E" w:rsidR="00DB6985" w:rsidRPr="00231950" w:rsidRDefault="00DB6985" w:rsidP="005A25D6">
            <w:pPr>
              <w:rPr>
                <w:rFonts w:eastAsia="Times New Roman"/>
                <w:szCs w:val="20"/>
              </w:rPr>
            </w:pPr>
            <w:r w:rsidRPr="007F24E0">
              <w:rPr>
                <w:rFonts w:eastAsia="Times New Roman"/>
                <w:szCs w:val="20"/>
              </w:rPr>
              <w:t>Locatie</w:t>
            </w:r>
            <w:r w:rsidRPr="00231950">
              <w:rPr>
                <w:rFonts w:eastAsia="Times New Roman"/>
                <w:szCs w:val="20"/>
              </w:rPr>
              <w:t xml:space="preserve"> </w:t>
            </w:r>
          </w:p>
        </w:tc>
      </w:tr>
      <w:tr w:rsidR="00DB6985" w:rsidRPr="00231950" w14:paraId="7BF29201" w14:textId="77777777" w:rsidTr="00B64EFA">
        <w:trPr>
          <w:tblCellSpacing w:w="0" w:type="dxa"/>
        </w:trPr>
        <w:tc>
          <w:tcPr>
            <w:tcW w:w="1500" w:type="pct"/>
            <w:tcMar>
              <w:top w:w="15" w:type="dxa"/>
              <w:left w:w="15" w:type="dxa"/>
              <w:bottom w:w="15" w:type="dxa"/>
              <w:right w:w="15" w:type="dxa"/>
            </w:tcMar>
          </w:tcPr>
          <w:p w14:paraId="7483751E" w14:textId="77777777" w:rsidR="00DB6985" w:rsidRPr="00231950" w:rsidRDefault="00DB6985" w:rsidP="005A25D6">
            <w:pPr>
              <w:rPr>
                <w:rFonts w:eastAsia="Times New Roman"/>
                <w:b/>
                <w:bCs/>
                <w:szCs w:val="20"/>
              </w:rPr>
            </w:pPr>
            <w:bookmarkStart w:id="152" w:name="_Hlk19007086"/>
            <w:r w:rsidRPr="00231950">
              <w:rPr>
                <w:rFonts w:eastAsia="Times New Roman"/>
                <w:b/>
                <w:bCs/>
                <w:szCs w:val="20"/>
              </w:rPr>
              <w:t>Toelichting</w:t>
            </w:r>
          </w:p>
        </w:tc>
        <w:tc>
          <w:tcPr>
            <w:tcW w:w="3500" w:type="pct"/>
            <w:tcMar>
              <w:top w:w="15" w:type="dxa"/>
              <w:left w:w="15" w:type="dxa"/>
              <w:bottom w:w="15" w:type="dxa"/>
              <w:right w:w="15" w:type="dxa"/>
            </w:tcMar>
          </w:tcPr>
          <w:p w14:paraId="4987FD22" w14:textId="3BA2C954" w:rsidR="00D21FE2" w:rsidRDefault="00DB6985" w:rsidP="005A25D6">
            <w:pPr>
              <w:rPr>
                <w:rFonts w:eastAsia="Times New Roman"/>
                <w:szCs w:val="20"/>
              </w:rPr>
            </w:pPr>
            <w:r w:rsidRPr="00231950">
              <w:rPr>
                <w:rFonts w:eastAsia="Times New Roman"/>
                <w:szCs w:val="20"/>
              </w:rPr>
              <w:t xml:space="preserve">Elke </w:t>
            </w:r>
            <w:r>
              <w:rPr>
                <w:rFonts w:eastAsia="Times New Roman"/>
                <w:szCs w:val="20"/>
              </w:rPr>
              <w:t>functie en beperkingengebied</w:t>
            </w:r>
            <w:r w:rsidRPr="00231950">
              <w:rPr>
                <w:rFonts w:eastAsia="Times New Roman"/>
                <w:szCs w:val="20"/>
              </w:rPr>
              <w:t xml:space="preserve"> </w:t>
            </w:r>
            <w:r>
              <w:rPr>
                <w:rFonts w:eastAsia="Times New Roman"/>
                <w:szCs w:val="20"/>
              </w:rPr>
              <w:t>wijst</w:t>
            </w:r>
            <w:r w:rsidRPr="00231950">
              <w:rPr>
                <w:rFonts w:eastAsia="Times New Roman"/>
                <w:szCs w:val="20"/>
              </w:rPr>
              <w:t xml:space="preserve"> minimaal één locatie</w:t>
            </w:r>
            <w:r>
              <w:rPr>
                <w:rFonts w:eastAsia="Times New Roman"/>
                <w:szCs w:val="20"/>
              </w:rPr>
              <w:t xml:space="preserve"> aan</w:t>
            </w:r>
            <w:r w:rsidRPr="00231950">
              <w:rPr>
                <w:rFonts w:eastAsia="Times New Roman"/>
                <w:szCs w:val="20"/>
              </w:rPr>
              <w:t xml:space="preserve">. </w:t>
            </w:r>
            <w:r w:rsidR="00FC0D95">
              <w:rPr>
                <w:rFonts w:eastAsia="Times New Roman"/>
                <w:szCs w:val="20"/>
              </w:rPr>
              <w:t>De</w:t>
            </w:r>
            <w:r w:rsidR="00326747">
              <w:rPr>
                <w:rFonts w:eastAsia="Times New Roman"/>
                <w:szCs w:val="20"/>
              </w:rPr>
              <w:t>z</w:t>
            </w:r>
            <w:r w:rsidR="00FC0D95">
              <w:rPr>
                <w:rFonts w:eastAsia="Times New Roman"/>
                <w:szCs w:val="20"/>
              </w:rPr>
              <w:t>e locatie is altijd een Gebied</w:t>
            </w:r>
            <w:r w:rsidR="00EF40F8">
              <w:rPr>
                <w:rFonts w:eastAsia="Times New Roman"/>
                <w:szCs w:val="20"/>
              </w:rPr>
              <w:t xml:space="preserve"> of een Gebiedengroep.</w:t>
            </w:r>
          </w:p>
          <w:p w14:paraId="5A8AB1E3" w14:textId="0106DDAB" w:rsidR="00DB6985" w:rsidRDefault="00DB6985" w:rsidP="005A25D6">
            <w:pPr>
              <w:rPr>
                <w:rFonts w:eastAsia="Times New Roman"/>
                <w:szCs w:val="20"/>
              </w:rPr>
            </w:pPr>
          </w:p>
          <w:p w14:paraId="15D73400" w14:textId="77777777" w:rsidR="00DB6985" w:rsidRPr="00231950" w:rsidRDefault="00DB6985" w:rsidP="005A25D6">
            <w:pPr>
              <w:rPr>
                <w:rStyle w:val="Hyperlink"/>
                <w:rFonts w:eastAsia="Times New Roman"/>
                <w:szCs w:val="20"/>
              </w:rPr>
            </w:pPr>
            <w:r w:rsidRPr="00231950">
              <w:rPr>
                <w:rFonts w:eastAsia="Times New Roman"/>
                <w:szCs w:val="20"/>
              </w:rPr>
              <w:t xml:space="preserve">De </w:t>
            </w:r>
            <w:r>
              <w:rPr>
                <w:rFonts w:eastAsia="Times New Roman"/>
                <w:szCs w:val="20"/>
              </w:rPr>
              <w:t xml:space="preserve">toewijzing </w:t>
            </w:r>
            <w:r w:rsidRPr="00231950">
              <w:rPr>
                <w:rFonts w:eastAsia="Times New Roman"/>
                <w:szCs w:val="20"/>
              </w:rPr>
              <w:t xml:space="preserve">van een </w:t>
            </w:r>
            <w:r>
              <w:rPr>
                <w:rFonts w:eastAsia="Times New Roman"/>
                <w:szCs w:val="20"/>
              </w:rPr>
              <w:t>locatie</w:t>
            </w:r>
            <w:r w:rsidRPr="00231950">
              <w:rPr>
                <w:rFonts w:eastAsia="Times New Roman"/>
                <w:szCs w:val="20"/>
              </w:rPr>
              <w:t xml:space="preserve"> </w:t>
            </w:r>
            <w:r>
              <w:rPr>
                <w:rFonts w:eastAsia="Times New Roman"/>
                <w:szCs w:val="20"/>
              </w:rPr>
              <w:t xml:space="preserve">aan een functie of beperkingengebied </w:t>
            </w:r>
            <w:r w:rsidRPr="00231950">
              <w:rPr>
                <w:rFonts w:eastAsia="Times New Roman"/>
                <w:szCs w:val="20"/>
              </w:rPr>
              <w:t xml:space="preserve">heeft een sterke relatie met </w:t>
            </w:r>
            <w:r>
              <w:rPr>
                <w:rFonts w:eastAsia="Times New Roman"/>
                <w:szCs w:val="20"/>
              </w:rPr>
              <w:t xml:space="preserve">de locatieaanduiding van de regel die het gebied definieert. </w:t>
            </w:r>
            <w:r w:rsidRPr="00231950">
              <w:rPr>
                <w:rFonts w:eastAsia="Times New Roman"/>
                <w:szCs w:val="20"/>
              </w:rPr>
              <w:t xml:space="preserve">Te weten: </w:t>
            </w:r>
            <w:r>
              <w:rPr>
                <w:rFonts w:eastAsia="Times New Roman"/>
                <w:szCs w:val="20"/>
              </w:rPr>
              <w:t>d</w:t>
            </w:r>
            <w:r w:rsidRPr="00231950">
              <w:rPr>
                <w:rFonts w:eastAsia="Times New Roman"/>
                <w:szCs w:val="20"/>
              </w:rPr>
              <w:t xml:space="preserve">e locaties moeten zich op juiste wijze verhouden tot </w:t>
            </w:r>
            <w:r>
              <w:rPr>
                <w:rFonts w:eastAsia="Times New Roman"/>
                <w:szCs w:val="20"/>
              </w:rPr>
              <w:t>de locatieaanduiding v</w:t>
            </w:r>
            <w:r w:rsidRPr="00231950">
              <w:rPr>
                <w:rFonts w:eastAsia="Times New Roman"/>
                <w:szCs w:val="20"/>
              </w:rPr>
              <w:t>an de regel</w:t>
            </w:r>
            <w:r>
              <w:rPr>
                <w:rFonts w:eastAsia="Times New Roman"/>
                <w:szCs w:val="20"/>
              </w:rPr>
              <w:t>.</w:t>
            </w:r>
            <w:r w:rsidRPr="00231950">
              <w:rPr>
                <w:rFonts w:eastAsia="Times New Roman"/>
                <w:szCs w:val="20"/>
              </w:rPr>
              <w:t xml:space="preserve"> In principe geldt dat de locatie van een </w:t>
            </w:r>
            <w:r>
              <w:rPr>
                <w:rFonts w:eastAsia="Times New Roman"/>
                <w:szCs w:val="20"/>
              </w:rPr>
              <w:t>functie of een beperkingengebied</w:t>
            </w:r>
            <w:r w:rsidRPr="00231950">
              <w:rPr>
                <w:rFonts w:eastAsia="Times New Roman"/>
                <w:szCs w:val="20"/>
              </w:rPr>
              <w:t xml:space="preserve"> </w:t>
            </w:r>
            <w:r>
              <w:rPr>
                <w:rFonts w:eastAsia="Times New Roman"/>
                <w:szCs w:val="20"/>
              </w:rPr>
              <w:t xml:space="preserve">gelijk moet zijn aan de locatieaanduiding van de regel, en </w:t>
            </w:r>
            <w:r w:rsidRPr="00231950">
              <w:rPr>
                <w:rFonts w:eastAsia="Times New Roman"/>
                <w:szCs w:val="20"/>
              </w:rPr>
              <w:t>gelegen moet zijn binnen</w:t>
            </w:r>
            <w:r>
              <w:rPr>
                <w:rFonts w:eastAsia="Times New Roman"/>
                <w:szCs w:val="20"/>
              </w:rPr>
              <w:t xml:space="preserve"> </w:t>
            </w:r>
            <w:r w:rsidRPr="00231950">
              <w:rPr>
                <w:rFonts w:eastAsia="Times New Roman"/>
                <w:szCs w:val="20"/>
              </w:rPr>
              <w:t xml:space="preserve">het werkingsgebied van </w:t>
            </w:r>
            <w:r>
              <w:rPr>
                <w:rFonts w:eastAsia="Times New Roman"/>
                <w:szCs w:val="20"/>
              </w:rPr>
              <w:t xml:space="preserve">de Regeltekst waarin de regel is opgenomen. </w:t>
            </w:r>
          </w:p>
        </w:tc>
      </w:tr>
      <w:bookmarkEnd w:id="152"/>
      <w:tr w:rsidR="00DB6985" w:rsidRPr="00231950" w14:paraId="12FD0F42" w14:textId="77777777" w:rsidTr="00B64EFA">
        <w:trPr>
          <w:tblCellSpacing w:w="0" w:type="dxa"/>
        </w:trPr>
        <w:tc>
          <w:tcPr>
            <w:tcW w:w="1500" w:type="pct"/>
            <w:tcMar>
              <w:top w:w="15" w:type="dxa"/>
              <w:left w:w="15" w:type="dxa"/>
              <w:bottom w:w="15" w:type="dxa"/>
              <w:right w:w="15" w:type="dxa"/>
            </w:tcMar>
          </w:tcPr>
          <w:p w14:paraId="23D81E6F" w14:textId="77777777" w:rsidR="00DB6985" w:rsidRPr="00231950" w:rsidRDefault="00DB6985" w:rsidP="005A25D6">
            <w:pPr>
              <w:rPr>
                <w:rFonts w:eastAsia="Times New Roman"/>
                <w:b/>
                <w:bCs/>
                <w:szCs w:val="20"/>
              </w:rPr>
            </w:pPr>
            <w:proofErr w:type="spellStart"/>
            <w:r>
              <w:rPr>
                <w:rFonts w:eastAsia="Times New Roman"/>
                <w:b/>
                <w:bCs/>
                <w:szCs w:val="20"/>
              </w:rPr>
              <w:lastRenderedPageBreak/>
              <w:t>Constraint</w:t>
            </w:r>
            <w:proofErr w:type="spellEnd"/>
            <w:r>
              <w:rPr>
                <w:rFonts w:eastAsia="Times New Roman"/>
                <w:b/>
                <w:bCs/>
                <w:szCs w:val="20"/>
              </w:rPr>
              <w:t>(s)</w:t>
            </w:r>
          </w:p>
        </w:tc>
        <w:tc>
          <w:tcPr>
            <w:tcW w:w="3500" w:type="pct"/>
            <w:tcMar>
              <w:top w:w="15" w:type="dxa"/>
              <w:left w:w="15" w:type="dxa"/>
              <w:bottom w:w="15" w:type="dxa"/>
              <w:right w:w="15" w:type="dxa"/>
            </w:tcMar>
          </w:tcPr>
          <w:p w14:paraId="690F820D" w14:textId="49011254" w:rsidR="00DB6985" w:rsidRPr="00231950" w:rsidRDefault="00DB6985" w:rsidP="00B75FFA">
            <w:pPr>
              <w:rPr>
                <w:rFonts w:eastAsia="Times New Roman"/>
                <w:szCs w:val="20"/>
              </w:rPr>
            </w:pPr>
            <w:r>
              <w:rPr>
                <w:rFonts w:eastAsia="Times New Roman"/>
                <w:szCs w:val="20"/>
              </w:rPr>
              <w:t>{ Alleen een Gebied of een Gebiedengroep }</w:t>
            </w:r>
            <w:r w:rsidR="00587F5A">
              <w:rPr>
                <w:rFonts w:eastAsia="Times New Roman"/>
                <w:szCs w:val="20"/>
              </w:rPr>
              <w:t xml:space="preserve"> </w:t>
            </w:r>
            <w:r>
              <w:rPr>
                <w:rFonts w:eastAsia="Times New Roman"/>
                <w:szCs w:val="20"/>
              </w:rPr>
              <w:br/>
              <w:t>De locatie is een Gebied of een Gebiedengroep</w:t>
            </w:r>
            <w:r w:rsidR="00B75FFA">
              <w:rPr>
                <w:rFonts w:eastAsia="Times New Roman"/>
                <w:szCs w:val="20"/>
              </w:rPr>
              <w:t xml:space="preserve">. Niet </w:t>
            </w:r>
            <w:r>
              <w:rPr>
                <w:rFonts w:eastAsia="Times New Roman"/>
                <w:szCs w:val="20"/>
              </w:rPr>
              <w:t xml:space="preserve">een </w:t>
            </w:r>
            <w:r w:rsidR="00B75FFA">
              <w:rPr>
                <w:rFonts w:eastAsia="Times New Roman"/>
                <w:szCs w:val="20"/>
              </w:rPr>
              <w:t>L</w:t>
            </w:r>
            <w:r>
              <w:rPr>
                <w:rFonts w:eastAsia="Times New Roman"/>
                <w:szCs w:val="20"/>
              </w:rPr>
              <w:t xml:space="preserve">ijn of een </w:t>
            </w:r>
            <w:r w:rsidR="00B75FFA">
              <w:rPr>
                <w:rFonts w:eastAsia="Times New Roman"/>
                <w:szCs w:val="20"/>
              </w:rPr>
              <w:t>P</w:t>
            </w:r>
            <w:r>
              <w:rPr>
                <w:rFonts w:eastAsia="Times New Roman"/>
                <w:szCs w:val="20"/>
              </w:rPr>
              <w:t>unt</w:t>
            </w:r>
            <w:r w:rsidR="00B75FFA">
              <w:rPr>
                <w:rFonts w:eastAsia="Times New Roman"/>
                <w:szCs w:val="20"/>
              </w:rPr>
              <w:t xml:space="preserve"> of een Lijnengroep of een Puntengroep</w:t>
            </w:r>
            <w:r>
              <w:rPr>
                <w:rFonts w:eastAsia="Times New Roman"/>
                <w:szCs w:val="20"/>
              </w:rPr>
              <w:t xml:space="preserve">. </w:t>
            </w:r>
          </w:p>
        </w:tc>
      </w:tr>
    </w:tbl>
    <w:p w14:paraId="5EADC1ED" w14:textId="77777777" w:rsidR="00EF767B" w:rsidRDefault="00EF767B" w:rsidP="0039795D">
      <w:pPr>
        <w:pStyle w:val="Kop3"/>
        <w:rPr>
          <w:rFonts w:eastAsia="Times New Roman"/>
        </w:rPr>
      </w:pPr>
      <w:bookmarkStart w:id="153" w:name="_Ref39495749"/>
      <w:bookmarkStart w:id="154" w:name="_Ref39495767"/>
      <w:bookmarkStart w:id="155" w:name="_Toc92286649"/>
      <w:r w:rsidRPr="00231950">
        <w:rPr>
          <w:rFonts w:eastAsia="Times New Roman"/>
        </w:rPr>
        <w:t>Objecttype Beperkingengebied</w:t>
      </w:r>
      <w:bookmarkEnd w:id="153"/>
      <w:bookmarkEnd w:id="154"/>
      <w:bookmarkEnd w:id="155"/>
    </w:p>
    <w:p w14:paraId="2C3467F7" w14:textId="6F12628C" w:rsidR="00D21FE2" w:rsidRPr="00231950" w:rsidRDefault="00EF767B" w:rsidP="00EF767B">
      <w:pPr>
        <w:rPr>
          <w:rFonts w:eastAsia="Times New Roman"/>
        </w:rPr>
      </w:pPr>
      <w:r w:rsidRPr="007553DB">
        <w:rPr>
          <w:rFonts w:eastAsia="Times New Roman"/>
          <w:szCs w:val="20"/>
        </w:rPr>
        <w:t xml:space="preserve">Een </w:t>
      </w:r>
      <w:r>
        <w:rPr>
          <w:rFonts w:eastAsia="Times New Roman"/>
          <w:szCs w:val="20"/>
        </w:rPr>
        <w:t>Beperkingengebied</w:t>
      </w:r>
      <w:r w:rsidRPr="007553DB">
        <w:rPr>
          <w:rFonts w:eastAsia="Times New Roman"/>
          <w:szCs w:val="20"/>
        </w:rPr>
        <w:t xml:space="preserve"> heeft alle eigenschappen van een</w:t>
      </w:r>
      <w:r>
        <w:rPr>
          <w:rFonts w:eastAsia="Times New Roman"/>
          <w:szCs w:val="20"/>
        </w:rPr>
        <w:t xml:space="preserve"> Gebiedsaanwijzing</w:t>
      </w:r>
      <w:r w:rsidRPr="007553DB">
        <w:rPr>
          <w:rFonts w:eastAsia="Times New Roman"/>
          <w:szCs w:val="20"/>
        </w:rPr>
        <w:t>, aangevuld met de volgende:</w:t>
      </w:r>
    </w:p>
    <w:p w14:paraId="46323E18" w14:textId="71853071" w:rsidR="00EF767B" w:rsidRPr="00231950" w:rsidRDefault="00EF767B" w:rsidP="00EF3FC9">
      <w:pPr>
        <w:pStyle w:val="Kop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F767B" w:rsidRPr="00231950" w14:paraId="477F3469" w14:textId="77777777" w:rsidTr="00B64EFA">
        <w:trPr>
          <w:tblCellSpacing w:w="0" w:type="dxa"/>
        </w:trPr>
        <w:tc>
          <w:tcPr>
            <w:tcW w:w="1500" w:type="pct"/>
            <w:tcMar>
              <w:top w:w="15" w:type="dxa"/>
              <w:left w:w="15" w:type="dxa"/>
              <w:bottom w:w="15" w:type="dxa"/>
              <w:right w:w="15" w:type="dxa"/>
            </w:tcMar>
            <w:hideMark/>
          </w:tcPr>
          <w:p w14:paraId="1084EC0C" w14:textId="77777777" w:rsidR="00EF767B" w:rsidRPr="00231950" w:rsidRDefault="00EF767B" w:rsidP="005A25D6">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6604D38" w14:textId="77777777" w:rsidR="00EF767B" w:rsidRPr="00231950" w:rsidRDefault="00EF767B" w:rsidP="005A25D6">
            <w:pPr>
              <w:rPr>
                <w:rFonts w:eastAsia="Times New Roman"/>
                <w:szCs w:val="20"/>
              </w:rPr>
            </w:pPr>
            <w:r w:rsidRPr="00231950">
              <w:rPr>
                <w:rFonts w:eastAsia="Times New Roman"/>
                <w:szCs w:val="20"/>
              </w:rPr>
              <w:t>naam</w:t>
            </w:r>
          </w:p>
        </w:tc>
      </w:tr>
      <w:tr w:rsidR="00EF767B" w:rsidRPr="00231950" w14:paraId="547B7004" w14:textId="77777777" w:rsidTr="00B64EFA">
        <w:trPr>
          <w:tblCellSpacing w:w="0" w:type="dxa"/>
        </w:trPr>
        <w:tc>
          <w:tcPr>
            <w:tcW w:w="1500" w:type="pct"/>
            <w:tcMar>
              <w:top w:w="15" w:type="dxa"/>
              <w:left w:w="15" w:type="dxa"/>
              <w:bottom w:w="15" w:type="dxa"/>
              <w:right w:w="15" w:type="dxa"/>
            </w:tcMar>
            <w:hideMark/>
          </w:tcPr>
          <w:p w14:paraId="760A7C87" w14:textId="77777777" w:rsidR="00EF767B" w:rsidRPr="00231950" w:rsidRDefault="00EF767B" w:rsidP="005A25D6">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0B5845D3" w14:textId="77777777" w:rsidR="00EF767B" w:rsidRPr="00231950" w:rsidRDefault="00EF767B" w:rsidP="005A25D6">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het beperkingengebied. </w:t>
            </w:r>
          </w:p>
        </w:tc>
      </w:tr>
      <w:tr w:rsidR="00EF767B" w:rsidRPr="00231950" w14:paraId="5980D61F" w14:textId="77777777" w:rsidTr="00B64EFA">
        <w:trPr>
          <w:tblCellSpacing w:w="0" w:type="dxa"/>
        </w:trPr>
        <w:tc>
          <w:tcPr>
            <w:tcW w:w="1500" w:type="pct"/>
            <w:tcMar>
              <w:top w:w="15" w:type="dxa"/>
              <w:left w:w="15" w:type="dxa"/>
              <w:bottom w:w="15" w:type="dxa"/>
              <w:right w:w="15" w:type="dxa"/>
            </w:tcMar>
            <w:hideMark/>
          </w:tcPr>
          <w:p w14:paraId="1E85246B" w14:textId="77777777" w:rsidR="00EF767B" w:rsidRPr="00231950" w:rsidRDefault="00EF767B" w:rsidP="005A25D6">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74D2E3FA" w14:textId="75EA36AD" w:rsidR="00EF767B" w:rsidRPr="00231950" w:rsidRDefault="00C91999" w:rsidP="005A25D6">
            <w:pPr>
              <w:rPr>
                <w:rFonts w:eastAsia="Times New Roman"/>
                <w:szCs w:val="20"/>
              </w:rPr>
            </w:pPr>
            <w:proofErr w:type="spellStart"/>
            <w:r>
              <w:rPr>
                <w:rFonts w:eastAsia="Times New Roman"/>
                <w:szCs w:val="20"/>
              </w:rPr>
              <w:t>CharacterString</w:t>
            </w:r>
            <w:proofErr w:type="spellEnd"/>
          </w:p>
        </w:tc>
      </w:tr>
      <w:tr w:rsidR="00EF767B" w:rsidRPr="00231950" w14:paraId="2A80A109" w14:textId="77777777" w:rsidTr="00B64EFA">
        <w:trPr>
          <w:tblCellSpacing w:w="0" w:type="dxa"/>
        </w:trPr>
        <w:tc>
          <w:tcPr>
            <w:tcW w:w="1500" w:type="pct"/>
            <w:tcMar>
              <w:top w:w="15" w:type="dxa"/>
              <w:left w:w="15" w:type="dxa"/>
              <w:bottom w:w="15" w:type="dxa"/>
              <w:right w:w="15" w:type="dxa"/>
            </w:tcMar>
          </w:tcPr>
          <w:p w14:paraId="3EA3371B" w14:textId="77777777" w:rsidR="00EF767B" w:rsidRPr="00231950" w:rsidRDefault="00EF767B" w:rsidP="005A25D6">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1685EA77" w14:textId="1619C0D0" w:rsidR="00EF767B" w:rsidRPr="00231950" w:rsidRDefault="00E57ADD">
            <w:pPr>
              <w:rPr>
                <w:rFonts w:eastAsia="Times New Roman"/>
                <w:szCs w:val="20"/>
              </w:rPr>
            </w:pPr>
            <w:r>
              <w:rPr>
                <w:rFonts w:cstheme="minorHAnsi"/>
                <w:szCs w:val="20"/>
              </w:rPr>
              <w:t>Bijvoorbeeld: luchthaven, spoorweg</w:t>
            </w:r>
            <w:r w:rsidR="00003B12">
              <w:rPr>
                <w:rFonts w:cstheme="minorHAnsi"/>
                <w:szCs w:val="20"/>
              </w:rPr>
              <w:t>, s</w:t>
            </w:r>
            <w:r>
              <w:rPr>
                <w:rFonts w:cstheme="minorHAnsi"/>
                <w:szCs w:val="20"/>
              </w:rPr>
              <w:t xml:space="preserve">nelweg, waterstaatswerk. </w:t>
            </w:r>
          </w:p>
        </w:tc>
      </w:tr>
      <w:tr w:rsidR="00EF767B" w:rsidRPr="00231950" w14:paraId="3D11B58F" w14:textId="77777777" w:rsidTr="00B64EFA">
        <w:trPr>
          <w:tblCellSpacing w:w="0" w:type="dxa"/>
        </w:trPr>
        <w:tc>
          <w:tcPr>
            <w:tcW w:w="1500" w:type="pct"/>
            <w:tcMar>
              <w:top w:w="15" w:type="dxa"/>
              <w:left w:w="15" w:type="dxa"/>
              <w:bottom w:w="15" w:type="dxa"/>
              <w:right w:w="15" w:type="dxa"/>
            </w:tcMar>
          </w:tcPr>
          <w:p w14:paraId="23AEACE4" w14:textId="77777777" w:rsidR="00EF767B" w:rsidRPr="00231950" w:rsidRDefault="00EF767B" w:rsidP="005A25D6">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7F2B5967" w14:textId="77777777" w:rsidR="00EF767B" w:rsidRPr="00231950" w:rsidRDefault="00EF767B" w:rsidP="005A25D6">
            <w:pPr>
              <w:rPr>
                <w:rFonts w:eastAsia="Times New Roman"/>
                <w:szCs w:val="20"/>
              </w:rPr>
            </w:pPr>
            <w:r w:rsidRPr="00231950">
              <w:rPr>
                <w:rFonts w:eastAsia="Times New Roman"/>
                <w:szCs w:val="20"/>
              </w:rPr>
              <w:t>Ja</w:t>
            </w:r>
          </w:p>
        </w:tc>
      </w:tr>
    </w:tbl>
    <w:p w14:paraId="31D125E2" w14:textId="619AC836" w:rsidR="00EF767B" w:rsidRPr="00231950" w:rsidRDefault="00EF767B" w:rsidP="00EF3FC9">
      <w:pPr>
        <w:pStyle w:val="Kop4"/>
      </w:pPr>
      <w:r w:rsidRPr="00231950">
        <w:t xml:space="preserve">Attribuutsoort </w:t>
      </w:r>
      <w:r w:rsidR="00802446">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F767B" w:rsidRPr="00231950" w14:paraId="6105B2F2" w14:textId="77777777" w:rsidTr="00B64EFA">
        <w:trPr>
          <w:tblCellSpacing w:w="0" w:type="dxa"/>
        </w:trPr>
        <w:tc>
          <w:tcPr>
            <w:tcW w:w="1500" w:type="pct"/>
            <w:tcMar>
              <w:top w:w="15" w:type="dxa"/>
              <w:left w:w="15" w:type="dxa"/>
              <w:bottom w:w="15" w:type="dxa"/>
              <w:right w:w="15" w:type="dxa"/>
            </w:tcMar>
            <w:hideMark/>
          </w:tcPr>
          <w:p w14:paraId="3FA7147C" w14:textId="77777777" w:rsidR="00EF767B" w:rsidRPr="00231950" w:rsidRDefault="00EF767B" w:rsidP="005A25D6">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7C9BA88" w14:textId="328B972E" w:rsidR="00EF767B" w:rsidRPr="00231950" w:rsidRDefault="00802446" w:rsidP="005A25D6">
            <w:pPr>
              <w:rPr>
                <w:rFonts w:eastAsia="Times New Roman"/>
                <w:szCs w:val="20"/>
              </w:rPr>
            </w:pPr>
            <w:r>
              <w:rPr>
                <w:rFonts w:eastAsia="Times New Roman"/>
                <w:szCs w:val="20"/>
              </w:rPr>
              <w:t>groep</w:t>
            </w:r>
          </w:p>
        </w:tc>
      </w:tr>
      <w:tr w:rsidR="00EF767B" w:rsidRPr="00231950" w14:paraId="5CEE7EA8" w14:textId="77777777" w:rsidTr="00B64EFA">
        <w:trPr>
          <w:tblCellSpacing w:w="0" w:type="dxa"/>
        </w:trPr>
        <w:tc>
          <w:tcPr>
            <w:tcW w:w="1500" w:type="pct"/>
            <w:tcMar>
              <w:top w:w="15" w:type="dxa"/>
              <w:left w:w="15" w:type="dxa"/>
              <w:bottom w:w="15" w:type="dxa"/>
              <w:right w:w="15" w:type="dxa"/>
            </w:tcMar>
            <w:hideMark/>
          </w:tcPr>
          <w:p w14:paraId="32AEC8F4" w14:textId="77777777" w:rsidR="00EF767B" w:rsidRPr="00231950" w:rsidRDefault="00EF767B" w:rsidP="005A25D6">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66006B7" w14:textId="3227B322" w:rsidR="00EF767B" w:rsidRPr="00231950" w:rsidRDefault="003F2229">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waaronder een </w:t>
            </w:r>
            <w:r>
              <w:rPr>
                <w:rFonts w:eastAsia="Times New Roman"/>
                <w:szCs w:val="20"/>
              </w:rPr>
              <w:t xml:space="preserve">beperkingengebied </w:t>
            </w:r>
            <w:r w:rsidRPr="00231950">
              <w:rPr>
                <w:rFonts w:eastAsia="Times New Roman"/>
                <w:szCs w:val="20"/>
              </w:rPr>
              <w:t xml:space="preserve">valt. </w:t>
            </w:r>
          </w:p>
        </w:tc>
      </w:tr>
      <w:tr w:rsidR="00EF767B" w:rsidRPr="00231950" w14:paraId="5EB53713" w14:textId="77777777" w:rsidTr="00B64EFA">
        <w:trPr>
          <w:tblCellSpacing w:w="0" w:type="dxa"/>
        </w:trPr>
        <w:tc>
          <w:tcPr>
            <w:tcW w:w="1500" w:type="pct"/>
            <w:tcMar>
              <w:top w:w="15" w:type="dxa"/>
              <w:left w:w="15" w:type="dxa"/>
              <w:bottom w:w="15" w:type="dxa"/>
              <w:right w:w="15" w:type="dxa"/>
            </w:tcMar>
            <w:hideMark/>
          </w:tcPr>
          <w:p w14:paraId="447DEDB0" w14:textId="77777777" w:rsidR="00EF767B" w:rsidRPr="00231950" w:rsidRDefault="00EF767B" w:rsidP="005A25D6">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E14600A" w14:textId="43D20075" w:rsidR="00EF767B" w:rsidRPr="00231950" w:rsidRDefault="00EF767B" w:rsidP="005A25D6">
            <w:pPr>
              <w:rPr>
                <w:rFonts w:eastAsia="Times New Roman"/>
                <w:szCs w:val="20"/>
              </w:rPr>
            </w:pPr>
            <w:proofErr w:type="spellStart"/>
            <w:r w:rsidRPr="00231950">
              <w:rPr>
                <w:rFonts w:eastAsia="Times New Roman"/>
                <w:szCs w:val="20"/>
              </w:rPr>
              <w:t>Beperkingen</w:t>
            </w:r>
            <w:r w:rsidR="00C27E8E">
              <w:rPr>
                <w:rFonts w:eastAsia="Times New Roman"/>
                <w:szCs w:val="20"/>
              </w:rPr>
              <w:t>gebiedg</w:t>
            </w:r>
            <w:r w:rsidRPr="00231950">
              <w:rPr>
                <w:rFonts w:eastAsia="Times New Roman"/>
                <w:szCs w:val="20"/>
              </w:rPr>
              <w:t>roep</w:t>
            </w:r>
            <w:proofErr w:type="spellEnd"/>
            <w:r w:rsidRPr="00231950">
              <w:rPr>
                <w:rFonts w:eastAsia="Times New Roman"/>
                <w:szCs w:val="20"/>
              </w:rPr>
              <w:t xml:space="preserve"> (</w:t>
            </w:r>
            <w:r>
              <w:rPr>
                <w:rFonts w:eastAsia="Times New Roman"/>
                <w:szCs w:val="20"/>
              </w:rPr>
              <w:t>Waardelijst</w:t>
            </w:r>
            <w:r w:rsidRPr="00231950">
              <w:rPr>
                <w:rFonts w:eastAsia="Times New Roman"/>
                <w:szCs w:val="20"/>
              </w:rPr>
              <w:t xml:space="preserve">) </w:t>
            </w:r>
          </w:p>
        </w:tc>
      </w:tr>
      <w:tr w:rsidR="00EF767B" w:rsidRPr="00231950" w14:paraId="65CEDC79" w14:textId="77777777" w:rsidTr="00B64EFA">
        <w:trPr>
          <w:tblCellSpacing w:w="0" w:type="dxa"/>
        </w:trPr>
        <w:tc>
          <w:tcPr>
            <w:tcW w:w="1500" w:type="pct"/>
            <w:tcMar>
              <w:top w:w="15" w:type="dxa"/>
              <w:left w:w="15" w:type="dxa"/>
              <w:bottom w:w="15" w:type="dxa"/>
              <w:right w:w="15" w:type="dxa"/>
            </w:tcMar>
          </w:tcPr>
          <w:p w14:paraId="690EACC4" w14:textId="77777777" w:rsidR="00EF767B" w:rsidRPr="00231950" w:rsidRDefault="00EF767B" w:rsidP="005A25D6">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37E6D71F" w14:textId="77777777" w:rsidR="00EF767B" w:rsidRDefault="003F2229" w:rsidP="005A25D6">
            <w:pPr>
              <w:rPr>
                <w:rFonts w:eastAsia="Times New Roman"/>
                <w:szCs w:val="20"/>
              </w:rPr>
            </w:pPr>
            <w:r w:rsidRPr="00231950">
              <w:rPr>
                <w:rFonts w:eastAsia="Times New Roman"/>
                <w:szCs w:val="20"/>
              </w:rPr>
              <w:t>Een beperkingengebied kan gecategoriseerd worden tot een beperkte lijst van beperkingengroepen.</w:t>
            </w:r>
          </w:p>
          <w:p w14:paraId="2DD787E5" w14:textId="77777777" w:rsidR="005C174F" w:rsidRDefault="005C174F" w:rsidP="005A25D6">
            <w:pPr>
              <w:rPr>
                <w:rFonts w:eastAsia="Times New Roman"/>
                <w:szCs w:val="20"/>
              </w:rPr>
            </w:pPr>
          </w:p>
          <w:p w14:paraId="7306C560" w14:textId="15B55DA4" w:rsidR="005C174F" w:rsidRPr="00231950" w:rsidRDefault="00231C5D">
            <w:pPr>
              <w:rPr>
                <w:rFonts w:eastAsia="Times New Roman"/>
                <w:szCs w:val="20"/>
              </w:rPr>
            </w:pPr>
            <w:r>
              <w:rPr>
                <w:rFonts w:eastAsia="Times New Roman"/>
                <w:szCs w:val="20"/>
              </w:rPr>
              <w:t xml:space="preserve">Een </w:t>
            </w:r>
            <w:r w:rsidRPr="00231950">
              <w:rPr>
                <w:rFonts w:eastAsia="Times New Roman"/>
                <w:szCs w:val="20"/>
              </w:rPr>
              <w:t xml:space="preserve">groep is niet een 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voor objecten van dit objecttype.</w:t>
            </w:r>
          </w:p>
        </w:tc>
      </w:tr>
    </w:tbl>
    <w:p w14:paraId="12B07F04" w14:textId="0B44CC95" w:rsidR="005444CD" w:rsidRDefault="00EA697A" w:rsidP="00967CA0">
      <w:pPr>
        <w:pStyle w:val="Kop4"/>
      </w:pPr>
      <w:bookmarkStart w:id="156" w:name="_Ref39495763"/>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A697A" w:rsidRPr="00231950" w14:paraId="1A7095C0" w14:textId="77777777" w:rsidTr="00B64EFA">
        <w:trPr>
          <w:tblCellSpacing w:w="0" w:type="dxa"/>
        </w:trPr>
        <w:tc>
          <w:tcPr>
            <w:tcW w:w="1500" w:type="pct"/>
            <w:tcMar>
              <w:top w:w="15" w:type="dxa"/>
              <w:left w:w="15" w:type="dxa"/>
              <w:bottom w:w="15" w:type="dxa"/>
              <w:right w:w="15" w:type="dxa"/>
            </w:tcMar>
            <w:hideMark/>
          </w:tcPr>
          <w:p w14:paraId="550E9F9E" w14:textId="77777777" w:rsidR="00EA697A" w:rsidRPr="00231950" w:rsidRDefault="00EA697A"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D0E58C7" w14:textId="7FBC7949" w:rsidR="00EA697A" w:rsidRPr="00231950" w:rsidRDefault="00967CA0" w:rsidP="009A60E0">
            <w:pPr>
              <w:rPr>
                <w:rFonts w:eastAsia="Times New Roman"/>
                <w:szCs w:val="20"/>
              </w:rPr>
            </w:pPr>
            <w:r>
              <w:rPr>
                <w:rFonts w:eastAsia="Times New Roman"/>
                <w:szCs w:val="20"/>
              </w:rPr>
              <w:t>label</w:t>
            </w:r>
          </w:p>
        </w:tc>
      </w:tr>
      <w:tr w:rsidR="00EA697A" w:rsidRPr="00231950" w14:paraId="4164D969" w14:textId="77777777" w:rsidTr="00B64EFA">
        <w:trPr>
          <w:tblCellSpacing w:w="0" w:type="dxa"/>
        </w:trPr>
        <w:tc>
          <w:tcPr>
            <w:tcW w:w="1500" w:type="pct"/>
            <w:tcMar>
              <w:top w:w="15" w:type="dxa"/>
              <w:left w:w="15" w:type="dxa"/>
              <w:bottom w:w="15" w:type="dxa"/>
              <w:right w:w="15" w:type="dxa"/>
            </w:tcMar>
            <w:hideMark/>
          </w:tcPr>
          <w:p w14:paraId="6C2D96DA" w14:textId="77777777" w:rsidR="00EA697A" w:rsidRPr="00231950" w:rsidRDefault="00EA697A"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C011A90" w14:textId="11F2CABB" w:rsidR="00EA697A" w:rsidRPr="00231950" w:rsidRDefault="00967CA0" w:rsidP="009A60E0">
            <w:pPr>
              <w:rPr>
                <w:rFonts w:eastAsia="Times New Roman"/>
                <w:szCs w:val="20"/>
              </w:rPr>
            </w:pPr>
            <w:r>
              <w:rPr>
                <w:rFonts w:eastAsia="Times New Roman"/>
                <w:szCs w:val="20"/>
              </w:rPr>
              <w:t xml:space="preserve">Het label waarmee </w:t>
            </w:r>
            <w:r w:rsidR="00DD6BF2">
              <w:rPr>
                <w:rFonts w:eastAsia="Times New Roman"/>
                <w:szCs w:val="20"/>
              </w:rPr>
              <w:t>de gebiedsaanwijzing geduid wordt.</w:t>
            </w:r>
            <w:r w:rsidR="00EA697A" w:rsidRPr="00231950">
              <w:rPr>
                <w:rFonts w:eastAsia="Times New Roman"/>
                <w:szCs w:val="20"/>
              </w:rPr>
              <w:t xml:space="preserve"> </w:t>
            </w:r>
          </w:p>
        </w:tc>
      </w:tr>
      <w:tr w:rsidR="00EA697A" w:rsidRPr="00231950" w14:paraId="5794E21D" w14:textId="77777777" w:rsidTr="00B64EFA">
        <w:trPr>
          <w:tblCellSpacing w:w="0" w:type="dxa"/>
        </w:trPr>
        <w:tc>
          <w:tcPr>
            <w:tcW w:w="1500" w:type="pct"/>
            <w:tcMar>
              <w:top w:w="15" w:type="dxa"/>
              <w:left w:w="15" w:type="dxa"/>
              <w:bottom w:w="15" w:type="dxa"/>
              <w:right w:w="15" w:type="dxa"/>
            </w:tcMar>
            <w:hideMark/>
          </w:tcPr>
          <w:p w14:paraId="54F5557A" w14:textId="77777777" w:rsidR="00EA697A" w:rsidRPr="00231950" w:rsidRDefault="00EA697A"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62DD1C55" w14:textId="7F533309" w:rsidR="00EA697A" w:rsidRPr="00231950" w:rsidRDefault="00DD6BF2" w:rsidP="009A60E0">
            <w:pPr>
              <w:rPr>
                <w:rFonts w:eastAsia="Times New Roman"/>
                <w:szCs w:val="20"/>
              </w:rPr>
            </w:pPr>
            <w:proofErr w:type="spellStart"/>
            <w:r>
              <w:rPr>
                <w:rFonts w:eastAsia="Times New Roman"/>
                <w:szCs w:val="20"/>
              </w:rPr>
              <w:t>CharacterString</w:t>
            </w:r>
            <w:proofErr w:type="spellEnd"/>
          </w:p>
        </w:tc>
      </w:tr>
      <w:tr w:rsidR="00EA697A" w:rsidRPr="00231950" w14:paraId="4182DB26" w14:textId="77777777" w:rsidTr="00B64EFA">
        <w:trPr>
          <w:tblCellSpacing w:w="0" w:type="dxa"/>
        </w:trPr>
        <w:tc>
          <w:tcPr>
            <w:tcW w:w="1500" w:type="pct"/>
            <w:tcMar>
              <w:top w:w="15" w:type="dxa"/>
              <w:left w:w="15" w:type="dxa"/>
              <w:bottom w:w="15" w:type="dxa"/>
              <w:right w:w="15" w:type="dxa"/>
            </w:tcMar>
          </w:tcPr>
          <w:p w14:paraId="05B34855" w14:textId="77777777" w:rsidR="00EA697A" w:rsidRPr="00231950" w:rsidRDefault="00EA697A"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475FCE87" w14:textId="2EA1DA8B" w:rsidR="00EA697A" w:rsidRPr="00231950" w:rsidRDefault="00DD6BF2" w:rsidP="009A60E0">
            <w:pPr>
              <w:rPr>
                <w:rFonts w:eastAsia="Times New Roman"/>
                <w:szCs w:val="20"/>
              </w:rPr>
            </w:pPr>
            <w:r>
              <w:rPr>
                <w:rFonts w:eastAsia="Times New Roman"/>
                <w:szCs w:val="20"/>
              </w:rPr>
              <w:t xml:space="preserve">Dit veld wordt vast ingevuld met het label: </w:t>
            </w:r>
            <w:r w:rsidR="008A3DEC">
              <w:rPr>
                <w:szCs w:val="20"/>
              </w:rPr>
              <w:t>Beperkingengebieden</w:t>
            </w:r>
          </w:p>
        </w:tc>
      </w:tr>
    </w:tbl>
    <w:p w14:paraId="02FA3D4F" w14:textId="77777777" w:rsidR="00EA697A" w:rsidRDefault="00EA697A" w:rsidP="00EA697A"/>
    <w:p w14:paraId="6865BF16" w14:textId="08D9481F" w:rsidR="00EF767B" w:rsidRDefault="00EF767B" w:rsidP="0039795D">
      <w:pPr>
        <w:pStyle w:val="Kop3"/>
        <w:rPr>
          <w:rFonts w:eastAsia="Times New Roman"/>
        </w:rPr>
      </w:pPr>
      <w:bookmarkStart w:id="157" w:name="_Ref65858457"/>
      <w:bookmarkStart w:id="158" w:name="_Toc92286650"/>
      <w:r w:rsidRPr="00231950">
        <w:rPr>
          <w:rFonts w:eastAsia="Times New Roman"/>
        </w:rPr>
        <w:t>Objecttype Functie</w:t>
      </w:r>
      <w:bookmarkEnd w:id="156"/>
      <w:bookmarkEnd w:id="157"/>
      <w:bookmarkEnd w:id="158"/>
    </w:p>
    <w:p w14:paraId="23486714" w14:textId="2F5B7631" w:rsidR="00D21FE2" w:rsidRPr="00231950" w:rsidRDefault="00EF767B" w:rsidP="00EF767B">
      <w:pPr>
        <w:rPr>
          <w:rFonts w:eastAsia="Times New Roman"/>
        </w:rPr>
      </w:pPr>
      <w:r w:rsidRPr="007553DB">
        <w:rPr>
          <w:rFonts w:eastAsia="Times New Roman"/>
          <w:szCs w:val="20"/>
        </w:rPr>
        <w:t xml:space="preserve">Een </w:t>
      </w:r>
      <w:r>
        <w:rPr>
          <w:rFonts w:eastAsia="Times New Roman"/>
          <w:szCs w:val="20"/>
        </w:rPr>
        <w:t>Functie</w:t>
      </w:r>
      <w:r w:rsidRPr="007553DB">
        <w:rPr>
          <w:rFonts w:eastAsia="Times New Roman"/>
          <w:szCs w:val="20"/>
        </w:rPr>
        <w:t xml:space="preserve"> heeft alle eigenschappen van een</w:t>
      </w:r>
      <w:r>
        <w:rPr>
          <w:rFonts w:eastAsia="Times New Roman"/>
          <w:szCs w:val="20"/>
        </w:rPr>
        <w:t xml:space="preserve"> Gebiedsaanwijzing</w:t>
      </w:r>
      <w:r w:rsidRPr="007553DB">
        <w:rPr>
          <w:rFonts w:eastAsia="Times New Roman"/>
          <w:szCs w:val="20"/>
        </w:rPr>
        <w:t>, aangevuld met de volgende:</w:t>
      </w:r>
    </w:p>
    <w:p w14:paraId="6F7C01DF" w14:textId="2BA7344C" w:rsidR="00EF767B" w:rsidRPr="00231950" w:rsidRDefault="00EF767B" w:rsidP="00EF3FC9">
      <w:pPr>
        <w:pStyle w:val="Kop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F767B" w:rsidRPr="00231950" w14:paraId="10396BD5" w14:textId="77777777" w:rsidTr="00B64EFA">
        <w:trPr>
          <w:tblCellSpacing w:w="0" w:type="dxa"/>
        </w:trPr>
        <w:tc>
          <w:tcPr>
            <w:tcW w:w="1500" w:type="pct"/>
            <w:tcMar>
              <w:top w:w="15" w:type="dxa"/>
              <w:left w:w="15" w:type="dxa"/>
              <w:bottom w:w="15" w:type="dxa"/>
              <w:right w:w="15" w:type="dxa"/>
            </w:tcMar>
            <w:hideMark/>
          </w:tcPr>
          <w:p w14:paraId="0360BF60" w14:textId="77777777" w:rsidR="00EF767B" w:rsidRPr="00231950" w:rsidRDefault="00EF767B" w:rsidP="005A25D6">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19A86FD" w14:textId="77777777" w:rsidR="00EF767B" w:rsidRPr="00231950" w:rsidRDefault="00EF767B" w:rsidP="005A25D6">
            <w:pPr>
              <w:rPr>
                <w:rFonts w:eastAsia="Times New Roman"/>
                <w:szCs w:val="20"/>
              </w:rPr>
            </w:pPr>
            <w:r w:rsidRPr="00231950">
              <w:rPr>
                <w:rFonts w:eastAsia="Times New Roman"/>
                <w:szCs w:val="20"/>
              </w:rPr>
              <w:t>naam</w:t>
            </w:r>
          </w:p>
        </w:tc>
      </w:tr>
      <w:tr w:rsidR="00EF767B" w:rsidRPr="00231950" w14:paraId="44DDB455" w14:textId="77777777" w:rsidTr="00B64EFA">
        <w:trPr>
          <w:tblCellSpacing w:w="0" w:type="dxa"/>
        </w:trPr>
        <w:tc>
          <w:tcPr>
            <w:tcW w:w="1500" w:type="pct"/>
            <w:tcMar>
              <w:top w:w="15" w:type="dxa"/>
              <w:left w:w="15" w:type="dxa"/>
              <w:bottom w:w="15" w:type="dxa"/>
              <w:right w:w="15" w:type="dxa"/>
            </w:tcMar>
            <w:hideMark/>
          </w:tcPr>
          <w:p w14:paraId="05EA8EA4" w14:textId="77777777" w:rsidR="00EF767B" w:rsidRPr="00231950" w:rsidRDefault="00EF767B" w:rsidP="005A25D6">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26EEF44" w14:textId="77777777" w:rsidR="00EF767B" w:rsidRPr="00231950" w:rsidRDefault="00EF767B" w:rsidP="005A25D6">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de functie.</w:t>
            </w:r>
          </w:p>
        </w:tc>
      </w:tr>
      <w:tr w:rsidR="00EF767B" w:rsidRPr="00231950" w14:paraId="0B33D7CC" w14:textId="77777777" w:rsidTr="00B64EFA">
        <w:trPr>
          <w:tblCellSpacing w:w="0" w:type="dxa"/>
        </w:trPr>
        <w:tc>
          <w:tcPr>
            <w:tcW w:w="1500" w:type="pct"/>
            <w:tcMar>
              <w:top w:w="15" w:type="dxa"/>
              <w:left w:w="15" w:type="dxa"/>
              <w:bottom w:w="15" w:type="dxa"/>
              <w:right w:w="15" w:type="dxa"/>
            </w:tcMar>
            <w:hideMark/>
          </w:tcPr>
          <w:p w14:paraId="085BF64D" w14:textId="77777777" w:rsidR="00EF767B" w:rsidRPr="00231950" w:rsidRDefault="00EF767B" w:rsidP="005A25D6">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B049E25" w14:textId="35408834" w:rsidR="00EF767B" w:rsidRPr="00231950" w:rsidRDefault="00C91999" w:rsidP="005A25D6">
            <w:pPr>
              <w:rPr>
                <w:rFonts w:eastAsia="Times New Roman"/>
                <w:szCs w:val="20"/>
              </w:rPr>
            </w:pPr>
            <w:proofErr w:type="spellStart"/>
            <w:r>
              <w:rPr>
                <w:rFonts w:eastAsia="Times New Roman"/>
                <w:szCs w:val="20"/>
              </w:rPr>
              <w:t>CharacterString</w:t>
            </w:r>
            <w:proofErr w:type="spellEnd"/>
          </w:p>
        </w:tc>
      </w:tr>
      <w:tr w:rsidR="00EF767B" w:rsidRPr="00231950" w14:paraId="1820C5DF" w14:textId="77777777" w:rsidTr="00B64EFA">
        <w:trPr>
          <w:tblCellSpacing w:w="0" w:type="dxa"/>
        </w:trPr>
        <w:tc>
          <w:tcPr>
            <w:tcW w:w="1500" w:type="pct"/>
            <w:tcMar>
              <w:top w:w="15" w:type="dxa"/>
              <w:left w:w="15" w:type="dxa"/>
              <w:bottom w:w="15" w:type="dxa"/>
              <w:right w:w="15" w:type="dxa"/>
            </w:tcMar>
          </w:tcPr>
          <w:p w14:paraId="5EEA653B" w14:textId="77777777" w:rsidR="00EF767B" w:rsidRPr="00231950" w:rsidRDefault="00EF767B" w:rsidP="005A25D6">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329842E2" w14:textId="62D20DD7" w:rsidR="00D21FE2" w:rsidRDefault="00134A41" w:rsidP="00134A41">
            <w:pPr>
              <w:rPr>
                <w:szCs w:val="20"/>
              </w:rPr>
            </w:pPr>
            <w:r>
              <w:rPr>
                <w:szCs w:val="20"/>
              </w:rPr>
              <w:t>Voorbeeld: centrumgebied Apeldoorn, bedrijventerrein</w:t>
            </w:r>
            <w:r w:rsidR="002E7062">
              <w:rPr>
                <w:szCs w:val="20"/>
              </w:rPr>
              <w:t xml:space="preserve"> </w:t>
            </w:r>
            <w:r w:rsidR="00B53CA6">
              <w:rPr>
                <w:szCs w:val="20"/>
              </w:rPr>
              <w:t>2</w:t>
            </w:r>
            <w:r>
              <w:rPr>
                <w:szCs w:val="20"/>
              </w:rPr>
              <w:t>.</w:t>
            </w:r>
          </w:p>
          <w:p w14:paraId="1D4754A5" w14:textId="164AB0BF" w:rsidR="00134A41" w:rsidRDefault="00134A41" w:rsidP="005A25D6">
            <w:pPr>
              <w:rPr>
                <w:rFonts w:eastAsia="Times New Roman"/>
                <w:szCs w:val="20"/>
              </w:rPr>
            </w:pPr>
          </w:p>
          <w:p w14:paraId="613A6425" w14:textId="6219CF53" w:rsidR="00EF767B" w:rsidRPr="00231950" w:rsidRDefault="00EF767B" w:rsidP="005A25D6">
            <w:pPr>
              <w:rPr>
                <w:rFonts w:eastAsia="Times New Roman"/>
                <w:szCs w:val="20"/>
              </w:rPr>
            </w:pPr>
            <w:r>
              <w:rPr>
                <w:rFonts w:eastAsia="Times New Roman"/>
                <w:szCs w:val="20"/>
              </w:rPr>
              <w:t>Elk bevoegd gezag kan eigen functies</w:t>
            </w:r>
            <w:r w:rsidRPr="00231950">
              <w:rPr>
                <w:rFonts w:eastAsia="Times New Roman"/>
                <w:szCs w:val="20"/>
              </w:rPr>
              <w:t xml:space="preserve"> </w:t>
            </w:r>
            <w:r>
              <w:rPr>
                <w:rFonts w:eastAsia="Times New Roman"/>
                <w:szCs w:val="20"/>
              </w:rPr>
              <w:t>beschrijven, voor het eigen grondgebied. Let wel, het kan voorkomen dat twee bevoegde gezagen, die elk een eigen functie beschrijven, hun functie dezelfde naam geven. Dit betekent niet (per</w:t>
            </w:r>
            <w:r w:rsidR="00D60BE8">
              <w:rPr>
                <w:rFonts w:eastAsia="Times New Roman"/>
                <w:szCs w:val="20"/>
              </w:rPr>
              <w:t xml:space="preserve"> </w:t>
            </w:r>
            <w:r>
              <w:rPr>
                <w:rFonts w:eastAsia="Times New Roman"/>
                <w:szCs w:val="20"/>
              </w:rPr>
              <w:t xml:space="preserve">se) dat er hetzelfde bedoeld wordt. </w:t>
            </w:r>
          </w:p>
        </w:tc>
      </w:tr>
      <w:tr w:rsidR="00EF767B" w:rsidRPr="00231950" w14:paraId="1FFDBC13" w14:textId="77777777" w:rsidTr="00B64EFA">
        <w:trPr>
          <w:tblCellSpacing w:w="0" w:type="dxa"/>
        </w:trPr>
        <w:tc>
          <w:tcPr>
            <w:tcW w:w="1500" w:type="pct"/>
            <w:tcMar>
              <w:top w:w="15" w:type="dxa"/>
              <w:left w:w="15" w:type="dxa"/>
              <w:bottom w:w="15" w:type="dxa"/>
              <w:right w:w="15" w:type="dxa"/>
            </w:tcMar>
          </w:tcPr>
          <w:p w14:paraId="3C53BB1A" w14:textId="77777777" w:rsidR="00EF767B" w:rsidRPr="00231950" w:rsidRDefault="00EF767B" w:rsidP="005A25D6">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733DAC09" w14:textId="77777777" w:rsidR="00EF767B" w:rsidRPr="00231950" w:rsidRDefault="00EF767B" w:rsidP="005A25D6">
            <w:pPr>
              <w:rPr>
                <w:rFonts w:eastAsia="Times New Roman"/>
                <w:szCs w:val="20"/>
              </w:rPr>
            </w:pPr>
            <w:r w:rsidRPr="00231950">
              <w:rPr>
                <w:rFonts w:eastAsia="Times New Roman"/>
                <w:szCs w:val="20"/>
              </w:rPr>
              <w:t>Ja</w:t>
            </w:r>
          </w:p>
        </w:tc>
      </w:tr>
    </w:tbl>
    <w:p w14:paraId="6424E078" w14:textId="43914AAF" w:rsidR="00EF767B" w:rsidRPr="00231950" w:rsidRDefault="00EF767B" w:rsidP="00EF3FC9">
      <w:pPr>
        <w:pStyle w:val="Kop4"/>
      </w:pPr>
      <w:r w:rsidRPr="00231950">
        <w:t xml:space="preserve">Attribuutsoort </w:t>
      </w:r>
      <w:r w:rsidR="00802446">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F767B" w:rsidRPr="00231950" w14:paraId="5C161378" w14:textId="77777777" w:rsidTr="00B64EFA">
        <w:trPr>
          <w:tblCellSpacing w:w="0" w:type="dxa"/>
        </w:trPr>
        <w:tc>
          <w:tcPr>
            <w:tcW w:w="1500" w:type="pct"/>
            <w:tcMar>
              <w:top w:w="15" w:type="dxa"/>
              <w:left w:w="15" w:type="dxa"/>
              <w:bottom w:w="15" w:type="dxa"/>
              <w:right w:w="15" w:type="dxa"/>
            </w:tcMar>
            <w:hideMark/>
          </w:tcPr>
          <w:p w14:paraId="75C444F1" w14:textId="77777777" w:rsidR="00EF767B" w:rsidRPr="00231950" w:rsidRDefault="00EF767B" w:rsidP="005A25D6">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595BA3B" w14:textId="4B2C1CCF" w:rsidR="00EF767B" w:rsidRPr="00231950" w:rsidRDefault="00802446" w:rsidP="005A25D6">
            <w:pPr>
              <w:rPr>
                <w:rFonts w:eastAsia="Times New Roman"/>
                <w:szCs w:val="20"/>
              </w:rPr>
            </w:pPr>
            <w:r>
              <w:rPr>
                <w:rFonts w:eastAsia="Times New Roman"/>
                <w:szCs w:val="20"/>
              </w:rPr>
              <w:t>groep</w:t>
            </w:r>
          </w:p>
        </w:tc>
      </w:tr>
      <w:tr w:rsidR="00EF767B" w:rsidRPr="00231950" w14:paraId="09AD5A9B" w14:textId="77777777" w:rsidTr="00B64EFA">
        <w:trPr>
          <w:tblCellSpacing w:w="0" w:type="dxa"/>
        </w:trPr>
        <w:tc>
          <w:tcPr>
            <w:tcW w:w="1500" w:type="pct"/>
            <w:tcMar>
              <w:top w:w="15" w:type="dxa"/>
              <w:left w:w="15" w:type="dxa"/>
              <w:bottom w:w="15" w:type="dxa"/>
              <w:right w:w="15" w:type="dxa"/>
            </w:tcMar>
            <w:hideMark/>
          </w:tcPr>
          <w:p w14:paraId="55F5B89C" w14:textId="77777777" w:rsidR="00EF767B" w:rsidRPr="00231950" w:rsidRDefault="00EF767B" w:rsidP="005A25D6">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4EB82697" w14:textId="5636D139" w:rsidR="00EF767B" w:rsidRPr="00231950" w:rsidRDefault="00EF767B">
            <w:pPr>
              <w:rPr>
                <w:rFonts w:eastAsia="Times New Roman"/>
                <w:szCs w:val="20"/>
              </w:rPr>
            </w:pPr>
            <w:r w:rsidRPr="00231950">
              <w:rPr>
                <w:rFonts w:eastAsia="Times New Roman"/>
                <w:szCs w:val="20"/>
              </w:rPr>
              <w:t xml:space="preserve">Een </w:t>
            </w:r>
            <w:r w:rsidR="00127BB9">
              <w:rPr>
                <w:rFonts w:eastAsia="Times New Roman"/>
                <w:szCs w:val="20"/>
              </w:rPr>
              <w:t>categorie</w:t>
            </w:r>
            <w:r w:rsidRPr="00231950">
              <w:rPr>
                <w:rFonts w:eastAsia="Times New Roman"/>
                <w:szCs w:val="20"/>
              </w:rPr>
              <w:t xml:space="preserve">, of groep, waaronder een functie regel valt. </w:t>
            </w:r>
          </w:p>
        </w:tc>
      </w:tr>
      <w:tr w:rsidR="00EF767B" w:rsidRPr="00231950" w14:paraId="3E4F978A" w14:textId="77777777" w:rsidTr="00B64EFA">
        <w:trPr>
          <w:tblCellSpacing w:w="0" w:type="dxa"/>
        </w:trPr>
        <w:tc>
          <w:tcPr>
            <w:tcW w:w="1500" w:type="pct"/>
            <w:tcMar>
              <w:top w:w="15" w:type="dxa"/>
              <w:left w:w="15" w:type="dxa"/>
              <w:bottom w:w="15" w:type="dxa"/>
              <w:right w:w="15" w:type="dxa"/>
            </w:tcMar>
            <w:hideMark/>
          </w:tcPr>
          <w:p w14:paraId="5A79A76D" w14:textId="77777777" w:rsidR="00EF767B" w:rsidRPr="00231950" w:rsidRDefault="00EF767B" w:rsidP="005A25D6">
            <w:pPr>
              <w:rPr>
                <w:rFonts w:eastAsia="Times New Roman"/>
                <w:szCs w:val="20"/>
              </w:rPr>
            </w:pPr>
            <w:r w:rsidRPr="00231950">
              <w:rPr>
                <w:rFonts w:eastAsia="Times New Roman"/>
                <w:b/>
                <w:bCs/>
                <w:szCs w:val="20"/>
              </w:rPr>
              <w:lastRenderedPageBreak/>
              <w:t>Formaat</w:t>
            </w:r>
          </w:p>
        </w:tc>
        <w:tc>
          <w:tcPr>
            <w:tcW w:w="3500" w:type="pct"/>
            <w:tcMar>
              <w:top w:w="15" w:type="dxa"/>
              <w:left w:w="15" w:type="dxa"/>
              <w:bottom w:w="15" w:type="dxa"/>
              <w:right w:w="15" w:type="dxa"/>
            </w:tcMar>
            <w:hideMark/>
          </w:tcPr>
          <w:p w14:paraId="0818E681" w14:textId="77777777" w:rsidR="00EF767B" w:rsidRPr="00231950" w:rsidRDefault="00EF767B" w:rsidP="005A25D6">
            <w:pPr>
              <w:rPr>
                <w:rFonts w:eastAsia="Times New Roman"/>
                <w:szCs w:val="20"/>
              </w:rPr>
            </w:pPr>
            <w:r w:rsidRPr="00231950">
              <w:rPr>
                <w:rFonts w:eastAsia="Times New Roman"/>
                <w:szCs w:val="20"/>
              </w:rPr>
              <w:t>Functiegroep (</w:t>
            </w:r>
            <w:proofErr w:type="spellStart"/>
            <w:r>
              <w:rPr>
                <w:rFonts w:eastAsia="Times New Roman"/>
                <w:szCs w:val="20"/>
              </w:rPr>
              <w:t>waardelijst</w:t>
            </w:r>
            <w:proofErr w:type="spellEnd"/>
            <w:r w:rsidRPr="00231950">
              <w:rPr>
                <w:rFonts w:eastAsia="Times New Roman"/>
                <w:szCs w:val="20"/>
              </w:rPr>
              <w:t xml:space="preserve">) </w:t>
            </w:r>
          </w:p>
        </w:tc>
      </w:tr>
      <w:tr w:rsidR="00EF767B" w:rsidRPr="00231950" w14:paraId="6DA9268B" w14:textId="77777777" w:rsidTr="00B64EFA">
        <w:trPr>
          <w:tblCellSpacing w:w="0" w:type="dxa"/>
        </w:trPr>
        <w:tc>
          <w:tcPr>
            <w:tcW w:w="1500" w:type="pct"/>
            <w:tcMar>
              <w:top w:w="15" w:type="dxa"/>
              <w:left w:w="15" w:type="dxa"/>
              <w:bottom w:w="15" w:type="dxa"/>
              <w:right w:w="15" w:type="dxa"/>
            </w:tcMar>
          </w:tcPr>
          <w:p w14:paraId="0E755736" w14:textId="77777777" w:rsidR="00EF767B" w:rsidRPr="00231950" w:rsidRDefault="00EF767B" w:rsidP="005A25D6">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29BD6B77" w14:textId="62D0786A" w:rsidR="00043D26" w:rsidRDefault="00043D26" w:rsidP="005A25D6">
            <w:pPr>
              <w:rPr>
                <w:rFonts w:eastAsia="Times New Roman"/>
                <w:szCs w:val="20"/>
              </w:rPr>
            </w:pPr>
            <w:r w:rsidRPr="00231950">
              <w:rPr>
                <w:rFonts w:eastAsia="Times New Roman"/>
                <w:szCs w:val="20"/>
              </w:rPr>
              <w:t>Een functie kan gecategoriseerd worden tot een beperkte lijst van functiegroepen.</w:t>
            </w:r>
          </w:p>
          <w:p w14:paraId="72A85F95" w14:textId="77777777" w:rsidR="00043D26" w:rsidRDefault="00043D26" w:rsidP="005A25D6">
            <w:pPr>
              <w:rPr>
                <w:rFonts w:eastAsia="Times New Roman"/>
                <w:szCs w:val="20"/>
              </w:rPr>
            </w:pPr>
          </w:p>
          <w:p w14:paraId="469F706F" w14:textId="3A54F428" w:rsidR="00EF767B" w:rsidRPr="00231950" w:rsidRDefault="005C174F">
            <w:pPr>
              <w:rPr>
                <w:rFonts w:eastAsia="Times New Roman"/>
                <w:szCs w:val="20"/>
              </w:rPr>
            </w:pPr>
            <w:r>
              <w:rPr>
                <w:rFonts w:eastAsia="Times New Roman"/>
                <w:szCs w:val="20"/>
              </w:rPr>
              <w:t xml:space="preserve">Een </w:t>
            </w:r>
            <w:r w:rsidRPr="00231950">
              <w:rPr>
                <w:rFonts w:eastAsia="Times New Roman"/>
                <w:szCs w:val="20"/>
              </w:rPr>
              <w:t xml:space="preserve">groep is niet een 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7C5CB4C3"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570A15EF" w14:textId="77777777" w:rsidTr="00B64EFA">
        <w:trPr>
          <w:divId w:val="619649774"/>
          <w:tblCellSpacing w:w="0" w:type="dxa"/>
        </w:trPr>
        <w:tc>
          <w:tcPr>
            <w:tcW w:w="1500" w:type="pct"/>
            <w:tcMar>
              <w:top w:w="15" w:type="dxa"/>
              <w:left w:w="15" w:type="dxa"/>
              <w:bottom w:w="15" w:type="dxa"/>
              <w:right w:w="15" w:type="dxa"/>
            </w:tcMar>
            <w:hideMark/>
          </w:tcPr>
          <w:p w14:paraId="0B8F8EF6"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D6C190F"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6CA62125" w14:textId="77777777" w:rsidTr="00B64EFA">
        <w:trPr>
          <w:divId w:val="619649774"/>
          <w:tblCellSpacing w:w="0" w:type="dxa"/>
        </w:trPr>
        <w:tc>
          <w:tcPr>
            <w:tcW w:w="1500" w:type="pct"/>
            <w:tcMar>
              <w:top w:w="15" w:type="dxa"/>
              <w:left w:w="15" w:type="dxa"/>
              <w:bottom w:w="15" w:type="dxa"/>
              <w:right w:w="15" w:type="dxa"/>
            </w:tcMar>
            <w:hideMark/>
          </w:tcPr>
          <w:p w14:paraId="38F86896"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CD11883"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348D7B04" w14:textId="77777777" w:rsidTr="00B64EFA">
        <w:trPr>
          <w:divId w:val="619649774"/>
          <w:tblCellSpacing w:w="0" w:type="dxa"/>
        </w:trPr>
        <w:tc>
          <w:tcPr>
            <w:tcW w:w="1500" w:type="pct"/>
            <w:tcMar>
              <w:top w:w="15" w:type="dxa"/>
              <w:left w:w="15" w:type="dxa"/>
              <w:bottom w:w="15" w:type="dxa"/>
              <w:right w:w="15" w:type="dxa"/>
            </w:tcMar>
            <w:hideMark/>
          </w:tcPr>
          <w:p w14:paraId="3C527430"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2403712"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6F77F709" w14:textId="77777777" w:rsidTr="00B64EFA">
        <w:trPr>
          <w:divId w:val="619649774"/>
          <w:tblCellSpacing w:w="0" w:type="dxa"/>
        </w:trPr>
        <w:tc>
          <w:tcPr>
            <w:tcW w:w="1500" w:type="pct"/>
            <w:tcMar>
              <w:top w:w="15" w:type="dxa"/>
              <w:left w:w="15" w:type="dxa"/>
              <w:bottom w:w="15" w:type="dxa"/>
              <w:right w:w="15" w:type="dxa"/>
            </w:tcMar>
          </w:tcPr>
          <w:p w14:paraId="32B51B40"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68E33513" w14:textId="1068EBC6" w:rsidR="00DD6BF2" w:rsidRPr="00231950" w:rsidRDefault="00DD6BF2" w:rsidP="009A60E0">
            <w:pPr>
              <w:rPr>
                <w:rFonts w:eastAsia="Times New Roman"/>
                <w:szCs w:val="20"/>
              </w:rPr>
            </w:pPr>
            <w:r>
              <w:rPr>
                <w:rFonts w:eastAsia="Times New Roman"/>
                <w:szCs w:val="20"/>
              </w:rPr>
              <w:t xml:space="preserve">Dit veld wordt vast ingevuld met het label: </w:t>
            </w:r>
            <w:r w:rsidR="008A3DEC">
              <w:rPr>
                <w:szCs w:val="20"/>
              </w:rPr>
              <w:t>Functies</w:t>
            </w:r>
          </w:p>
        </w:tc>
      </w:tr>
    </w:tbl>
    <w:p w14:paraId="09802CAC" w14:textId="5F73CE86" w:rsidR="007B4134" w:rsidRDefault="00B20198" w:rsidP="0039795D">
      <w:pPr>
        <w:pStyle w:val="Kop3"/>
        <w:divId w:val="619649774"/>
      </w:pPr>
      <w:bookmarkStart w:id="159" w:name="_Toc92286651"/>
      <w:r>
        <w:t xml:space="preserve">Objecttype </w:t>
      </w:r>
      <w:r w:rsidR="007B4134">
        <w:t>Bodem</w:t>
      </w:r>
      <w:bookmarkEnd w:id="159"/>
    </w:p>
    <w:p w14:paraId="457A158C" w14:textId="2F69DB5B" w:rsidR="00D21FE2" w:rsidRPr="00231950" w:rsidRDefault="00F10757" w:rsidP="007B4134">
      <w:pPr>
        <w:divId w:val="619649774"/>
        <w:rPr>
          <w:rFonts w:eastAsia="Times New Roman"/>
        </w:rPr>
      </w:pPr>
      <w:r>
        <w:rPr>
          <w:rFonts w:eastAsia="Times New Roman"/>
          <w:szCs w:val="20"/>
        </w:rPr>
        <w:t>Bodem</w:t>
      </w:r>
      <w:r w:rsidR="007B4134" w:rsidRPr="007553DB">
        <w:rPr>
          <w:rFonts w:eastAsia="Times New Roman"/>
          <w:szCs w:val="20"/>
        </w:rPr>
        <w:t xml:space="preserve"> heeft alle eigenschappen van een</w:t>
      </w:r>
      <w:r w:rsidR="007B4134">
        <w:rPr>
          <w:rFonts w:eastAsia="Times New Roman"/>
          <w:szCs w:val="20"/>
        </w:rPr>
        <w:t xml:space="preserve"> Gebiedsaanwijzing</w:t>
      </w:r>
      <w:r w:rsidR="007B4134" w:rsidRPr="007553DB">
        <w:rPr>
          <w:rFonts w:eastAsia="Times New Roman"/>
          <w:szCs w:val="20"/>
        </w:rPr>
        <w:t>, aangevuld met de volgende:</w:t>
      </w:r>
    </w:p>
    <w:p w14:paraId="1D65434E" w14:textId="77997E9D" w:rsidR="007B4134" w:rsidRPr="00231950" w:rsidRDefault="007B4134"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B4134" w:rsidRPr="00231950" w14:paraId="23F362A4" w14:textId="77777777" w:rsidTr="00B64EFA">
        <w:trPr>
          <w:divId w:val="619649774"/>
          <w:tblCellSpacing w:w="0" w:type="dxa"/>
        </w:trPr>
        <w:tc>
          <w:tcPr>
            <w:tcW w:w="1500" w:type="pct"/>
            <w:tcMar>
              <w:top w:w="15" w:type="dxa"/>
              <w:left w:w="15" w:type="dxa"/>
              <w:bottom w:w="15" w:type="dxa"/>
              <w:right w:w="15" w:type="dxa"/>
            </w:tcMar>
            <w:hideMark/>
          </w:tcPr>
          <w:p w14:paraId="50D3B664" w14:textId="77777777" w:rsidR="007B4134" w:rsidRPr="00231950" w:rsidRDefault="007B4134"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6508F6DD" w14:textId="7EF1B9D4" w:rsidR="007B4134" w:rsidRPr="00231950" w:rsidRDefault="00F10757" w:rsidP="00684FCF">
            <w:pPr>
              <w:rPr>
                <w:rFonts w:eastAsia="Times New Roman"/>
                <w:szCs w:val="20"/>
              </w:rPr>
            </w:pPr>
            <w:r w:rsidRPr="00231950">
              <w:rPr>
                <w:rFonts w:eastAsia="Times New Roman"/>
                <w:szCs w:val="20"/>
              </w:rPr>
              <w:t>N</w:t>
            </w:r>
            <w:r w:rsidR="007B4134" w:rsidRPr="00231950">
              <w:rPr>
                <w:rFonts w:eastAsia="Times New Roman"/>
                <w:szCs w:val="20"/>
              </w:rPr>
              <w:t>aam</w:t>
            </w:r>
          </w:p>
        </w:tc>
      </w:tr>
      <w:tr w:rsidR="007B4134" w:rsidRPr="00231950" w14:paraId="485F3C16" w14:textId="77777777" w:rsidTr="00B64EFA">
        <w:trPr>
          <w:divId w:val="619649774"/>
          <w:tblCellSpacing w:w="0" w:type="dxa"/>
        </w:trPr>
        <w:tc>
          <w:tcPr>
            <w:tcW w:w="1500" w:type="pct"/>
            <w:tcMar>
              <w:top w:w="15" w:type="dxa"/>
              <w:left w:w="15" w:type="dxa"/>
              <w:bottom w:w="15" w:type="dxa"/>
              <w:right w:w="15" w:type="dxa"/>
            </w:tcMar>
            <w:hideMark/>
          </w:tcPr>
          <w:p w14:paraId="4B1BE5B3" w14:textId="77777777" w:rsidR="007B4134" w:rsidRPr="00231950" w:rsidRDefault="007B4134"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0847DFBE" w14:textId="230B12AE" w:rsidR="007B4134" w:rsidRPr="00231950" w:rsidRDefault="007B4134"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sidR="00702DBD">
              <w:rPr>
                <w:rFonts w:eastAsia="Times New Roman"/>
                <w:szCs w:val="20"/>
              </w:rPr>
              <w:t>het object</w:t>
            </w:r>
            <w:r w:rsidR="0068100E">
              <w:rPr>
                <w:rFonts w:eastAsia="Times New Roman"/>
                <w:szCs w:val="20"/>
              </w:rPr>
              <w:t>.</w:t>
            </w:r>
          </w:p>
        </w:tc>
      </w:tr>
      <w:tr w:rsidR="007B4134" w:rsidRPr="00231950" w14:paraId="6DB9CB2A" w14:textId="77777777" w:rsidTr="00B64EFA">
        <w:trPr>
          <w:divId w:val="619649774"/>
          <w:tblCellSpacing w:w="0" w:type="dxa"/>
        </w:trPr>
        <w:tc>
          <w:tcPr>
            <w:tcW w:w="1500" w:type="pct"/>
            <w:tcMar>
              <w:top w:w="15" w:type="dxa"/>
              <w:left w:w="15" w:type="dxa"/>
              <w:bottom w:w="15" w:type="dxa"/>
              <w:right w:w="15" w:type="dxa"/>
            </w:tcMar>
            <w:hideMark/>
          </w:tcPr>
          <w:p w14:paraId="0890FD73" w14:textId="77777777" w:rsidR="007B4134" w:rsidRPr="00231950" w:rsidRDefault="007B4134"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D57D601" w14:textId="77777777" w:rsidR="007B4134" w:rsidRPr="00231950" w:rsidRDefault="007B4134" w:rsidP="00684FCF">
            <w:pPr>
              <w:rPr>
                <w:rFonts w:eastAsia="Times New Roman"/>
                <w:szCs w:val="20"/>
              </w:rPr>
            </w:pPr>
            <w:proofErr w:type="spellStart"/>
            <w:r>
              <w:rPr>
                <w:rFonts w:eastAsia="Times New Roman"/>
                <w:szCs w:val="20"/>
              </w:rPr>
              <w:t>CharacterString</w:t>
            </w:r>
            <w:proofErr w:type="spellEnd"/>
          </w:p>
        </w:tc>
      </w:tr>
      <w:tr w:rsidR="007B4134" w:rsidRPr="00231950" w14:paraId="45BEC22A" w14:textId="77777777" w:rsidTr="00B64EFA">
        <w:trPr>
          <w:divId w:val="619649774"/>
          <w:tblCellSpacing w:w="0" w:type="dxa"/>
        </w:trPr>
        <w:tc>
          <w:tcPr>
            <w:tcW w:w="1500" w:type="pct"/>
            <w:tcMar>
              <w:top w:w="15" w:type="dxa"/>
              <w:left w:w="15" w:type="dxa"/>
              <w:bottom w:w="15" w:type="dxa"/>
              <w:right w:w="15" w:type="dxa"/>
            </w:tcMar>
          </w:tcPr>
          <w:p w14:paraId="0BB3EC31" w14:textId="77777777" w:rsidR="007B4134" w:rsidRPr="00231950" w:rsidRDefault="007B4134"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19F777E1" w14:textId="45A60D38" w:rsidR="007B4134" w:rsidRPr="00231950" w:rsidRDefault="0068100E" w:rsidP="00702DBD">
            <w:pPr>
              <w:rPr>
                <w:rFonts w:eastAsia="Times New Roman"/>
                <w:szCs w:val="20"/>
              </w:rPr>
            </w:pPr>
            <w:r>
              <w:rPr>
                <w:rFonts w:eastAsia="Times New Roman"/>
                <w:szCs w:val="20"/>
              </w:rPr>
              <w:t>De naam is bedoeld om te zorgen dat het object herkenbaar is</w:t>
            </w:r>
            <w:r w:rsidR="00702DBD">
              <w:rPr>
                <w:rFonts w:eastAsia="Times New Roman"/>
                <w:szCs w:val="20"/>
              </w:rPr>
              <w:t>.</w:t>
            </w:r>
          </w:p>
        </w:tc>
      </w:tr>
      <w:tr w:rsidR="007B4134" w:rsidRPr="00231950" w14:paraId="06474E4F" w14:textId="77777777" w:rsidTr="00B64EFA">
        <w:trPr>
          <w:divId w:val="619649774"/>
          <w:tblCellSpacing w:w="0" w:type="dxa"/>
        </w:trPr>
        <w:tc>
          <w:tcPr>
            <w:tcW w:w="1500" w:type="pct"/>
            <w:tcMar>
              <w:top w:w="15" w:type="dxa"/>
              <w:left w:w="15" w:type="dxa"/>
              <w:bottom w:w="15" w:type="dxa"/>
              <w:right w:w="15" w:type="dxa"/>
            </w:tcMar>
          </w:tcPr>
          <w:p w14:paraId="422B8D6A" w14:textId="77777777" w:rsidR="007B4134" w:rsidRPr="00231950" w:rsidRDefault="007B4134"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1BDCF247" w14:textId="66083417" w:rsidR="007B4134" w:rsidRPr="00231950" w:rsidRDefault="00702DBD" w:rsidP="00684FCF">
            <w:pPr>
              <w:rPr>
                <w:rFonts w:eastAsia="Times New Roman"/>
                <w:szCs w:val="20"/>
              </w:rPr>
            </w:pPr>
            <w:r>
              <w:rPr>
                <w:rFonts w:eastAsia="Times New Roman"/>
                <w:szCs w:val="20"/>
              </w:rPr>
              <w:t>Nee</w:t>
            </w:r>
          </w:p>
        </w:tc>
      </w:tr>
    </w:tbl>
    <w:p w14:paraId="7893EF3B" w14:textId="77777777" w:rsidR="007B4134" w:rsidRPr="00231950" w:rsidRDefault="007B4134"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B4134" w:rsidRPr="00231950" w14:paraId="30389D1B" w14:textId="77777777" w:rsidTr="00B64EFA">
        <w:trPr>
          <w:divId w:val="619649774"/>
          <w:tblCellSpacing w:w="0" w:type="dxa"/>
        </w:trPr>
        <w:tc>
          <w:tcPr>
            <w:tcW w:w="1500" w:type="pct"/>
            <w:tcMar>
              <w:top w:w="15" w:type="dxa"/>
              <w:left w:w="15" w:type="dxa"/>
              <w:bottom w:w="15" w:type="dxa"/>
              <w:right w:w="15" w:type="dxa"/>
            </w:tcMar>
            <w:hideMark/>
          </w:tcPr>
          <w:p w14:paraId="5E4DB606" w14:textId="77777777" w:rsidR="007B4134" w:rsidRPr="00231950" w:rsidRDefault="007B4134"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664CED4D" w14:textId="77777777" w:rsidR="007B4134" w:rsidRPr="00231950" w:rsidRDefault="007B4134" w:rsidP="00684FCF">
            <w:pPr>
              <w:rPr>
                <w:rFonts w:eastAsia="Times New Roman"/>
                <w:szCs w:val="20"/>
              </w:rPr>
            </w:pPr>
            <w:r>
              <w:rPr>
                <w:rFonts w:eastAsia="Times New Roman"/>
                <w:szCs w:val="20"/>
              </w:rPr>
              <w:t>groep</w:t>
            </w:r>
          </w:p>
        </w:tc>
      </w:tr>
      <w:tr w:rsidR="007B4134" w:rsidRPr="00231950" w14:paraId="15B5330F" w14:textId="77777777" w:rsidTr="00B64EFA">
        <w:trPr>
          <w:divId w:val="619649774"/>
          <w:tblCellSpacing w:w="0" w:type="dxa"/>
        </w:trPr>
        <w:tc>
          <w:tcPr>
            <w:tcW w:w="1500" w:type="pct"/>
            <w:tcMar>
              <w:top w:w="15" w:type="dxa"/>
              <w:left w:w="15" w:type="dxa"/>
              <w:bottom w:w="15" w:type="dxa"/>
              <w:right w:w="15" w:type="dxa"/>
            </w:tcMar>
            <w:hideMark/>
          </w:tcPr>
          <w:p w14:paraId="06EFF180" w14:textId="77777777" w:rsidR="007B4134" w:rsidRPr="00231950" w:rsidRDefault="007B4134"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E106310" w14:textId="5729407E" w:rsidR="007B4134" w:rsidRPr="00231950" w:rsidRDefault="007B4134"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sidR="00702DBD">
              <w:rPr>
                <w:rFonts w:eastAsia="Times New Roman"/>
                <w:szCs w:val="20"/>
              </w:rPr>
              <w:t>waaronder het object valt.</w:t>
            </w:r>
            <w:r w:rsidRPr="00231950">
              <w:rPr>
                <w:rFonts w:eastAsia="Times New Roman"/>
                <w:szCs w:val="20"/>
              </w:rPr>
              <w:t xml:space="preserve"> </w:t>
            </w:r>
          </w:p>
        </w:tc>
      </w:tr>
      <w:tr w:rsidR="007B4134" w:rsidRPr="00231950" w14:paraId="16BFBB22" w14:textId="77777777" w:rsidTr="00B64EFA">
        <w:trPr>
          <w:divId w:val="619649774"/>
          <w:tblCellSpacing w:w="0" w:type="dxa"/>
        </w:trPr>
        <w:tc>
          <w:tcPr>
            <w:tcW w:w="1500" w:type="pct"/>
            <w:tcMar>
              <w:top w:w="15" w:type="dxa"/>
              <w:left w:w="15" w:type="dxa"/>
              <w:bottom w:w="15" w:type="dxa"/>
              <w:right w:w="15" w:type="dxa"/>
            </w:tcMar>
            <w:hideMark/>
          </w:tcPr>
          <w:p w14:paraId="63747C8C" w14:textId="77777777" w:rsidR="007B4134" w:rsidRPr="00231950" w:rsidRDefault="007B4134"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6DAE63F" w14:textId="2822B0C5" w:rsidR="007B4134" w:rsidRPr="00231950" w:rsidRDefault="00702DBD" w:rsidP="00684FCF">
            <w:pPr>
              <w:rPr>
                <w:rFonts w:eastAsia="Times New Roman"/>
                <w:szCs w:val="20"/>
              </w:rPr>
            </w:pPr>
            <w:r>
              <w:rPr>
                <w:rFonts w:eastAsia="Times New Roman"/>
                <w:szCs w:val="20"/>
              </w:rPr>
              <w:t>Bodem</w:t>
            </w:r>
            <w:r w:rsidR="007B4134" w:rsidRPr="00231950">
              <w:rPr>
                <w:rFonts w:eastAsia="Times New Roman"/>
                <w:szCs w:val="20"/>
              </w:rPr>
              <w:t>groep (</w:t>
            </w:r>
            <w:proofErr w:type="spellStart"/>
            <w:r w:rsidR="007B4134">
              <w:rPr>
                <w:rFonts w:eastAsia="Times New Roman"/>
                <w:szCs w:val="20"/>
              </w:rPr>
              <w:t>waardelijst</w:t>
            </w:r>
            <w:proofErr w:type="spellEnd"/>
            <w:r w:rsidR="007B4134" w:rsidRPr="00231950">
              <w:rPr>
                <w:rFonts w:eastAsia="Times New Roman"/>
                <w:szCs w:val="20"/>
              </w:rPr>
              <w:t xml:space="preserve">) </w:t>
            </w:r>
          </w:p>
        </w:tc>
      </w:tr>
      <w:tr w:rsidR="007B4134" w:rsidRPr="00231950" w14:paraId="22C2F528" w14:textId="77777777" w:rsidTr="00B64EFA">
        <w:trPr>
          <w:divId w:val="619649774"/>
          <w:tblCellSpacing w:w="0" w:type="dxa"/>
        </w:trPr>
        <w:tc>
          <w:tcPr>
            <w:tcW w:w="1500" w:type="pct"/>
            <w:tcMar>
              <w:top w:w="15" w:type="dxa"/>
              <w:left w:w="15" w:type="dxa"/>
              <w:bottom w:w="15" w:type="dxa"/>
              <w:right w:w="15" w:type="dxa"/>
            </w:tcMar>
          </w:tcPr>
          <w:p w14:paraId="547ABC53" w14:textId="77777777" w:rsidR="007B4134" w:rsidRPr="00231950" w:rsidRDefault="007B4134"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0D3AC5CD" w14:textId="3E39AFBE" w:rsidR="007B4134" w:rsidRPr="00231950" w:rsidRDefault="00702DBD" w:rsidP="00684FCF">
            <w:pPr>
              <w:rPr>
                <w:rFonts w:eastAsia="Times New Roman"/>
                <w:szCs w:val="20"/>
              </w:rPr>
            </w:pPr>
            <w:r>
              <w:rPr>
                <w:rFonts w:eastAsia="Times New Roman"/>
                <w:szCs w:val="20"/>
              </w:rPr>
              <w:t xml:space="preserve">De </w:t>
            </w:r>
            <w:r w:rsidR="007B4134" w:rsidRPr="00231950">
              <w:rPr>
                <w:rFonts w:eastAsia="Times New Roman"/>
                <w:szCs w:val="20"/>
              </w:rPr>
              <w:t xml:space="preserve">groep </w:t>
            </w:r>
            <w:r>
              <w:rPr>
                <w:rFonts w:eastAsia="Times New Roman"/>
                <w:szCs w:val="20"/>
              </w:rPr>
              <w:t xml:space="preserve">is geen </w:t>
            </w:r>
            <w:r w:rsidR="007B4134" w:rsidRPr="00231950">
              <w:rPr>
                <w:rFonts w:eastAsia="Times New Roman"/>
                <w:szCs w:val="20"/>
              </w:rPr>
              <w:t xml:space="preserve">juridische term. De </w:t>
            </w:r>
            <w:r w:rsidR="007B4134">
              <w:rPr>
                <w:rFonts w:eastAsia="Times New Roman"/>
                <w:szCs w:val="20"/>
              </w:rPr>
              <w:t>groep</w:t>
            </w:r>
            <w:r w:rsidR="007B4134" w:rsidRPr="00231950">
              <w:rPr>
                <w:rFonts w:eastAsia="Times New Roman"/>
                <w:szCs w:val="20"/>
              </w:rPr>
              <w:t xml:space="preserve"> bepaalt mede hoe een kaartbeeld </w:t>
            </w:r>
            <w:r w:rsidR="007B4134">
              <w:rPr>
                <w:rFonts w:eastAsia="Times New Roman"/>
                <w:szCs w:val="20"/>
              </w:rPr>
              <w:t xml:space="preserve">(standaard) </w:t>
            </w:r>
            <w:r w:rsidR="007B4134" w:rsidRPr="00231950">
              <w:rPr>
                <w:rFonts w:eastAsia="Times New Roman"/>
                <w:szCs w:val="20"/>
              </w:rPr>
              <w:t>wordt opgebouwd</w:t>
            </w:r>
            <w:r w:rsidR="007B4134">
              <w:rPr>
                <w:rFonts w:eastAsia="Times New Roman"/>
                <w:szCs w:val="20"/>
              </w:rPr>
              <w:t xml:space="preserve">, voor objecten van dit objecttype. </w:t>
            </w:r>
          </w:p>
        </w:tc>
      </w:tr>
    </w:tbl>
    <w:p w14:paraId="18AEF6FA"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1FA9BF1E" w14:textId="77777777" w:rsidTr="00B64EFA">
        <w:trPr>
          <w:divId w:val="619649774"/>
          <w:tblCellSpacing w:w="0" w:type="dxa"/>
        </w:trPr>
        <w:tc>
          <w:tcPr>
            <w:tcW w:w="1500" w:type="pct"/>
            <w:tcMar>
              <w:top w:w="15" w:type="dxa"/>
              <w:left w:w="15" w:type="dxa"/>
              <w:bottom w:w="15" w:type="dxa"/>
              <w:right w:w="15" w:type="dxa"/>
            </w:tcMar>
            <w:hideMark/>
          </w:tcPr>
          <w:p w14:paraId="0B4596FC"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7BE03F0"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3AC62D07" w14:textId="77777777" w:rsidTr="00B64EFA">
        <w:trPr>
          <w:divId w:val="619649774"/>
          <w:tblCellSpacing w:w="0" w:type="dxa"/>
        </w:trPr>
        <w:tc>
          <w:tcPr>
            <w:tcW w:w="1500" w:type="pct"/>
            <w:tcMar>
              <w:top w:w="15" w:type="dxa"/>
              <w:left w:w="15" w:type="dxa"/>
              <w:bottom w:w="15" w:type="dxa"/>
              <w:right w:w="15" w:type="dxa"/>
            </w:tcMar>
            <w:hideMark/>
          </w:tcPr>
          <w:p w14:paraId="4E15ACD4"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0940D12"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6D518C98" w14:textId="77777777" w:rsidTr="00B64EFA">
        <w:trPr>
          <w:divId w:val="619649774"/>
          <w:tblCellSpacing w:w="0" w:type="dxa"/>
        </w:trPr>
        <w:tc>
          <w:tcPr>
            <w:tcW w:w="1500" w:type="pct"/>
            <w:tcMar>
              <w:top w:w="15" w:type="dxa"/>
              <w:left w:w="15" w:type="dxa"/>
              <w:bottom w:w="15" w:type="dxa"/>
              <w:right w:w="15" w:type="dxa"/>
            </w:tcMar>
            <w:hideMark/>
          </w:tcPr>
          <w:p w14:paraId="5FBA35F0"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5B43493"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17A16C57" w14:textId="77777777" w:rsidTr="00B64EFA">
        <w:trPr>
          <w:divId w:val="619649774"/>
          <w:tblCellSpacing w:w="0" w:type="dxa"/>
        </w:trPr>
        <w:tc>
          <w:tcPr>
            <w:tcW w:w="1500" w:type="pct"/>
            <w:tcMar>
              <w:top w:w="15" w:type="dxa"/>
              <w:left w:w="15" w:type="dxa"/>
              <w:bottom w:w="15" w:type="dxa"/>
              <w:right w:w="15" w:type="dxa"/>
            </w:tcMar>
          </w:tcPr>
          <w:p w14:paraId="6C8B8EF7"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40F87B5D" w14:textId="6324F49C" w:rsidR="00DD6BF2" w:rsidRPr="00231950" w:rsidRDefault="00DD6BF2" w:rsidP="009A60E0">
            <w:pPr>
              <w:rPr>
                <w:rFonts w:eastAsia="Times New Roman"/>
                <w:szCs w:val="20"/>
              </w:rPr>
            </w:pPr>
            <w:r>
              <w:rPr>
                <w:rFonts w:eastAsia="Times New Roman"/>
                <w:szCs w:val="20"/>
              </w:rPr>
              <w:t xml:space="preserve">Dit veld wordt vast ingevuld met het label: </w:t>
            </w:r>
            <w:r w:rsidR="008A3DEC">
              <w:rPr>
                <w:rFonts w:cstheme="minorHAnsi"/>
                <w:szCs w:val="20"/>
              </w:rPr>
              <w:t>Bodemgebiedsaanwijzingen</w:t>
            </w:r>
          </w:p>
        </w:tc>
      </w:tr>
    </w:tbl>
    <w:p w14:paraId="5118D846" w14:textId="63F83E28" w:rsidR="006A4E98" w:rsidRDefault="006A4E98" w:rsidP="006A4E98">
      <w:pPr>
        <w:pStyle w:val="Kop3"/>
        <w:divId w:val="619649774"/>
      </w:pPr>
      <w:bookmarkStart w:id="160" w:name="_Toc92286652"/>
      <w:r>
        <w:t xml:space="preserve">Objecttype </w:t>
      </w:r>
      <w:r w:rsidR="00103835">
        <w:t>Bouw</w:t>
      </w:r>
      <w:bookmarkEnd w:id="160"/>
    </w:p>
    <w:p w14:paraId="5DE2F1A2" w14:textId="0B10FB44" w:rsidR="00D21FE2" w:rsidRPr="00231950" w:rsidRDefault="00517832" w:rsidP="006A4E98">
      <w:pPr>
        <w:divId w:val="619649774"/>
        <w:rPr>
          <w:rFonts w:eastAsia="Times New Roman"/>
        </w:rPr>
      </w:pPr>
      <w:r>
        <w:rPr>
          <w:rFonts w:eastAsia="Times New Roman"/>
          <w:szCs w:val="20"/>
        </w:rPr>
        <w:t>Bouw</w:t>
      </w:r>
      <w:r w:rsidR="006A4E98" w:rsidRPr="007553DB">
        <w:rPr>
          <w:rFonts w:eastAsia="Times New Roman"/>
          <w:szCs w:val="20"/>
        </w:rPr>
        <w:t xml:space="preserve"> heeft alle eigenschappen van een</w:t>
      </w:r>
      <w:r w:rsidR="006A4E98">
        <w:rPr>
          <w:rFonts w:eastAsia="Times New Roman"/>
          <w:szCs w:val="20"/>
        </w:rPr>
        <w:t xml:space="preserve"> Gebiedsaanwijzing</w:t>
      </w:r>
      <w:r w:rsidR="006A4E98" w:rsidRPr="007553DB">
        <w:rPr>
          <w:rFonts w:eastAsia="Times New Roman"/>
          <w:szCs w:val="20"/>
        </w:rPr>
        <w:t>, aangevuld met de volgende:</w:t>
      </w:r>
    </w:p>
    <w:p w14:paraId="17BA019E" w14:textId="665CC9DD" w:rsidR="006A4E98" w:rsidRPr="00231950" w:rsidRDefault="006A4E98" w:rsidP="006A4E98">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A4E98" w:rsidRPr="00231950" w14:paraId="03293992" w14:textId="77777777" w:rsidTr="00B64EFA">
        <w:trPr>
          <w:divId w:val="619649774"/>
          <w:tblCellSpacing w:w="0" w:type="dxa"/>
        </w:trPr>
        <w:tc>
          <w:tcPr>
            <w:tcW w:w="1500" w:type="pct"/>
            <w:tcMar>
              <w:top w:w="15" w:type="dxa"/>
              <w:left w:w="15" w:type="dxa"/>
              <w:bottom w:w="15" w:type="dxa"/>
              <w:right w:w="15" w:type="dxa"/>
            </w:tcMar>
            <w:hideMark/>
          </w:tcPr>
          <w:p w14:paraId="55DCC8F6" w14:textId="77777777" w:rsidR="006A4E98" w:rsidRPr="00231950" w:rsidRDefault="006A4E98" w:rsidP="008425E4">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21678E9" w14:textId="77777777" w:rsidR="006A4E98" w:rsidRPr="00231950" w:rsidRDefault="006A4E98" w:rsidP="008425E4">
            <w:pPr>
              <w:rPr>
                <w:rFonts w:eastAsia="Times New Roman"/>
                <w:szCs w:val="20"/>
              </w:rPr>
            </w:pPr>
            <w:r w:rsidRPr="00231950">
              <w:rPr>
                <w:rFonts w:eastAsia="Times New Roman"/>
                <w:szCs w:val="20"/>
              </w:rPr>
              <w:t>Naam</w:t>
            </w:r>
          </w:p>
        </w:tc>
      </w:tr>
      <w:tr w:rsidR="006A4E98" w:rsidRPr="00231950" w14:paraId="3F870289" w14:textId="77777777" w:rsidTr="00B64EFA">
        <w:trPr>
          <w:divId w:val="619649774"/>
          <w:tblCellSpacing w:w="0" w:type="dxa"/>
        </w:trPr>
        <w:tc>
          <w:tcPr>
            <w:tcW w:w="1500" w:type="pct"/>
            <w:tcMar>
              <w:top w:w="15" w:type="dxa"/>
              <w:left w:w="15" w:type="dxa"/>
              <w:bottom w:w="15" w:type="dxa"/>
              <w:right w:w="15" w:type="dxa"/>
            </w:tcMar>
            <w:hideMark/>
          </w:tcPr>
          <w:p w14:paraId="5F924EFC" w14:textId="77777777" w:rsidR="006A4E98" w:rsidRPr="00231950" w:rsidRDefault="006A4E98" w:rsidP="008425E4">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0AECF531" w14:textId="77777777" w:rsidR="006A4E98" w:rsidRPr="00231950" w:rsidRDefault="006A4E98" w:rsidP="008425E4">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6A4E98" w:rsidRPr="00231950" w14:paraId="5B2C36A0" w14:textId="77777777" w:rsidTr="00B64EFA">
        <w:trPr>
          <w:divId w:val="619649774"/>
          <w:tblCellSpacing w:w="0" w:type="dxa"/>
        </w:trPr>
        <w:tc>
          <w:tcPr>
            <w:tcW w:w="1500" w:type="pct"/>
            <w:tcMar>
              <w:top w:w="15" w:type="dxa"/>
              <w:left w:w="15" w:type="dxa"/>
              <w:bottom w:w="15" w:type="dxa"/>
              <w:right w:w="15" w:type="dxa"/>
            </w:tcMar>
            <w:hideMark/>
          </w:tcPr>
          <w:p w14:paraId="39792247" w14:textId="77777777" w:rsidR="006A4E98" w:rsidRPr="00231950" w:rsidRDefault="006A4E98" w:rsidP="008425E4">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7724D5D5" w14:textId="77777777" w:rsidR="006A4E98" w:rsidRPr="00231950" w:rsidRDefault="006A4E98" w:rsidP="008425E4">
            <w:pPr>
              <w:rPr>
                <w:rFonts w:eastAsia="Times New Roman"/>
                <w:szCs w:val="20"/>
              </w:rPr>
            </w:pPr>
            <w:proofErr w:type="spellStart"/>
            <w:r>
              <w:rPr>
                <w:rFonts w:eastAsia="Times New Roman"/>
                <w:szCs w:val="20"/>
              </w:rPr>
              <w:t>CharacterString</w:t>
            </w:r>
            <w:proofErr w:type="spellEnd"/>
          </w:p>
        </w:tc>
      </w:tr>
      <w:tr w:rsidR="006A4E98" w:rsidRPr="00231950" w14:paraId="6AE32AE1" w14:textId="77777777" w:rsidTr="00B64EFA">
        <w:trPr>
          <w:divId w:val="619649774"/>
          <w:tblCellSpacing w:w="0" w:type="dxa"/>
        </w:trPr>
        <w:tc>
          <w:tcPr>
            <w:tcW w:w="1500" w:type="pct"/>
            <w:tcMar>
              <w:top w:w="15" w:type="dxa"/>
              <w:left w:w="15" w:type="dxa"/>
              <w:bottom w:w="15" w:type="dxa"/>
              <w:right w:w="15" w:type="dxa"/>
            </w:tcMar>
          </w:tcPr>
          <w:p w14:paraId="4A3887D8" w14:textId="77777777" w:rsidR="006A4E98" w:rsidRPr="00231950" w:rsidRDefault="006A4E98" w:rsidP="008425E4">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75C03CA3" w14:textId="77777777" w:rsidR="006A4E98" w:rsidRPr="00231950" w:rsidRDefault="006A4E98" w:rsidP="008425E4">
            <w:pPr>
              <w:rPr>
                <w:rFonts w:eastAsia="Times New Roman"/>
                <w:szCs w:val="20"/>
              </w:rPr>
            </w:pPr>
            <w:r>
              <w:rPr>
                <w:rFonts w:eastAsia="Times New Roman"/>
                <w:szCs w:val="20"/>
              </w:rPr>
              <w:t>De naam is bedoeld om te zorgen dat het object herkenbaar is.</w:t>
            </w:r>
          </w:p>
        </w:tc>
      </w:tr>
      <w:tr w:rsidR="006A4E98" w:rsidRPr="00231950" w14:paraId="371E751E" w14:textId="77777777" w:rsidTr="00B64EFA">
        <w:trPr>
          <w:divId w:val="619649774"/>
          <w:tblCellSpacing w:w="0" w:type="dxa"/>
        </w:trPr>
        <w:tc>
          <w:tcPr>
            <w:tcW w:w="1500" w:type="pct"/>
            <w:tcMar>
              <w:top w:w="15" w:type="dxa"/>
              <w:left w:w="15" w:type="dxa"/>
              <w:bottom w:w="15" w:type="dxa"/>
              <w:right w:w="15" w:type="dxa"/>
            </w:tcMar>
          </w:tcPr>
          <w:p w14:paraId="27F0E8B5" w14:textId="77777777" w:rsidR="006A4E98" w:rsidRPr="00231950" w:rsidRDefault="006A4E98" w:rsidP="008425E4">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601C420A" w14:textId="77777777" w:rsidR="006A4E98" w:rsidRPr="00231950" w:rsidRDefault="006A4E98" w:rsidP="008425E4">
            <w:pPr>
              <w:rPr>
                <w:rFonts w:eastAsia="Times New Roman"/>
                <w:szCs w:val="20"/>
              </w:rPr>
            </w:pPr>
            <w:r>
              <w:rPr>
                <w:rFonts w:eastAsia="Times New Roman"/>
                <w:szCs w:val="20"/>
              </w:rPr>
              <w:t>Nee</w:t>
            </w:r>
          </w:p>
        </w:tc>
      </w:tr>
    </w:tbl>
    <w:p w14:paraId="267FC090" w14:textId="77777777" w:rsidR="006A4E98" w:rsidRPr="00231950" w:rsidRDefault="006A4E98" w:rsidP="006A4E98">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A4E98" w:rsidRPr="00231950" w14:paraId="7765E029" w14:textId="77777777" w:rsidTr="00B64EFA">
        <w:trPr>
          <w:divId w:val="619649774"/>
          <w:tblCellSpacing w:w="0" w:type="dxa"/>
        </w:trPr>
        <w:tc>
          <w:tcPr>
            <w:tcW w:w="1500" w:type="pct"/>
            <w:tcMar>
              <w:top w:w="15" w:type="dxa"/>
              <w:left w:w="15" w:type="dxa"/>
              <w:bottom w:w="15" w:type="dxa"/>
              <w:right w:w="15" w:type="dxa"/>
            </w:tcMar>
            <w:hideMark/>
          </w:tcPr>
          <w:p w14:paraId="0E0B24CA" w14:textId="77777777" w:rsidR="006A4E98" w:rsidRPr="00231950" w:rsidRDefault="006A4E98" w:rsidP="008425E4">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C8F1001" w14:textId="77777777" w:rsidR="006A4E98" w:rsidRPr="00231950" w:rsidRDefault="006A4E98" w:rsidP="008425E4">
            <w:pPr>
              <w:rPr>
                <w:rFonts w:eastAsia="Times New Roman"/>
                <w:szCs w:val="20"/>
              </w:rPr>
            </w:pPr>
            <w:r>
              <w:rPr>
                <w:rFonts w:eastAsia="Times New Roman"/>
                <w:szCs w:val="20"/>
              </w:rPr>
              <w:t>groep</w:t>
            </w:r>
          </w:p>
        </w:tc>
      </w:tr>
      <w:tr w:rsidR="006A4E98" w:rsidRPr="00231950" w14:paraId="7F3087AC" w14:textId="77777777" w:rsidTr="00B64EFA">
        <w:trPr>
          <w:divId w:val="619649774"/>
          <w:tblCellSpacing w:w="0" w:type="dxa"/>
        </w:trPr>
        <w:tc>
          <w:tcPr>
            <w:tcW w:w="1500" w:type="pct"/>
            <w:tcMar>
              <w:top w:w="15" w:type="dxa"/>
              <w:left w:w="15" w:type="dxa"/>
              <w:bottom w:w="15" w:type="dxa"/>
              <w:right w:w="15" w:type="dxa"/>
            </w:tcMar>
            <w:hideMark/>
          </w:tcPr>
          <w:p w14:paraId="1A557105" w14:textId="77777777" w:rsidR="006A4E98" w:rsidRPr="00231950" w:rsidRDefault="006A4E98" w:rsidP="008425E4">
            <w:pPr>
              <w:rPr>
                <w:rFonts w:eastAsia="Times New Roman"/>
                <w:szCs w:val="20"/>
              </w:rPr>
            </w:pPr>
            <w:r w:rsidRPr="00231950">
              <w:rPr>
                <w:rFonts w:eastAsia="Times New Roman"/>
                <w:b/>
                <w:bCs/>
                <w:szCs w:val="20"/>
              </w:rPr>
              <w:lastRenderedPageBreak/>
              <w:t>Definitie</w:t>
            </w:r>
          </w:p>
        </w:tc>
        <w:tc>
          <w:tcPr>
            <w:tcW w:w="3500" w:type="pct"/>
            <w:tcMar>
              <w:top w:w="15" w:type="dxa"/>
              <w:left w:w="15" w:type="dxa"/>
              <w:bottom w:w="15" w:type="dxa"/>
              <w:right w:w="15" w:type="dxa"/>
            </w:tcMar>
            <w:hideMark/>
          </w:tcPr>
          <w:p w14:paraId="5ADD847D" w14:textId="77777777" w:rsidR="006A4E98" w:rsidRPr="00231950" w:rsidRDefault="006A4E98" w:rsidP="008425E4">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6A4E98" w:rsidRPr="00231950" w14:paraId="17DA3577" w14:textId="77777777" w:rsidTr="00B64EFA">
        <w:trPr>
          <w:divId w:val="619649774"/>
          <w:tblCellSpacing w:w="0" w:type="dxa"/>
        </w:trPr>
        <w:tc>
          <w:tcPr>
            <w:tcW w:w="1500" w:type="pct"/>
            <w:tcMar>
              <w:top w:w="15" w:type="dxa"/>
              <w:left w:w="15" w:type="dxa"/>
              <w:bottom w:w="15" w:type="dxa"/>
              <w:right w:w="15" w:type="dxa"/>
            </w:tcMar>
            <w:hideMark/>
          </w:tcPr>
          <w:p w14:paraId="03D1D0A4" w14:textId="77777777" w:rsidR="006A4E98" w:rsidRPr="00231950" w:rsidRDefault="006A4E98" w:rsidP="008425E4">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33DE07F" w14:textId="71CFCE03" w:rsidR="006A4E98" w:rsidRPr="00231950" w:rsidRDefault="006A4E98" w:rsidP="008425E4">
            <w:pPr>
              <w:rPr>
                <w:rFonts w:eastAsia="Times New Roman"/>
                <w:szCs w:val="20"/>
              </w:rPr>
            </w:pPr>
            <w:r>
              <w:rPr>
                <w:rFonts w:eastAsia="Times New Roman"/>
                <w:szCs w:val="20"/>
              </w:rPr>
              <w:t>Bo</w:t>
            </w:r>
            <w:r w:rsidR="00517832">
              <w:rPr>
                <w:rFonts w:eastAsia="Times New Roman"/>
                <w:szCs w:val="20"/>
              </w:rPr>
              <w:t>uw</w:t>
            </w:r>
            <w:r w:rsidRPr="00231950">
              <w:rPr>
                <w:rFonts w:eastAsia="Times New Roman"/>
                <w:szCs w:val="20"/>
              </w:rPr>
              <w:t>groep (</w:t>
            </w:r>
            <w:proofErr w:type="spellStart"/>
            <w:r>
              <w:rPr>
                <w:rFonts w:eastAsia="Times New Roman"/>
                <w:szCs w:val="20"/>
              </w:rPr>
              <w:t>waardelijst</w:t>
            </w:r>
            <w:proofErr w:type="spellEnd"/>
            <w:r w:rsidRPr="00231950">
              <w:rPr>
                <w:rFonts w:eastAsia="Times New Roman"/>
                <w:szCs w:val="20"/>
              </w:rPr>
              <w:t xml:space="preserve">) </w:t>
            </w:r>
          </w:p>
        </w:tc>
      </w:tr>
      <w:tr w:rsidR="006A4E98" w:rsidRPr="00231950" w14:paraId="4341839F" w14:textId="77777777" w:rsidTr="00B64EFA">
        <w:trPr>
          <w:divId w:val="619649774"/>
          <w:tblCellSpacing w:w="0" w:type="dxa"/>
        </w:trPr>
        <w:tc>
          <w:tcPr>
            <w:tcW w:w="1500" w:type="pct"/>
            <w:tcMar>
              <w:top w:w="15" w:type="dxa"/>
              <w:left w:w="15" w:type="dxa"/>
              <w:bottom w:w="15" w:type="dxa"/>
              <w:right w:w="15" w:type="dxa"/>
            </w:tcMar>
          </w:tcPr>
          <w:p w14:paraId="2941DB17" w14:textId="77777777" w:rsidR="006A4E98" w:rsidRPr="00231950" w:rsidRDefault="006A4E98" w:rsidP="008425E4">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5E7ED86C" w14:textId="77777777" w:rsidR="006A4E98" w:rsidRPr="00231950" w:rsidRDefault="006A4E98" w:rsidP="008425E4">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4363432D" w14:textId="77777777" w:rsidR="006A4E98" w:rsidRDefault="006A4E98" w:rsidP="006A4E98">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A4E98" w:rsidRPr="00231950" w14:paraId="38F9EEC2" w14:textId="77777777" w:rsidTr="00B64EFA">
        <w:trPr>
          <w:divId w:val="619649774"/>
          <w:tblCellSpacing w:w="0" w:type="dxa"/>
        </w:trPr>
        <w:tc>
          <w:tcPr>
            <w:tcW w:w="1500" w:type="pct"/>
            <w:tcMar>
              <w:top w:w="15" w:type="dxa"/>
              <w:left w:w="15" w:type="dxa"/>
              <w:bottom w:w="15" w:type="dxa"/>
              <w:right w:w="15" w:type="dxa"/>
            </w:tcMar>
            <w:hideMark/>
          </w:tcPr>
          <w:p w14:paraId="5214FC13" w14:textId="77777777" w:rsidR="006A4E98" w:rsidRPr="00231950" w:rsidRDefault="006A4E98" w:rsidP="008425E4">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A173FDE" w14:textId="77777777" w:rsidR="006A4E98" w:rsidRPr="00231950" w:rsidRDefault="006A4E98" w:rsidP="008425E4">
            <w:pPr>
              <w:rPr>
                <w:rFonts w:eastAsia="Times New Roman"/>
                <w:szCs w:val="20"/>
              </w:rPr>
            </w:pPr>
            <w:r>
              <w:rPr>
                <w:rFonts w:eastAsia="Times New Roman"/>
                <w:szCs w:val="20"/>
              </w:rPr>
              <w:t>label</w:t>
            </w:r>
          </w:p>
        </w:tc>
      </w:tr>
      <w:tr w:rsidR="006A4E98" w:rsidRPr="00231950" w14:paraId="21B9985A" w14:textId="77777777" w:rsidTr="00B64EFA">
        <w:trPr>
          <w:divId w:val="619649774"/>
          <w:tblCellSpacing w:w="0" w:type="dxa"/>
        </w:trPr>
        <w:tc>
          <w:tcPr>
            <w:tcW w:w="1500" w:type="pct"/>
            <w:tcMar>
              <w:top w:w="15" w:type="dxa"/>
              <w:left w:w="15" w:type="dxa"/>
              <w:bottom w:w="15" w:type="dxa"/>
              <w:right w:w="15" w:type="dxa"/>
            </w:tcMar>
            <w:hideMark/>
          </w:tcPr>
          <w:p w14:paraId="67494A69" w14:textId="77777777" w:rsidR="006A4E98" w:rsidRPr="00231950" w:rsidRDefault="006A4E98" w:rsidP="008425E4">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01B8985B" w14:textId="77777777" w:rsidR="006A4E98" w:rsidRPr="00231950" w:rsidRDefault="006A4E98" w:rsidP="008425E4">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6A4E98" w:rsidRPr="00231950" w14:paraId="10928F23" w14:textId="77777777" w:rsidTr="00B64EFA">
        <w:trPr>
          <w:divId w:val="619649774"/>
          <w:tblCellSpacing w:w="0" w:type="dxa"/>
        </w:trPr>
        <w:tc>
          <w:tcPr>
            <w:tcW w:w="1500" w:type="pct"/>
            <w:tcMar>
              <w:top w:w="15" w:type="dxa"/>
              <w:left w:w="15" w:type="dxa"/>
              <w:bottom w:w="15" w:type="dxa"/>
              <w:right w:w="15" w:type="dxa"/>
            </w:tcMar>
            <w:hideMark/>
          </w:tcPr>
          <w:p w14:paraId="68167E80" w14:textId="77777777" w:rsidR="006A4E98" w:rsidRPr="00231950" w:rsidRDefault="006A4E98" w:rsidP="008425E4">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1FFE21F" w14:textId="77777777" w:rsidR="006A4E98" w:rsidRPr="00231950" w:rsidRDefault="006A4E98" w:rsidP="008425E4">
            <w:pPr>
              <w:rPr>
                <w:rFonts w:eastAsia="Times New Roman"/>
                <w:szCs w:val="20"/>
              </w:rPr>
            </w:pPr>
            <w:proofErr w:type="spellStart"/>
            <w:r>
              <w:rPr>
                <w:rFonts w:eastAsia="Times New Roman"/>
                <w:szCs w:val="20"/>
              </w:rPr>
              <w:t>CharacterString</w:t>
            </w:r>
            <w:proofErr w:type="spellEnd"/>
          </w:p>
        </w:tc>
      </w:tr>
      <w:tr w:rsidR="006A4E98" w:rsidRPr="00231950" w14:paraId="626EDE23" w14:textId="77777777" w:rsidTr="00B64EFA">
        <w:trPr>
          <w:divId w:val="619649774"/>
          <w:tblCellSpacing w:w="0" w:type="dxa"/>
        </w:trPr>
        <w:tc>
          <w:tcPr>
            <w:tcW w:w="1500" w:type="pct"/>
            <w:tcMar>
              <w:top w:w="15" w:type="dxa"/>
              <w:left w:w="15" w:type="dxa"/>
              <w:bottom w:w="15" w:type="dxa"/>
              <w:right w:w="15" w:type="dxa"/>
            </w:tcMar>
          </w:tcPr>
          <w:p w14:paraId="6189FD51" w14:textId="77777777" w:rsidR="006A4E98" w:rsidRPr="00231950" w:rsidRDefault="006A4E98" w:rsidP="008425E4">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05C7F0D5" w14:textId="77777777" w:rsidR="006A4E98" w:rsidRPr="00231950" w:rsidRDefault="006A4E98" w:rsidP="008425E4">
            <w:pPr>
              <w:rPr>
                <w:rFonts w:eastAsia="Times New Roman"/>
                <w:szCs w:val="20"/>
              </w:rPr>
            </w:pPr>
            <w:r>
              <w:rPr>
                <w:rFonts w:eastAsia="Times New Roman"/>
                <w:szCs w:val="20"/>
              </w:rPr>
              <w:t xml:space="preserve">Dit veld wordt vast ingevuld met het label: </w:t>
            </w:r>
            <w:r>
              <w:rPr>
                <w:rFonts w:cstheme="minorHAnsi"/>
                <w:szCs w:val="20"/>
              </w:rPr>
              <w:t>Bodemgebiedsaanwijzingen</w:t>
            </w:r>
          </w:p>
        </w:tc>
      </w:tr>
    </w:tbl>
    <w:p w14:paraId="2403C405" w14:textId="2DF9F119" w:rsidR="007B4134" w:rsidRDefault="008A3DEC" w:rsidP="0039795D">
      <w:pPr>
        <w:pStyle w:val="Kop3"/>
        <w:divId w:val="619649774"/>
      </w:pPr>
      <w:bookmarkStart w:id="161" w:name="_Toc92286653"/>
      <w:r>
        <w:t xml:space="preserve">Objecttype </w:t>
      </w:r>
      <w:r w:rsidR="007B4134">
        <w:t>Defensie</w:t>
      </w:r>
      <w:bookmarkEnd w:id="161"/>
    </w:p>
    <w:p w14:paraId="5EBCA5F1" w14:textId="258424F0" w:rsidR="00D21FE2" w:rsidRPr="00231950" w:rsidRDefault="00404376" w:rsidP="00702DBD">
      <w:pPr>
        <w:divId w:val="619649774"/>
        <w:rPr>
          <w:rFonts w:eastAsia="Times New Roman"/>
        </w:rPr>
      </w:pPr>
      <w:r>
        <w:rPr>
          <w:rFonts w:eastAsia="Times New Roman"/>
          <w:szCs w:val="20"/>
        </w:rPr>
        <w:t>Defensie</w:t>
      </w:r>
      <w:r w:rsidR="00702DBD" w:rsidRPr="007553DB">
        <w:rPr>
          <w:rFonts w:eastAsia="Times New Roman"/>
          <w:szCs w:val="20"/>
        </w:rPr>
        <w:t xml:space="preserve"> heeft alle eigenschappen van een</w:t>
      </w:r>
      <w:r w:rsidR="00702DBD">
        <w:rPr>
          <w:rFonts w:eastAsia="Times New Roman"/>
          <w:szCs w:val="20"/>
        </w:rPr>
        <w:t xml:space="preserve"> Gebiedsaanwijzing</w:t>
      </w:r>
      <w:r w:rsidR="00702DBD" w:rsidRPr="007553DB">
        <w:rPr>
          <w:rFonts w:eastAsia="Times New Roman"/>
          <w:szCs w:val="20"/>
        </w:rPr>
        <w:t>, aangevuld met de volgende:</w:t>
      </w:r>
    </w:p>
    <w:p w14:paraId="22CE7D86" w14:textId="063702B2" w:rsidR="00702DBD" w:rsidRPr="00231950" w:rsidRDefault="00702DBD"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02DBD" w:rsidRPr="00231950" w14:paraId="5B1B2C15" w14:textId="77777777" w:rsidTr="00B64EFA">
        <w:trPr>
          <w:divId w:val="619649774"/>
          <w:tblCellSpacing w:w="0" w:type="dxa"/>
        </w:trPr>
        <w:tc>
          <w:tcPr>
            <w:tcW w:w="1500" w:type="pct"/>
            <w:tcMar>
              <w:top w:w="15" w:type="dxa"/>
              <w:left w:w="15" w:type="dxa"/>
              <w:bottom w:w="15" w:type="dxa"/>
              <w:right w:w="15" w:type="dxa"/>
            </w:tcMar>
            <w:hideMark/>
          </w:tcPr>
          <w:p w14:paraId="66B23B92" w14:textId="77777777" w:rsidR="00702DBD" w:rsidRPr="00231950" w:rsidRDefault="00702DBD"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EA42B3A" w14:textId="77777777" w:rsidR="00702DBD" w:rsidRPr="00231950" w:rsidRDefault="00702DBD" w:rsidP="00684FCF">
            <w:pPr>
              <w:rPr>
                <w:rFonts w:eastAsia="Times New Roman"/>
                <w:szCs w:val="20"/>
              </w:rPr>
            </w:pPr>
            <w:r w:rsidRPr="00231950">
              <w:rPr>
                <w:rFonts w:eastAsia="Times New Roman"/>
                <w:szCs w:val="20"/>
              </w:rPr>
              <w:t>Naam</w:t>
            </w:r>
          </w:p>
        </w:tc>
      </w:tr>
      <w:tr w:rsidR="00702DBD" w:rsidRPr="00231950" w14:paraId="2D232B08" w14:textId="77777777" w:rsidTr="00B64EFA">
        <w:trPr>
          <w:divId w:val="619649774"/>
          <w:tblCellSpacing w:w="0" w:type="dxa"/>
        </w:trPr>
        <w:tc>
          <w:tcPr>
            <w:tcW w:w="1500" w:type="pct"/>
            <w:tcMar>
              <w:top w:w="15" w:type="dxa"/>
              <w:left w:w="15" w:type="dxa"/>
              <w:bottom w:w="15" w:type="dxa"/>
              <w:right w:w="15" w:type="dxa"/>
            </w:tcMar>
            <w:hideMark/>
          </w:tcPr>
          <w:p w14:paraId="3C76FD91" w14:textId="77777777" w:rsidR="00702DBD" w:rsidRPr="00231950" w:rsidRDefault="00702DBD"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BEA78A5" w14:textId="77777777" w:rsidR="00702DBD" w:rsidRPr="00231950" w:rsidRDefault="00702DBD"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702DBD" w:rsidRPr="00231950" w14:paraId="06EE347C" w14:textId="77777777" w:rsidTr="00B64EFA">
        <w:trPr>
          <w:divId w:val="619649774"/>
          <w:tblCellSpacing w:w="0" w:type="dxa"/>
        </w:trPr>
        <w:tc>
          <w:tcPr>
            <w:tcW w:w="1500" w:type="pct"/>
            <w:tcMar>
              <w:top w:w="15" w:type="dxa"/>
              <w:left w:w="15" w:type="dxa"/>
              <w:bottom w:w="15" w:type="dxa"/>
              <w:right w:w="15" w:type="dxa"/>
            </w:tcMar>
            <w:hideMark/>
          </w:tcPr>
          <w:p w14:paraId="3936AA9F" w14:textId="77777777" w:rsidR="00702DBD" w:rsidRPr="00231950" w:rsidRDefault="00702DBD"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13C7201" w14:textId="77777777" w:rsidR="00702DBD" w:rsidRPr="00231950" w:rsidRDefault="00702DBD" w:rsidP="00684FCF">
            <w:pPr>
              <w:rPr>
                <w:rFonts w:eastAsia="Times New Roman"/>
                <w:szCs w:val="20"/>
              </w:rPr>
            </w:pPr>
            <w:proofErr w:type="spellStart"/>
            <w:r>
              <w:rPr>
                <w:rFonts w:eastAsia="Times New Roman"/>
                <w:szCs w:val="20"/>
              </w:rPr>
              <w:t>CharacterString</w:t>
            </w:r>
            <w:proofErr w:type="spellEnd"/>
          </w:p>
        </w:tc>
      </w:tr>
      <w:tr w:rsidR="00702DBD" w:rsidRPr="00231950" w14:paraId="79A6896A" w14:textId="77777777" w:rsidTr="00B64EFA">
        <w:trPr>
          <w:divId w:val="619649774"/>
          <w:tblCellSpacing w:w="0" w:type="dxa"/>
        </w:trPr>
        <w:tc>
          <w:tcPr>
            <w:tcW w:w="1500" w:type="pct"/>
            <w:tcMar>
              <w:top w:w="15" w:type="dxa"/>
              <w:left w:w="15" w:type="dxa"/>
              <w:bottom w:w="15" w:type="dxa"/>
              <w:right w:w="15" w:type="dxa"/>
            </w:tcMar>
          </w:tcPr>
          <w:p w14:paraId="7B601B49" w14:textId="77777777" w:rsidR="00702DBD" w:rsidRPr="00231950" w:rsidRDefault="00702DBD"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3103CB99" w14:textId="77777777" w:rsidR="00702DBD" w:rsidRPr="00231950" w:rsidRDefault="00702DBD" w:rsidP="00684FCF">
            <w:pPr>
              <w:rPr>
                <w:rFonts w:eastAsia="Times New Roman"/>
                <w:szCs w:val="20"/>
              </w:rPr>
            </w:pPr>
            <w:r>
              <w:rPr>
                <w:rFonts w:eastAsia="Times New Roman"/>
                <w:szCs w:val="20"/>
              </w:rPr>
              <w:t>De naam is bedoeld om te zorgen dat het object herkenbaar is.</w:t>
            </w:r>
          </w:p>
        </w:tc>
      </w:tr>
      <w:tr w:rsidR="00702DBD" w:rsidRPr="00231950" w14:paraId="2E688390" w14:textId="77777777" w:rsidTr="00B64EFA">
        <w:trPr>
          <w:divId w:val="619649774"/>
          <w:tblCellSpacing w:w="0" w:type="dxa"/>
        </w:trPr>
        <w:tc>
          <w:tcPr>
            <w:tcW w:w="1500" w:type="pct"/>
            <w:tcMar>
              <w:top w:w="15" w:type="dxa"/>
              <w:left w:w="15" w:type="dxa"/>
              <w:bottom w:w="15" w:type="dxa"/>
              <w:right w:w="15" w:type="dxa"/>
            </w:tcMar>
          </w:tcPr>
          <w:p w14:paraId="04F2A9BD" w14:textId="77777777" w:rsidR="00702DBD" w:rsidRPr="00231950" w:rsidRDefault="00702DBD"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6C665F72" w14:textId="77777777" w:rsidR="00702DBD" w:rsidRPr="00231950" w:rsidRDefault="00702DBD" w:rsidP="00684FCF">
            <w:pPr>
              <w:rPr>
                <w:rFonts w:eastAsia="Times New Roman"/>
                <w:szCs w:val="20"/>
              </w:rPr>
            </w:pPr>
            <w:r>
              <w:rPr>
                <w:rFonts w:eastAsia="Times New Roman"/>
                <w:szCs w:val="20"/>
              </w:rPr>
              <w:t>Nee</w:t>
            </w:r>
          </w:p>
        </w:tc>
      </w:tr>
    </w:tbl>
    <w:p w14:paraId="7A8BFB8F" w14:textId="77777777" w:rsidR="00702DBD" w:rsidRPr="00231950" w:rsidRDefault="00702DBD"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02DBD" w:rsidRPr="00231950" w14:paraId="0BF27327" w14:textId="77777777" w:rsidTr="00B64EFA">
        <w:trPr>
          <w:divId w:val="619649774"/>
          <w:tblCellSpacing w:w="0" w:type="dxa"/>
        </w:trPr>
        <w:tc>
          <w:tcPr>
            <w:tcW w:w="1500" w:type="pct"/>
            <w:tcMar>
              <w:top w:w="15" w:type="dxa"/>
              <w:left w:w="15" w:type="dxa"/>
              <w:bottom w:w="15" w:type="dxa"/>
              <w:right w:w="15" w:type="dxa"/>
            </w:tcMar>
            <w:hideMark/>
          </w:tcPr>
          <w:p w14:paraId="673E8B64" w14:textId="77777777" w:rsidR="00702DBD" w:rsidRPr="00231950" w:rsidRDefault="00702DBD"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657671A3" w14:textId="77777777" w:rsidR="00702DBD" w:rsidRPr="00231950" w:rsidRDefault="00702DBD" w:rsidP="00684FCF">
            <w:pPr>
              <w:rPr>
                <w:rFonts w:eastAsia="Times New Roman"/>
                <w:szCs w:val="20"/>
              </w:rPr>
            </w:pPr>
            <w:r>
              <w:rPr>
                <w:rFonts w:eastAsia="Times New Roman"/>
                <w:szCs w:val="20"/>
              </w:rPr>
              <w:t>groep</w:t>
            </w:r>
          </w:p>
        </w:tc>
      </w:tr>
      <w:tr w:rsidR="00702DBD" w:rsidRPr="00231950" w14:paraId="2BD3D406" w14:textId="77777777" w:rsidTr="00B64EFA">
        <w:trPr>
          <w:divId w:val="619649774"/>
          <w:tblCellSpacing w:w="0" w:type="dxa"/>
        </w:trPr>
        <w:tc>
          <w:tcPr>
            <w:tcW w:w="1500" w:type="pct"/>
            <w:tcMar>
              <w:top w:w="15" w:type="dxa"/>
              <w:left w:w="15" w:type="dxa"/>
              <w:bottom w:w="15" w:type="dxa"/>
              <w:right w:w="15" w:type="dxa"/>
            </w:tcMar>
            <w:hideMark/>
          </w:tcPr>
          <w:p w14:paraId="6F385916" w14:textId="77777777" w:rsidR="00702DBD" w:rsidRPr="00231950" w:rsidRDefault="00702DBD"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5FBE8A7D" w14:textId="77777777" w:rsidR="00702DBD" w:rsidRPr="00231950" w:rsidRDefault="00702DBD"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702DBD" w:rsidRPr="00231950" w14:paraId="14B21DCA" w14:textId="77777777" w:rsidTr="00B64EFA">
        <w:trPr>
          <w:divId w:val="619649774"/>
          <w:tblCellSpacing w:w="0" w:type="dxa"/>
        </w:trPr>
        <w:tc>
          <w:tcPr>
            <w:tcW w:w="1500" w:type="pct"/>
            <w:tcMar>
              <w:top w:w="15" w:type="dxa"/>
              <w:left w:w="15" w:type="dxa"/>
              <w:bottom w:w="15" w:type="dxa"/>
              <w:right w:w="15" w:type="dxa"/>
            </w:tcMar>
            <w:hideMark/>
          </w:tcPr>
          <w:p w14:paraId="7879B242" w14:textId="77777777" w:rsidR="00702DBD" w:rsidRPr="00231950" w:rsidRDefault="00702DBD"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6FB88423" w14:textId="288FDD24" w:rsidR="00702DBD" w:rsidRPr="00231950" w:rsidRDefault="00404376" w:rsidP="00684FCF">
            <w:pPr>
              <w:rPr>
                <w:rFonts w:eastAsia="Times New Roman"/>
                <w:szCs w:val="20"/>
              </w:rPr>
            </w:pPr>
            <w:r>
              <w:rPr>
                <w:rFonts w:eastAsia="Times New Roman"/>
                <w:szCs w:val="20"/>
              </w:rPr>
              <w:t>Defensie</w:t>
            </w:r>
            <w:r w:rsidR="00702DBD" w:rsidRPr="00231950">
              <w:rPr>
                <w:rFonts w:eastAsia="Times New Roman"/>
                <w:szCs w:val="20"/>
              </w:rPr>
              <w:t>groep (</w:t>
            </w:r>
            <w:proofErr w:type="spellStart"/>
            <w:r w:rsidR="00702DBD">
              <w:rPr>
                <w:rFonts w:eastAsia="Times New Roman"/>
                <w:szCs w:val="20"/>
              </w:rPr>
              <w:t>waardelijst</w:t>
            </w:r>
            <w:proofErr w:type="spellEnd"/>
            <w:r w:rsidR="00702DBD" w:rsidRPr="00231950">
              <w:rPr>
                <w:rFonts w:eastAsia="Times New Roman"/>
                <w:szCs w:val="20"/>
              </w:rPr>
              <w:t xml:space="preserve">) </w:t>
            </w:r>
          </w:p>
        </w:tc>
      </w:tr>
      <w:tr w:rsidR="00702DBD" w:rsidRPr="00231950" w14:paraId="3D56E2E7" w14:textId="77777777" w:rsidTr="00B64EFA">
        <w:trPr>
          <w:divId w:val="619649774"/>
          <w:tblCellSpacing w:w="0" w:type="dxa"/>
        </w:trPr>
        <w:tc>
          <w:tcPr>
            <w:tcW w:w="1500" w:type="pct"/>
            <w:tcMar>
              <w:top w:w="15" w:type="dxa"/>
              <w:left w:w="15" w:type="dxa"/>
              <w:bottom w:w="15" w:type="dxa"/>
              <w:right w:w="15" w:type="dxa"/>
            </w:tcMar>
          </w:tcPr>
          <w:p w14:paraId="102D9797" w14:textId="77777777" w:rsidR="00702DBD" w:rsidRPr="00231950" w:rsidRDefault="00702DBD"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401D4117" w14:textId="77777777" w:rsidR="00702DBD" w:rsidRPr="00231950" w:rsidRDefault="00702DBD"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26C5F902"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07A630D0" w14:textId="77777777" w:rsidTr="00B64EFA">
        <w:trPr>
          <w:divId w:val="619649774"/>
          <w:tblCellSpacing w:w="0" w:type="dxa"/>
        </w:trPr>
        <w:tc>
          <w:tcPr>
            <w:tcW w:w="1500" w:type="pct"/>
            <w:tcMar>
              <w:top w:w="15" w:type="dxa"/>
              <w:left w:w="15" w:type="dxa"/>
              <w:bottom w:w="15" w:type="dxa"/>
              <w:right w:w="15" w:type="dxa"/>
            </w:tcMar>
            <w:hideMark/>
          </w:tcPr>
          <w:p w14:paraId="13EE8C6F"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18E3579"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785DAB24" w14:textId="77777777" w:rsidTr="00B64EFA">
        <w:trPr>
          <w:divId w:val="619649774"/>
          <w:tblCellSpacing w:w="0" w:type="dxa"/>
        </w:trPr>
        <w:tc>
          <w:tcPr>
            <w:tcW w:w="1500" w:type="pct"/>
            <w:tcMar>
              <w:top w:w="15" w:type="dxa"/>
              <w:left w:w="15" w:type="dxa"/>
              <w:bottom w:w="15" w:type="dxa"/>
              <w:right w:w="15" w:type="dxa"/>
            </w:tcMar>
            <w:hideMark/>
          </w:tcPr>
          <w:p w14:paraId="0DAB447A"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E6EB689"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357B7F53" w14:textId="77777777" w:rsidTr="00B64EFA">
        <w:trPr>
          <w:divId w:val="619649774"/>
          <w:tblCellSpacing w:w="0" w:type="dxa"/>
        </w:trPr>
        <w:tc>
          <w:tcPr>
            <w:tcW w:w="1500" w:type="pct"/>
            <w:tcMar>
              <w:top w:w="15" w:type="dxa"/>
              <w:left w:w="15" w:type="dxa"/>
              <w:bottom w:w="15" w:type="dxa"/>
              <w:right w:w="15" w:type="dxa"/>
            </w:tcMar>
            <w:hideMark/>
          </w:tcPr>
          <w:p w14:paraId="3C7B6A35"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65A63CE8"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5D682F96" w14:textId="77777777" w:rsidTr="00B64EFA">
        <w:trPr>
          <w:divId w:val="619649774"/>
          <w:tblCellSpacing w:w="0" w:type="dxa"/>
        </w:trPr>
        <w:tc>
          <w:tcPr>
            <w:tcW w:w="1500" w:type="pct"/>
            <w:tcMar>
              <w:top w:w="15" w:type="dxa"/>
              <w:left w:w="15" w:type="dxa"/>
              <w:bottom w:w="15" w:type="dxa"/>
              <w:right w:w="15" w:type="dxa"/>
            </w:tcMar>
          </w:tcPr>
          <w:p w14:paraId="5DD07455"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210BD146" w14:textId="5F5653E6" w:rsidR="00DD6BF2" w:rsidRPr="00231950" w:rsidRDefault="00DD6BF2" w:rsidP="009A60E0">
            <w:pPr>
              <w:rPr>
                <w:rFonts w:eastAsia="Times New Roman"/>
                <w:szCs w:val="20"/>
              </w:rPr>
            </w:pPr>
            <w:r>
              <w:rPr>
                <w:rFonts w:eastAsia="Times New Roman"/>
                <w:szCs w:val="20"/>
              </w:rPr>
              <w:t xml:space="preserve">Dit veld wordt vast ingevuld met het label: </w:t>
            </w:r>
            <w:r w:rsidR="008A3DEC">
              <w:rPr>
                <w:rFonts w:cstheme="minorHAnsi"/>
                <w:szCs w:val="20"/>
              </w:rPr>
              <w:t>Defensiegebiedsaanwijzingen</w:t>
            </w:r>
          </w:p>
        </w:tc>
      </w:tr>
    </w:tbl>
    <w:p w14:paraId="6E952385" w14:textId="3B02D49E" w:rsidR="00702DBD" w:rsidRDefault="00D511D2" w:rsidP="0039795D">
      <w:pPr>
        <w:pStyle w:val="Kop3"/>
        <w:divId w:val="619649774"/>
      </w:pPr>
      <w:bookmarkStart w:id="162" w:name="_Toc92286654"/>
      <w:r>
        <w:t xml:space="preserve">Objecttype </w:t>
      </w:r>
      <w:r w:rsidR="007B4134">
        <w:t>Energievoorziening</w:t>
      </w:r>
      <w:bookmarkEnd w:id="162"/>
    </w:p>
    <w:p w14:paraId="7FAF8EDA" w14:textId="5989DEBB" w:rsidR="00D21FE2" w:rsidRPr="00231950" w:rsidRDefault="00D172CA" w:rsidP="00702DBD">
      <w:pPr>
        <w:divId w:val="619649774"/>
        <w:rPr>
          <w:rFonts w:eastAsia="Times New Roman"/>
        </w:rPr>
      </w:pPr>
      <w:r>
        <w:rPr>
          <w:rFonts w:eastAsia="Times New Roman"/>
          <w:szCs w:val="20"/>
        </w:rPr>
        <w:t>Energievoorziening</w:t>
      </w:r>
      <w:r w:rsidR="00702DBD" w:rsidRPr="007553DB">
        <w:rPr>
          <w:rFonts w:eastAsia="Times New Roman"/>
          <w:szCs w:val="20"/>
        </w:rPr>
        <w:t xml:space="preserve"> heeft alle eigenschappen van een</w:t>
      </w:r>
      <w:r w:rsidR="00702DBD">
        <w:rPr>
          <w:rFonts w:eastAsia="Times New Roman"/>
          <w:szCs w:val="20"/>
        </w:rPr>
        <w:t xml:space="preserve"> Gebiedsaanwijzing</w:t>
      </w:r>
      <w:r w:rsidR="00702DBD" w:rsidRPr="007553DB">
        <w:rPr>
          <w:rFonts w:eastAsia="Times New Roman"/>
          <w:szCs w:val="20"/>
        </w:rPr>
        <w:t>, aangevuld met de volgende:</w:t>
      </w:r>
    </w:p>
    <w:p w14:paraId="2893DD3D" w14:textId="0D0845BF" w:rsidR="00702DBD" w:rsidRPr="00231950" w:rsidRDefault="00702DBD"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02DBD" w:rsidRPr="00231950" w14:paraId="26219093" w14:textId="77777777" w:rsidTr="00B64EFA">
        <w:trPr>
          <w:divId w:val="619649774"/>
          <w:tblCellSpacing w:w="0" w:type="dxa"/>
        </w:trPr>
        <w:tc>
          <w:tcPr>
            <w:tcW w:w="1500" w:type="pct"/>
            <w:tcMar>
              <w:top w:w="15" w:type="dxa"/>
              <w:left w:w="15" w:type="dxa"/>
              <w:bottom w:w="15" w:type="dxa"/>
              <w:right w:w="15" w:type="dxa"/>
            </w:tcMar>
            <w:hideMark/>
          </w:tcPr>
          <w:p w14:paraId="4B9B3A30" w14:textId="77777777" w:rsidR="00702DBD" w:rsidRPr="00231950" w:rsidRDefault="00702DBD"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D1412CA" w14:textId="77777777" w:rsidR="00702DBD" w:rsidRPr="00231950" w:rsidRDefault="00702DBD" w:rsidP="00684FCF">
            <w:pPr>
              <w:rPr>
                <w:rFonts w:eastAsia="Times New Roman"/>
                <w:szCs w:val="20"/>
              </w:rPr>
            </w:pPr>
            <w:r w:rsidRPr="00231950">
              <w:rPr>
                <w:rFonts w:eastAsia="Times New Roman"/>
                <w:szCs w:val="20"/>
              </w:rPr>
              <w:t>Naam</w:t>
            </w:r>
          </w:p>
        </w:tc>
      </w:tr>
      <w:tr w:rsidR="00702DBD" w:rsidRPr="00231950" w14:paraId="49F1FF01" w14:textId="77777777" w:rsidTr="00B64EFA">
        <w:trPr>
          <w:divId w:val="619649774"/>
          <w:tblCellSpacing w:w="0" w:type="dxa"/>
        </w:trPr>
        <w:tc>
          <w:tcPr>
            <w:tcW w:w="1500" w:type="pct"/>
            <w:tcMar>
              <w:top w:w="15" w:type="dxa"/>
              <w:left w:w="15" w:type="dxa"/>
              <w:bottom w:w="15" w:type="dxa"/>
              <w:right w:w="15" w:type="dxa"/>
            </w:tcMar>
            <w:hideMark/>
          </w:tcPr>
          <w:p w14:paraId="70B40BED" w14:textId="77777777" w:rsidR="00702DBD" w:rsidRPr="00231950" w:rsidRDefault="00702DBD"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463A6999" w14:textId="77777777" w:rsidR="00702DBD" w:rsidRPr="00231950" w:rsidRDefault="00702DBD"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702DBD" w:rsidRPr="00231950" w14:paraId="678CEBFE" w14:textId="77777777" w:rsidTr="00B64EFA">
        <w:trPr>
          <w:divId w:val="619649774"/>
          <w:tblCellSpacing w:w="0" w:type="dxa"/>
        </w:trPr>
        <w:tc>
          <w:tcPr>
            <w:tcW w:w="1500" w:type="pct"/>
            <w:tcMar>
              <w:top w:w="15" w:type="dxa"/>
              <w:left w:w="15" w:type="dxa"/>
              <w:bottom w:w="15" w:type="dxa"/>
              <w:right w:w="15" w:type="dxa"/>
            </w:tcMar>
            <w:hideMark/>
          </w:tcPr>
          <w:p w14:paraId="63D09CD5" w14:textId="77777777" w:rsidR="00702DBD" w:rsidRPr="00231950" w:rsidRDefault="00702DBD"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551D7E8E" w14:textId="77777777" w:rsidR="00702DBD" w:rsidRPr="00231950" w:rsidRDefault="00702DBD" w:rsidP="00684FCF">
            <w:pPr>
              <w:rPr>
                <w:rFonts w:eastAsia="Times New Roman"/>
                <w:szCs w:val="20"/>
              </w:rPr>
            </w:pPr>
            <w:proofErr w:type="spellStart"/>
            <w:r>
              <w:rPr>
                <w:rFonts w:eastAsia="Times New Roman"/>
                <w:szCs w:val="20"/>
              </w:rPr>
              <w:t>CharacterString</w:t>
            </w:r>
            <w:proofErr w:type="spellEnd"/>
          </w:p>
        </w:tc>
      </w:tr>
      <w:tr w:rsidR="00702DBD" w:rsidRPr="00231950" w14:paraId="14C1051A" w14:textId="77777777" w:rsidTr="00B64EFA">
        <w:trPr>
          <w:divId w:val="619649774"/>
          <w:tblCellSpacing w:w="0" w:type="dxa"/>
        </w:trPr>
        <w:tc>
          <w:tcPr>
            <w:tcW w:w="1500" w:type="pct"/>
            <w:tcMar>
              <w:top w:w="15" w:type="dxa"/>
              <w:left w:w="15" w:type="dxa"/>
              <w:bottom w:w="15" w:type="dxa"/>
              <w:right w:w="15" w:type="dxa"/>
            </w:tcMar>
          </w:tcPr>
          <w:p w14:paraId="24466A62" w14:textId="77777777" w:rsidR="00702DBD" w:rsidRPr="00231950" w:rsidRDefault="00702DBD"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3C6BF5C9" w14:textId="77777777" w:rsidR="00702DBD" w:rsidRPr="00231950" w:rsidRDefault="00702DBD" w:rsidP="00684FCF">
            <w:pPr>
              <w:rPr>
                <w:rFonts w:eastAsia="Times New Roman"/>
                <w:szCs w:val="20"/>
              </w:rPr>
            </w:pPr>
            <w:r>
              <w:rPr>
                <w:rFonts w:eastAsia="Times New Roman"/>
                <w:szCs w:val="20"/>
              </w:rPr>
              <w:t>De naam is bedoeld om te zorgen dat het object herkenbaar is.</w:t>
            </w:r>
          </w:p>
        </w:tc>
      </w:tr>
      <w:tr w:rsidR="00702DBD" w:rsidRPr="00231950" w14:paraId="3030FB50" w14:textId="77777777" w:rsidTr="00B64EFA">
        <w:trPr>
          <w:divId w:val="619649774"/>
          <w:tblCellSpacing w:w="0" w:type="dxa"/>
        </w:trPr>
        <w:tc>
          <w:tcPr>
            <w:tcW w:w="1500" w:type="pct"/>
            <w:tcMar>
              <w:top w:w="15" w:type="dxa"/>
              <w:left w:w="15" w:type="dxa"/>
              <w:bottom w:w="15" w:type="dxa"/>
              <w:right w:w="15" w:type="dxa"/>
            </w:tcMar>
          </w:tcPr>
          <w:p w14:paraId="4BED6B32" w14:textId="77777777" w:rsidR="00702DBD" w:rsidRPr="00231950" w:rsidRDefault="00702DBD"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6E363235" w14:textId="77777777" w:rsidR="00702DBD" w:rsidRPr="00231950" w:rsidRDefault="00702DBD" w:rsidP="00684FCF">
            <w:pPr>
              <w:rPr>
                <w:rFonts w:eastAsia="Times New Roman"/>
                <w:szCs w:val="20"/>
              </w:rPr>
            </w:pPr>
            <w:r>
              <w:rPr>
                <w:rFonts w:eastAsia="Times New Roman"/>
                <w:szCs w:val="20"/>
              </w:rPr>
              <w:t>Nee</w:t>
            </w:r>
          </w:p>
        </w:tc>
      </w:tr>
    </w:tbl>
    <w:p w14:paraId="622600CE" w14:textId="77777777" w:rsidR="00702DBD" w:rsidRPr="00231950" w:rsidRDefault="00702DBD"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02DBD" w:rsidRPr="00231950" w14:paraId="46A78353" w14:textId="77777777" w:rsidTr="00B64EFA">
        <w:trPr>
          <w:divId w:val="619649774"/>
          <w:tblCellSpacing w:w="0" w:type="dxa"/>
        </w:trPr>
        <w:tc>
          <w:tcPr>
            <w:tcW w:w="1500" w:type="pct"/>
            <w:tcMar>
              <w:top w:w="15" w:type="dxa"/>
              <w:left w:w="15" w:type="dxa"/>
              <w:bottom w:w="15" w:type="dxa"/>
              <w:right w:w="15" w:type="dxa"/>
            </w:tcMar>
            <w:hideMark/>
          </w:tcPr>
          <w:p w14:paraId="66F9C962" w14:textId="77777777" w:rsidR="00702DBD" w:rsidRPr="00231950" w:rsidRDefault="00702DBD"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7AF99AF" w14:textId="77777777" w:rsidR="00702DBD" w:rsidRPr="00231950" w:rsidRDefault="00702DBD" w:rsidP="00684FCF">
            <w:pPr>
              <w:rPr>
                <w:rFonts w:eastAsia="Times New Roman"/>
                <w:szCs w:val="20"/>
              </w:rPr>
            </w:pPr>
            <w:r>
              <w:rPr>
                <w:rFonts w:eastAsia="Times New Roman"/>
                <w:szCs w:val="20"/>
              </w:rPr>
              <w:t>groep</w:t>
            </w:r>
          </w:p>
        </w:tc>
      </w:tr>
      <w:tr w:rsidR="00702DBD" w:rsidRPr="00231950" w14:paraId="19D5414E" w14:textId="77777777" w:rsidTr="00B64EFA">
        <w:trPr>
          <w:divId w:val="619649774"/>
          <w:tblCellSpacing w:w="0" w:type="dxa"/>
        </w:trPr>
        <w:tc>
          <w:tcPr>
            <w:tcW w:w="1500" w:type="pct"/>
            <w:tcMar>
              <w:top w:w="15" w:type="dxa"/>
              <w:left w:w="15" w:type="dxa"/>
              <w:bottom w:w="15" w:type="dxa"/>
              <w:right w:w="15" w:type="dxa"/>
            </w:tcMar>
            <w:hideMark/>
          </w:tcPr>
          <w:p w14:paraId="2365DC33" w14:textId="77777777" w:rsidR="00702DBD" w:rsidRPr="00231950" w:rsidRDefault="00702DBD"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5BD4A3A" w14:textId="77777777" w:rsidR="00702DBD" w:rsidRPr="00231950" w:rsidRDefault="00702DBD"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702DBD" w:rsidRPr="00231950" w14:paraId="44FB0E24" w14:textId="77777777" w:rsidTr="00B64EFA">
        <w:trPr>
          <w:divId w:val="619649774"/>
          <w:tblCellSpacing w:w="0" w:type="dxa"/>
        </w:trPr>
        <w:tc>
          <w:tcPr>
            <w:tcW w:w="1500" w:type="pct"/>
            <w:tcMar>
              <w:top w:w="15" w:type="dxa"/>
              <w:left w:w="15" w:type="dxa"/>
              <w:bottom w:w="15" w:type="dxa"/>
              <w:right w:w="15" w:type="dxa"/>
            </w:tcMar>
            <w:hideMark/>
          </w:tcPr>
          <w:p w14:paraId="25370396" w14:textId="77777777" w:rsidR="00702DBD" w:rsidRPr="00231950" w:rsidRDefault="00702DBD"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A915873" w14:textId="3F161907" w:rsidR="00702DBD" w:rsidRPr="00231950" w:rsidRDefault="00D172CA" w:rsidP="00684FCF">
            <w:pPr>
              <w:rPr>
                <w:rFonts w:eastAsia="Times New Roman"/>
                <w:szCs w:val="20"/>
              </w:rPr>
            </w:pPr>
            <w:proofErr w:type="spellStart"/>
            <w:r>
              <w:rPr>
                <w:rFonts w:eastAsia="Times New Roman"/>
                <w:szCs w:val="20"/>
              </w:rPr>
              <w:t>Energievoorziening</w:t>
            </w:r>
            <w:r w:rsidR="00702DBD" w:rsidRPr="00231950">
              <w:rPr>
                <w:rFonts w:eastAsia="Times New Roman"/>
                <w:szCs w:val="20"/>
              </w:rPr>
              <w:t>groep</w:t>
            </w:r>
            <w:proofErr w:type="spellEnd"/>
            <w:r w:rsidR="00702DBD" w:rsidRPr="00231950">
              <w:rPr>
                <w:rFonts w:eastAsia="Times New Roman"/>
                <w:szCs w:val="20"/>
              </w:rPr>
              <w:t xml:space="preserve"> (</w:t>
            </w:r>
            <w:proofErr w:type="spellStart"/>
            <w:r w:rsidR="00702DBD">
              <w:rPr>
                <w:rFonts w:eastAsia="Times New Roman"/>
                <w:szCs w:val="20"/>
              </w:rPr>
              <w:t>waardelijst</w:t>
            </w:r>
            <w:proofErr w:type="spellEnd"/>
            <w:r w:rsidR="00702DBD" w:rsidRPr="00231950">
              <w:rPr>
                <w:rFonts w:eastAsia="Times New Roman"/>
                <w:szCs w:val="20"/>
              </w:rPr>
              <w:t xml:space="preserve">) </w:t>
            </w:r>
          </w:p>
        </w:tc>
      </w:tr>
      <w:tr w:rsidR="00702DBD" w:rsidRPr="00231950" w14:paraId="0A08211C" w14:textId="77777777" w:rsidTr="00B64EFA">
        <w:trPr>
          <w:divId w:val="619649774"/>
          <w:tblCellSpacing w:w="0" w:type="dxa"/>
        </w:trPr>
        <w:tc>
          <w:tcPr>
            <w:tcW w:w="1500" w:type="pct"/>
            <w:tcMar>
              <w:top w:w="15" w:type="dxa"/>
              <w:left w:w="15" w:type="dxa"/>
              <w:bottom w:w="15" w:type="dxa"/>
              <w:right w:w="15" w:type="dxa"/>
            </w:tcMar>
          </w:tcPr>
          <w:p w14:paraId="6E5A572A" w14:textId="77777777" w:rsidR="00702DBD" w:rsidRPr="00231950" w:rsidRDefault="00702DBD" w:rsidP="00684FCF">
            <w:pPr>
              <w:rPr>
                <w:rFonts w:eastAsia="Times New Roman"/>
                <w:b/>
                <w:bCs/>
                <w:szCs w:val="20"/>
              </w:rPr>
            </w:pPr>
            <w:r w:rsidRPr="00231950">
              <w:rPr>
                <w:rFonts w:eastAsia="Times New Roman"/>
                <w:b/>
                <w:bCs/>
                <w:szCs w:val="20"/>
              </w:rPr>
              <w:lastRenderedPageBreak/>
              <w:t>Toelichting</w:t>
            </w:r>
          </w:p>
        </w:tc>
        <w:tc>
          <w:tcPr>
            <w:tcW w:w="3500" w:type="pct"/>
            <w:tcMar>
              <w:top w:w="15" w:type="dxa"/>
              <w:left w:w="15" w:type="dxa"/>
              <w:bottom w:w="15" w:type="dxa"/>
              <w:right w:w="15" w:type="dxa"/>
            </w:tcMar>
          </w:tcPr>
          <w:p w14:paraId="1ACEC92A" w14:textId="77777777" w:rsidR="00702DBD" w:rsidRPr="00231950" w:rsidRDefault="00702DBD"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00F68070"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53A3A7B0" w14:textId="77777777" w:rsidTr="00B64EFA">
        <w:trPr>
          <w:divId w:val="619649774"/>
          <w:tblCellSpacing w:w="0" w:type="dxa"/>
        </w:trPr>
        <w:tc>
          <w:tcPr>
            <w:tcW w:w="1500" w:type="pct"/>
            <w:tcMar>
              <w:top w:w="15" w:type="dxa"/>
              <w:left w:w="15" w:type="dxa"/>
              <w:bottom w:w="15" w:type="dxa"/>
              <w:right w:w="15" w:type="dxa"/>
            </w:tcMar>
            <w:hideMark/>
          </w:tcPr>
          <w:p w14:paraId="0BA9EE3B"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12500FD"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2D694A7B" w14:textId="77777777" w:rsidTr="00B64EFA">
        <w:trPr>
          <w:divId w:val="619649774"/>
          <w:tblCellSpacing w:w="0" w:type="dxa"/>
        </w:trPr>
        <w:tc>
          <w:tcPr>
            <w:tcW w:w="1500" w:type="pct"/>
            <w:tcMar>
              <w:top w:w="15" w:type="dxa"/>
              <w:left w:w="15" w:type="dxa"/>
              <w:bottom w:w="15" w:type="dxa"/>
              <w:right w:w="15" w:type="dxa"/>
            </w:tcMar>
            <w:hideMark/>
          </w:tcPr>
          <w:p w14:paraId="4864EEDB"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32C1688"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0771A078" w14:textId="77777777" w:rsidTr="00B64EFA">
        <w:trPr>
          <w:divId w:val="619649774"/>
          <w:tblCellSpacing w:w="0" w:type="dxa"/>
        </w:trPr>
        <w:tc>
          <w:tcPr>
            <w:tcW w:w="1500" w:type="pct"/>
            <w:tcMar>
              <w:top w:w="15" w:type="dxa"/>
              <w:left w:w="15" w:type="dxa"/>
              <w:bottom w:w="15" w:type="dxa"/>
              <w:right w:w="15" w:type="dxa"/>
            </w:tcMar>
            <w:hideMark/>
          </w:tcPr>
          <w:p w14:paraId="3B5B19D0"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0FA2531"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1FFC72ED" w14:textId="77777777" w:rsidTr="00B64EFA">
        <w:trPr>
          <w:divId w:val="619649774"/>
          <w:tblCellSpacing w:w="0" w:type="dxa"/>
        </w:trPr>
        <w:tc>
          <w:tcPr>
            <w:tcW w:w="1500" w:type="pct"/>
            <w:tcMar>
              <w:top w:w="15" w:type="dxa"/>
              <w:left w:w="15" w:type="dxa"/>
              <w:bottom w:w="15" w:type="dxa"/>
              <w:right w:w="15" w:type="dxa"/>
            </w:tcMar>
          </w:tcPr>
          <w:p w14:paraId="2D25E300"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218254D0" w14:textId="7AF0A27E" w:rsidR="00DD6BF2" w:rsidRPr="00231950" w:rsidRDefault="00DD6BF2" w:rsidP="009A60E0">
            <w:pPr>
              <w:rPr>
                <w:rFonts w:eastAsia="Times New Roman"/>
                <w:szCs w:val="20"/>
              </w:rPr>
            </w:pPr>
            <w:r>
              <w:rPr>
                <w:rFonts w:eastAsia="Times New Roman"/>
                <w:szCs w:val="20"/>
              </w:rPr>
              <w:t xml:space="preserve">Dit veld wordt vast ingevuld met het label: </w:t>
            </w:r>
            <w:proofErr w:type="spellStart"/>
            <w:r w:rsidR="00D511D2">
              <w:rPr>
                <w:rFonts w:cstheme="minorHAnsi"/>
                <w:szCs w:val="20"/>
              </w:rPr>
              <w:t>Energievoorzieninggebiedsaanwijzingen</w:t>
            </w:r>
            <w:proofErr w:type="spellEnd"/>
          </w:p>
        </w:tc>
      </w:tr>
    </w:tbl>
    <w:p w14:paraId="5755E58F" w14:textId="0C396444" w:rsidR="00A561E1" w:rsidRDefault="009005BE" w:rsidP="0039795D">
      <w:pPr>
        <w:pStyle w:val="Kop3"/>
        <w:divId w:val="619649774"/>
      </w:pPr>
      <w:bookmarkStart w:id="163" w:name="_Toc92286655"/>
      <w:r>
        <w:t xml:space="preserve">Objecttype </w:t>
      </w:r>
      <w:r w:rsidR="007B4134">
        <w:t>Erfgoed</w:t>
      </w:r>
      <w:bookmarkEnd w:id="163"/>
    </w:p>
    <w:p w14:paraId="09DED8A8" w14:textId="19329A15" w:rsidR="00D21FE2" w:rsidRPr="00231950" w:rsidRDefault="00861943" w:rsidP="00533F4A">
      <w:pPr>
        <w:divId w:val="619649774"/>
        <w:rPr>
          <w:rFonts w:eastAsia="Times New Roman"/>
        </w:rPr>
      </w:pPr>
      <w:r>
        <w:rPr>
          <w:rFonts w:eastAsia="Times New Roman"/>
          <w:szCs w:val="20"/>
        </w:rPr>
        <w:t>Erfgoed</w:t>
      </w:r>
      <w:r w:rsidR="00533F4A" w:rsidRPr="007553DB">
        <w:rPr>
          <w:rFonts w:eastAsia="Times New Roman"/>
          <w:szCs w:val="20"/>
        </w:rPr>
        <w:t xml:space="preserve"> heeft alle eigenschappen van een</w:t>
      </w:r>
      <w:r w:rsidR="00533F4A">
        <w:rPr>
          <w:rFonts w:eastAsia="Times New Roman"/>
          <w:szCs w:val="20"/>
        </w:rPr>
        <w:t xml:space="preserve"> Gebiedsaanwijzing</w:t>
      </w:r>
      <w:r w:rsidR="00533F4A" w:rsidRPr="007553DB">
        <w:rPr>
          <w:rFonts w:eastAsia="Times New Roman"/>
          <w:szCs w:val="20"/>
        </w:rPr>
        <w:t>, aangevuld met de volgende:</w:t>
      </w:r>
    </w:p>
    <w:p w14:paraId="1E8A9677" w14:textId="452A483F" w:rsidR="00533F4A" w:rsidRPr="00231950" w:rsidRDefault="00533F4A"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05DC05B4" w14:textId="77777777" w:rsidTr="00B64EFA">
        <w:trPr>
          <w:divId w:val="619649774"/>
          <w:tblCellSpacing w:w="0" w:type="dxa"/>
        </w:trPr>
        <w:tc>
          <w:tcPr>
            <w:tcW w:w="1500" w:type="pct"/>
            <w:tcMar>
              <w:top w:w="15" w:type="dxa"/>
              <w:left w:w="15" w:type="dxa"/>
              <w:bottom w:w="15" w:type="dxa"/>
              <w:right w:w="15" w:type="dxa"/>
            </w:tcMar>
            <w:hideMark/>
          </w:tcPr>
          <w:p w14:paraId="45BB1B76"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6195B9A" w14:textId="77777777" w:rsidR="00533F4A" w:rsidRPr="00231950" w:rsidRDefault="00533F4A" w:rsidP="00684FCF">
            <w:pPr>
              <w:rPr>
                <w:rFonts w:eastAsia="Times New Roman"/>
                <w:szCs w:val="20"/>
              </w:rPr>
            </w:pPr>
            <w:r w:rsidRPr="00231950">
              <w:rPr>
                <w:rFonts w:eastAsia="Times New Roman"/>
                <w:szCs w:val="20"/>
              </w:rPr>
              <w:t>Naam</w:t>
            </w:r>
          </w:p>
        </w:tc>
      </w:tr>
      <w:tr w:rsidR="00533F4A" w:rsidRPr="00231950" w14:paraId="1F1A7BA8" w14:textId="77777777" w:rsidTr="00B64EFA">
        <w:trPr>
          <w:divId w:val="619649774"/>
          <w:tblCellSpacing w:w="0" w:type="dxa"/>
        </w:trPr>
        <w:tc>
          <w:tcPr>
            <w:tcW w:w="1500" w:type="pct"/>
            <w:tcMar>
              <w:top w:w="15" w:type="dxa"/>
              <w:left w:w="15" w:type="dxa"/>
              <w:bottom w:w="15" w:type="dxa"/>
              <w:right w:w="15" w:type="dxa"/>
            </w:tcMar>
            <w:hideMark/>
          </w:tcPr>
          <w:p w14:paraId="64D38D4D"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2E0A4AE"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533F4A" w:rsidRPr="00231950" w14:paraId="32C45A42" w14:textId="77777777" w:rsidTr="00B64EFA">
        <w:trPr>
          <w:divId w:val="619649774"/>
          <w:tblCellSpacing w:w="0" w:type="dxa"/>
        </w:trPr>
        <w:tc>
          <w:tcPr>
            <w:tcW w:w="1500" w:type="pct"/>
            <w:tcMar>
              <w:top w:w="15" w:type="dxa"/>
              <w:left w:w="15" w:type="dxa"/>
              <w:bottom w:w="15" w:type="dxa"/>
              <w:right w:w="15" w:type="dxa"/>
            </w:tcMar>
            <w:hideMark/>
          </w:tcPr>
          <w:p w14:paraId="5606AAB4"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58CFB0F4" w14:textId="77777777" w:rsidR="00533F4A" w:rsidRPr="00231950" w:rsidRDefault="00533F4A" w:rsidP="00684FCF">
            <w:pPr>
              <w:rPr>
                <w:rFonts w:eastAsia="Times New Roman"/>
                <w:szCs w:val="20"/>
              </w:rPr>
            </w:pPr>
            <w:proofErr w:type="spellStart"/>
            <w:r>
              <w:rPr>
                <w:rFonts w:eastAsia="Times New Roman"/>
                <w:szCs w:val="20"/>
              </w:rPr>
              <w:t>CharacterString</w:t>
            </w:r>
            <w:proofErr w:type="spellEnd"/>
          </w:p>
        </w:tc>
      </w:tr>
      <w:tr w:rsidR="00533F4A" w:rsidRPr="00231950" w14:paraId="082F2766" w14:textId="77777777" w:rsidTr="00B64EFA">
        <w:trPr>
          <w:divId w:val="619649774"/>
          <w:tblCellSpacing w:w="0" w:type="dxa"/>
        </w:trPr>
        <w:tc>
          <w:tcPr>
            <w:tcW w:w="1500" w:type="pct"/>
            <w:tcMar>
              <w:top w:w="15" w:type="dxa"/>
              <w:left w:w="15" w:type="dxa"/>
              <w:bottom w:w="15" w:type="dxa"/>
              <w:right w:w="15" w:type="dxa"/>
            </w:tcMar>
          </w:tcPr>
          <w:p w14:paraId="31C752BF"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46BE28C7" w14:textId="77777777" w:rsidR="00533F4A" w:rsidRPr="00231950" w:rsidRDefault="00533F4A" w:rsidP="00684FCF">
            <w:pPr>
              <w:rPr>
                <w:rFonts w:eastAsia="Times New Roman"/>
                <w:szCs w:val="20"/>
              </w:rPr>
            </w:pPr>
            <w:r>
              <w:rPr>
                <w:rFonts w:eastAsia="Times New Roman"/>
                <w:szCs w:val="20"/>
              </w:rPr>
              <w:t>De naam is bedoeld om te zorgen dat het object herkenbaar is.</w:t>
            </w:r>
          </w:p>
        </w:tc>
      </w:tr>
      <w:tr w:rsidR="00533F4A" w:rsidRPr="00231950" w14:paraId="3F2C8DCB" w14:textId="77777777" w:rsidTr="00B64EFA">
        <w:trPr>
          <w:divId w:val="619649774"/>
          <w:tblCellSpacing w:w="0" w:type="dxa"/>
        </w:trPr>
        <w:tc>
          <w:tcPr>
            <w:tcW w:w="1500" w:type="pct"/>
            <w:tcMar>
              <w:top w:w="15" w:type="dxa"/>
              <w:left w:w="15" w:type="dxa"/>
              <w:bottom w:w="15" w:type="dxa"/>
              <w:right w:w="15" w:type="dxa"/>
            </w:tcMar>
          </w:tcPr>
          <w:p w14:paraId="14072403" w14:textId="77777777" w:rsidR="00533F4A" w:rsidRPr="00231950" w:rsidRDefault="00533F4A"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70FD4427" w14:textId="77777777" w:rsidR="00533F4A" w:rsidRPr="00231950" w:rsidRDefault="00533F4A" w:rsidP="00684FCF">
            <w:pPr>
              <w:rPr>
                <w:rFonts w:eastAsia="Times New Roman"/>
                <w:szCs w:val="20"/>
              </w:rPr>
            </w:pPr>
            <w:r>
              <w:rPr>
                <w:rFonts w:eastAsia="Times New Roman"/>
                <w:szCs w:val="20"/>
              </w:rPr>
              <w:t>Nee</w:t>
            </w:r>
          </w:p>
        </w:tc>
      </w:tr>
    </w:tbl>
    <w:p w14:paraId="2B4887E1" w14:textId="77777777" w:rsidR="00533F4A" w:rsidRPr="00231950" w:rsidRDefault="00533F4A"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4815BDAC" w14:textId="77777777" w:rsidTr="00B64EFA">
        <w:trPr>
          <w:divId w:val="619649774"/>
          <w:tblCellSpacing w:w="0" w:type="dxa"/>
        </w:trPr>
        <w:tc>
          <w:tcPr>
            <w:tcW w:w="1500" w:type="pct"/>
            <w:tcMar>
              <w:top w:w="15" w:type="dxa"/>
              <w:left w:w="15" w:type="dxa"/>
              <w:bottom w:w="15" w:type="dxa"/>
              <w:right w:w="15" w:type="dxa"/>
            </w:tcMar>
            <w:hideMark/>
          </w:tcPr>
          <w:p w14:paraId="18918221"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139F917" w14:textId="77777777" w:rsidR="00533F4A" w:rsidRPr="00231950" w:rsidRDefault="00533F4A" w:rsidP="00684FCF">
            <w:pPr>
              <w:rPr>
                <w:rFonts w:eastAsia="Times New Roman"/>
                <w:szCs w:val="20"/>
              </w:rPr>
            </w:pPr>
            <w:r>
              <w:rPr>
                <w:rFonts w:eastAsia="Times New Roman"/>
                <w:szCs w:val="20"/>
              </w:rPr>
              <w:t>groep</w:t>
            </w:r>
          </w:p>
        </w:tc>
      </w:tr>
      <w:tr w:rsidR="00533F4A" w:rsidRPr="00231950" w14:paraId="36BC580C" w14:textId="77777777" w:rsidTr="00B64EFA">
        <w:trPr>
          <w:divId w:val="619649774"/>
          <w:tblCellSpacing w:w="0" w:type="dxa"/>
        </w:trPr>
        <w:tc>
          <w:tcPr>
            <w:tcW w:w="1500" w:type="pct"/>
            <w:tcMar>
              <w:top w:w="15" w:type="dxa"/>
              <w:left w:w="15" w:type="dxa"/>
              <w:bottom w:w="15" w:type="dxa"/>
              <w:right w:w="15" w:type="dxa"/>
            </w:tcMar>
            <w:hideMark/>
          </w:tcPr>
          <w:p w14:paraId="051A52EB"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5DEBB645"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533F4A" w:rsidRPr="00231950" w14:paraId="01163EF3" w14:textId="77777777" w:rsidTr="00B64EFA">
        <w:trPr>
          <w:divId w:val="619649774"/>
          <w:tblCellSpacing w:w="0" w:type="dxa"/>
        </w:trPr>
        <w:tc>
          <w:tcPr>
            <w:tcW w:w="1500" w:type="pct"/>
            <w:tcMar>
              <w:top w:w="15" w:type="dxa"/>
              <w:left w:w="15" w:type="dxa"/>
              <w:bottom w:w="15" w:type="dxa"/>
              <w:right w:w="15" w:type="dxa"/>
            </w:tcMar>
            <w:hideMark/>
          </w:tcPr>
          <w:p w14:paraId="728A9C2C"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A963FB1" w14:textId="6D72E6DE" w:rsidR="00533F4A" w:rsidRPr="00231950" w:rsidRDefault="00861943" w:rsidP="00684FCF">
            <w:pPr>
              <w:rPr>
                <w:rFonts w:eastAsia="Times New Roman"/>
                <w:szCs w:val="20"/>
              </w:rPr>
            </w:pPr>
            <w:r>
              <w:rPr>
                <w:rFonts w:eastAsia="Times New Roman"/>
                <w:szCs w:val="20"/>
              </w:rPr>
              <w:t>Erfgoed</w:t>
            </w:r>
            <w:r w:rsidR="00533F4A" w:rsidRPr="00231950">
              <w:rPr>
                <w:rFonts w:eastAsia="Times New Roman"/>
                <w:szCs w:val="20"/>
              </w:rPr>
              <w:t>groep (</w:t>
            </w:r>
            <w:proofErr w:type="spellStart"/>
            <w:r w:rsidR="00533F4A">
              <w:rPr>
                <w:rFonts w:eastAsia="Times New Roman"/>
                <w:szCs w:val="20"/>
              </w:rPr>
              <w:t>waardelijst</w:t>
            </w:r>
            <w:proofErr w:type="spellEnd"/>
            <w:r w:rsidR="00533F4A" w:rsidRPr="00231950">
              <w:rPr>
                <w:rFonts w:eastAsia="Times New Roman"/>
                <w:szCs w:val="20"/>
              </w:rPr>
              <w:t xml:space="preserve">) </w:t>
            </w:r>
          </w:p>
        </w:tc>
      </w:tr>
      <w:tr w:rsidR="00533F4A" w:rsidRPr="00231950" w14:paraId="0E0B2B6A" w14:textId="77777777" w:rsidTr="00B64EFA">
        <w:trPr>
          <w:divId w:val="619649774"/>
          <w:tblCellSpacing w:w="0" w:type="dxa"/>
        </w:trPr>
        <w:tc>
          <w:tcPr>
            <w:tcW w:w="1500" w:type="pct"/>
            <w:tcMar>
              <w:top w:w="15" w:type="dxa"/>
              <w:left w:w="15" w:type="dxa"/>
              <w:bottom w:w="15" w:type="dxa"/>
              <w:right w:w="15" w:type="dxa"/>
            </w:tcMar>
          </w:tcPr>
          <w:p w14:paraId="4D7994FE"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4C55AE43" w14:textId="77777777" w:rsidR="00533F4A" w:rsidRPr="00231950" w:rsidRDefault="00533F4A"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32D1ACE4"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1CAC8A17" w14:textId="77777777" w:rsidTr="00B64EFA">
        <w:trPr>
          <w:divId w:val="619649774"/>
          <w:tblCellSpacing w:w="0" w:type="dxa"/>
        </w:trPr>
        <w:tc>
          <w:tcPr>
            <w:tcW w:w="1500" w:type="pct"/>
            <w:tcMar>
              <w:top w:w="15" w:type="dxa"/>
              <w:left w:w="15" w:type="dxa"/>
              <w:bottom w:w="15" w:type="dxa"/>
              <w:right w:w="15" w:type="dxa"/>
            </w:tcMar>
            <w:hideMark/>
          </w:tcPr>
          <w:p w14:paraId="30E2628C"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7EB65C7"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127600D1" w14:textId="77777777" w:rsidTr="00B64EFA">
        <w:trPr>
          <w:divId w:val="619649774"/>
          <w:tblCellSpacing w:w="0" w:type="dxa"/>
        </w:trPr>
        <w:tc>
          <w:tcPr>
            <w:tcW w:w="1500" w:type="pct"/>
            <w:tcMar>
              <w:top w:w="15" w:type="dxa"/>
              <w:left w:w="15" w:type="dxa"/>
              <w:bottom w:w="15" w:type="dxa"/>
              <w:right w:w="15" w:type="dxa"/>
            </w:tcMar>
            <w:hideMark/>
          </w:tcPr>
          <w:p w14:paraId="223A6581"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554D4D7"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40066026" w14:textId="77777777" w:rsidTr="00B64EFA">
        <w:trPr>
          <w:divId w:val="619649774"/>
          <w:tblCellSpacing w:w="0" w:type="dxa"/>
        </w:trPr>
        <w:tc>
          <w:tcPr>
            <w:tcW w:w="1500" w:type="pct"/>
            <w:tcMar>
              <w:top w:w="15" w:type="dxa"/>
              <w:left w:w="15" w:type="dxa"/>
              <w:bottom w:w="15" w:type="dxa"/>
              <w:right w:w="15" w:type="dxa"/>
            </w:tcMar>
            <w:hideMark/>
          </w:tcPr>
          <w:p w14:paraId="540A1B0E"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2BCCCB7"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150E2153" w14:textId="77777777" w:rsidTr="00B64EFA">
        <w:trPr>
          <w:divId w:val="619649774"/>
          <w:tblCellSpacing w:w="0" w:type="dxa"/>
        </w:trPr>
        <w:tc>
          <w:tcPr>
            <w:tcW w:w="1500" w:type="pct"/>
            <w:tcMar>
              <w:top w:w="15" w:type="dxa"/>
              <w:left w:w="15" w:type="dxa"/>
              <w:bottom w:w="15" w:type="dxa"/>
              <w:right w:w="15" w:type="dxa"/>
            </w:tcMar>
          </w:tcPr>
          <w:p w14:paraId="4FA35936"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48A24A6D" w14:textId="6C8D4977" w:rsidR="00DD6BF2" w:rsidRPr="00231950" w:rsidRDefault="00DD6BF2" w:rsidP="009A60E0">
            <w:pPr>
              <w:rPr>
                <w:rFonts w:eastAsia="Times New Roman"/>
                <w:szCs w:val="20"/>
              </w:rPr>
            </w:pPr>
            <w:r>
              <w:rPr>
                <w:rFonts w:eastAsia="Times New Roman"/>
                <w:szCs w:val="20"/>
              </w:rPr>
              <w:t xml:space="preserve">Dit veld wordt vast ingevuld met het label: </w:t>
            </w:r>
            <w:r w:rsidR="009005BE">
              <w:rPr>
                <w:rFonts w:cstheme="minorHAnsi"/>
                <w:szCs w:val="20"/>
              </w:rPr>
              <w:t>Erfgoedgebiedsaanwijzingen</w:t>
            </w:r>
          </w:p>
        </w:tc>
      </w:tr>
    </w:tbl>
    <w:p w14:paraId="7CEDF43C" w14:textId="045F9AB1" w:rsidR="007B4134" w:rsidRDefault="009005BE" w:rsidP="0039795D">
      <w:pPr>
        <w:pStyle w:val="Kop3"/>
        <w:divId w:val="619649774"/>
      </w:pPr>
      <w:bookmarkStart w:id="164" w:name="_Toc92286656"/>
      <w:r>
        <w:t xml:space="preserve">Objecttype </w:t>
      </w:r>
      <w:r w:rsidR="007B4134">
        <w:t>Externe veiligheid</w:t>
      </w:r>
      <w:bookmarkEnd w:id="164"/>
    </w:p>
    <w:p w14:paraId="046C66C2" w14:textId="454DCB8E" w:rsidR="00D21FE2" w:rsidRPr="00231950" w:rsidRDefault="00861943" w:rsidP="00533F4A">
      <w:pPr>
        <w:divId w:val="619649774"/>
        <w:rPr>
          <w:rFonts w:eastAsia="Times New Roman"/>
        </w:rPr>
      </w:pPr>
      <w:r>
        <w:rPr>
          <w:rFonts w:eastAsia="Times New Roman"/>
          <w:szCs w:val="20"/>
        </w:rPr>
        <w:t xml:space="preserve">Externe veiligheid </w:t>
      </w:r>
      <w:r w:rsidR="00533F4A" w:rsidRPr="007553DB">
        <w:rPr>
          <w:rFonts w:eastAsia="Times New Roman"/>
          <w:szCs w:val="20"/>
        </w:rPr>
        <w:t>heeft alle eigenschappen van een</w:t>
      </w:r>
      <w:r w:rsidR="00533F4A">
        <w:rPr>
          <w:rFonts w:eastAsia="Times New Roman"/>
          <w:szCs w:val="20"/>
        </w:rPr>
        <w:t xml:space="preserve"> Gebiedsaanwijzing</w:t>
      </w:r>
      <w:r w:rsidR="00533F4A" w:rsidRPr="007553DB">
        <w:rPr>
          <w:rFonts w:eastAsia="Times New Roman"/>
          <w:szCs w:val="20"/>
        </w:rPr>
        <w:t>, aangevuld met de volgende:</w:t>
      </w:r>
    </w:p>
    <w:p w14:paraId="65279656" w14:textId="4DAEE577" w:rsidR="00533F4A" w:rsidRPr="00231950" w:rsidRDefault="00533F4A"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2DACC9BF" w14:textId="77777777" w:rsidTr="00B64EFA">
        <w:trPr>
          <w:divId w:val="619649774"/>
          <w:tblCellSpacing w:w="0" w:type="dxa"/>
        </w:trPr>
        <w:tc>
          <w:tcPr>
            <w:tcW w:w="1500" w:type="pct"/>
            <w:tcMar>
              <w:top w:w="15" w:type="dxa"/>
              <w:left w:w="15" w:type="dxa"/>
              <w:bottom w:w="15" w:type="dxa"/>
              <w:right w:w="15" w:type="dxa"/>
            </w:tcMar>
            <w:hideMark/>
          </w:tcPr>
          <w:p w14:paraId="3ABF4B44"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7B74A5E" w14:textId="77777777" w:rsidR="00533F4A" w:rsidRPr="00231950" w:rsidRDefault="00533F4A" w:rsidP="00684FCF">
            <w:pPr>
              <w:rPr>
                <w:rFonts w:eastAsia="Times New Roman"/>
                <w:szCs w:val="20"/>
              </w:rPr>
            </w:pPr>
            <w:r w:rsidRPr="00231950">
              <w:rPr>
                <w:rFonts w:eastAsia="Times New Roman"/>
                <w:szCs w:val="20"/>
              </w:rPr>
              <w:t>Naam</w:t>
            </w:r>
          </w:p>
        </w:tc>
      </w:tr>
      <w:tr w:rsidR="00533F4A" w:rsidRPr="00231950" w14:paraId="4357873D" w14:textId="77777777" w:rsidTr="00B64EFA">
        <w:trPr>
          <w:divId w:val="619649774"/>
          <w:tblCellSpacing w:w="0" w:type="dxa"/>
        </w:trPr>
        <w:tc>
          <w:tcPr>
            <w:tcW w:w="1500" w:type="pct"/>
            <w:tcMar>
              <w:top w:w="15" w:type="dxa"/>
              <w:left w:w="15" w:type="dxa"/>
              <w:bottom w:w="15" w:type="dxa"/>
              <w:right w:w="15" w:type="dxa"/>
            </w:tcMar>
            <w:hideMark/>
          </w:tcPr>
          <w:p w14:paraId="58C476CF"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040EB58D"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533F4A" w:rsidRPr="00231950" w14:paraId="5DD788F6" w14:textId="77777777" w:rsidTr="00B64EFA">
        <w:trPr>
          <w:divId w:val="619649774"/>
          <w:tblCellSpacing w:w="0" w:type="dxa"/>
        </w:trPr>
        <w:tc>
          <w:tcPr>
            <w:tcW w:w="1500" w:type="pct"/>
            <w:tcMar>
              <w:top w:w="15" w:type="dxa"/>
              <w:left w:w="15" w:type="dxa"/>
              <w:bottom w:w="15" w:type="dxa"/>
              <w:right w:w="15" w:type="dxa"/>
            </w:tcMar>
            <w:hideMark/>
          </w:tcPr>
          <w:p w14:paraId="0FEBFEAA"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6B956884" w14:textId="77777777" w:rsidR="00533F4A" w:rsidRPr="00231950" w:rsidRDefault="00533F4A" w:rsidP="00684FCF">
            <w:pPr>
              <w:rPr>
                <w:rFonts w:eastAsia="Times New Roman"/>
                <w:szCs w:val="20"/>
              </w:rPr>
            </w:pPr>
            <w:proofErr w:type="spellStart"/>
            <w:r>
              <w:rPr>
                <w:rFonts w:eastAsia="Times New Roman"/>
                <w:szCs w:val="20"/>
              </w:rPr>
              <w:t>CharacterString</w:t>
            </w:r>
            <w:proofErr w:type="spellEnd"/>
          </w:p>
        </w:tc>
      </w:tr>
      <w:tr w:rsidR="00533F4A" w:rsidRPr="00231950" w14:paraId="76A2A2CE" w14:textId="77777777" w:rsidTr="00B64EFA">
        <w:trPr>
          <w:divId w:val="619649774"/>
          <w:tblCellSpacing w:w="0" w:type="dxa"/>
        </w:trPr>
        <w:tc>
          <w:tcPr>
            <w:tcW w:w="1500" w:type="pct"/>
            <w:tcMar>
              <w:top w:w="15" w:type="dxa"/>
              <w:left w:w="15" w:type="dxa"/>
              <w:bottom w:w="15" w:type="dxa"/>
              <w:right w:w="15" w:type="dxa"/>
            </w:tcMar>
          </w:tcPr>
          <w:p w14:paraId="30AE2CB2"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24F56EA6" w14:textId="77777777" w:rsidR="00533F4A" w:rsidRPr="00231950" w:rsidRDefault="00533F4A" w:rsidP="00684FCF">
            <w:pPr>
              <w:rPr>
                <w:rFonts w:eastAsia="Times New Roman"/>
                <w:szCs w:val="20"/>
              </w:rPr>
            </w:pPr>
            <w:r>
              <w:rPr>
                <w:rFonts w:eastAsia="Times New Roman"/>
                <w:szCs w:val="20"/>
              </w:rPr>
              <w:t>De naam is bedoeld om te zorgen dat het object herkenbaar is.</w:t>
            </w:r>
          </w:p>
        </w:tc>
      </w:tr>
      <w:tr w:rsidR="00533F4A" w:rsidRPr="00231950" w14:paraId="6066D03B" w14:textId="77777777" w:rsidTr="00B64EFA">
        <w:trPr>
          <w:divId w:val="619649774"/>
          <w:tblCellSpacing w:w="0" w:type="dxa"/>
        </w:trPr>
        <w:tc>
          <w:tcPr>
            <w:tcW w:w="1500" w:type="pct"/>
            <w:tcMar>
              <w:top w:w="15" w:type="dxa"/>
              <w:left w:w="15" w:type="dxa"/>
              <w:bottom w:w="15" w:type="dxa"/>
              <w:right w:w="15" w:type="dxa"/>
            </w:tcMar>
          </w:tcPr>
          <w:p w14:paraId="584CA422" w14:textId="77777777" w:rsidR="00533F4A" w:rsidRPr="00231950" w:rsidRDefault="00533F4A"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0F418A64" w14:textId="77777777" w:rsidR="00533F4A" w:rsidRPr="00231950" w:rsidRDefault="00533F4A" w:rsidP="00684FCF">
            <w:pPr>
              <w:rPr>
                <w:rFonts w:eastAsia="Times New Roman"/>
                <w:szCs w:val="20"/>
              </w:rPr>
            </w:pPr>
            <w:r>
              <w:rPr>
                <w:rFonts w:eastAsia="Times New Roman"/>
                <w:szCs w:val="20"/>
              </w:rPr>
              <w:t>Nee</w:t>
            </w:r>
          </w:p>
        </w:tc>
      </w:tr>
    </w:tbl>
    <w:p w14:paraId="634F4039" w14:textId="77777777" w:rsidR="00533F4A" w:rsidRPr="00231950" w:rsidRDefault="00533F4A"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183DCF35" w14:textId="77777777" w:rsidTr="00B64EFA">
        <w:trPr>
          <w:divId w:val="619649774"/>
          <w:tblCellSpacing w:w="0" w:type="dxa"/>
        </w:trPr>
        <w:tc>
          <w:tcPr>
            <w:tcW w:w="1500" w:type="pct"/>
            <w:tcMar>
              <w:top w:w="15" w:type="dxa"/>
              <w:left w:w="15" w:type="dxa"/>
              <w:bottom w:w="15" w:type="dxa"/>
              <w:right w:w="15" w:type="dxa"/>
            </w:tcMar>
            <w:hideMark/>
          </w:tcPr>
          <w:p w14:paraId="725FADE9"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B9FB05D" w14:textId="77777777" w:rsidR="00533F4A" w:rsidRPr="00231950" w:rsidRDefault="00533F4A" w:rsidP="00684FCF">
            <w:pPr>
              <w:rPr>
                <w:rFonts w:eastAsia="Times New Roman"/>
                <w:szCs w:val="20"/>
              </w:rPr>
            </w:pPr>
            <w:r>
              <w:rPr>
                <w:rFonts w:eastAsia="Times New Roman"/>
                <w:szCs w:val="20"/>
              </w:rPr>
              <w:t>groep</w:t>
            </w:r>
          </w:p>
        </w:tc>
      </w:tr>
      <w:tr w:rsidR="00533F4A" w:rsidRPr="00231950" w14:paraId="3D21161F" w14:textId="77777777" w:rsidTr="00B64EFA">
        <w:trPr>
          <w:divId w:val="619649774"/>
          <w:tblCellSpacing w:w="0" w:type="dxa"/>
        </w:trPr>
        <w:tc>
          <w:tcPr>
            <w:tcW w:w="1500" w:type="pct"/>
            <w:tcMar>
              <w:top w:w="15" w:type="dxa"/>
              <w:left w:w="15" w:type="dxa"/>
              <w:bottom w:w="15" w:type="dxa"/>
              <w:right w:w="15" w:type="dxa"/>
            </w:tcMar>
            <w:hideMark/>
          </w:tcPr>
          <w:p w14:paraId="1642DB8E"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DED8C03"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533F4A" w:rsidRPr="00231950" w14:paraId="1824555B" w14:textId="77777777" w:rsidTr="00B64EFA">
        <w:trPr>
          <w:divId w:val="619649774"/>
          <w:tblCellSpacing w:w="0" w:type="dxa"/>
        </w:trPr>
        <w:tc>
          <w:tcPr>
            <w:tcW w:w="1500" w:type="pct"/>
            <w:tcMar>
              <w:top w:w="15" w:type="dxa"/>
              <w:left w:w="15" w:type="dxa"/>
              <w:bottom w:w="15" w:type="dxa"/>
              <w:right w:w="15" w:type="dxa"/>
            </w:tcMar>
            <w:hideMark/>
          </w:tcPr>
          <w:p w14:paraId="395A8498"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609D932F" w14:textId="703273F1" w:rsidR="00533F4A" w:rsidRPr="00231950" w:rsidRDefault="00861943" w:rsidP="00684FCF">
            <w:pPr>
              <w:rPr>
                <w:rFonts w:eastAsia="Times New Roman"/>
                <w:szCs w:val="20"/>
              </w:rPr>
            </w:pPr>
            <w:proofErr w:type="spellStart"/>
            <w:r>
              <w:rPr>
                <w:rFonts w:eastAsia="Times New Roman"/>
                <w:szCs w:val="20"/>
              </w:rPr>
              <w:t>Externeveiligheid</w:t>
            </w:r>
            <w:r w:rsidR="00533F4A" w:rsidRPr="00231950">
              <w:rPr>
                <w:rFonts w:eastAsia="Times New Roman"/>
                <w:szCs w:val="20"/>
              </w:rPr>
              <w:t>groep</w:t>
            </w:r>
            <w:proofErr w:type="spellEnd"/>
            <w:r w:rsidR="00533F4A" w:rsidRPr="00231950">
              <w:rPr>
                <w:rFonts w:eastAsia="Times New Roman"/>
                <w:szCs w:val="20"/>
              </w:rPr>
              <w:t xml:space="preserve"> (</w:t>
            </w:r>
            <w:proofErr w:type="spellStart"/>
            <w:r w:rsidR="00533F4A">
              <w:rPr>
                <w:rFonts w:eastAsia="Times New Roman"/>
                <w:szCs w:val="20"/>
              </w:rPr>
              <w:t>waardelijst</w:t>
            </w:r>
            <w:proofErr w:type="spellEnd"/>
            <w:r w:rsidR="00533F4A" w:rsidRPr="00231950">
              <w:rPr>
                <w:rFonts w:eastAsia="Times New Roman"/>
                <w:szCs w:val="20"/>
              </w:rPr>
              <w:t xml:space="preserve">) </w:t>
            </w:r>
          </w:p>
        </w:tc>
      </w:tr>
      <w:tr w:rsidR="00533F4A" w:rsidRPr="00231950" w14:paraId="539F00B8" w14:textId="77777777" w:rsidTr="00B64EFA">
        <w:trPr>
          <w:divId w:val="619649774"/>
          <w:tblCellSpacing w:w="0" w:type="dxa"/>
        </w:trPr>
        <w:tc>
          <w:tcPr>
            <w:tcW w:w="1500" w:type="pct"/>
            <w:tcMar>
              <w:top w:w="15" w:type="dxa"/>
              <w:left w:w="15" w:type="dxa"/>
              <w:bottom w:w="15" w:type="dxa"/>
              <w:right w:w="15" w:type="dxa"/>
            </w:tcMar>
          </w:tcPr>
          <w:p w14:paraId="44EB5162" w14:textId="77777777" w:rsidR="00533F4A" w:rsidRPr="00231950" w:rsidRDefault="00533F4A" w:rsidP="00684FCF">
            <w:pPr>
              <w:rPr>
                <w:rFonts w:eastAsia="Times New Roman"/>
                <w:b/>
                <w:bCs/>
                <w:szCs w:val="20"/>
              </w:rPr>
            </w:pPr>
            <w:r w:rsidRPr="00231950">
              <w:rPr>
                <w:rFonts w:eastAsia="Times New Roman"/>
                <w:b/>
                <w:bCs/>
                <w:szCs w:val="20"/>
              </w:rPr>
              <w:lastRenderedPageBreak/>
              <w:t>Toelichting</w:t>
            </w:r>
          </w:p>
        </w:tc>
        <w:tc>
          <w:tcPr>
            <w:tcW w:w="3500" w:type="pct"/>
            <w:tcMar>
              <w:top w:w="15" w:type="dxa"/>
              <w:left w:w="15" w:type="dxa"/>
              <w:bottom w:w="15" w:type="dxa"/>
              <w:right w:w="15" w:type="dxa"/>
            </w:tcMar>
          </w:tcPr>
          <w:p w14:paraId="129E07D4" w14:textId="77777777" w:rsidR="00533F4A" w:rsidRPr="00231950" w:rsidRDefault="00533F4A"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257A3E3F" w14:textId="77777777" w:rsidR="009005BE" w:rsidRDefault="009005BE" w:rsidP="009005BE">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9005BE" w:rsidRPr="00231950" w14:paraId="6061CEF6" w14:textId="77777777" w:rsidTr="00B64EFA">
        <w:trPr>
          <w:divId w:val="619649774"/>
          <w:tblCellSpacing w:w="0" w:type="dxa"/>
        </w:trPr>
        <w:tc>
          <w:tcPr>
            <w:tcW w:w="1500" w:type="pct"/>
            <w:tcMar>
              <w:top w:w="15" w:type="dxa"/>
              <w:left w:w="15" w:type="dxa"/>
              <w:bottom w:w="15" w:type="dxa"/>
              <w:right w:w="15" w:type="dxa"/>
            </w:tcMar>
            <w:hideMark/>
          </w:tcPr>
          <w:p w14:paraId="5DB2B6A6" w14:textId="77777777" w:rsidR="009005BE" w:rsidRPr="00231950" w:rsidRDefault="009005BE"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C15EE40" w14:textId="77777777" w:rsidR="009005BE" w:rsidRPr="00231950" w:rsidRDefault="009005BE" w:rsidP="009A60E0">
            <w:pPr>
              <w:rPr>
                <w:rFonts w:eastAsia="Times New Roman"/>
                <w:szCs w:val="20"/>
              </w:rPr>
            </w:pPr>
            <w:r>
              <w:rPr>
                <w:rFonts w:eastAsia="Times New Roman"/>
                <w:szCs w:val="20"/>
              </w:rPr>
              <w:t>label</w:t>
            </w:r>
          </w:p>
        </w:tc>
      </w:tr>
      <w:tr w:rsidR="009005BE" w:rsidRPr="00231950" w14:paraId="1A98D5C3" w14:textId="77777777" w:rsidTr="00B64EFA">
        <w:trPr>
          <w:divId w:val="619649774"/>
          <w:tblCellSpacing w:w="0" w:type="dxa"/>
        </w:trPr>
        <w:tc>
          <w:tcPr>
            <w:tcW w:w="1500" w:type="pct"/>
            <w:tcMar>
              <w:top w:w="15" w:type="dxa"/>
              <w:left w:w="15" w:type="dxa"/>
              <w:bottom w:w="15" w:type="dxa"/>
              <w:right w:w="15" w:type="dxa"/>
            </w:tcMar>
            <w:hideMark/>
          </w:tcPr>
          <w:p w14:paraId="234D98AC" w14:textId="77777777" w:rsidR="009005BE" w:rsidRPr="00231950" w:rsidRDefault="009005BE"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2E6C823" w14:textId="77777777" w:rsidR="009005BE" w:rsidRPr="00231950" w:rsidRDefault="009005BE"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9005BE" w:rsidRPr="00231950" w14:paraId="108B6BB1" w14:textId="77777777" w:rsidTr="00B64EFA">
        <w:trPr>
          <w:divId w:val="619649774"/>
          <w:tblCellSpacing w:w="0" w:type="dxa"/>
        </w:trPr>
        <w:tc>
          <w:tcPr>
            <w:tcW w:w="1500" w:type="pct"/>
            <w:tcMar>
              <w:top w:w="15" w:type="dxa"/>
              <w:left w:w="15" w:type="dxa"/>
              <w:bottom w:w="15" w:type="dxa"/>
              <w:right w:w="15" w:type="dxa"/>
            </w:tcMar>
            <w:hideMark/>
          </w:tcPr>
          <w:p w14:paraId="744D54CE" w14:textId="77777777" w:rsidR="009005BE" w:rsidRPr="00231950" w:rsidRDefault="009005BE"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55BB612A" w14:textId="77777777" w:rsidR="009005BE" w:rsidRPr="00231950" w:rsidRDefault="009005BE" w:rsidP="009A60E0">
            <w:pPr>
              <w:rPr>
                <w:rFonts w:eastAsia="Times New Roman"/>
                <w:szCs w:val="20"/>
              </w:rPr>
            </w:pPr>
            <w:proofErr w:type="spellStart"/>
            <w:r>
              <w:rPr>
                <w:rFonts w:eastAsia="Times New Roman"/>
                <w:szCs w:val="20"/>
              </w:rPr>
              <w:t>CharacterString</w:t>
            </w:r>
            <w:proofErr w:type="spellEnd"/>
          </w:p>
        </w:tc>
      </w:tr>
      <w:tr w:rsidR="009005BE" w:rsidRPr="00231950" w14:paraId="3A4CC80B" w14:textId="77777777" w:rsidTr="00B64EFA">
        <w:trPr>
          <w:divId w:val="619649774"/>
          <w:tblCellSpacing w:w="0" w:type="dxa"/>
        </w:trPr>
        <w:tc>
          <w:tcPr>
            <w:tcW w:w="1500" w:type="pct"/>
            <w:tcMar>
              <w:top w:w="15" w:type="dxa"/>
              <w:left w:w="15" w:type="dxa"/>
              <w:bottom w:w="15" w:type="dxa"/>
              <w:right w:w="15" w:type="dxa"/>
            </w:tcMar>
          </w:tcPr>
          <w:p w14:paraId="4FAF1A33" w14:textId="77777777" w:rsidR="009005BE" w:rsidRPr="00231950" w:rsidRDefault="009005BE"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0B8CF983" w14:textId="76810074" w:rsidR="009005BE" w:rsidRPr="00231950" w:rsidRDefault="009005BE" w:rsidP="009A60E0">
            <w:pPr>
              <w:rPr>
                <w:rFonts w:eastAsia="Times New Roman"/>
                <w:szCs w:val="20"/>
              </w:rPr>
            </w:pPr>
            <w:r>
              <w:rPr>
                <w:rFonts w:eastAsia="Times New Roman"/>
                <w:szCs w:val="20"/>
              </w:rPr>
              <w:t xml:space="preserve">Dit veld wordt vast ingevuld met het label: </w:t>
            </w:r>
            <w:proofErr w:type="spellStart"/>
            <w:r>
              <w:rPr>
                <w:rFonts w:cstheme="minorHAnsi"/>
                <w:szCs w:val="20"/>
              </w:rPr>
              <w:t>Externeveiligheidgebiedsaanwijzingen</w:t>
            </w:r>
            <w:proofErr w:type="spellEnd"/>
          </w:p>
        </w:tc>
      </w:tr>
    </w:tbl>
    <w:p w14:paraId="4FBFAED0" w14:textId="6A64795B" w:rsidR="007B4134" w:rsidRDefault="00FB2D0B" w:rsidP="0039795D">
      <w:pPr>
        <w:pStyle w:val="Kop3"/>
        <w:divId w:val="619649774"/>
      </w:pPr>
      <w:bookmarkStart w:id="165" w:name="_Toc92286657"/>
      <w:r>
        <w:t xml:space="preserve">Objecttype </w:t>
      </w:r>
      <w:r w:rsidR="007B4134">
        <w:t>Geluid</w:t>
      </w:r>
      <w:bookmarkEnd w:id="165"/>
    </w:p>
    <w:p w14:paraId="24C4C5E1" w14:textId="5486DBB4" w:rsidR="00D21FE2" w:rsidRPr="00231950" w:rsidRDefault="003B59F0" w:rsidP="00533F4A">
      <w:pPr>
        <w:divId w:val="619649774"/>
        <w:rPr>
          <w:rFonts w:eastAsia="Times New Roman"/>
        </w:rPr>
      </w:pPr>
      <w:r>
        <w:rPr>
          <w:rFonts w:eastAsia="Times New Roman"/>
          <w:szCs w:val="20"/>
        </w:rPr>
        <w:t>Geluid</w:t>
      </w:r>
      <w:r w:rsidR="00533F4A" w:rsidRPr="007553DB">
        <w:rPr>
          <w:rFonts w:eastAsia="Times New Roman"/>
          <w:szCs w:val="20"/>
        </w:rPr>
        <w:t xml:space="preserve"> heeft alle eigenschappen van een</w:t>
      </w:r>
      <w:r w:rsidR="00533F4A">
        <w:rPr>
          <w:rFonts w:eastAsia="Times New Roman"/>
          <w:szCs w:val="20"/>
        </w:rPr>
        <w:t xml:space="preserve"> Gebiedsaanwijzing</w:t>
      </w:r>
      <w:r w:rsidR="00533F4A" w:rsidRPr="007553DB">
        <w:rPr>
          <w:rFonts w:eastAsia="Times New Roman"/>
          <w:szCs w:val="20"/>
        </w:rPr>
        <w:t>, aangevuld met de volgende:</w:t>
      </w:r>
    </w:p>
    <w:p w14:paraId="780576A9" w14:textId="2BE80967" w:rsidR="00533F4A" w:rsidRPr="00231950" w:rsidRDefault="00533F4A"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09A626A9" w14:textId="77777777" w:rsidTr="00B64EFA">
        <w:trPr>
          <w:divId w:val="619649774"/>
          <w:tblCellSpacing w:w="0" w:type="dxa"/>
        </w:trPr>
        <w:tc>
          <w:tcPr>
            <w:tcW w:w="1500" w:type="pct"/>
            <w:tcMar>
              <w:top w:w="15" w:type="dxa"/>
              <w:left w:w="15" w:type="dxa"/>
              <w:bottom w:w="15" w:type="dxa"/>
              <w:right w:w="15" w:type="dxa"/>
            </w:tcMar>
            <w:hideMark/>
          </w:tcPr>
          <w:p w14:paraId="04A631C0"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6CF4C11" w14:textId="77777777" w:rsidR="00533F4A" w:rsidRPr="00231950" w:rsidRDefault="00533F4A" w:rsidP="00684FCF">
            <w:pPr>
              <w:rPr>
                <w:rFonts w:eastAsia="Times New Roman"/>
                <w:szCs w:val="20"/>
              </w:rPr>
            </w:pPr>
            <w:r w:rsidRPr="00231950">
              <w:rPr>
                <w:rFonts w:eastAsia="Times New Roman"/>
                <w:szCs w:val="20"/>
              </w:rPr>
              <w:t>Naam</w:t>
            </w:r>
          </w:p>
        </w:tc>
      </w:tr>
      <w:tr w:rsidR="00533F4A" w:rsidRPr="00231950" w14:paraId="5E0F98D4" w14:textId="77777777" w:rsidTr="00B64EFA">
        <w:trPr>
          <w:divId w:val="619649774"/>
          <w:tblCellSpacing w:w="0" w:type="dxa"/>
        </w:trPr>
        <w:tc>
          <w:tcPr>
            <w:tcW w:w="1500" w:type="pct"/>
            <w:tcMar>
              <w:top w:w="15" w:type="dxa"/>
              <w:left w:w="15" w:type="dxa"/>
              <w:bottom w:w="15" w:type="dxa"/>
              <w:right w:w="15" w:type="dxa"/>
            </w:tcMar>
            <w:hideMark/>
          </w:tcPr>
          <w:p w14:paraId="4625C5E2"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2255A8D"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533F4A" w:rsidRPr="00231950" w14:paraId="5563862A" w14:textId="77777777" w:rsidTr="00B64EFA">
        <w:trPr>
          <w:divId w:val="619649774"/>
          <w:tblCellSpacing w:w="0" w:type="dxa"/>
        </w:trPr>
        <w:tc>
          <w:tcPr>
            <w:tcW w:w="1500" w:type="pct"/>
            <w:tcMar>
              <w:top w:w="15" w:type="dxa"/>
              <w:left w:w="15" w:type="dxa"/>
              <w:bottom w:w="15" w:type="dxa"/>
              <w:right w:w="15" w:type="dxa"/>
            </w:tcMar>
            <w:hideMark/>
          </w:tcPr>
          <w:p w14:paraId="1766F368"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63948FF5" w14:textId="77777777" w:rsidR="00533F4A" w:rsidRPr="00231950" w:rsidRDefault="00533F4A" w:rsidP="00684FCF">
            <w:pPr>
              <w:rPr>
                <w:rFonts w:eastAsia="Times New Roman"/>
                <w:szCs w:val="20"/>
              </w:rPr>
            </w:pPr>
            <w:proofErr w:type="spellStart"/>
            <w:r>
              <w:rPr>
                <w:rFonts w:eastAsia="Times New Roman"/>
                <w:szCs w:val="20"/>
              </w:rPr>
              <w:t>CharacterString</w:t>
            </w:r>
            <w:proofErr w:type="spellEnd"/>
          </w:p>
        </w:tc>
      </w:tr>
      <w:tr w:rsidR="00533F4A" w:rsidRPr="00231950" w14:paraId="7165451A" w14:textId="77777777" w:rsidTr="00B64EFA">
        <w:trPr>
          <w:divId w:val="619649774"/>
          <w:tblCellSpacing w:w="0" w:type="dxa"/>
        </w:trPr>
        <w:tc>
          <w:tcPr>
            <w:tcW w:w="1500" w:type="pct"/>
            <w:tcMar>
              <w:top w:w="15" w:type="dxa"/>
              <w:left w:w="15" w:type="dxa"/>
              <w:bottom w:w="15" w:type="dxa"/>
              <w:right w:w="15" w:type="dxa"/>
            </w:tcMar>
          </w:tcPr>
          <w:p w14:paraId="661EE321"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49FC5C14" w14:textId="77777777" w:rsidR="00533F4A" w:rsidRPr="00231950" w:rsidRDefault="00533F4A" w:rsidP="00684FCF">
            <w:pPr>
              <w:rPr>
                <w:rFonts w:eastAsia="Times New Roman"/>
                <w:szCs w:val="20"/>
              </w:rPr>
            </w:pPr>
            <w:r>
              <w:rPr>
                <w:rFonts w:eastAsia="Times New Roman"/>
                <w:szCs w:val="20"/>
              </w:rPr>
              <w:t>De naam is bedoeld om te zorgen dat het object herkenbaar is.</w:t>
            </w:r>
          </w:p>
        </w:tc>
      </w:tr>
      <w:tr w:rsidR="00533F4A" w:rsidRPr="00231950" w14:paraId="646B6CDE" w14:textId="77777777" w:rsidTr="00B64EFA">
        <w:trPr>
          <w:divId w:val="619649774"/>
          <w:tblCellSpacing w:w="0" w:type="dxa"/>
        </w:trPr>
        <w:tc>
          <w:tcPr>
            <w:tcW w:w="1500" w:type="pct"/>
            <w:tcMar>
              <w:top w:w="15" w:type="dxa"/>
              <w:left w:w="15" w:type="dxa"/>
              <w:bottom w:w="15" w:type="dxa"/>
              <w:right w:w="15" w:type="dxa"/>
            </w:tcMar>
          </w:tcPr>
          <w:p w14:paraId="5518EE7B" w14:textId="77777777" w:rsidR="00533F4A" w:rsidRPr="00231950" w:rsidRDefault="00533F4A"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3881BE39" w14:textId="77777777" w:rsidR="00533F4A" w:rsidRPr="00231950" w:rsidRDefault="00533F4A" w:rsidP="00684FCF">
            <w:pPr>
              <w:rPr>
                <w:rFonts w:eastAsia="Times New Roman"/>
                <w:szCs w:val="20"/>
              </w:rPr>
            </w:pPr>
            <w:r>
              <w:rPr>
                <w:rFonts w:eastAsia="Times New Roman"/>
                <w:szCs w:val="20"/>
              </w:rPr>
              <w:t>Nee</w:t>
            </w:r>
          </w:p>
        </w:tc>
      </w:tr>
    </w:tbl>
    <w:p w14:paraId="083C6A87" w14:textId="77777777" w:rsidR="00533F4A" w:rsidRPr="00231950" w:rsidRDefault="00533F4A"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58DEB36F" w14:textId="77777777" w:rsidTr="00B64EFA">
        <w:trPr>
          <w:divId w:val="619649774"/>
          <w:tblCellSpacing w:w="0" w:type="dxa"/>
        </w:trPr>
        <w:tc>
          <w:tcPr>
            <w:tcW w:w="1500" w:type="pct"/>
            <w:tcMar>
              <w:top w:w="15" w:type="dxa"/>
              <w:left w:w="15" w:type="dxa"/>
              <w:bottom w:w="15" w:type="dxa"/>
              <w:right w:w="15" w:type="dxa"/>
            </w:tcMar>
            <w:hideMark/>
          </w:tcPr>
          <w:p w14:paraId="10CF6369"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F25669E" w14:textId="77777777" w:rsidR="00533F4A" w:rsidRPr="00231950" w:rsidRDefault="00533F4A" w:rsidP="00684FCF">
            <w:pPr>
              <w:rPr>
                <w:rFonts w:eastAsia="Times New Roman"/>
                <w:szCs w:val="20"/>
              </w:rPr>
            </w:pPr>
            <w:r>
              <w:rPr>
                <w:rFonts w:eastAsia="Times New Roman"/>
                <w:szCs w:val="20"/>
              </w:rPr>
              <w:t>groep</w:t>
            </w:r>
          </w:p>
        </w:tc>
      </w:tr>
      <w:tr w:rsidR="00533F4A" w:rsidRPr="00231950" w14:paraId="6213E370" w14:textId="77777777" w:rsidTr="00B64EFA">
        <w:trPr>
          <w:divId w:val="619649774"/>
          <w:tblCellSpacing w:w="0" w:type="dxa"/>
        </w:trPr>
        <w:tc>
          <w:tcPr>
            <w:tcW w:w="1500" w:type="pct"/>
            <w:tcMar>
              <w:top w:w="15" w:type="dxa"/>
              <w:left w:w="15" w:type="dxa"/>
              <w:bottom w:w="15" w:type="dxa"/>
              <w:right w:w="15" w:type="dxa"/>
            </w:tcMar>
            <w:hideMark/>
          </w:tcPr>
          <w:p w14:paraId="729682DC"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3273473"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533F4A" w:rsidRPr="00231950" w14:paraId="3091CFAB" w14:textId="77777777" w:rsidTr="00B64EFA">
        <w:trPr>
          <w:divId w:val="619649774"/>
          <w:tblCellSpacing w:w="0" w:type="dxa"/>
        </w:trPr>
        <w:tc>
          <w:tcPr>
            <w:tcW w:w="1500" w:type="pct"/>
            <w:tcMar>
              <w:top w:w="15" w:type="dxa"/>
              <w:left w:w="15" w:type="dxa"/>
              <w:bottom w:w="15" w:type="dxa"/>
              <w:right w:w="15" w:type="dxa"/>
            </w:tcMar>
            <w:hideMark/>
          </w:tcPr>
          <w:p w14:paraId="30091A5A"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6844C04A" w14:textId="5DCF85DC" w:rsidR="00533F4A" w:rsidRPr="00231950" w:rsidRDefault="007C7E30" w:rsidP="00684FCF">
            <w:pPr>
              <w:rPr>
                <w:rFonts w:eastAsia="Times New Roman"/>
                <w:szCs w:val="20"/>
              </w:rPr>
            </w:pPr>
            <w:r>
              <w:rPr>
                <w:rFonts w:eastAsia="Times New Roman"/>
                <w:szCs w:val="20"/>
              </w:rPr>
              <w:t>Geluid</w:t>
            </w:r>
            <w:r w:rsidR="00533F4A" w:rsidRPr="00231950">
              <w:rPr>
                <w:rFonts w:eastAsia="Times New Roman"/>
                <w:szCs w:val="20"/>
              </w:rPr>
              <w:t>groep (</w:t>
            </w:r>
            <w:proofErr w:type="spellStart"/>
            <w:r w:rsidR="00533F4A">
              <w:rPr>
                <w:rFonts w:eastAsia="Times New Roman"/>
                <w:szCs w:val="20"/>
              </w:rPr>
              <w:t>waardelijst</w:t>
            </w:r>
            <w:proofErr w:type="spellEnd"/>
            <w:r w:rsidR="00533F4A" w:rsidRPr="00231950">
              <w:rPr>
                <w:rFonts w:eastAsia="Times New Roman"/>
                <w:szCs w:val="20"/>
              </w:rPr>
              <w:t xml:space="preserve">) </w:t>
            </w:r>
          </w:p>
        </w:tc>
      </w:tr>
      <w:tr w:rsidR="00533F4A" w:rsidRPr="00231950" w14:paraId="41AE9AF5" w14:textId="77777777" w:rsidTr="00B64EFA">
        <w:trPr>
          <w:divId w:val="619649774"/>
          <w:tblCellSpacing w:w="0" w:type="dxa"/>
        </w:trPr>
        <w:tc>
          <w:tcPr>
            <w:tcW w:w="1500" w:type="pct"/>
            <w:tcMar>
              <w:top w:w="15" w:type="dxa"/>
              <w:left w:w="15" w:type="dxa"/>
              <w:bottom w:w="15" w:type="dxa"/>
              <w:right w:w="15" w:type="dxa"/>
            </w:tcMar>
          </w:tcPr>
          <w:p w14:paraId="64D8A577"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6650B7F8" w14:textId="77777777" w:rsidR="00533F4A" w:rsidRPr="00231950" w:rsidRDefault="00533F4A"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5A212BF1"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5D06F55C" w14:textId="77777777" w:rsidTr="00B64EFA">
        <w:trPr>
          <w:divId w:val="619649774"/>
          <w:tblCellSpacing w:w="0" w:type="dxa"/>
        </w:trPr>
        <w:tc>
          <w:tcPr>
            <w:tcW w:w="1500" w:type="pct"/>
            <w:tcMar>
              <w:top w:w="15" w:type="dxa"/>
              <w:left w:w="15" w:type="dxa"/>
              <w:bottom w:w="15" w:type="dxa"/>
              <w:right w:w="15" w:type="dxa"/>
            </w:tcMar>
            <w:hideMark/>
          </w:tcPr>
          <w:p w14:paraId="459F9EA2"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7957DC7"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3C745F5E" w14:textId="77777777" w:rsidTr="00B64EFA">
        <w:trPr>
          <w:divId w:val="619649774"/>
          <w:tblCellSpacing w:w="0" w:type="dxa"/>
        </w:trPr>
        <w:tc>
          <w:tcPr>
            <w:tcW w:w="1500" w:type="pct"/>
            <w:tcMar>
              <w:top w:w="15" w:type="dxa"/>
              <w:left w:w="15" w:type="dxa"/>
              <w:bottom w:w="15" w:type="dxa"/>
              <w:right w:w="15" w:type="dxa"/>
            </w:tcMar>
            <w:hideMark/>
          </w:tcPr>
          <w:p w14:paraId="6EFFC1DB"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4BCDCED"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3E47C747" w14:textId="77777777" w:rsidTr="00B64EFA">
        <w:trPr>
          <w:divId w:val="619649774"/>
          <w:tblCellSpacing w:w="0" w:type="dxa"/>
        </w:trPr>
        <w:tc>
          <w:tcPr>
            <w:tcW w:w="1500" w:type="pct"/>
            <w:tcMar>
              <w:top w:w="15" w:type="dxa"/>
              <w:left w:w="15" w:type="dxa"/>
              <w:bottom w:w="15" w:type="dxa"/>
              <w:right w:w="15" w:type="dxa"/>
            </w:tcMar>
            <w:hideMark/>
          </w:tcPr>
          <w:p w14:paraId="577B68DF"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473170B"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3A1FECDC" w14:textId="77777777" w:rsidTr="00B64EFA">
        <w:trPr>
          <w:divId w:val="619649774"/>
          <w:tblCellSpacing w:w="0" w:type="dxa"/>
        </w:trPr>
        <w:tc>
          <w:tcPr>
            <w:tcW w:w="1500" w:type="pct"/>
            <w:tcMar>
              <w:top w:w="15" w:type="dxa"/>
              <w:left w:w="15" w:type="dxa"/>
              <w:bottom w:w="15" w:type="dxa"/>
              <w:right w:w="15" w:type="dxa"/>
            </w:tcMar>
          </w:tcPr>
          <w:p w14:paraId="62B4D72B"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4EAF676F" w14:textId="720A3DF9" w:rsidR="00DD6BF2" w:rsidRPr="00231950" w:rsidRDefault="00DD6BF2" w:rsidP="009A60E0">
            <w:pPr>
              <w:rPr>
                <w:rFonts w:eastAsia="Times New Roman"/>
                <w:szCs w:val="20"/>
              </w:rPr>
            </w:pPr>
            <w:r>
              <w:rPr>
                <w:rFonts w:eastAsia="Times New Roman"/>
                <w:szCs w:val="20"/>
              </w:rPr>
              <w:t xml:space="preserve">Dit veld wordt vast ingevuld met het label: </w:t>
            </w:r>
            <w:r w:rsidR="000E7A81">
              <w:rPr>
                <w:rFonts w:cstheme="minorHAnsi"/>
                <w:szCs w:val="20"/>
              </w:rPr>
              <w:t>Geluidgebiedsaanwijzingen</w:t>
            </w:r>
          </w:p>
        </w:tc>
      </w:tr>
    </w:tbl>
    <w:p w14:paraId="137B575B" w14:textId="17BBACE6" w:rsidR="00533F4A" w:rsidRDefault="003F648B" w:rsidP="0039795D">
      <w:pPr>
        <w:pStyle w:val="Kop3"/>
        <w:divId w:val="619649774"/>
      </w:pPr>
      <w:bookmarkStart w:id="166" w:name="_Toc92286658"/>
      <w:r>
        <w:t xml:space="preserve">Objecttype </w:t>
      </w:r>
      <w:r w:rsidR="007B4134">
        <w:t>Geur</w:t>
      </w:r>
      <w:bookmarkEnd w:id="166"/>
    </w:p>
    <w:p w14:paraId="282A496A" w14:textId="54A76F6B" w:rsidR="00D21FE2" w:rsidRPr="00231950" w:rsidRDefault="007C7E30" w:rsidP="00533F4A">
      <w:pPr>
        <w:divId w:val="619649774"/>
        <w:rPr>
          <w:rFonts w:eastAsia="Times New Roman"/>
        </w:rPr>
      </w:pPr>
      <w:r>
        <w:rPr>
          <w:rFonts w:eastAsia="Times New Roman"/>
          <w:szCs w:val="20"/>
        </w:rPr>
        <w:t>Geur</w:t>
      </w:r>
      <w:r w:rsidR="00533F4A" w:rsidRPr="007553DB">
        <w:rPr>
          <w:rFonts w:eastAsia="Times New Roman"/>
          <w:szCs w:val="20"/>
        </w:rPr>
        <w:t xml:space="preserve"> heeft alle eigenschappen van een</w:t>
      </w:r>
      <w:r w:rsidR="00533F4A">
        <w:rPr>
          <w:rFonts w:eastAsia="Times New Roman"/>
          <w:szCs w:val="20"/>
        </w:rPr>
        <w:t xml:space="preserve"> Gebiedsaanwijzing</w:t>
      </w:r>
      <w:r w:rsidR="00533F4A" w:rsidRPr="007553DB">
        <w:rPr>
          <w:rFonts w:eastAsia="Times New Roman"/>
          <w:szCs w:val="20"/>
        </w:rPr>
        <w:t>, aangevuld met de volgende:</w:t>
      </w:r>
    </w:p>
    <w:p w14:paraId="6BA12007" w14:textId="794F4158" w:rsidR="00533F4A" w:rsidRPr="00231950" w:rsidRDefault="00533F4A"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0DD5F5C7" w14:textId="77777777" w:rsidTr="00B64EFA">
        <w:trPr>
          <w:divId w:val="619649774"/>
          <w:tblCellSpacing w:w="0" w:type="dxa"/>
        </w:trPr>
        <w:tc>
          <w:tcPr>
            <w:tcW w:w="1500" w:type="pct"/>
            <w:tcMar>
              <w:top w:w="15" w:type="dxa"/>
              <w:left w:w="15" w:type="dxa"/>
              <w:bottom w:w="15" w:type="dxa"/>
              <w:right w:w="15" w:type="dxa"/>
            </w:tcMar>
            <w:hideMark/>
          </w:tcPr>
          <w:p w14:paraId="1F56AF72"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B95687A" w14:textId="77777777" w:rsidR="00533F4A" w:rsidRPr="00231950" w:rsidRDefault="00533F4A" w:rsidP="00684FCF">
            <w:pPr>
              <w:rPr>
                <w:rFonts w:eastAsia="Times New Roman"/>
                <w:szCs w:val="20"/>
              </w:rPr>
            </w:pPr>
            <w:r w:rsidRPr="00231950">
              <w:rPr>
                <w:rFonts w:eastAsia="Times New Roman"/>
                <w:szCs w:val="20"/>
              </w:rPr>
              <w:t>Naam</w:t>
            </w:r>
          </w:p>
        </w:tc>
      </w:tr>
      <w:tr w:rsidR="00533F4A" w:rsidRPr="00231950" w14:paraId="254A65D5" w14:textId="77777777" w:rsidTr="00B64EFA">
        <w:trPr>
          <w:divId w:val="619649774"/>
          <w:tblCellSpacing w:w="0" w:type="dxa"/>
        </w:trPr>
        <w:tc>
          <w:tcPr>
            <w:tcW w:w="1500" w:type="pct"/>
            <w:tcMar>
              <w:top w:w="15" w:type="dxa"/>
              <w:left w:w="15" w:type="dxa"/>
              <w:bottom w:w="15" w:type="dxa"/>
              <w:right w:w="15" w:type="dxa"/>
            </w:tcMar>
            <w:hideMark/>
          </w:tcPr>
          <w:p w14:paraId="64428485"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6E2C91E"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533F4A" w:rsidRPr="00231950" w14:paraId="2CD58E31" w14:textId="77777777" w:rsidTr="00B64EFA">
        <w:trPr>
          <w:divId w:val="619649774"/>
          <w:tblCellSpacing w:w="0" w:type="dxa"/>
        </w:trPr>
        <w:tc>
          <w:tcPr>
            <w:tcW w:w="1500" w:type="pct"/>
            <w:tcMar>
              <w:top w:w="15" w:type="dxa"/>
              <w:left w:w="15" w:type="dxa"/>
              <w:bottom w:w="15" w:type="dxa"/>
              <w:right w:w="15" w:type="dxa"/>
            </w:tcMar>
            <w:hideMark/>
          </w:tcPr>
          <w:p w14:paraId="32315F5E"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B245B76" w14:textId="77777777" w:rsidR="00533F4A" w:rsidRPr="00231950" w:rsidRDefault="00533F4A" w:rsidP="00684FCF">
            <w:pPr>
              <w:rPr>
                <w:rFonts w:eastAsia="Times New Roman"/>
                <w:szCs w:val="20"/>
              </w:rPr>
            </w:pPr>
            <w:proofErr w:type="spellStart"/>
            <w:r>
              <w:rPr>
                <w:rFonts w:eastAsia="Times New Roman"/>
                <w:szCs w:val="20"/>
              </w:rPr>
              <w:t>CharacterString</w:t>
            </w:r>
            <w:proofErr w:type="spellEnd"/>
          </w:p>
        </w:tc>
      </w:tr>
      <w:tr w:rsidR="00533F4A" w:rsidRPr="00231950" w14:paraId="7831D061" w14:textId="77777777" w:rsidTr="00B64EFA">
        <w:trPr>
          <w:divId w:val="619649774"/>
          <w:tblCellSpacing w:w="0" w:type="dxa"/>
        </w:trPr>
        <w:tc>
          <w:tcPr>
            <w:tcW w:w="1500" w:type="pct"/>
            <w:tcMar>
              <w:top w:w="15" w:type="dxa"/>
              <w:left w:w="15" w:type="dxa"/>
              <w:bottom w:w="15" w:type="dxa"/>
              <w:right w:w="15" w:type="dxa"/>
            </w:tcMar>
          </w:tcPr>
          <w:p w14:paraId="17BCBCDA"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3EA5C2E0" w14:textId="77777777" w:rsidR="00533F4A" w:rsidRPr="00231950" w:rsidRDefault="00533F4A" w:rsidP="00684FCF">
            <w:pPr>
              <w:rPr>
                <w:rFonts w:eastAsia="Times New Roman"/>
                <w:szCs w:val="20"/>
              </w:rPr>
            </w:pPr>
            <w:r>
              <w:rPr>
                <w:rFonts w:eastAsia="Times New Roman"/>
                <w:szCs w:val="20"/>
              </w:rPr>
              <w:t>De naam is bedoeld om te zorgen dat het object herkenbaar is.</w:t>
            </w:r>
          </w:p>
        </w:tc>
      </w:tr>
      <w:tr w:rsidR="00533F4A" w:rsidRPr="00231950" w14:paraId="15AF954F" w14:textId="77777777" w:rsidTr="00B64EFA">
        <w:trPr>
          <w:divId w:val="619649774"/>
          <w:tblCellSpacing w:w="0" w:type="dxa"/>
        </w:trPr>
        <w:tc>
          <w:tcPr>
            <w:tcW w:w="1500" w:type="pct"/>
            <w:tcMar>
              <w:top w:w="15" w:type="dxa"/>
              <w:left w:w="15" w:type="dxa"/>
              <w:bottom w:w="15" w:type="dxa"/>
              <w:right w:w="15" w:type="dxa"/>
            </w:tcMar>
          </w:tcPr>
          <w:p w14:paraId="2A14249B" w14:textId="77777777" w:rsidR="00533F4A" w:rsidRPr="00231950" w:rsidRDefault="00533F4A"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61CD2274" w14:textId="77777777" w:rsidR="00533F4A" w:rsidRPr="00231950" w:rsidRDefault="00533F4A" w:rsidP="00684FCF">
            <w:pPr>
              <w:rPr>
                <w:rFonts w:eastAsia="Times New Roman"/>
                <w:szCs w:val="20"/>
              </w:rPr>
            </w:pPr>
            <w:r>
              <w:rPr>
                <w:rFonts w:eastAsia="Times New Roman"/>
                <w:szCs w:val="20"/>
              </w:rPr>
              <w:t>Nee</w:t>
            </w:r>
          </w:p>
        </w:tc>
      </w:tr>
    </w:tbl>
    <w:p w14:paraId="0BFFB106" w14:textId="77777777" w:rsidR="00533F4A" w:rsidRPr="00231950" w:rsidRDefault="00533F4A"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033E2B60" w14:textId="77777777" w:rsidTr="00B64EFA">
        <w:trPr>
          <w:divId w:val="619649774"/>
          <w:tblCellSpacing w:w="0" w:type="dxa"/>
        </w:trPr>
        <w:tc>
          <w:tcPr>
            <w:tcW w:w="1500" w:type="pct"/>
            <w:tcMar>
              <w:top w:w="15" w:type="dxa"/>
              <w:left w:w="15" w:type="dxa"/>
              <w:bottom w:w="15" w:type="dxa"/>
              <w:right w:w="15" w:type="dxa"/>
            </w:tcMar>
            <w:hideMark/>
          </w:tcPr>
          <w:p w14:paraId="6B36E4EE"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3F96FAE" w14:textId="77777777" w:rsidR="00533F4A" w:rsidRPr="00231950" w:rsidRDefault="00533F4A" w:rsidP="00684FCF">
            <w:pPr>
              <w:rPr>
                <w:rFonts w:eastAsia="Times New Roman"/>
                <w:szCs w:val="20"/>
              </w:rPr>
            </w:pPr>
            <w:r>
              <w:rPr>
                <w:rFonts w:eastAsia="Times New Roman"/>
                <w:szCs w:val="20"/>
              </w:rPr>
              <w:t>groep</w:t>
            </w:r>
          </w:p>
        </w:tc>
      </w:tr>
      <w:tr w:rsidR="00533F4A" w:rsidRPr="00231950" w14:paraId="60DF42E3" w14:textId="77777777" w:rsidTr="00B64EFA">
        <w:trPr>
          <w:divId w:val="619649774"/>
          <w:tblCellSpacing w:w="0" w:type="dxa"/>
        </w:trPr>
        <w:tc>
          <w:tcPr>
            <w:tcW w:w="1500" w:type="pct"/>
            <w:tcMar>
              <w:top w:w="15" w:type="dxa"/>
              <w:left w:w="15" w:type="dxa"/>
              <w:bottom w:w="15" w:type="dxa"/>
              <w:right w:w="15" w:type="dxa"/>
            </w:tcMar>
            <w:hideMark/>
          </w:tcPr>
          <w:p w14:paraId="0312A818"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DC74642"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533F4A" w:rsidRPr="00231950" w14:paraId="673C4E28" w14:textId="77777777" w:rsidTr="00B64EFA">
        <w:trPr>
          <w:divId w:val="619649774"/>
          <w:tblCellSpacing w:w="0" w:type="dxa"/>
        </w:trPr>
        <w:tc>
          <w:tcPr>
            <w:tcW w:w="1500" w:type="pct"/>
            <w:tcMar>
              <w:top w:w="15" w:type="dxa"/>
              <w:left w:w="15" w:type="dxa"/>
              <w:bottom w:w="15" w:type="dxa"/>
              <w:right w:w="15" w:type="dxa"/>
            </w:tcMar>
            <w:hideMark/>
          </w:tcPr>
          <w:p w14:paraId="7015ECD5"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142B9693" w14:textId="6ED8F245" w:rsidR="00533F4A" w:rsidRPr="00231950" w:rsidRDefault="007C7E30" w:rsidP="00684FCF">
            <w:pPr>
              <w:rPr>
                <w:rFonts w:eastAsia="Times New Roman"/>
                <w:szCs w:val="20"/>
              </w:rPr>
            </w:pPr>
            <w:r>
              <w:rPr>
                <w:rFonts w:eastAsia="Times New Roman"/>
                <w:szCs w:val="20"/>
              </w:rPr>
              <w:t>Geur</w:t>
            </w:r>
            <w:r w:rsidR="00533F4A" w:rsidRPr="00231950">
              <w:rPr>
                <w:rFonts w:eastAsia="Times New Roman"/>
                <w:szCs w:val="20"/>
              </w:rPr>
              <w:t>groep (</w:t>
            </w:r>
            <w:proofErr w:type="spellStart"/>
            <w:r w:rsidR="00533F4A">
              <w:rPr>
                <w:rFonts w:eastAsia="Times New Roman"/>
                <w:szCs w:val="20"/>
              </w:rPr>
              <w:t>waardelijst</w:t>
            </w:r>
            <w:proofErr w:type="spellEnd"/>
            <w:r w:rsidR="00533F4A" w:rsidRPr="00231950">
              <w:rPr>
                <w:rFonts w:eastAsia="Times New Roman"/>
                <w:szCs w:val="20"/>
              </w:rPr>
              <w:t xml:space="preserve">) </w:t>
            </w:r>
          </w:p>
        </w:tc>
      </w:tr>
      <w:tr w:rsidR="00533F4A" w:rsidRPr="00231950" w14:paraId="7CE61994" w14:textId="77777777" w:rsidTr="00B64EFA">
        <w:trPr>
          <w:divId w:val="619649774"/>
          <w:tblCellSpacing w:w="0" w:type="dxa"/>
        </w:trPr>
        <w:tc>
          <w:tcPr>
            <w:tcW w:w="1500" w:type="pct"/>
            <w:tcMar>
              <w:top w:w="15" w:type="dxa"/>
              <w:left w:w="15" w:type="dxa"/>
              <w:bottom w:w="15" w:type="dxa"/>
              <w:right w:w="15" w:type="dxa"/>
            </w:tcMar>
          </w:tcPr>
          <w:p w14:paraId="0F8F3CAF" w14:textId="77777777" w:rsidR="00533F4A" w:rsidRPr="00231950" w:rsidRDefault="00533F4A" w:rsidP="00684FCF">
            <w:pPr>
              <w:rPr>
                <w:rFonts w:eastAsia="Times New Roman"/>
                <w:b/>
                <w:bCs/>
                <w:szCs w:val="20"/>
              </w:rPr>
            </w:pPr>
            <w:r w:rsidRPr="00231950">
              <w:rPr>
                <w:rFonts w:eastAsia="Times New Roman"/>
                <w:b/>
                <w:bCs/>
                <w:szCs w:val="20"/>
              </w:rPr>
              <w:lastRenderedPageBreak/>
              <w:t>Toelichting</w:t>
            </w:r>
          </w:p>
        </w:tc>
        <w:tc>
          <w:tcPr>
            <w:tcW w:w="3500" w:type="pct"/>
            <w:tcMar>
              <w:top w:w="15" w:type="dxa"/>
              <w:left w:w="15" w:type="dxa"/>
              <w:bottom w:w="15" w:type="dxa"/>
              <w:right w:w="15" w:type="dxa"/>
            </w:tcMar>
          </w:tcPr>
          <w:p w14:paraId="0517CB7C" w14:textId="77777777" w:rsidR="00533F4A" w:rsidRPr="00231950" w:rsidRDefault="00533F4A"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75CE7E19"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4C64BDE7" w14:textId="77777777" w:rsidTr="00B64EFA">
        <w:trPr>
          <w:divId w:val="619649774"/>
          <w:tblCellSpacing w:w="0" w:type="dxa"/>
        </w:trPr>
        <w:tc>
          <w:tcPr>
            <w:tcW w:w="1500" w:type="pct"/>
            <w:tcMar>
              <w:top w:w="15" w:type="dxa"/>
              <w:left w:w="15" w:type="dxa"/>
              <w:bottom w:w="15" w:type="dxa"/>
              <w:right w:w="15" w:type="dxa"/>
            </w:tcMar>
            <w:hideMark/>
          </w:tcPr>
          <w:p w14:paraId="0DC87E8B"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FAB5EE7"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152C4761" w14:textId="77777777" w:rsidTr="00B64EFA">
        <w:trPr>
          <w:divId w:val="619649774"/>
          <w:tblCellSpacing w:w="0" w:type="dxa"/>
        </w:trPr>
        <w:tc>
          <w:tcPr>
            <w:tcW w:w="1500" w:type="pct"/>
            <w:tcMar>
              <w:top w:w="15" w:type="dxa"/>
              <w:left w:w="15" w:type="dxa"/>
              <w:bottom w:w="15" w:type="dxa"/>
              <w:right w:w="15" w:type="dxa"/>
            </w:tcMar>
            <w:hideMark/>
          </w:tcPr>
          <w:p w14:paraId="4FD615AB"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30A1749"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31641274" w14:textId="77777777" w:rsidTr="00B64EFA">
        <w:trPr>
          <w:divId w:val="619649774"/>
          <w:tblCellSpacing w:w="0" w:type="dxa"/>
        </w:trPr>
        <w:tc>
          <w:tcPr>
            <w:tcW w:w="1500" w:type="pct"/>
            <w:tcMar>
              <w:top w:w="15" w:type="dxa"/>
              <w:left w:w="15" w:type="dxa"/>
              <w:bottom w:w="15" w:type="dxa"/>
              <w:right w:w="15" w:type="dxa"/>
            </w:tcMar>
            <w:hideMark/>
          </w:tcPr>
          <w:p w14:paraId="5EBB1161"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9969878"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1B16345B" w14:textId="77777777" w:rsidTr="00B64EFA">
        <w:trPr>
          <w:divId w:val="619649774"/>
          <w:tblCellSpacing w:w="0" w:type="dxa"/>
        </w:trPr>
        <w:tc>
          <w:tcPr>
            <w:tcW w:w="1500" w:type="pct"/>
            <w:tcMar>
              <w:top w:w="15" w:type="dxa"/>
              <w:left w:w="15" w:type="dxa"/>
              <w:bottom w:w="15" w:type="dxa"/>
              <w:right w:w="15" w:type="dxa"/>
            </w:tcMar>
          </w:tcPr>
          <w:p w14:paraId="6724C454"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088CC2B4" w14:textId="4C38586B" w:rsidR="00DD6BF2" w:rsidRPr="00231950" w:rsidRDefault="00DD6BF2" w:rsidP="009A60E0">
            <w:pPr>
              <w:rPr>
                <w:rFonts w:eastAsia="Times New Roman"/>
                <w:szCs w:val="20"/>
              </w:rPr>
            </w:pPr>
            <w:r>
              <w:rPr>
                <w:rFonts w:eastAsia="Times New Roman"/>
                <w:szCs w:val="20"/>
              </w:rPr>
              <w:t xml:space="preserve">Dit veld wordt vast ingevuld met het label: </w:t>
            </w:r>
            <w:r w:rsidR="003F648B">
              <w:rPr>
                <w:rFonts w:cstheme="minorHAnsi"/>
                <w:szCs w:val="20"/>
              </w:rPr>
              <w:t>Geurgebiedsaanwijzingen</w:t>
            </w:r>
          </w:p>
        </w:tc>
      </w:tr>
    </w:tbl>
    <w:p w14:paraId="74F339EA" w14:textId="577E85DF" w:rsidR="007B4134" w:rsidRDefault="003F648B" w:rsidP="0039795D">
      <w:pPr>
        <w:pStyle w:val="Kop3"/>
        <w:divId w:val="619649774"/>
      </w:pPr>
      <w:bookmarkStart w:id="167" w:name="_Toc92286659"/>
      <w:r>
        <w:t xml:space="preserve">Objecttype </w:t>
      </w:r>
      <w:r w:rsidR="007B4134">
        <w:t>Landschap</w:t>
      </w:r>
      <w:bookmarkEnd w:id="167"/>
    </w:p>
    <w:p w14:paraId="19832B03" w14:textId="366A2C58" w:rsidR="00D21FE2" w:rsidRPr="00231950" w:rsidRDefault="007C7E30" w:rsidP="00533F4A">
      <w:pPr>
        <w:divId w:val="619649774"/>
        <w:rPr>
          <w:rFonts w:eastAsia="Times New Roman"/>
        </w:rPr>
      </w:pPr>
      <w:r>
        <w:rPr>
          <w:rFonts w:eastAsia="Times New Roman"/>
          <w:szCs w:val="20"/>
        </w:rPr>
        <w:t>Landschap</w:t>
      </w:r>
      <w:r w:rsidR="00533F4A" w:rsidRPr="007553DB">
        <w:rPr>
          <w:rFonts w:eastAsia="Times New Roman"/>
          <w:szCs w:val="20"/>
        </w:rPr>
        <w:t xml:space="preserve"> heeft alle eigenschappen van een</w:t>
      </w:r>
      <w:r w:rsidR="00533F4A">
        <w:rPr>
          <w:rFonts w:eastAsia="Times New Roman"/>
          <w:szCs w:val="20"/>
        </w:rPr>
        <w:t xml:space="preserve"> Gebiedsaanwijzing</w:t>
      </w:r>
      <w:r w:rsidR="00533F4A" w:rsidRPr="007553DB">
        <w:rPr>
          <w:rFonts w:eastAsia="Times New Roman"/>
          <w:szCs w:val="20"/>
        </w:rPr>
        <w:t>, aangevuld met de volgende:</w:t>
      </w:r>
    </w:p>
    <w:p w14:paraId="4056604E" w14:textId="5815DAB2" w:rsidR="00533F4A" w:rsidRPr="00231950" w:rsidRDefault="00533F4A"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4050CB58" w14:textId="77777777" w:rsidTr="00B64EFA">
        <w:trPr>
          <w:divId w:val="619649774"/>
          <w:tblCellSpacing w:w="0" w:type="dxa"/>
        </w:trPr>
        <w:tc>
          <w:tcPr>
            <w:tcW w:w="1500" w:type="pct"/>
            <w:tcMar>
              <w:top w:w="15" w:type="dxa"/>
              <w:left w:w="15" w:type="dxa"/>
              <w:bottom w:w="15" w:type="dxa"/>
              <w:right w:w="15" w:type="dxa"/>
            </w:tcMar>
            <w:hideMark/>
          </w:tcPr>
          <w:p w14:paraId="4CB96B99"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061BB08" w14:textId="77777777" w:rsidR="00533F4A" w:rsidRPr="00231950" w:rsidRDefault="00533F4A" w:rsidP="00684FCF">
            <w:pPr>
              <w:rPr>
                <w:rFonts w:eastAsia="Times New Roman"/>
                <w:szCs w:val="20"/>
              </w:rPr>
            </w:pPr>
            <w:r w:rsidRPr="00231950">
              <w:rPr>
                <w:rFonts w:eastAsia="Times New Roman"/>
                <w:szCs w:val="20"/>
              </w:rPr>
              <w:t>Naam</w:t>
            </w:r>
          </w:p>
        </w:tc>
      </w:tr>
      <w:tr w:rsidR="00533F4A" w:rsidRPr="00231950" w14:paraId="7E71E296" w14:textId="77777777" w:rsidTr="00B64EFA">
        <w:trPr>
          <w:divId w:val="619649774"/>
          <w:tblCellSpacing w:w="0" w:type="dxa"/>
        </w:trPr>
        <w:tc>
          <w:tcPr>
            <w:tcW w:w="1500" w:type="pct"/>
            <w:tcMar>
              <w:top w:w="15" w:type="dxa"/>
              <w:left w:w="15" w:type="dxa"/>
              <w:bottom w:w="15" w:type="dxa"/>
              <w:right w:w="15" w:type="dxa"/>
            </w:tcMar>
            <w:hideMark/>
          </w:tcPr>
          <w:p w14:paraId="7695B39A"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81811DB"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533F4A" w:rsidRPr="00231950" w14:paraId="241880FD" w14:textId="77777777" w:rsidTr="00B64EFA">
        <w:trPr>
          <w:divId w:val="619649774"/>
          <w:tblCellSpacing w:w="0" w:type="dxa"/>
        </w:trPr>
        <w:tc>
          <w:tcPr>
            <w:tcW w:w="1500" w:type="pct"/>
            <w:tcMar>
              <w:top w:w="15" w:type="dxa"/>
              <w:left w:w="15" w:type="dxa"/>
              <w:bottom w:w="15" w:type="dxa"/>
              <w:right w:w="15" w:type="dxa"/>
            </w:tcMar>
            <w:hideMark/>
          </w:tcPr>
          <w:p w14:paraId="720E8123"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17D043E" w14:textId="77777777" w:rsidR="00533F4A" w:rsidRPr="00231950" w:rsidRDefault="00533F4A" w:rsidP="00684FCF">
            <w:pPr>
              <w:rPr>
                <w:rFonts w:eastAsia="Times New Roman"/>
                <w:szCs w:val="20"/>
              </w:rPr>
            </w:pPr>
            <w:proofErr w:type="spellStart"/>
            <w:r>
              <w:rPr>
                <w:rFonts w:eastAsia="Times New Roman"/>
                <w:szCs w:val="20"/>
              </w:rPr>
              <w:t>CharacterString</w:t>
            </w:r>
            <w:proofErr w:type="spellEnd"/>
          </w:p>
        </w:tc>
      </w:tr>
      <w:tr w:rsidR="00533F4A" w:rsidRPr="00231950" w14:paraId="2D561E28" w14:textId="77777777" w:rsidTr="00B64EFA">
        <w:trPr>
          <w:divId w:val="619649774"/>
          <w:tblCellSpacing w:w="0" w:type="dxa"/>
        </w:trPr>
        <w:tc>
          <w:tcPr>
            <w:tcW w:w="1500" w:type="pct"/>
            <w:tcMar>
              <w:top w:w="15" w:type="dxa"/>
              <w:left w:w="15" w:type="dxa"/>
              <w:bottom w:w="15" w:type="dxa"/>
              <w:right w:w="15" w:type="dxa"/>
            </w:tcMar>
          </w:tcPr>
          <w:p w14:paraId="5B1921CE"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6E32C901" w14:textId="77777777" w:rsidR="00533F4A" w:rsidRPr="00231950" w:rsidRDefault="00533F4A" w:rsidP="00684FCF">
            <w:pPr>
              <w:rPr>
                <w:rFonts w:eastAsia="Times New Roman"/>
                <w:szCs w:val="20"/>
              </w:rPr>
            </w:pPr>
            <w:r>
              <w:rPr>
                <w:rFonts w:eastAsia="Times New Roman"/>
                <w:szCs w:val="20"/>
              </w:rPr>
              <w:t>De naam is bedoeld om te zorgen dat het object herkenbaar is.</w:t>
            </w:r>
          </w:p>
        </w:tc>
      </w:tr>
      <w:tr w:rsidR="00533F4A" w:rsidRPr="00231950" w14:paraId="710C4922" w14:textId="77777777" w:rsidTr="00B64EFA">
        <w:trPr>
          <w:divId w:val="619649774"/>
          <w:tblCellSpacing w:w="0" w:type="dxa"/>
        </w:trPr>
        <w:tc>
          <w:tcPr>
            <w:tcW w:w="1500" w:type="pct"/>
            <w:tcMar>
              <w:top w:w="15" w:type="dxa"/>
              <w:left w:w="15" w:type="dxa"/>
              <w:bottom w:w="15" w:type="dxa"/>
              <w:right w:w="15" w:type="dxa"/>
            </w:tcMar>
          </w:tcPr>
          <w:p w14:paraId="5BCFA27F" w14:textId="77777777" w:rsidR="00533F4A" w:rsidRPr="00231950" w:rsidRDefault="00533F4A"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4799C44B" w14:textId="77777777" w:rsidR="00533F4A" w:rsidRPr="00231950" w:rsidRDefault="00533F4A" w:rsidP="00684FCF">
            <w:pPr>
              <w:rPr>
                <w:rFonts w:eastAsia="Times New Roman"/>
                <w:szCs w:val="20"/>
              </w:rPr>
            </w:pPr>
            <w:r>
              <w:rPr>
                <w:rFonts w:eastAsia="Times New Roman"/>
                <w:szCs w:val="20"/>
              </w:rPr>
              <w:t>Nee</w:t>
            </w:r>
          </w:p>
        </w:tc>
      </w:tr>
    </w:tbl>
    <w:p w14:paraId="7F5EA006" w14:textId="77777777" w:rsidR="00533F4A" w:rsidRPr="00231950" w:rsidRDefault="00533F4A"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2F007603" w14:textId="77777777" w:rsidTr="00B64EFA">
        <w:trPr>
          <w:divId w:val="619649774"/>
          <w:tblCellSpacing w:w="0" w:type="dxa"/>
        </w:trPr>
        <w:tc>
          <w:tcPr>
            <w:tcW w:w="1500" w:type="pct"/>
            <w:tcMar>
              <w:top w:w="15" w:type="dxa"/>
              <w:left w:w="15" w:type="dxa"/>
              <w:bottom w:w="15" w:type="dxa"/>
              <w:right w:w="15" w:type="dxa"/>
            </w:tcMar>
            <w:hideMark/>
          </w:tcPr>
          <w:p w14:paraId="6C2DFDFD"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B75BDD5" w14:textId="77777777" w:rsidR="00533F4A" w:rsidRPr="00231950" w:rsidRDefault="00533F4A" w:rsidP="00684FCF">
            <w:pPr>
              <w:rPr>
                <w:rFonts w:eastAsia="Times New Roman"/>
                <w:szCs w:val="20"/>
              </w:rPr>
            </w:pPr>
            <w:r>
              <w:rPr>
                <w:rFonts w:eastAsia="Times New Roman"/>
                <w:szCs w:val="20"/>
              </w:rPr>
              <w:t>groep</w:t>
            </w:r>
          </w:p>
        </w:tc>
      </w:tr>
      <w:tr w:rsidR="00533F4A" w:rsidRPr="00231950" w14:paraId="6673B7C8" w14:textId="77777777" w:rsidTr="00B64EFA">
        <w:trPr>
          <w:divId w:val="619649774"/>
          <w:tblCellSpacing w:w="0" w:type="dxa"/>
        </w:trPr>
        <w:tc>
          <w:tcPr>
            <w:tcW w:w="1500" w:type="pct"/>
            <w:tcMar>
              <w:top w:w="15" w:type="dxa"/>
              <w:left w:w="15" w:type="dxa"/>
              <w:bottom w:w="15" w:type="dxa"/>
              <w:right w:w="15" w:type="dxa"/>
            </w:tcMar>
            <w:hideMark/>
          </w:tcPr>
          <w:p w14:paraId="3FBC1E91"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EED7379"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533F4A" w:rsidRPr="00231950" w14:paraId="7FF15BC7" w14:textId="77777777" w:rsidTr="00B64EFA">
        <w:trPr>
          <w:divId w:val="619649774"/>
          <w:tblCellSpacing w:w="0" w:type="dxa"/>
        </w:trPr>
        <w:tc>
          <w:tcPr>
            <w:tcW w:w="1500" w:type="pct"/>
            <w:tcMar>
              <w:top w:w="15" w:type="dxa"/>
              <w:left w:w="15" w:type="dxa"/>
              <w:bottom w:w="15" w:type="dxa"/>
              <w:right w:w="15" w:type="dxa"/>
            </w:tcMar>
            <w:hideMark/>
          </w:tcPr>
          <w:p w14:paraId="005E50CC"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D4E4D1E" w14:textId="2C573312" w:rsidR="00533F4A" w:rsidRPr="00231950" w:rsidRDefault="007C7E30" w:rsidP="00684FCF">
            <w:pPr>
              <w:rPr>
                <w:rFonts w:eastAsia="Times New Roman"/>
                <w:szCs w:val="20"/>
              </w:rPr>
            </w:pPr>
            <w:proofErr w:type="spellStart"/>
            <w:r>
              <w:rPr>
                <w:rFonts w:eastAsia="Times New Roman"/>
                <w:szCs w:val="20"/>
              </w:rPr>
              <w:t>Landschap</w:t>
            </w:r>
            <w:r w:rsidR="00533F4A" w:rsidRPr="00231950">
              <w:rPr>
                <w:rFonts w:eastAsia="Times New Roman"/>
                <w:szCs w:val="20"/>
              </w:rPr>
              <w:t>groep</w:t>
            </w:r>
            <w:proofErr w:type="spellEnd"/>
            <w:r w:rsidR="00533F4A" w:rsidRPr="00231950">
              <w:rPr>
                <w:rFonts w:eastAsia="Times New Roman"/>
                <w:szCs w:val="20"/>
              </w:rPr>
              <w:t xml:space="preserve"> (</w:t>
            </w:r>
            <w:proofErr w:type="spellStart"/>
            <w:r w:rsidR="00533F4A">
              <w:rPr>
                <w:rFonts w:eastAsia="Times New Roman"/>
                <w:szCs w:val="20"/>
              </w:rPr>
              <w:t>waardelijst</w:t>
            </w:r>
            <w:proofErr w:type="spellEnd"/>
            <w:r w:rsidR="00533F4A" w:rsidRPr="00231950">
              <w:rPr>
                <w:rFonts w:eastAsia="Times New Roman"/>
                <w:szCs w:val="20"/>
              </w:rPr>
              <w:t xml:space="preserve">) </w:t>
            </w:r>
          </w:p>
        </w:tc>
      </w:tr>
      <w:tr w:rsidR="00533F4A" w:rsidRPr="00231950" w14:paraId="0747E279" w14:textId="77777777" w:rsidTr="00B64EFA">
        <w:trPr>
          <w:divId w:val="619649774"/>
          <w:tblCellSpacing w:w="0" w:type="dxa"/>
        </w:trPr>
        <w:tc>
          <w:tcPr>
            <w:tcW w:w="1500" w:type="pct"/>
            <w:tcMar>
              <w:top w:w="15" w:type="dxa"/>
              <w:left w:w="15" w:type="dxa"/>
              <w:bottom w:w="15" w:type="dxa"/>
              <w:right w:w="15" w:type="dxa"/>
            </w:tcMar>
          </w:tcPr>
          <w:p w14:paraId="695ACE63"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5BAC97C9" w14:textId="77777777" w:rsidR="00533F4A" w:rsidRPr="00231950" w:rsidRDefault="00533F4A"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3DE34D0B"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6AE4CA5B" w14:textId="77777777" w:rsidTr="00B64EFA">
        <w:trPr>
          <w:divId w:val="619649774"/>
          <w:tblCellSpacing w:w="0" w:type="dxa"/>
        </w:trPr>
        <w:tc>
          <w:tcPr>
            <w:tcW w:w="1500" w:type="pct"/>
            <w:tcMar>
              <w:top w:w="15" w:type="dxa"/>
              <w:left w:w="15" w:type="dxa"/>
              <w:bottom w:w="15" w:type="dxa"/>
              <w:right w:w="15" w:type="dxa"/>
            </w:tcMar>
            <w:hideMark/>
          </w:tcPr>
          <w:p w14:paraId="540F6B7F"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6E9BD26E"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1B0EBF8A" w14:textId="77777777" w:rsidTr="00B64EFA">
        <w:trPr>
          <w:divId w:val="619649774"/>
          <w:tblCellSpacing w:w="0" w:type="dxa"/>
        </w:trPr>
        <w:tc>
          <w:tcPr>
            <w:tcW w:w="1500" w:type="pct"/>
            <w:tcMar>
              <w:top w:w="15" w:type="dxa"/>
              <w:left w:w="15" w:type="dxa"/>
              <w:bottom w:w="15" w:type="dxa"/>
              <w:right w:w="15" w:type="dxa"/>
            </w:tcMar>
            <w:hideMark/>
          </w:tcPr>
          <w:p w14:paraId="663403C3"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4812FAC"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011C790F" w14:textId="77777777" w:rsidTr="00B64EFA">
        <w:trPr>
          <w:divId w:val="619649774"/>
          <w:tblCellSpacing w:w="0" w:type="dxa"/>
        </w:trPr>
        <w:tc>
          <w:tcPr>
            <w:tcW w:w="1500" w:type="pct"/>
            <w:tcMar>
              <w:top w:w="15" w:type="dxa"/>
              <w:left w:w="15" w:type="dxa"/>
              <w:bottom w:w="15" w:type="dxa"/>
              <w:right w:w="15" w:type="dxa"/>
            </w:tcMar>
            <w:hideMark/>
          </w:tcPr>
          <w:p w14:paraId="1FD6D3E5"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F8BCBF7"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7F17E5CD" w14:textId="77777777" w:rsidTr="00B64EFA">
        <w:trPr>
          <w:divId w:val="619649774"/>
          <w:tblCellSpacing w:w="0" w:type="dxa"/>
        </w:trPr>
        <w:tc>
          <w:tcPr>
            <w:tcW w:w="1500" w:type="pct"/>
            <w:tcMar>
              <w:top w:w="15" w:type="dxa"/>
              <w:left w:w="15" w:type="dxa"/>
              <w:bottom w:w="15" w:type="dxa"/>
              <w:right w:w="15" w:type="dxa"/>
            </w:tcMar>
          </w:tcPr>
          <w:p w14:paraId="3C5CDC03"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51713555" w14:textId="3EAB2A93" w:rsidR="00DD6BF2" w:rsidRPr="00231950" w:rsidRDefault="00DD6BF2" w:rsidP="009A60E0">
            <w:pPr>
              <w:rPr>
                <w:rFonts w:eastAsia="Times New Roman"/>
                <w:szCs w:val="20"/>
              </w:rPr>
            </w:pPr>
            <w:r>
              <w:rPr>
                <w:rFonts w:eastAsia="Times New Roman"/>
                <w:szCs w:val="20"/>
              </w:rPr>
              <w:t xml:space="preserve">Dit veld wordt vast ingevuld met het label: </w:t>
            </w:r>
            <w:proofErr w:type="spellStart"/>
            <w:r w:rsidR="003F648B">
              <w:rPr>
                <w:rFonts w:cstheme="minorHAnsi"/>
                <w:szCs w:val="20"/>
              </w:rPr>
              <w:t>Landschapgebiedsaanwijzingen</w:t>
            </w:r>
            <w:proofErr w:type="spellEnd"/>
          </w:p>
        </w:tc>
      </w:tr>
    </w:tbl>
    <w:p w14:paraId="3201CC0E" w14:textId="16367FA7" w:rsidR="007B4134" w:rsidRDefault="00A103B6" w:rsidP="0039795D">
      <w:pPr>
        <w:pStyle w:val="Kop3"/>
        <w:divId w:val="619649774"/>
      </w:pPr>
      <w:bookmarkStart w:id="168" w:name="_Toc92286660"/>
      <w:r>
        <w:t xml:space="preserve">Objecttype </w:t>
      </w:r>
      <w:r w:rsidR="007B4134">
        <w:t>Leiding</w:t>
      </w:r>
      <w:bookmarkEnd w:id="168"/>
    </w:p>
    <w:p w14:paraId="2C652F23" w14:textId="223408F5" w:rsidR="00D21FE2" w:rsidRPr="00231950" w:rsidRDefault="007C7E30" w:rsidP="00533F4A">
      <w:pPr>
        <w:divId w:val="619649774"/>
        <w:rPr>
          <w:rFonts w:eastAsia="Times New Roman"/>
        </w:rPr>
      </w:pPr>
      <w:r>
        <w:rPr>
          <w:rFonts w:eastAsia="Times New Roman"/>
          <w:szCs w:val="20"/>
        </w:rPr>
        <w:t>Leiding</w:t>
      </w:r>
      <w:r w:rsidR="00533F4A" w:rsidRPr="007553DB">
        <w:rPr>
          <w:rFonts w:eastAsia="Times New Roman"/>
          <w:szCs w:val="20"/>
        </w:rPr>
        <w:t xml:space="preserve"> heeft alle eigenschappen van een</w:t>
      </w:r>
      <w:r w:rsidR="00533F4A">
        <w:rPr>
          <w:rFonts w:eastAsia="Times New Roman"/>
          <w:szCs w:val="20"/>
        </w:rPr>
        <w:t xml:space="preserve"> Gebiedsaanwijzing</w:t>
      </w:r>
      <w:r w:rsidR="00533F4A" w:rsidRPr="007553DB">
        <w:rPr>
          <w:rFonts w:eastAsia="Times New Roman"/>
          <w:szCs w:val="20"/>
        </w:rPr>
        <w:t>, aangevuld met de volgende:</w:t>
      </w:r>
    </w:p>
    <w:p w14:paraId="6D07705E" w14:textId="40CE0BDC" w:rsidR="00533F4A" w:rsidRPr="00231950" w:rsidRDefault="00533F4A"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032FEF46" w14:textId="77777777" w:rsidTr="00B64EFA">
        <w:trPr>
          <w:divId w:val="619649774"/>
          <w:tblCellSpacing w:w="0" w:type="dxa"/>
        </w:trPr>
        <w:tc>
          <w:tcPr>
            <w:tcW w:w="1500" w:type="pct"/>
            <w:tcMar>
              <w:top w:w="15" w:type="dxa"/>
              <w:left w:w="15" w:type="dxa"/>
              <w:bottom w:w="15" w:type="dxa"/>
              <w:right w:w="15" w:type="dxa"/>
            </w:tcMar>
            <w:hideMark/>
          </w:tcPr>
          <w:p w14:paraId="516EADC6"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E0D66DD" w14:textId="77777777" w:rsidR="00533F4A" w:rsidRPr="00231950" w:rsidRDefault="00533F4A" w:rsidP="00684FCF">
            <w:pPr>
              <w:rPr>
                <w:rFonts w:eastAsia="Times New Roman"/>
                <w:szCs w:val="20"/>
              </w:rPr>
            </w:pPr>
            <w:r w:rsidRPr="00231950">
              <w:rPr>
                <w:rFonts w:eastAsia="Times New Roman"/>
                <w:szCs w:val="20"/>
              </w:rPr>
              <w:t>Naam</w:t>
            </w:r>
          </w:p>
        </w:tc>
      </w:tr>
      <w:tr w:rsidR="00533F4A" w:rsidRPr="00231950" w14:paraId="095AE363" w14:textId="77777777" w:rsidTr="00B64EFA">
        <w:trPr>
          <w:divId w:val="619649774"/>
          <w:tblCellSpacing w:w="0" w:type="dxa"/>
        </w:trPr>
        <w:tc>
          <w:tcPr>
            <w:tcW w:w="1500" w:type="pct"/>
            <w:tcMar>
              <w:top w:w="15" w:type="dxa"/>
              <w:left w:w="15" w:type="dxa"/>
              <w:bottom w:w="15" w:type="dxa"/>
              <w:right w:w="15" w:type="dxa"/>
            </w:tcMar>
            <w:hideMark/>
          </w:tcPr>
          <w:p w14:paraId="60FB12BD"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B0AD35A"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533F4A" w:rsidRPr="00231950" w14:paraId="7FE8E082" w14:textId="77777777" w:rsidTr="00B64EFA">
        <w:trPr>
          <w:divId w:val="619649774"/>
          <w:tblCellSpacing w:w="0" w:type="dxa"/>
        </w:trPr>
        <w:tc>
          <w:tcPr>
            <w:tcW w:w="1500" w:type="pct"/>
            <w:tcMar>
              <w:top w:w="15" w:type="dxa"/>
              <w:left w:w="15" w:type="dxa"/>
              <w:bottom w:w="15" w:type="dxa"/>
              <w:right w:w="15" w:type="dxa"/>
            </w:tcMar>
            <w:hideMark/>
          </w:tcPr>
          <w:p w14:paraId="7ED20F93"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5BAC6699" w14:textId="77777777" w:rsidR="00533F4A" w:rsidRPr="00231950" w:rsidRDefault="00533F4A" w:rsidP="00684FCF">
            <w:pPr>
              <w:rPr>
                <w:rFonts w:eastAsia="Times New Roman"/>
                <w:szCs w:val="20"/>
              </w:rPr>
            </w:pPr>
            <w:proofErr w:type="spellStart"/>
            <w:r>
              <w:rPr>
                <w:rFonts w:eastAsia="Times New Roman"/>
                <w:szCs w:val="20"/>
              </w:rPr>
              <w:t>CharacterString</w:t>
            </w:r>
            <w:proofErr w:type="spellEnd"/>
          </w:p>
        </w:tc>
      </w:tr>
      <w:tr w:rsidR="00533F4A" w:rsidRPr="00231950" w14:paraId="1C9DE476" w14:textId="77777777" w:rsidTr="00B64EFA">
        <w:trPr>
          <w:divId w:val="619649774"/>
          <w:tblCellSpacing w:w="0" w:type="dxa"/>
        </w:trPr>
        <w:tc>
          <w:tcPr>
            <w:tcW w:w="1500" w:type="pct"/>
            <w:tcMar>
              <w:top w:w="15" w:type="dxa"/>
              <w:left w:w="15" w:type="dxa"/>
              <w:bottom w:w="15" w:type="dxa"/>
              <w:right w:w="15" w:type="dxa"/>
            </w:tcMar>
          </w:tcPr>
          <w:p w14:paraId="23F9CEC5"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417E12A4" w14:textId="77777777" w:rsidR="00533F4A" w:rsidRPr="00231950" w:rsidRDefault="00533F4A" w:rsidP="00684FCF">
            <w:pPr>
              <w:rPr>
                <w:rFonts w:eastAsia="Times New Roman"/>
                <w:szCs w:val="20"/>
              </w:rPr>
            </w:pPr>
            <w:r>
              <w:rPr>
                <w:rFonts w:eastAsia="Times New Roman"/>
                <w:szCs w:val="20"/>
              </w:rPr>
              <w:t>De naam is bedoeld om te zorgen dat het object herkenbaar is.</w:t>
            </w:r>
          </w:p>
        </w:tc>
      </w:tr>
      <w:tr w:rsidR="00533F4A" w:rsidRPr="00231950" w14:paraId="7D546563" w14:textId="77777777" w:rsidTr="00B64EFA">
        <w:trPr>
          <w:divId w:val="619649774"/>
          <w:tblCellSpacing w:w="0" w:type="dxa"/>
        </w:trPr>
        <w:tc>
          <w:tcPr>
            <w:tcW w:w="1500" w:type="pct"/>
            <w:tcMar>
              <w:top w:w="15" w:type="dxa"/>
              <w:left w:w="15" w:type="dxa"/>
              <w:bottom w:w="15" w:type="dxa"/>
              <w:right w:w="15" w:type="dxa"/>
            </w:tcMar>
          </w:tcPr>
          <w:p w14:paraId="70525642" w14:textId="77777777" w:rsidR="00533F4A" w:rsidRPr="00231950" w:rsidRDefault="00533F4A"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21C4288D" w14:textId="77777777" w:rsidR="00533F4A" w:rsidRPr="00231950" w:rsidRDefault="00533F4A" w:rsidP="00684FCF">
            <w:pPr>
              <w:rPr>
                <w:rFonts w:eastAsia="Times New Roman"/>
                <w:szCs w:val="20"/>
              </w:rPr>
            </w:pPr>
            <w:r>
              <w:rPr>
                <w:rFonts w:eastAsia="Times New Roman"/>
                <w:szCs w:val="20"/>
              </w:rPr>
              <w:t>Nee</w:t>
            </w:r>
          </w:p>
        </w:tc>
      </w:tr>
    </w:tbl>
    <w:p w14:paraId="29C281B3" w14:textId="77777777" w:rsidR="00533F4A" w:rsidRPr="00231950" w:rsidRDefault="00533F4A"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78CE6C6B" w14:textId="77777777" w:rsidTr="00B64EFA">
        <w:trPr>
          <w:divId w:val="619649774"/>
          <w:tblCellSpacing w:w="0" w:type="dxa"/>
        </w:trPr>
        <w:tc>
          <w:tcPr>
            <w:tcW w:w="1500" w:type="pct"/>
            <w:tcMar>
              <w:top w:w="15" w:type="dxa"/>
              <w:left w:w="15" w:type="dxa"/>
              <w:bottom w:w="15" w:type="dxa"/>
              <w:right w:w="15" w:type="dxa"/>
            </w:tcMar>
            <w:hideMark/>
          </w:tcPr>
          <w:p w14:paraId="25F677E3"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B61FA5B" w14:textId="77777777" w:rsidR="00533F4A" w:rsidRPr="00231950" w:rsidRDefault="00533F4A" w:rsidP="00684FCF">
            <w:pPr>
              <w:rPr>
                <w:rFonts w:eastAsia="Times New Roman"/>
                <w:szCs w:val="20"/>
              </w:rPr>
            </w:pPr>
            <w:r>
              <w:rPr>
                <w:rFonts w:eastAsia="Times New Roman"/>
                <w:szCs w:val="20"/>
              </w:rPr>
              <w:t>groep</w:t>
            </w:r>
          </w:p>
        </w:tc>
      </w:tr>
      <w:tr w:rsidR="00533F4A" w:rsidRPr="00231950" w14:paraId="31272FBF" w14:textId="77777777" w:rsidTr="00B64EFA">
        <w:trPr>
          <w:divId w:val="619649774"/>
          <w:tblCellSpacing w:w="0" w:type="dxa"/>
        </w:trPr>
        <w:tc>
          <w:tcPr>
            <w:tcW w:w="1500" w:type="pct"/>
            <w:tcMar>
              <w:top w:w="15" w:type="dxa"/>
              <w:left w:w="15" w:type="dxa"/>
              <w:bottom w:w="15" w:type="dxa"/>
              <w:right w:w="15" w:type="dxa"/>
            </w:tcMar>
            <w:hideMark/>
          </w:tcPr>
          <w:p w14:paraId="22222C59"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40C2654"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533F4A" w:rsidRPr="00231950" w14:paraId="1A8873D7" w14:textId="77777777" w:rsidTr="00B64EFA">
        <w:trPr>
          <w:divId w:val="619649774"/>
          <w:tblCellSpacing w:w="0" w:type="dxa"/>
        </w:trPr>
        <w:tc>
          <w:tcPr>
            <w:tcW w:w="1500" w:type="pct"/>
            <w:tcMar>
              <w:top w:w="15" w:type="dxa"/>
              <w:left w:w="15" w:type="dxa"/>
              <w:bottom w:w="15" w:type="dxa"/>
              <w:right w:w="15" w:type="dxa"/>
            </w:tcMar>
            <w:hideMark/>
          </w:tcPr>
          <w:p w14:paraId="475F73F3"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3F008A5" w14:textId="56896F73" w:rsidR="00533F4A" w:rsidRPr="00231950" w:rsidRDefault="007C7E30" w:rsidP="00684FCF">
            <w:pPr>
              <w:rPr>
                <w:rFonts w:eastAsia="Times New Roman"/>
                <w:szCs w:val="20"/>
              </w:rPr>
            </w:pPr>
            <w:r>
              <w:rPr>
                <w:rFonts w:eastAsia="Times New Roman"/>
                <w:szCs w:val="20"/>
              </w:rPr>
              <w:t>Leiding</w:t>
            </w:r>
            <w:r w:rsidR="00533F4A" w:rsidRPr="00231950">
              <w:rPr>
                <w:rFonts w:eastAsia="Times New Roman"/>
                <w:szCs w:val="20"/>
              </w:rPr>
              <w:t>groep (</w:t>
            </w:r>
            <w:proofErr w:type="spellStart"/>
            <w:r w:rsidR="00533F4A">
              <w:rPr>
                <w:rFonts w:eastAsia="Times New Roman"/>
                <w:szCs w:val="20"/>
              </w:rPr>
              <w:t>waardelijst</w:t>
            </w:r>
            <w:proofErr w:type="spellEnd"/>
            <w:r w:rsidR="00533F4A" w:rsidRPr="00231950">
              <w:rPr>
                <w:rFonts w:eastAsia="Times New Roman"/>
                <w:szCs w:val="20"/>
              </w:rPr>
              <w:t xml:space="preserve">) </w:t>
            </w:r>
          </w:p>
        </w:tc>
      </w:tr>
      <w:tr w:rsidR="00533F4A" w:rsidRPr="00231950" w14:paraId="03CAB118" w14:textId="77777777" w:rsidTr="00B64EFA">
        <w:trPr>
          <w:divId w:val="619649774"/>
          <w:tblCellSpacing w:w="0" w:type="dxa"/>
        </w:trPr>
        <w:tc>
          <w:tcPr>
            <w:tcW w:w="1500" w:type="pct"/>
            <w:tcMar>
              <w:top w:w="15" w:type="dxa"/>
              <w:left w:w="15" w:type="dxa"/>
              <w:bottom w:w="15" w:type="dxa"/>
              <w:right w:w="15" w:type="dxa"/>
            </w:tcMar>
          </w:tcPr>
          <w:p w14:paraId="7FD0C708"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07708C80" w14:textId="77777777" w:rsidR="00533F4A" w:rsidRPr="00231950" w:rsidRDefault="00533F4A"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52D7E734" w14:textId="77777777" w:rsidR="00DD6BF2" w:rsidRDefault="00DD6BF2" w:rsidP="00DD6BF2">
      <w:pPr>
        <w:pStyle w:val="Kop4"/>
        <w:divId w:val="619649774"/>
      </w:pPr>
      <w:r>
        <w:lastRenderedPageBreak/>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48417112" w14:textId="77777777" w:rsidTr="00B64EFA">
        <w:trPr>
          <w:divId w:val="619649774"/>
          <w:tblCellSpacing w:w="0" w:type="dxa"/>
        </w:trPr>
        <w:tc>
          <w:tcPr>
            <w:tcW w:w="1500" w:type="pct"/>
            <w:tcMar>
              <w:top w:w="15" w:type="dxa"/>
              <w:left w:w="15" w:type="dxa"/>
              <w:bottom w:w="15" w:type="dxa"/>
              <w:right w:w="15" w:type="dxa"/>
            </w:tcMar>
            <w:hideMark/>
          </w:tcPr>
          <w:p w14:paraId="3FCD87F0"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AE4D80E"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26C62ADC" w14:textId="77777777" w:rsidTr="00B64EFA">
        <w:trPr>
          <w:divId w:val="619649774"/>
          <w:tblCellSpacing w:w="0" w:type="dxa"/>
        </w:trPr>
        <w:tc>
          <w:tcPr>
            <w:tcW w:w="1500" w:type="pct"/>
            <w:tcMar>
              <w:top w:w="15" w:type="dxa"/>
              <w:left w:w="15" w:type="dxa"/>
              <w:bottom w:w="15" w:type="dxa"/>
              <w:right w:w="15" w:type="dxa"/>
            </w:tcMar>
            <w:hideMark/>
          </w:tcPr>
          <w:p w14:paraId="119B8D2B"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78364FE"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36DD960E" w14:textId="77777777" w:rsidTr="00B64EFA">
        <w:trPr>
          <w:divId w:val="619649774"/>
          <w:tblCellSpacing w:w="0" w:type="dxa"/>
        </w:trPr>
        <w:tc>
          <w:tcPr>
            <w:tcW w:w="1500" w:type="pct"/>
            <w:tcMar>
              <w:top w:w="15" w:type="dxa"/>
              <w:left w:w="15" w:type="dxa"/>
              <w:bottom w:w="15" w:type="dxa"/>
              <w:right w:w="15" w:type="dxa"/>
            </w:tcMar>
            <w:hideMark/>
          </w:tcPr>
          <w:p w14:paraId="1B66F172"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57496CBE"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58E2C175" w14:textId="77777777" w:rsidTr="00B64EFA">
        <w:trPr>
          <w:divId w:val="619649774"/>
          <w:tblCellSpacing w:w="0" w:type="dxa"/>
        </w:trPr>
        <w:tc>
          <w:tcPr>
            <w:tcW w:w="1500" w:type="pct"/>
            <w:tcMar>
              <w:top w:w="15" w:type="dxa"/>
              <w:left w:w="15" w:type="dxa"/>
              <w:bottom w:w="15" w:type="dxa"/>
              <w:right w:w="15" w:type="dxa"/>
            </w:tcMar>
          </w:tcPr>
          <w:p w14:paraId="6DD2798A"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3E8D96E6" w14:textId="77777777" w:rsidR="00DD6BF2" w:rsidRPr="00231950" w:rsidRDefault="00DD6BF2" w:rsidP="009A60E0">
            <w:pPr>
              <w:rPr>
                <w:rFonts w:eastAsia="Times New Roman"/>
                <w:szCs w:val="20"/>
              </w:rPr>
            </w:pPr>
            <w:r>
              <w:rPr>
                <w:rFonts w:eastAsia="Times New Roman"/>
                <w:szCs w:val="20"/>
              </w:rPr>
              <w:t>Dit veld wordt vast ingevuld met het label: &lt;</w:t>
            </w:r>
            <w:proofErr w:type="spellStart"/>
            <w:r>
              <w:rPr>
                <w:rFonts w:eastAsia="Times New Roman"/>
                <w:szCs w:val="20"/>
              </w:rPr>
              <w:t>labelhier</w:t>
            </w:r>
            <w:proofErr w:type="spellEnd"/>
            <w:r>
              <w:rPr>
                <w:rFonts w:eastAsia="Times New Roman"/>
                <w:szCs w:val="20"/>
              </w:rPr>
              <w:t>&gt;</w:t>
            </w:r>
          </w:p>
        </w:tc>
      </w:tr>
    </w:tbl>
    <w:p w14:paraId="09FE0D48" w14:textId="6AA1C6DB" w:rsidR="007B4134" w:rsidRDefault="00704EAA" w:rsidP="0039795D">
      <w:pPr>
        <w:pStyle w:val="Kop3"/>
        <w:divId w:val="619649774"/>
      </w:pPr>
      <w:bookmarkStart w:id="169" w:name="_Toc92286661"/>
      <w:r>
        <w:t xml:space="preserve">Objecttype </w:t>
      </w:r>
      <w:r w:rsidR="007B4134">
        <w:t>Lucht</w:t>
      </w:r>
      <w:bookmarkEnd w:id="169"/>
    </w:p>
    <w:p w14:paraId="1128229F" w14:textId="41486271" w:rsidR="00D21FE2" w:rsidRPr="00231950" w:rsidRDefault="007C7E30" w:rsidP="00533F4A">
      <w:pPr>
        <w:divId w:val="619649774"/>
        <w:rPr>
          <w:rFonts w:eastAsia="Times New Roman"/>
        </w:rPr>
      </w:pPr>
      <w:r>
        <w:rPr>
          <w:rFonts w:eastAsia="Times New Roman"/>
          <w:szCs w:val="20"/>
        </w:rPr>
        <w:t>Lucht</w:t>
      </w:r>
      <w:r w:rsidR="00533F4A" w:rsidRPr="007553DB">
        <w:rPr>
          <w:rFonts w:eastAsia="Times New Roman"/>
          <w:szCs w:val="20"/>
        </w:rPr>
        <w:t xml:space="preserve"> heeft alle eigenschappen van een</w:t>
      </w:r>
      <w:r w:rsidR="00533F4A">
        <w:rPr>
          <w:rFonts w:eastAsia="Times New Roman"/>
          <w:szCs w:val="20"/>
        </w:rPr>
        <w:t xml:space="preserve"> Gebiedsaanwijzing</w:t>
      </w:r>
      <w:r w:rsidR="00533F4A" w:rsidRPr="007553DB">
        <w:rPr>
          <w:rFonts w:eastAsia="Times New Roman"/>
          <w:szCs w:val="20"/>
        </w:rPr>
        <w:t>, aangevuld met de volgende:</w:t>
      </w:r>
    </w:p>
    <w:p w14:paraId="6D4F4AA7" w14:textId="4BC4E1E9" w:rsidR="00533F4A" w:rsidRPr="00231950" w:rsidRDefault="00533F4A"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55EE091D" w14:textId="77777777" w:rsidTr="00B64EFA">
        <w:trPr>
          <w:divId w:val="619649774"/>
          <w:tblCellSpacing w:w="0" w:type="dxa"/>
        </w:trPr>
        <w:tc>
          <w:tcPr>
            <w:tcW w:w="1500" w:type="pct"/>
            <w:tcMar>
              <w:top w:w="15" w:type="dxa"/>
              <w:left w:w="15" w:type="dxa"/>
              <w:bottom w:w="15" w:type="dxa"/>
              <w:right w:w="15" w:type="dxa"/>
            </w:tcMar>
            <w:hideMark/>
          </w:tcPr>
          <w:p w14:paraId="15EFCFEC"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C084FE7" w14:textId="77777777" w:rsidR="00533F4A" w:rsidRPr="00231950" w:rsidRDefault="00533F4A" w:rsidP="00684FCF">
            <w:pPr>
              <w:rPr>
                <w:rFonts w:eastAsia="Times New Roman"/>
                <w:szCs w:val="20"/>
              </w:rPr>
            </w:pPr>
            <w:r w:rsidRPr="00231950">
              <w:rPr>
                <w:rFonts w:eastAsia="Times New Roman"/>
                <w:szCs w:val="20"/>
              </w:rPr>
              <w:t>Naam</w:t>
            </w:r>
          </w:p>
        </w:tc>
      </w:tr>
      <w:tr w:rsidR="00533F4A" w:rsidRPr="00231950" w14:paraId="2248F659" w14:textId="77777777" w:rsidTr="00B64EFA">
        <w:trPr>
          <w:divId w:val="619649774"/>
          <w:tblCellSpacing w:w="0" w:type="dxa"/>
        </w:trPr>
        <w:tc>
          <w:tcPr>
            <w:tcW w:w="1500" w:type="pct"/>
            <w:tcMar>
              <w:top w:w="15" w:type="dxa"/>
              <w:left w:w="15" w:type="dxa"/>
              <w:bottom w:w="15" w:type="dxa"/>
              <w:right w:w="15" w:type="dxa"/>
            </w:tcMar>
            <w:hideMark/>
          </w:tcPr>
          <w:p w14:paraId="27E08038"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AA3A049"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533F4A" w:rsidRPr="00231950" w14:paraId="0237CFD8" w14:textId="77777777" w:rsidTr="00B64EFA">
        <w:trPr>
          <w:divId w:val="619649774"/>
          <w:tblCellSpacing w:w="0" w:type="dxa"/>
        </w:trPr>
        <w:tc>
          <w:tcPr>
            <w:tcW w:w="1500" w:type="pct"/>
            <w:tcMar>
              <w:top w:w="15" w:type="dxa"/>
              <w:left w:w="15" w:type="dxa"/>
              <w:bottom w:w="15" w:type="dxa"/>
              <w:right w:w="15" w:type="dxa"/>
            </w:tcMar>
            <w:hideMark/>
          </w:tcPr>
          <w:p w14:paraId="641F8866"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8C0A99E" w14:textId="77777777" w:rsidR="00533F4A" w:rsidRPr="00231950" w:rsidRDefault="00533F4A" w:rsidP="00684FCF">
            <w:pPr>
              <w:rPr>
                <w:rFonts w:eastAsia="Times New Roman"/>
                <w:szCs w:val="20"/>
              </w:rPr>
            </w:pPr>
            <w:proofErr w:type="spellStart"/>
            <w:r>
              <w:rPr>
                <w:rFonts w:eastAsia="Times New Roman"/>
                <w:szCs w:val="20"/>
              </w:rPr>
              <w:t>CharacterString</w:t>
            </w:r>
            <w:proofErr w:type="spellEnd"/>
          </w:p>
        </w:tc>
      </w:tr>
      <w:tr w:rsidR="00533F4A" w:rsidRPr="00231950" w14:paraId="4220DAF2" w14:textId="77777777" w:rsidTr="00B64EFA">
        <w:trPr>
          <w:divId w:val="619649774"/>
          <w:tblCellSpacing w:w="0" w:type="dxa"/>
        </w:trPr>
        <w:tc>
          <w:tcPr>
            <w:tcW w:w="1500" w:type="pct"/>
            <w:tcMar>
              <w:top w:w="15" w:type="dxa"/>
              <w:left w:w="15" w:type="dxa"/>
              <w:bottom w:w="15" w:type="dxa"/>
              <w:right w:w="15" w:type="dxa"/>
            </w:tcMar>
          </w:tcPr>
          <w:p w14:paraId="322D42D9"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0D6A4D36" w14:textId="77777777" w:rsidR="00533F4A" w:rsidRPr="00231950" w:rsidRDefault="00533F4A" w:rsidP="00684FCF">
            <w:pPr>
              <w:rPr>
                <w:rFonts w:eastAsia="Times New Roman"/>
                <w:szCs w:val="20"/>
              </w:rPr>
            </w:pPr>
            <w:r>
              <w:rPr>
                <w:rFonts w:eastAsia="Times New Roman"/>
                <w:szCs w:val="20"/>
              </w:rPr>
              <w:t>De naam is bedoeld om te zorgen dat het object herkenbaar is.</w:t>
            </w:r>
          </w:p>
        </w:tc>
      </w:tr>
      <w:tr w:rsidR="00533F4A" w:rsidRPr="00231950" w14:paraId="67B75DE9" w14:textId="77777777" w:rsidTr="00B64EFA">
        <w:trPr>
          <w:divId w:val="619649774"/>
          <w:tblCellSpacing w:w="0" w:type="dxa"/>
        </w:trPr>
        <w:tc>
          <w:tcPr>
            <w:tcW w:w="1500" w:type="pct"/>
            <w:tcMar>
              <w:top w:w="15" w:type="dxa"/>
              <w:left w:w="15" w:type="dxa"/>
              <w:bottom w:w="15" w:type="dxa"/>
              <w:right w:w="15" w:type="dxa"/>
            </w:tcMar>
          </w:tcPr>
          <w:p w14:paraId="017C56F3" w14:textId="77777777" w:rsidR="00533F4A" w:rsidRPr="00231950" w:rsidRDefault="00533F4A"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1A20645F" w14:textId="77777777" w:rsidR="00533F4A" w:rsidRPr="00231950" w:rsidRDefault="00533F4A" w:rsidP="00684FCF">
            <w:pPr>
              <w:rPr>
                <w:rFonts w:eastAsia="Times New Roman"/>
                <w:szCs w:val="20"/>
              </w:rPr>
            </w:pPr>
            <w:r>
              <w:rPr>
                <w:rFonts w:eastAsia="Times New Roman"/>
                <w:szCs w:val="20"/>
              </w:rPr>
              <w:t>Nee</w:t>
            </w:r>
          </w:p>
        </w:tc>
      </w:tr>
    </w:tbl>
    <w:p w14:paraId="009AB157" w14:textId="77777777" w:rsidR="00533F4A" w:rsidRPr="00231950" w:rsidRDefault="00533F4A"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33F4A" w:rsidRPr="00231950" w14:paraId="37EF9E91" w14:textId="77777777" w:rsidTr="00B64EFA">
        <w:trPr>
          <w:divId w:val="619649774"/>
          <w:tblCellSpacing w:w="0" w:type="dxa"/>
        </w:trPr>
        <w:tc>
          <w:tcPr>
            <w:tcW w:w="1500" w:type="pct"/>
            <w:tcMar>
              <w:top w:w="15" w:type="dxa"/>
              <w:left w:w="15" w:type="dxa"/>
              <w:bottom w:w="15" w:type="dxa"/>
              <w:right w:w="15" w:type="dxa"/>
            </w:tcMar>
            <w:hideMark/>
          </w:tcPr>
          <w:p w14:paraId="499211CC" w14:textId="77777777" w:rsidR="00533F4A" w:rsidRPr="00231950" w:rsidRDefault="00533F4A"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3C1ABFC" w14:textId="77777777" w:rsidR="00533F4A" w:rsidRPr="00231950" w:rsidRDefault="00533F4A" w:rsidP="00684FCF">
            <w:pPr>
              <w:rPr>
                <w:rFonts w:eastAsia="Times New Roman"/>
                <w:szCs w:val="20"/>
              </w:rPr>
            </w:pPr>
            <w:r>
              <w:rPr>
                <w:rFonts w:eastAsia="Times New Roman"/>
                <w:szCs w:val="20"/>
              </w:rPr>
              <w:t>groep</w:t>
            </w:r>
          </w:p>
        </w:tc>
      </w:tr>
      <w:tr w:rsidR="00533F4A" w:rsidRPr="00231950" w14:paraId="01FD90E9" w14:textId="77777777" w:rsidTr="00B64EFA">
        <w:trPr>
          <w:divId w:val="619649774"/>
          <w:tblCellSpacing w:w="0" w:type="dxa"/>
        </w:trPr>
        <w:tc>
          <w:tcPr>
            <w:tcW w:w="1500" w:type="pct"/>
            <w:tcMar>
              <w:top w:w="15" w:type="dxa"/>
              <w:left w:w="15" w:type="dxa"/>
              <w:bottom w:w="15" w:type="dxa"/>
              <w:right w:w="15" w:type="dxa"/>
            </w:tcMar>
            <w:hideMark/>
          </w:tcPr>
          <w:p w14:paraId="7EA2E71B" w14:textId="77777777" w:rsidR="00533F4A" w:rsidRPr="00231950" w:rsidRDefault="00533F4A"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4A88ED1F" w14:textId="77777777" w:rsidR="00533F4A" w:rsidRPr="00231950" w:rsidRDefault="00533F4A"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533F4A" w:rsidRPr="00231950" w14:paraId="57C587A5" w14:textId="77777777" w:rsidTr="00B64EFA">
        <w:trPr>
          <w:divId w:val="619649774"/>
          <w:tblCellSpacing w:w="0" w:type="dxa"/>
        </w:trPr>
        <w:tc>
          <w:tcPr>
            <w:tcW w:w="1500" w:type="pct"/>
            <w:tcMar>
              <w:top w:w="15" w:type="dxa"/>
              <w:left w:w="15" w:type="dxa"/>
              <w:bottom w:w="15" w:type="dxa"/>
              <w:right w:w="15" w:type="dxa"/>
            </w:tcMar>
            <w:hideMark/>
          </w:tcPr>
          <w:p w14:paraId="77ACFB88" w14:textId="77777777" w:rsidR="00533F4A" w:rsidRPr="00231950" w:rsidRDefault="00533F4A"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23A75C9" w14:textId="642197E0" w:rsidR="00533F4A" w:rsidRPr="00231950" w:rsidRDefault="007C7E30" w:rsidP="00684FCF">
            <w:pPr>
              <w:rPr>
                <w:rFonts w:eastAsia="Times New Roman"/>
                <w:szCs w:val="20"/>
              </w:rPr>
            </w:pPr>
            <w:r>
              <w:rPr>
                <w:rFonts w:eastAsia="Times New Roman"/>
                <w:szCs w:val="20"/>
              </w:rPr>
              <w:t>Lucht</w:t>
            </w:r>
            <w:r w:rsidR="00533F4A" w:rsidRPr="00231950">
              <w:rPr>
                <w:rFonts w:eastAsia="Times New Roman"/>
                <w:szCs w:val="20"/>
              </w:rPr>
              <w:t>groep (</w:t>
            </w:r>
            <w:proofErr w:type="spellStart"/>
            <w:r w:rsidR="00533F4A">
              <w:rPr>
                <w:rFonts w:eastAsia="Times New Roman"/>
                <w:szCs w:val="20"/>
              </w:rPr>
              <w:t>waardelijst</w:t>
            </w:r>
            <w:proofErr w:type="spellEnd"/>
            <w:r w:rsidR="00533F4A" w:rsidRPr="00231950">
              <w:rPr>
                <w:rFonts w:eastAsia="Times New Roman"/>
                <w:szCs w:val="20"/>
              </w:rPr>
              <w:t xml:space="preserve">) </w:t>
            </w:r>
          </w:p>
        </w:tc>
      </w:tr>
      <w:tr w:rsidR="00533F4A" w:rsidRPr="00231950" w14:paraId="736A2234" w14:textId="77777777" w:rsidTr="00B64EFA">
        <w:trPr>
          <w:divId w:val="619649774"/>
          <w:tblCellSpacing w:w="0" w:type="dxa"/>
        </w:trPr>
        <w:tc>
          <w:tcPr>
            <w:tcW w:w="1500" w:type="pct"/>
            <w:tcMar>
              <w:top w:w="15" w:type="dxa"/>
              <w:left w:w="15" w:type="dxa"/>
              <w:bottom w:w="15" w:type="dxa"/>
              <w:right w:w="15" w:type="dxa"/>
            </w:tcMar>
          </w:tcPr>
          <w:p w14:paraId="4FF1A6CC" w14:textId="77777777" w:rsidR="00533F4A" w:rsidRPr="00231950" w:rsidRDefault="00533F4A"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0498C27F" w14:textId="77777777" w:rsidR="00533F4A" w:rsidRPr="00231950" w:rsidRDefault="00533F4A"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090FB753" w14:textId="77777777" w:rsidR="00533F4A" w:rsidRDefault="00533F4A" w:rsidP="00533F4A">
      <w:pPr>
        <w:divId w:val="619649774"/>
      </w:pPr>
    </w:p>
    <w:p w14:paraId="0E247F6C"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3934C886" w14:textId="77777777" w:rsidTr="00B64EFA">
        <w:trPr>
          <w:divId w:val="619649774"/>
          <w:tblCellSpacing w:w="0" w:type="dxa"/>
        </w:trPr>
        <w:tc>
          <w:tcPr>
            <w:tcW w:w="1500" w:type="pct"/>
            <w:tcMar>
              <w:top w:w="15" w:type="dxa"/>
              <w:left w:w="15" w:type="dxa"/>
              <w:bottom w:w="15" w:type="dxa"/>
              <w:right w:w="15" w:type="dxa"/>
            </w:tcMar>
            <w:hideMark/>
          </w:tcPr>
          <w:p w14:paraId="29390483"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B6EEADD"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78A7B7FE" w14:textId="77777777" w:rsidTr="00B64EFA">
        <w:trPr>
          <w:divId w:val="619649774"/>
          <w:tblCellSpacing w:w="0" w:type="dxa"/>
        </w:trPr>
        <w:tc>
          <w:tcPr>
            <w:tcW w:w="1500" w:type="pct"/>
            <w:tcMar>
              <w:top w:w="15" w:type="dxa"/>
              <w:left w:w="15" w:type="dxa"/>
              <w:bottom w:w="15" w:type="dxa"/>
              <w:right w:w="15" w:type="dxa"/>
            </w:tcMar>
            <w:hideMark/>
          </w:tcPr>
          <w:p w14:paraId="38FD84E9"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0E0BC61"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54C042C5" w14:textId="77777777" w:rsidTr="00B64EFA">
        <w:trPr>
          <w:divId w:val="619649774"/>
          <w:tblCellSpacing w:w="0" w:type="dxa"/>
        </w:trPr>
        <w:tc>
          <w:tcPr>
            <w:tcW w:w="1500" w:type="pct"/>
            <w:tcMar>
              <w:top w:w="15" w:type="dxa"/>
              <w:left w:w="15" w:type="dxa"/>
              <w:bottom w:w="15" w:type="dxa"/>
              <w:right w:w="15" w:type="dxa"/>
            </w:tcMar>
            <w:hideMark/>
          </w:tcPr>
          <w:p w14:paraId="554A74B2"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46BC062"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65EA10C2" w14:textId="77777777" w:rsidTr="00B64EFA">
        <w:trPr>
          <w:divId w:val="619649774"/>
          <w:tblCellSpacing w:w="0" w:type="dxa"/>
        </w:trPr>
        <w:tc>
          <w:tcPr>
            <w:tcW w:w="1500" w:type="pct"/>
            <w:tcMar>
              <w:top w:w="15" w:type="dxa"/>
              <w:left w:w="15" w:type="dxa"/>
              <w:bottom w:w="15" w:type="dxa"/>
              <w:right w:w="15" w:type="dxa"/>
            </w:tcMar>
          </w:tcPr>
          <w:p w14:paraId="6ECE713B"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00DAD355" w14:textId="0D3D0DE6" w:rsidR="00DD6BF2" w:rsidRPr="00231950" w:rsidRDefault="00DD6BF2" w:rsidP="009A60E0">
            <w:pPr>
              <w:rPr>
                <w:rFonts w:eastAsia="Times New Roman"/>
                <w:szCs w:val="20"/>
              </w:rPr>
            </w:pPr>
            <w:r>
              <w:rPr>
                <w:rFonts w:eastAsia="Times New Roman"/>
                <w:szCs w:val="20"/>
              </w:rPr>
              <w:t xml:space="preserve">Dit veld wordt vast ingevuld met het label: </w:t>
            </w:r>
            <w:r w:rsidR="009F75CE">
              <w:rPr>
                <w:rFonts w:cstheme="minorHAnsi"/>
                <w:szCs w:val="20"/>
              </w:rPr>
              <w:t>Luchtgebiedsaanwijzingen</w:t>
            </w:r>
          </w:p>
        </w:tc>
      </w:tr>
    </w:tbl>
    <w:p w14:paraId="72502E9D" w14:textId="0D9120E0" w:rsidR="007B4134" w:rsidRDefault="00F76F8A" w:rsidP="0039795D">
      <w:pPr>
        <w:pStyle w:val="Kop3"/>
        <w:divId w:val="619649774"/>
      </w:pPr>
      <w:bookmarkStart w:id="170" w:name="_Toc92286662"/>
      <w:r>
        <w:t xml:space="preserve">Objecttype </w:t>
      </w:r>
      <w:r w:rsidR="007B4134">
        <w:t>Mijnbouw</w:t>
      </w:r>
      <w:bookmarkEnd w:id="170"/>
    </w:p>
    <w:p w14:paraId="6C774ED1" w14:textId="10F54ED0" w:rsidR="00D21FE2" w:rsidRPr="00231950" w:rsidRDefault="007C7E30" w:rsidP="00373418">
      <w:pPr>
        <w:divId w:val="619649774"/>
        <w:rPr>
          <w:rFonts w:eastAsia="Times New Roman"/>
        </w:rPr>
      </w:pPr>
      <w:r>
        <w:rPr>
          <w:rFonts w:eastAsia="Times New Roman"/>
          <w:szCs w:val="20"/>
        </w:rPr>
        <w:t>Mijnbouw</w:t>
      </w:r>
      <w:r w:rsidR="00373418" w:rsidRPr="007553DB">
        <w:rPr>
          <w:rFonts w:eastAsia="Times New Roman"/>
          <w:szCs w:val="20"/>
        </w:rPr>
        <w:t xml:space="preserve"> heeft alle eigenschappen van een</w:t>
      </w:r>
      <w:r w:rsidR="00373418">
        <w:rPr>
          <w:rFonts w:eastAsia="Times New Roman"/>
          <w:szCs w:val="20"/>
        </w:rPr>
        <w:t xml:space="preserve"> Gebiedsaanwijzing</w:t>
      </w:r>
      <w:r w:rsidR="00373418" w:rsidRPr="007553DB">
        <w:rPr>
          <w:rFonts w:eastAsia="Times New Roman"/>
          <w:szCs w:val="20"/>
        </w:rPr>
        <w:t>, aangevuld met de volgende:</w:t>
      </w:r>
    </w:p>
    <w:p w14:paraId="2B09DB5F" w14:textId="3817A0A3" w:rsidR="00373418" w:rsidRPr="00231950" w:rsidRDefault="00373418"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373418" w:rsidRPr="00231950" w14:paraId="16DC9D1E" w14:textId="77777777" w:rsidTr="00B64EFA">
        <w:trPr>
          <w:divId w:val="619649774"/>
          <w:tblCellSpacing w:w="0" w:type="dxa"/>
        </w:trPr>
        <w:tc>
          <w:tcPr>
            <w:tcW w:w="1500" w:type="pct"/>
            <w:tcMar>
              <w:top w:w="15" w:type="dxa"/>
              <w:left w:w="15" w:type="dxa"/>
              <w:bottom w:w="15" w:type="dxa"/>
              <w:right w:w="15" w:type="dxa"/>
            </w:tcMar>
            <w:hideMark/>
          </w:tcPr>
          <w:p w14:paraId="3431856F" w14:textId="77777777" w:rsidR="00373418" w:rsidRPr="00231950" w:rsidRDefault="00373418"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6AD8B675" w14:textId="77777777" w:rsidR="00373418" w:rsidRPr="00231950" w:rsidRDefault="00373418" w:rsidP="00684FCF">
            <w:pPr>
              <w:rPr>
                <w:rFonts w:eastAsia="Times New Roman"/>
                <w:szCs w:val="20"/>
              </w:rPr>
            </w:pPr>
            <w:r w:rsidRPr="00231950">
              <w:rPr>
                <w:rFonts w:eastAsia="Times New Roman"/>
                <w:szCs w:val="20"/>
              </w:rPr>
              <w:t>Naam</w:t>
            </w:r>
          </w:p>
        </w:tc>
      </w:tr>
      <w:tr w:rsidR="00373418" w:rsidRPr="00231950" w14:paraId="56073512" w14:textId="77777777" w:rsidTr="00B64EFA">
        <w:trPr>
          <w:divId w:val="619649774"/>
          <w:tblCellSpacing w:w="0" w:type="dxa"/>
        </w:trPr>
        <w:tc>
          <w:tcPr>
            <w:tcW w:w="1500" w:type="pct"/>
            <w:tcMar>
              <w:top w:w="15" w:type="dxa"/>
              <w:left w:w="15" w:type="dxa"/>
              <w:bottom w:w="15" w:type="dxa"/>
              <w:right w:w="15" w:type="dxa"/>
            </w:tcMar>
            <w:hideMark/>
          </w:tcPr>
          <w:p w14:paraId="2884500E" w14:textId="77777777" w:rsidR="00373418" w:rsidRPr="00231950" w:rsidRDefault="00373418"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6FFFFDA" w14:textId="77777777" w:rsidR="00373418" w:rsidRPr="00231950" w:rsidRDefault="00373418"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373418" w:rsidRPr="00231950" w14:paraId="3327F8F3" w14:textId="77777777" w:rsidTr="00B64EFA">
        <w:trPr>
          <w:divId w:val="619649774"/>
          <w:tblCellSpacing w:w="0" w:type="dxa"/>
        </w:trPr>
        <w:tc>
          <w:tcPr>
            <w:tcW w:w="1500" w:type="pct"/>
            <w:tcMar>
              <w:top w:w="15" w:type="dxa"/>
              <w:left w:w="15" w:type="dxa"/>
              <w:bottom w:w="15" w:type="dxa"/>
              <w:right w:w="15" w:type="dxa"/>
            </w:tcMar>
            <w:hideMark/>
          </w:tcPr>
          <w:p w14:paraId="6D8BDC83" w14:textId="77777777" w:rsidR="00373418" w:rsidRPr="00231950" w:rsidRDefault="00373418"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99779CA" w14:textId="77777777" w:rsidR="00373418" w:rsidRPr="00231950" w:rsidRDefault="00373418" w:rsidP="00684FCF">
            <w:pPr>
              <w:rPr>
                <w:rFonts w:eastAsia="Times New Roman"/>
                <w:szCs w:val="20"/>
              </w:rPr>
            </w:pPr>
            <w:proofErr w:type="spellStart"/>
            <w:r>
              <w:rPr>
                <w:rFonts w:eastAsia="Times New Roman"/>
                <w:szCs w:val="20"/>
              </w:rPr>
              <w:t>CharacterString</w:t>
            </w:r>
            <w:proofErr w:type="spellEnd"/>
          </w:p>
        </w:tc>
      </w:tr>
      <w:tr w:rsidR="00373418" w:rsidRPr="00231950" w14:paraId="4C3B1EE8" w14:textId="77777777" w:rsidTr="00B64EFA">
        <w:trPr>
          <w:divId w:val="619649774"/>
          <w:tblCellSpacing w:w="0" w:type="dxa"/>
        </w:trPr>
        <w:tc>
          <w:tcPr>
            <w:tcW w:w="1500" w:type="pct"/>
            <w:tcMar>
              <w:top w:w="15" w:type="dxa"/>
              <w:left w:w="15" w:type="dxa"/>
              <w:bottom w:w="15" w:type="dxa"/>
              <w:right w:w="15" w:type="dxa"/>
            </w:tcMar>
          </w:tcPr>
          <w:p w14:paraId="1F864F75" w14:textId="77777777" w:rsidR="00373418" w:rsidRPr="00231950" w:rsidRDefault="00373418"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7EA2F26C" w14:textId="77777777" w:rsidR="00373418" w:rsidRPr="00231950" w:rsidRDefault="00373418" w:rsidP="00684FCF">
            <w:pPr>
              <w:rPr>
                <w:rFonts w:eastAsia="Times New Roman"/>
                <w:szCs w:val="20"/>
              </w:rPr>
            </w:pPr>
            <w:r>
              <w:rPr>
                <w:rFonts w:eastAsia="Times New Roman"/>
                <w:szCs w:val="20"/>
              </w:rPr>
              <w:t>De naam is bedoeld om te zorgen dat het object herkenbaar is.</w:t>
            </w:r>
          </w:p>
        </w:tc>
      </w:tr>
      <w:tr w:rsidR="00373418" w:rsidRPr="00231950" w14:paraId="27471997" w14:textId="77777777" w:rsidTr="00B64EFA">
        <w:trPr>
          <w:divId w:val="619649774"/>
          <w:tblCellSpacing w:w="0" w:type="dxa"/>
        </w:trPr>
        <w:tc>
          <w:tcPr>
            <w:tcW w:w="1500" w:type="pct"/>
            <w:tcMar>
              <w:top w:w="15" w:type="dxa"/>
              <w:left w:w="15" w:type="dxa"/>
              <w:bottom w:w="15" w:type="dxa"/>
              <w:right w:w="15" w:type="dxa"/>
            </w:tcMar>
          </w:tcPr>
          <w:p w14:paraId="131D85EC" w14:textId="77777777" w:rsidR="00373418" w:rsidRPr="00231950" w:rsidRDefault="00373418"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6EA767D4" w14:textId="77777777" w:rsidR="00373418" w:rsidRPr="00231950" w:rsidRDefault="00373418" w:rsidP="00684FCF">
            <w:pPr>
              <w:rPr>
                <w:rFonts w:eastAsia="Times New Roman"/>
                <w:szCs w:val="20"/>
              </w:rPr>
            </w:pPr>
            <w:r>
              <w:rPr>
                <w:rFonts w:eastAsia="Times New Roman"/>
                <w:szCs w:val="20"/>
              </w:rPr>
              <w:t>Nee</w:t>
            </w:r>
          </w:p>
        </w:tc>
      </w:tr>
    </w:tbl>
    <w:p w14:paraId="6DAD8D25" w14:textId="77777777" w:rsidR="00373418" w:rsidRPr="00231950" w:rsidRDefault="00373418"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373418" w:rsidRPr="00231950" w14:paraId="6A67732E" w14:textId="77777777" w:rsidTr="00B64EFA">
        <w:trPr>
          <w:divId w:val="619649774"/>
          <w:tblCellSpacing w:w="0" w:type="dxa"/>
        </w:trPr>
        <w:tc>
          <w:tcPr>
            <w:tcW w:w="1500" w:type="pct"/>
            <w:tcMar>
              <w:top w:w="15" w:type="dxa"/>
              <w:left w:w="15" w:type="dxa"/>
              <w:bottom w:w="15" w:type="dxa"/>
              <w:right w:w="15" w:type="dxa"/>
            </w:tcMar>
            <w:hideMark/>
          </w:tcPr>
          <w:p w14:paraId="360CB5BC" w14:textId="77777777" w:rsidR="00373418" w:rsidRPr="00231950" w:rsidRDefault="00373418"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0A4B95A" w14:textId="77777777" w:rsidR="00373418" w:rsidRPr="00231950" w:rsidRDefault="00373418" w:rsidP="00684FCF">
            <w:pPr>
              <w:rPr>
                <w:rFonts w:eastAsia="Times New Roman"/>
                <w:szCs w:val="20"/>
              </w:rPr>
            </w:pPr>
            <w:r>
              <w:rPr>
                <w:rFonts w:eastAsia="Times New Roman"/>
                <w:szCs w:val="20"/>
              </w:rPr>
              <w:t>groep</w:t>
            </w:r>
          </w:p>
        </w:tc>
      </w:tr>
      <w:tr w:rsidR="00373418" w:rsidRPr="00231950" w14:paraId="0D3F2B61" w14:textId="77777777" w:rsidTr="00B64EFA">
        <w:trPr>
          <w:divId w:val="619649774"/>
          <w:tblCellSpacing w:w="0" w:type="dxa"/>
        </w:trPr>
        <w:tc>
          <w:tcPr>
            <w:tcW w:w="1500" w:type="pct"/>
            <w:tcMar>
              <w:top w:w="15" w:type="dxa"/>
              <w:left w:w="15" w:type="dxa"/>
              <w:bottom w:w="15" w:type="dxa"/>
              <w:right w:w="15" w:type="dxa"/>
            </w:tcMar>
            <w:hideMark/>
          </w:tcPr>
          <w:p w14:paraId="1DBAA27A" w14:textId="77777777" w:rsidR="00373418" w:rsidRPr="00231950" w:rsidRDefault="00373418"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BF7D1FA" w14:textId="77777777" w:rsidR="00373418" w:rsidRPr="00231950" w:rsidRDefault="00373418"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373418" w:rsidRPr="00231950" w14:paraId="1A24066E" w14:textId="77777777" w:rsidTr="00B64EFA">
        <w:trPr>
          <w:divId w:val="619649774"/>
          <w:tblCellSpacing w:w="0" w:type="dxa"/>
        </w:trPr>
        <w:tc>
          <w:tcPr>
            <w:tcW w:w="1500" w:type="pct"/>
            <w:tcMar>
              <w:top w:w="15" w:type="dxa"/>
              <w:left w:w="15" w:type="dxa"/>
              <w:bottom w:w="15" w:type="dxa"/>
              <w:right w:w="15" w:type="dxa"/>
            </w:tcMar>
            <w:hideMark/>
          </w:tcPr>
          <w:p w14:paraId="4B6FED9F" w14:textId="77777777" w:rsidR="00373418" w:rsidRPr="00231950" w:rsidRDefault="00373418"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1FFBCE3F" w14:textId="2D3B4649" w:rsidR="00373418" w:rsidRPr="00231950" w:rsidRDefault="007C7E30" w:rsidP="00684FCF">
            <w:pPr>
              <w:rPr>
                <w:rFonts w:eastAsia="Times New Roman"/>
                <w:szCs w:val="20"/>
              </w:rPr>
            </w:pPr>
            <w:r>
              <w:rPr>
                <w:rFonts w:eastAsia="Times New Roman"/>
                <w:szCs w:val="20"/>
              </w:rPr>
              <w:t>Mijnbouw</w:t>
            </w:r>
            <w:r w:rsidR="00373418" w:rsidRPr="00231950">
              <w:rPr>
                <w:rFonts w:eastAsia="Times New Roman"/>
                <w:szCs w:val="20"/>
              </w:rPr>
              <w:t>groep (</w:t>
            </w:r>
            <w:proofErr w:type="spellStart"/>
            <w:r w:rsidR="00373418">
              <w:rPr>
                <w:rFonts w:eastAsia="Times New Roman"/>
                <w:szCs w:val="20"/>
              </w:rPr>
              <w:t>waardelijst</w:t>
            </w:r>
            <w:proofErr w:type="spellEnd"/>
            <w:r w:rsidR="00373418" w:rsidRPr="00231950">
              <w:rPr>
                <w:rFonts w:eastAsia="Times New Roman"/>
                <w:szCs w:val="20"/>
              </w:rPr>
              <w:t xml:space="preserve">) </w:t>
            </w:r>
          </w:p>
        </w:tc>
      </w:tr>
      <w:tr w:rsidR="00373418" w:rsidRPr="00231950" w14:paraId="3E1F3836" w14:textId="77777777" w:rsidTr="00B64EFA">
        <w:trPr>
          <w:divId w:val="619649774"/>
          <w:tblCellSpacing w:w="0" w:type="dxa"/>
        </w:trPr>
        <w:tc>
          <w:tcPr>
            <w:tcW w:w="1500" w:type="pct"/>
            <w:tcMar>
              <w:top w:w="15" w:type="dxa"/>
              <w:left w:w="15" w:type="dxa"/>
              <w:bottom w:w="15" w:type="dxa"/>
              <w:right w:w="15" w:type="dxa"/>
            </w:tcMar>
          </w:tcPr>
          <w:p w14:paraId="73175EA2" w14:textId="77777777" w:rsidR="00373418" w:rsidRPr="00231950" w:rsidRDefault="00373418"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6296614A" w14:textId="77777777" w:rsidR="00373418" w:rsidRPr="00231950" w:rsidRDefault="00373418"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5F91DB1C" w14:textId="77777777" w:rsidR="00DD6BF2" w:rsidRDefault="00DD6BF2" w:rsidP="00DD6BF2">
      <w:pPr>
        <w:pStyle w:val="Kop4"/>
        <w:divId w:val="619649774"/>
      </w:pPr>
      <w:r>
        <w:lastRenderedPageBreak/>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45823DDE" w14:textId="77777777" w:rsidTr="00B64EFA">
        <w:trPr>
          <w:divId w:val="619649774"/>
          <w:tblCellSpacing w:w="0" w:type="dxa"/>
        </w:trPr>
        <w:tc>
          <w:tcPr>
            <w:tcW w:w="1500" w:type="pct"/>
            <w:tcMar>
              <w:top w:w="15" w:type="dxa"/>
              <w:left w:w="15" w:type="dxa"/>
              <w:bottom w:w="15" w:type="dxa"/>
              <w:right w:w="15" w:type="dxa"/>
            </w:tcMar>
            <w:hideMark/>
          </w:tcPr>
          <w:p w14:paraId="798FB768"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97C02C0"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2EE00887" w14:textId="77777777" w:rsidTr="00B64EFA">
        <w:trPr>
          <w:divId w:val="619649774"/>
          <w:tblCellSpacing w:w="0" w:type="dxa"/>
        </w:trPr>
        <w:tc>
          <w:tcPr>
            <w:tcW w:w="1500" w:type="pct"/>
            <w:tcMar>
              <w:top w:w="15" w:type="dxa"/>
              <w:left w:w="15" w:type="dxa"/>
              <w:bottom w:w="15" w:type="dxa"/>
              <w:right w:w="15" w:type="dxa"/>
            </w:tcMar>
            <w:hideMark/>
          </w:tcPr>
          <w:p w14:paraId="308C3761"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0E3553E4"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59CDBED7" w14:textId="77777777" w:rsidTr="00B64EFA">
        <w:trPr>
          <w:divId w:val="619649774"/>
          <w:tblCellSpacing w:w="0" w:type="dxa"/>
        </w:trPr>
        <w:tc>
          <w:tcPr>
            <w:tcW w:w="1500" w:type="pct"/>
            <w:tcMar>
              <w:top w:w="15" w:type="dxa"/>
              <w:left w:w="15" w:type="dxa"/>
              <w:bottom w:w="15" w:type="dxa"/>
              <w:right w:w="15" w:type="dxa"/>
            </w:tcMar>
            <w:hideMark/>
          </w:tcPr>
          <w:p w14:paraId="63B3ED72"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8A9166B"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5A053381" w14:textId="77777777" w:rsidTr="00B64EFA">
        <w:trPr>
          <w:divId w:val="619649774"/>
          <w:tblCellSpacing w:w="0" w:type="dxa"/>
        </w:trPr>
        <w:tc>
          <w:tcPr>
            <w:tcW w:w="1500" w:type="pct"/>
            <w:tcMar>
              <w:top w:w="15" w:type="dxa"/>
              <w:left w:w="15" w:type="dxa"/>
              <w:bottom w:w="15" w:type="dxa"/>
              <w:right w:w="15" w:type="dxa"/>
            </w:tcMar>
          </w:tcPr>
          <w:p w14:paraId="451F323F"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58D76331" w14:textId="6CF34355" w:rsidR="00DD6BF2" w:rsidRPr="00231950" w:rsidRDefault="00DD6BF2" w:rsidP="009A60E0">
            <w:pPr>
              <w:rPr>
                <w:rFonts w:eastAsia="Times New Roman"/>
                <w:szCs w:val="20"/>
              </w:rPr>
            </w:pPr>
            <w:r>
              <w:rPr>
                <w:rFonts w:eastAsia="Times New Roman"/>
                <w:szCs w:val="20"/>
              </w:rPr>
              <w:t xml:space="preserve">Dit veld wordt vast ingevuld met het label: </w:t>
            </w:r>
            <w:r w:rsidR="00452295">
              <w:rPr>
                <w:rFonts w:cstheme="minorHAnsi"/>
                <w:szCs w:val="20"/>
              </w:rPr>
              <w:t>Mijnbouwgebiedsaanwijzingen</w:t>
            </w:r>
          </w:p>
        </w:tc>
      </w:tr>
    </w:tbl>
    <w:p w14:paraId="0919245D" w14:textId="1CBBCD35" w:rsidR="007B4134" w:rsidRDefault="00C30341" w:rsidP="0039795D">
      <w:pPr>
        <w:pStyle w:val="Kop3"/>
        <w:divId w:val="619649774"/>
      </w:pPr>
      <w:bookmarkStart w:id="171" w:name="_Toc92286663"/>
      <w:r>
        <w:t xml:space="preserve">Objecttype </w:t>
      </w:r>
      <w:r w:rsidR="007B4134">
        <w:t>Natuur</w:t>
      </w:r>
      <w:bookmarkEnd w:id="171"/>
    </w:p>
    <w:p w14:paraId="0967C7B0" w14:textId="2DDD3929" w:rsidR="00D21FE2" w:rsidRPr="00231950" w:rsidRDefault="007C7E30" w:rsidP="00D227FF">
      <w:pPr>
        <w:divId w:val="619649774"/>
        <w:rPr>
          <w:rFonts w:eastAsia="Times New Roman"/>
        </w:rPr>
      </w:pPr>
      <w:r>
        <w:rPr>
          <w:rFonts w:eastAsia="Times New Roman"/>
          <w:szCs w:val="20"/>
        </w:rPr>
        <w:t>Natuur</w:t>
      </w:r>
      <w:r w:rsidR="00D227FF" w:rsidRPr="007553DB">
        <w:rPr>
          <w:rFonts w:eastAsia="Times New Roman"/>
          <w:szCs w:val="20"/>
        </w:rPr>
        <w:t xml:space="preserve"> heeft alle eigenschappen van een</w:t>
      </w:r>
      <w:r w:rsidR="00D227FF">
        <w:rPr>
          <w:rFonts w:eastAsia="Times New Roman"/>
          <w:szCs w:val="20"/>
        </w:rPr>
        <w:t xml:space="preserve"> Gebiedsaanwijzing</w:t>
      </w:r>
      <w:r w:rsidR="00D227FF" w:rsidRPr="007553DB">
        <w:rPr>
          <w:rFonts w:eastAsia="Times New Roman"/>
          <w:szCs w:val="20"/>
        </w:rPr>
        <w:t>, aangevuld met de volgende:</w:t>
      </w:r>
    </w:p>
    <w:p w14:paraId="25F00DD6" w14:textId="6D64600F" w:rsidR="00D227FF" w:rsidRPr="00231950" w:rsidRDefault="00D227FF"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6A9B848F" w14:textId="77777777" w:rsidTr="00B64EFA">
        <w:trPr>
          <w:divId w:val="619649774"/>
          <w:tblCellSpacing w:w="0" w:type="dxa"/>
        </w:trPr>
        <w:tc>
          <w:tcPr>
            <w:tcW w:w="1500" w:type="pct"/>
            <w:tcMar>
              <w:top w:w="15" w:type="dxa"/>
              <w:left w:w="15" w:type="dxa"/>
              <w:bottom w:w="15" w:type="dxa"/>
              <w:right w:w="15" w:type="dxa"/>
            </w:tcMar>
            <w:hideMark/>
          </w:tcPr>
          <w:p w14:paraId="054F9C91"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5A3627A3" w14:textId="77777777" w:rsidR="00D227FF" w:rsidRPr="00231950" w:rsidRDefault="00D227FF" w:rsidP="00684FCF">
            <w:pPr>
              <w:rPr>
                <w:rFonts w:eastAsia="Times New Roman"/>
                <w:szCs w:val="20"/>
              </w:rPr>
            </w:pPr>
            <w:r w:rsidRPr="00231950">
              <w:rPr>
                <w:rFonts w:eastAsia="Times New Roman"/>
                <w:szCs w:val="20"/>
              </w:rPr>
              <w:t>Naam</w:t>
            </w:r>
          </w:p>
        </w:tc>
      </w:tr>
      <w:tr w:rsidR="00D227FF" w:rsidRPr="00231950" w14:paraId="347CC7F5" w14:textId="77777777" w:rsidTr="00B64EFA">
        <w:trPr>
          <w:divId w:val="619649774"/>
          <w:tblCellSpacing w:w="0" w:type="dxa"/>
        </w:trPr>
        <w:tc>
          <w:tcPr>
            <w:tcW w:w="1500" w:type="pct"/>
            <w:tcMar>
              <w:top w:w="15" w:type="dxa"/>
              <w:left w:w="15" w:type="dxa"/>
              <w:bottom w:w="15" w:type="dxa"/>
              <w:right w:w="15" w:type="dxa"/>
            </w:tcMar>
            <w:hideMark/>
          </w:tcPr>
          <w:p w14:paraId="6B3954D0"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1779ADD"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D227FF" w:rsidRPr="00231950" w14:paraId="0BF7F1C4" w14:textId="77777777" w:rsidTr="00B64EFA">
        <w:trPr>
          <w:divId w:val="619649774"/>
          <w:tblCellSpacing w:w="0" w:type="dxa"/>
        </w:trPr>
        <w:tc>
          <w:tcPr>
            <w:tcW w:w="1500" w:type="pct"/>
            <w:tcMar>
              <w:top w:w="15" w:type="dxa"/>
              <w:left w:w="15" w:type="dxa"/>
              <w:bottom w:w="15" w:type="dxa"/>
              <w:right w:w="15" w:type="dxa"/>
            </w:tcMar>
            <w:hideMark/>
          </w:tcPr>
          <w:p w14:paraId="320FDA45"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53561DC" w14:textId="77777777" w:rsidR="00D227FF" w:rsidRPr="00231950" w:rsidRDefault="00D227FF" w:rsidP="00684FCF">
            <w:pPr>
              <w:rPr>
                <w:rFonts w:eastAsia="Times New Roman"/>
                <w:szCs w:val="20"/>
              </w:rPr>
            </w:pPr>
            <w:proofErr w:type="spellStart"/>
            <w:r>
              <w:rPr>
                <w:rFonts w:eastAsia="Times New Roman"/>
                <w:szCs w:val="20"/>
              </w:rPr>
              <w:t>CharacterString</w:t>
            </w:r>
            <w:proofErr w:type="spellEnd"/>
          </w:p>
        </w:tc>
      </w:tr>
      <w:tr w:rsidR="00D227FF" w:rsidRPr="00231950" w14:paraId="2FE99EF0" w14:textId="77777777" w:rsidTr="00B64EFA">
        <w:trPr>
          <w:divId w:val="619649774"/>
          <w:tblCellSpacing w:w="0" w:type="dxa"/>
        </w:trPr>
        <w:tc>
          <w:tcPr>
            <w:tcW w:w="1500" w:type="pct"/>
            <w:tcMar>
              <w:top w:w="15" w:type="dxa"/>
              <w:left w:w="15" w:type="dxa"/>
              <w:bottom w:w="15" w:type="dxa"/>
              <w:right w:w="15" w:type="dxa"/>
            </w:tcMar>
          </w:tcPr>
          <w:p w14:paraId="4202B290"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7C89074A" w14:textId="77777777" w:rsidR="00D227FF" w:rsidRPr="00231950" w:rsidRDefault="00D227FF" w:rsidP="00684FCF">
            <w:pPr>
              <w:rPr>
                <w:rFonts w:eastAsia="Times New Roman"/>
                <w:szCs w:val="20"/>
              </w:rPr>
            </w:pPr>
            <w:r>
              <w:rPr>
                <w:rFonts w:eastAsia="Times New Roman"/>
                <w:szCs w:val="20"/>
              </w:rPr>
              <w:t>De naam is bedoeld om te zorgen dat het object herkenbaar is.</w:t>
            </w:r>
          </w:p>
        </w:tc>
      </w:tr>
      <w:tr w:rsidR="00D227FF" w:rsidRPr="00231950" w14:paraId="5041D767" w14:textId="77777777" w:rsidTr="00B64EFA">
        <w:trPr>
          <w:divId w:val="619649774"/>
          <w:tblCellSpacing w:w="0" w:type="dxa"/>
        </w:trPr>
        <w:tc>
          <w:tcPr>
            <w:tcW w:w="1500" w:type="pct"/>
            <w:tcMar>
              <w:top w:w="15" w:type="dxa"/>
              <w:left w:w="15" w:type="dxa"/>
              <w:bottom w:w="15" w:type="dxa"/>
              <w:right w:w="15" w:type="dxa"/>
            </w:tcMar>
          </w:tcPr>
          <w:p w14:paraId="30833D2C" w14:textId="77777777" w:rsidR="00D227FF" w:rsidRPr="00231950" w:rsidRDefault="00D227FF"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35CE8E9C" w14:textId="77777777" w:rsidR="00D227FF" w:rsidRPr="00231950" w:rsidRDefault="00D227FF" w:rsidP="00684FCF">
            <w:pPr>
              <w:rPr>
                <w:rFonts w:eastAsia="Times New Roman"/>
                <w:szCs w:val="20"/>
              </w:rPr>
            </w:pPr>
            <w:r>
              <w:rPr>
                <w:rFonts w:eastAsia="Times New Roman"/>
                <w:szCs w:val="20"/>
              </w:rPr>
              <w:t>Nee</w:t>
            </w:r>
          </w:p>
        </w:tc>
      </w:tr>
    </w:tbl>
    <w:p w14:paraId="08F1775E" w14:textId="77777777" w:rsidR="00D227FF" w:rsidRPr="00231950" w:rsidRDefault="00D227FF"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1CA1A499" w14:textId="77777777" w:rsidTr="00B64EFA">
        <w:trPr>
          <w:divId w:val="619649774"/>
          <w:tblCellSpacing w:w="0" w:type="dxa"/>
        </w:trPr>
        <w:tc>
          <w:tcPr>
            <w:tcW w:w="1500" w:type="pct"/>
            <w:tcMar>
              <w:top w:w="15" w:type="dxa"/>
              <w:left w:w="15" w:type="dxa"/>
              <w:bottom w:w="15" w:type="dxa"/>
              <w:right w:w="15" w:type="dxa"/>
            </w:tcMar>
            <w:hideMark/>
          </w:tcPr>
          <w:p w14:paraId="327D08AC"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1C278D1" w14:textId="77777777" w:rsidR="00D227FF" w:rsidRPr="00231950" w:rsidRDefault="00D227FF" w:rsidP="00684FCF">
            <w:pPr>
              <w:rPr>
                <w:rFonts w:eastAsia="Times New Roman"/>
                <w:szCs w:val="20"/>
              </w:rPr>
            </w:pPr>
            <w:r>
              <w:rPr>
                <w:rFonts w:eastAsia="Times New Roman"/>
                <w:szCs w:val="20"/>
              </w:rPr>
              <w:t>groep</w:t>
            </w:r>
          </w:p>
        </w:tc>
      </w:tr>
      <w:tr w:rsidR="00D227FF" w:rsidRPr="00231950" w14:paraId="7843525F" w14:textId="77777777" w:rsidTr="00B64EFA">
        <w:trPr>
          <w:divId w:val="619649774"/>
          <w:tblCellSpacing w:w="0" w:type="dxa"/>
        </w:trPr>
        <w:tc>
          <w:tcPr>
            <w:tcW w:w="1500" w:type="pct"/>
            <w:tcMar>
              <w:top w:w="15" w:type="dxa"/>
              <w:left w:w="15" w:type="dxa"/>
              <w:bottom w:w="15" w:type="dxa"/>
              <w:right w:w="15" w:type="dxa"/>
            </w:tcMar>
            <w:hideMark/>
          </w:tcPr>
          <w:p w14:paraId="00343DAE"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F2EFA40"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D227FF" w:rsidRPr="00231950" w14:paraId="5FC5212E" w14:textId="77777777" w:rsidTr="00B64EFA">
        <w:trPr>
          <w:divId w:val="619649774"/>
          <w:tblCellSpacing w:w="0" w:type="dxa"/>
        </w:trPr>
        <w:tc>
          <w:tcPr>
            <w:tcW w:w="1500" w:type="pct"/>
            <w:tcMar>
              <w:top w:w="15" w:type="dxa"/>
              <w:left w:w="15" w:type="dxa"/>
              <w:bottom w:w="15" w:type="dxa"/>
              <w:right w:w="15" w:type="dxa"/>
            </w:tcMar>
            <w:hideMark/>
          </w:tcPr>
          <w:p w14:paraId="49BC0F1B"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E9C5DBE" w14:textId="55895BAB" w:rsidR="00D227FF" w:rsidRPr="00231950" w:rsidRDefault="007C7E30" w:rsidP="00684FCF">
            <w:pPr>
              <w:rPr>
                <w:rFonts w:eastAsia="Times New Roman"/>
                <w:szCs w:val="20"/>
              </w:rPr>
            </w:pPr>
            <w:r>
              <w:rPr>
                <w:rFonts w:eastAsia="Times New Roman"/>
                <w:szCs w:val="20"/>
              </w:rPr>
              <w:t>Natuur</w:t>
            </w:r>
            <w:r w:rsidR="00D227FF" w:rsidRPr="00231950">
              <w:rPr>
                <w:rFonts w:eastAsia="Times New Roman"/>
                <w:szCs w:val="20"/>
              </w:rPr>
              <w:t>groep (</w:t>
            </w:r>
            <w:proofErr w:type="spellStart"/>
            <w:r w:rsidR="00D227FF">
              <w:rPr>
                <w:rFonts w:eastAsia="Times New Roman"/>
                <w:szCs w:val="20"/>
              </w:rPr>
              <w:t>waardelijst</w:t>
            </w:r>
            <w:proofErr w:type="spellEnd"/>
            <w:r w:rsidR="00D227FF" w:rsidRPr="00231950">
              <w:rPr>
                <w:rFonts w:eastAsia="Times New Roman"/>
                <w:szCs w:val="20"/>
              </w:rPr>
              <w:t xml:space="preserve">) </w:t>
            </w:r>
          </w:p>
        </w:tc>
      </w:tr>
      <w:tr w:rsidR="00D227FF" w:rsidRPr="00231950" w14:paraId="701CAD4F" w14:textId="77777777" w:rsidTr="00B64EFA">
        <w:trPr>
          <w:divId w:val="619649774"/>
          <w:tblCellSpacing w:w="0" w:type="dxa"/>
        </w:trPr>
        <w:tc>
          <w:tcPr>
            <w:tcW w:w="1500" w:type="pct"/>
            <w:tcMar>
              <w:top w:w="15" w:type="dxa"/>
              <w:left w:w="15" w:type="dxa"/>
              <w:bottom w:w="15" w:type="dxa"/>
              <w:right w:w="15" w:type="dxa"/>
            </w:tcMar>
          </w:tcPr>
          <w:p w14:paraId="2896D5C7"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3D93F4A2" w14:textId="77777777" w:rsidR="00D227FF" w:rsidRPr="00231950" w:rsidRDefault="00D227FF"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7A5F5181" w14:textId="77777777" w:rsidR="00D227FF" w:rsidRDefault="00D227FF" w:rsidP="00D227FF">
      <w:pPr>
        <w:divId w:val="619649774"/>
      </w:pPr>
    </w:p>
    <w:p w14:paraId="1495BA80"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397E7518" w14:textId="77777777" w:rsidTr="00B64EFA">
        <w:trPr>
          <w:divId w:val="619649774"/>
          <w:tblCellSpacing w:w="0" w:type="dxa"/>
        </w:trPr>
        <w:tc>
          <w:tcPr>
            <w:tcW w:w="1500" w:type="pct"/>
            <w:tcMar>
              <w:top w:w="15" w:type="dxa"/>
              <w:left w:w="15" w:type="dxa"/>
              <w:bottom w:w="15" w:type="dxa"/>
              <w:right w:w="15" w:type="dxa"/>
            </w:tcMar>
            <w:hideMark/>
          </w:tcPr>
          <w:p w14:paraId="4F2083C9"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2D6C9435"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6DC810B5" w14:textId="77777777" w:rsidTr="00B64EFA">
        <w:trPr>
          <w:divId w:val="619649774"/>
          <w:tblCellSpacing w:w="0" w:type="dxa"/>
        </w:trPr>
        <w:tc>
          <w:tcPr>
            <w:tcW w:w="1500" w:type="pct"/>
            <w:tcMar>
              <w:top w:w="15" w:type="dxa"/>
              <w:left w:w="15" w:type="dxa"/>
              <w:bottom w:w="15" w:type="dxa"/>
              <w:right w:w="15" w:type="dxa"/>
            </w:tcMar>
            <w:hideMark/>
          </w:tcPr>
          <w:p w14:paraId="435EEA44"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B4E16A9"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3FCA0BFE" w14:textId="77777777" w:rsidTr="00B64EFA">
        <w:trPr>
          <w:divId w:val="619649774"/>
          <w:tblCellSpacing w:w="0" w:type="dxa"/>
        </w:trPr>
        <w:tc>
          <w:tcPr>
            <w:tcW w:w="1500" w:type="pct"/>
            <w:tcMar>
              <w:top w:w="15" w:type="dxa"/>
              <w:left w:w="15" w:type="dxa"/>
              <w:bottom w:w="15" w:type="dxa"/>
              <w:right w:w="15" w:type="dxa"/>
            </w:tcMar>
            <w:hideMark/>
          </w:tcPr>
          <w:p w14:paraId="2F35DC40"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04F5DB0"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1AFA4A6E" w14:textId="77777777" w:rsidTr="00B64EFA">
        <w:trPr>
          <w:divId w:val="619649774"/>
          <w:tblCellSpacing w:w="0" w:type="dxa"/>
        </w:trPr>
        <w:tc>
          <w:tcPr>
            <w:tcW w:w="1500" w:type="pct"/>
            <w:tcMar>
              <w:top w:w="15" w:type="dxa"/>
              <w:left w:w="15" w:type="dxa"/>
              <w:bottom w:w="15" w:type="dxa"/>
              <w:right w:w="15" w:type="dxa"/>
            </w:tcMar>
          </w:tcPr>
          <w:p w14:paraId="453AEE0F"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00CB86AD" w14:textId="7AC58BF9" w:rsidR="00DD6BF2" w:rsidRPr="00231950" w:rsidRDefault="00DD6BF2" w:rsidP="009A60E0">
            <w:pPr>
              <w:rPr>
                <w:rFonts w:eastAsia="Times New Roman"/>
                <w:szCs w:val="20"/>
              </w:rPr>
            </w:pPr>
            <w:r>
              <w:rPr>
                <w:rFonts w:eastAsia="Times New Roman"/>
                <w:szCs w:val="20"/>
              </w:rPr>
              <w:t xml:space="preserve">Dit veld wordt vast ingevuld met het label: </w:t>
            </w:r>
            <w:r w:rsidR="00C30341">
              <w:rPr>
                <w:rFonts w:cstheme="minorHAnsi"/>
                <w:szCs w:val="20"/>
              </w:rPr>
              <w:t>Natuurgebiedsaanwijzingen</w:t>
            </w:r>
          </w:p>
        </w:tc>
      </w:tr>
    </w:tbl>
    <w:p w14:paraId="2494C9D8" w14:textId="7716C4DC" w:rsidR="007B4134" w:rsidRDefault="00DC40DD" w:rsidP="0039795D">
      <w:pPr>
        <w:pStyle w:val="Kop3"/>
        <w:divId w:val="619649774"/>
      </w:pPr>
      <w:bookmarkStart w:id="172" w:name="_Toc92286664"/>
      <w:r>
        <w:t xml:space="preserve">Objecttype </w:t>
      </w:r>
      <w:r w:rsidR="007B4134">
        <w:t>Recreatie</w:t>
      </w:r>
      <w:bookmarkEnd w:id="172"/>
    </w:p>
    <w:p w14:paraId="55548B5B" w14:textId="1AE6AB32" w:rsidR="00D21FE2" w:rsidRPr="00231950" w:rsidRDefault="007C7E30" w:rsidP="00D227FF">
      <w:pPr>
        <w:divId w:val="619649774"/>
        <w:rPr>
          <w:rFonts w:eastAsia="Times New Roman"/>
        </w:rPr>
      </w:pPr>
      <w:r>
        <w:rPr>
          <w:rFonts w:eastAsia="Times New Roman"/>
          <w:szCs w:val="20"/>
        </w:rPr>
        <w:t>Recreatie</w:t>
      </w:r>
      <w:r w:rsidR="00D227FF" w:rsidRPr="007553DB">
        <w:rPr>
          <w:rFonts w:eastAsia="Times New Roman"/>
          <w:szCs w:val="20"/>
        </w:rPr>
        <w:t xml:space="preserve"> heeft alle eigenschappen van een</w:t>
      </w:r>
      <w:r w:rsidR="00D227FF">
        <w:rPr>
          <w:rFonts w:eastAsia="Times New Roman"/>
          <w:szCs w:val="20"/>
        </w:rPr>
        <w:t xml:space="preserve"> Gebiedsaanwijzing</w:t>
      </w:r>
      <w:r w:rsidR="00D227FF" w:rsidRPr="007553DB">
        <w:rPr>
          <w:rFonts w:eastAsia="Times New Roman"/>
          <w:szCs w:val="20"/>
        </w:rPr>
        <w:t>, aangevuld met de volgende:</w:t>
      </w:r>
    </w:p>
    <w:p w14:paraId="252D1AFE" w14:textId="2772F528" w:rsidR="00D227FF" w:rsidRPr="00231950" w:rsidRDefault="00D227FF"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7666169F" w14:textId="77777777" w:rsidTr="00B64EFA">
        <w:trPr>
          <w:divId w:val="619649774"/>
          <w:tblCellSpacing w:w="0" w:type="dxa"/>
        </w:trPr>
        <w:tc>
          <w:tcPr>
            <w:tcW w:w="1500" w:type="pct"/>
            <w:tcMar>
              <w:top w:w="15" w:type="dxa"/>
              <w:left w:w="15" w:type="dxa"/>
              <w:bottom w:w="15" w:type="dxa"/>
              <w:right w:w="15" w:type="dxa"/>
            </w:tcMar>
            <w:hideMark/>
          </w:tcPr>
          <w:p w14:paraId="4E7156A4"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6D15BFA5" w14:textId="77777777" w:rsidR="00D227FF" w:rsidRPr="00231950" w:rsidRDefault="00D227FF" w:rsidP="00684FCF">
            <w:pPr>
              <w:rPr>
                <w:rFonts w:eastAsia="Times New Roman"/>
                <w:szCs w:val="20"/>
              </w:rPr>
            </w:pPr>
            <w:r w:rsidRPr="00231950">
              <w:rPr>
                <w:rFonts w:eastAsia="Times New Roman"/>
                <w:szCs w:val="20"/>
              </w:rPr>
              <w:t>Naam</w:t>
            </w:r>
          </w:p>
        </w:tc>
      </w:tr>
      <w:tr w:rsidR="00D227FF" w:rsidRPr="00231950" w14:paraId="0F83538E" w14:textId="77777777" w:rsidTr="00B64EFA">
        <w:trPr>
          <w:divId w:val="619649774"/>
          <w:tblCellSpacing w:w="0" w:type="dxa"/>
        </w:trPr>
        <w:tc>
          <w:tcPr>
            <w:tcW w:w="1500" w:type="pct"/>
            <w:tcMar>
              <w:top w:w="15" w:type="dxa"/>
              <w:left w:w="15" w:type="dxa"/>
              <w:bottom w:w="15" w:type="dxa"/>
              <w:right w:w="15" w:type="dxa"/>
            </w:tcMar>
            <w:hideMark/>
          </w:tcPr>
          <w:p w14:paraId="457ED15D"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D32C383"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D227FF" w:rsidRPr="00231950" w14:paraId="06467ACB" w14:textId="77777777" w:rsidTr="00B64EFA">
        <w:trPr>
          <w:divId w:val="619649774"/>
          <w:tblCellSpacing w:w="0" w:type="dxa"/>
        </w:trPr>
        <w:tc>
          <w:tcPr>
            <w:tcW w:w="1500" w:type="pct"/>
            <w:tcMar>
              <w:top w:w="15" w:type="dxa"/>
              <w:left w:w="15" w:type="dxa"/>
              <w:bottom w:w="15" w:type="dxa"/>
              <w:right w:w="15" w:type="dxa"/>
            </w:tcMar>
            <w:hideMark/>
          </w:tcPr>
          <w:p w14:paraId="3C2935B2"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13FDAF9B" w14:textId="77777777" w:rsidR="00D227FF" w:rsidRPr="00231950" w:rsidRDefault="00D227FF" w:rsidP="00684FCF">
            <w:pPr>
              <w:rPr>
                <w:rFonts w:eastAsia="Times New Roman"/>
                <w:szCs w:val="20"/>
              </w:rPr>
            </w:pPr>
            <w:proofErr w:type="spellStart"/>
            <w:r>
              <w:rPr>
                <w:rFonts w:eastAsia="Times New Roman"/>
                <w:szCs w:val="20"/>
              </w:rPr>
              <w:t>CharacterString</w:t>
            </w:r>
            <w:proofErr w:type="spellEnd"/>
          </w:p>
        </w:tc>
      </w:tr>
      <w:tr w:rsidR="00D227FF" w:rsidRPr="00231950" w14:paraId="13FCB74F" w14:textId="77777777" w:rsidTr="00B64EFA">
        <w:trPr>
          <w:divId w:val="619649774"/>
          <w:tblCellSpacing w:w="0" w:type="dxa"/>
        </w:trPr>
        <w:tc>
          <w:tcPr>
            <w:tcW w:w="1500" w:type="pct"/>
            <w:tcMar>
              <w:top w:w="15" w:type="dxa"/>
              <w:left w:w="15" w:type="dxa"/>
              <w:bottom w:w="15" w:type="dxa"/>
              <w:right w:w="15" w:type="dxa"/>
            </w:tcMar>
          </w:tcPr>
          <w:p w14:paraId="58E17B09"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5D39F870" w14:textId="77777777" w:rsidR="00D227FF" w:rsidRPr="00231950" w:rsidRDefault="00D227FF" w:rsidP="00684FCF">
            <w:pPr>
              <w:rPr>
                <w:rFonts w:eastAsia="Times New Roman"/>
                <w:szCs w:val="20"/>
              </w:rPr>
            </w:pPr>
            <w:r>
              <w:rPr>
                <w:rFonts w:eastAsia="Times New Roman"/>
                <w:szCs w:val="20"/>
              </w:rPr>
              <w:t>De naam is bedoeld om te zorgen dat het object herkenbaar is.</w:t>
            </w:r>
          </w:p>
        </w:tc>
      </w:tr>
      <w:tr w:rsidR="00D227FF" w:rsidRPr="00231950" w14:paraId="2F49DF85" w14:textId="77777777" w:rsidTr="00B64EFA">
        <w:trPr>
          <w:divId w:val="619649774"/>
          <w:tblCellSpacing w:w="0" w:type="dxa"/>
        </w:trPr>
        <w:tc>
          <w:tcPr>
            <w:tcW w:w="1500" w:type="pct"/>
            <w:tcMar>
              <w:top w:w="15" w:type="dxa"/>
              <w:left w:w="15" w:type="dxa"/>
              <w:bottom w:w="15" w:type="dxa"/>
              <w:right w:w="15" w:type="dxa"/>
            </w:tcMar>
          </w:tcPr>
          <w:p w14:paraId="61110446" w14:textId="77777777" w:rsidR="00D227FF" w:rsidRPr="00231950" w:rsidRDefault="00D227FF"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64DDE292" w14:textId="77777777" w:rsidR="00D227FF" w:rsidRPr="00231950" w:rsidRDefault="00D227FF" w:rsidP="00684FCF">
            <w:pPr>
              <w:rPr>
                <w:rFonts w:eastAsia="Times New Roman"/>
                <w:szCs w:val="20"/>
              </w:rPr>
            </w:pPr>
            <w:r>
              <w:rPr>
                <w:rFonts w:eastAsia="Times New Roman"/>
                <w:szCs w:val="20"/>
              </w:rPr>
              <w:t>Nee</w:t>
            </w:r>
          </w:p>
        </w:tc>
      </w:tr>
    </w:tbl>
    <w:p w14:paraId="4010BB0C" w14:textId="77777777" w:rsidR="00D227FF" w:rsidRPr="00231950" w:rsidRDefault="00D227FF"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421917C9" w14:textId="77777777" w:rsidTr="00B64EFA">
        <w:trPr>
          <w:divId w:val="619649774"/>
          <w:tblCellSpacing w:w="0" w:type="dxa"/>
        </w:trPr>
        <w:tc>
          <w:tcPr>
            <w:tcW w:w="1500" w:type="pct"/>
            <w:tcMar>
              <w:top w:w="15" w:type="dxa"/>
              <w:left w:w="15" w:type="dxa"/>
              <w:bottom w:w="15" w:type="dxa"/>
              <w:right w:w="15" w:type="dxa"/>
            </w:tcMar>
            <w:hideMark/>
          </w:tcPr>
          <w:p w14:paraId="5CE48B02"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6B5A8CA" w14:textId="77777777" w:rsidR="00D227FF" w:rsidRPr="00231950" w:rsidRDefault="00D227FF" w:rsidP="00684FCF">
            <w:pPr>
              <w:rPr>
                <w:rFonts w:eastAsia="Times New Roman"/>
                <w:szCs w:val="20"/>
              </w:rPr>
            </w:pPr>
            <w:r>
              <w:rPr>
                <w:rFonts w:eastAsia="Times New Roman"/>
                <w:szCs w:val="20"/>
              </w:rPr>
              <w:t>groep</w:t>
            </w:r>
          </w:p>
        </w:tc>
      </w:tr>
      <w:tr w:rsidR="00D227FF" w:rsidRPr="00231950" w14:paraId="1FE1FDF2" w14:textId="77777777" w:rsidTr="00B64EFA">
        <w:trPr>
          <w:divId w:val="619649774"/>
          <w:tblCellSpacing w:w="0" w:type="dxa"/>
        </w:trPr>
        <w:tc>
          <w:tcPr>
            <w:tcW w:w="1500" w:type="pct"/>
            <w:tcMar>
              <w:top w:w="15" w:type="dxa"/>
              <w:left w:w="15" w:type="dxa"/>
              <w:bottom w:w="15" w:type="dxa"/>
              <w:right w:w="15" w:type="dxa"/>
            </w:tcMar>
            <w:hideMark/>
          </w:tcPr>
          <w:p w14:paraId="57B26205"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1673826"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D227FF" w:rsidRPr="00231950" w14:paraId="2E9D60C7" w14:textId="77777777" w:rsidTr="00B64EFA">
        <w:trPr>
          <w:divId w:val="619649774"/>
          <w:tblCellSpacing w:w="0" w:type="dxa"/>
        </w:trPr>
        <w:tc>
          <w:tcPr>
            <w:tcW w:w="1500" w:type="pct"/>
            <w:tcMar>
              <w:top w:w="15" w:type="dxa"/>
              <w:left w:w="15" w:type="dxa"/>
              <w:bottom w:w="15" w:type="dxa"/>
              <w:right w:w="15" w:type="dxa"/>
            </w:tcMar>
            <w:hideMark/>
          </w:tcPr>
          <w:p w14:paraId="3BD7F55F"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66ED09C9" w14:textId="172BB153" w:rsidR="00D227FF" w:rsidRPr="00231950" w:rsidRDefault="007C7E30" w:rsidP="00684FCF">
            <w:pPr>
              <w:rPr>
                <w:rFonts w:eastAsia="Times New Roman"/>
                <w:szCs w:val="20"/>
              </w:rPr>
            </w:pPr>
            <w:r>
              <w:rPr>
                <w:rFonts w:eastAsia="Times New Roman"/>
                <w:szCs w:val="20"/>
              </w:rPr>
              <w:t>Recreatie</w:t>
            </w:r>
            <w:r w:rsidR="00D227FF" w:rsidRPr="00231950">
              <w:rPr>
                <w:rFonts w:eastAsia="Times New Roman"/>
                <w:szCs w:val="20"/>
              </w:rPr>
              <w:t>groep (</w:t>
            </w:r>
            <w:proofErr w:type="spellStart"/>
            <w:r w:rsidR="00D227FF">
              <w:rPr>
                <w:rFonts w:eastAsia="Times New Roman"/>
                <w:szCs w:val="20"/>
              </w:rPr>
              <w:t>waardelijst</w:t>
            </w:r>
            <w:proofErr w:type="spellEnd"/>
            <w:r w:rsidR="00D227FF" w:rsidRPr="00231950">
              <w:rPr>
                <w:rFonts w:eastAsia="Times New Roman"/>
                <w:szCs w:val="20"/>
              </w:rPr>
              <w:t xml:space="preserve">) </w:t>
            </w:r>
          </w:p>
        </w:tc>
      </w:tr>
      <w:tr w:rsidR="00D227FF" w:rsidRPr="00231950" w14:paraId="64D14F62" w14:textId="77777777" w:rsidTr="00B64EFA">
        <w:trPr>
          <w:divId w:val="619649774"/>
          <w:tblCellSpacing w:w="0" w:type="dxa"/>
        </w:trPr>
        <w:tc>
          <w:tcPr>
            <w:tcW w:w="1500" w:type="pct"/>
            <w:tcMar>
              <w:top w:w="15" w:type="dxa"/>
              <w:left w:w="15" w:type="dxa"/>
              <w:bottom w:w="15" w:type="dxa"/>
              <w:right w:w="15" w:type="dxa"/>
            </w:tcMar>
          </w:tcPr>
          <w:p w14:paraId="66967653"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35464BA9" w14:textId="77777777" w:rsidR="00D227FF" w:rsidRPr="00231950" w:rsidRDefault="00D227FF"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0F061E8E" w14:textId="77777777" w:rsidR="00DD6BF2" w:rsidRDefault="00DD6BF2" w:rsidP="00DD6BF2">
      <w:pPr>
        <w:pStyle w:val="Kop4"/>
        <w:divId w:val="619649774"/>
      </w:pPr>
      <w:r>
        <w:lastRenderedPageBreak/>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5E9E6486" w14:textId="77777777" w:rsidTr="00B64EFA">
        <w:trPr>
          <w:divId w:val="619649774"/>
          <w:tblCellSpacing w:w="0" w:type="dxa"/>
        </w:trPr>
        <w:tc>
          <w:tcPr>
            <w:tcW w:w="1500" w:type="pct"/>
            <w:tcMar>
              <w:top w:w="15" w:type="dxa"/>
              <w:left w:w="15" w:type="dxa"/>
              <w:bottom w:w="15" w:type="dxa"/>
              <w:right w:w="15" w:type="dxa"/>
            </w:tcMar>
            <w:hideMark/>
          </w:tcPr>
          <w:p w14:paraId="78CEDC3A"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2E38CD4"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2EEC5D88" w14:textId="77777777" w:rsidTr="00B64EFA">
        <w:trPr>
          <w:divId w:val="619649774"/>
          <w:tblCellSpacing w:w="0" w:type="dxa"/>
        </w:trPr>
        <w:tc>
          <w:tcPr>
            <w:tcW w:w="1500" w:type="pct"/>
            <w:tcMar>
              <w:top w:w="15" w:type="dxa"/>
              <w:left w:w="15" w:type="dxa"/>
              <w:bottom w:w="15" w:type="dxa"/>
              <w:right w:w="15" w:type="dxa"/>
            </w:tcMar>
            <w:hideMark/>
          </w:tcPr>
          <w:p w14:paraId="7D835BC4"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33646E68"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420A99CF" w14:textId="77777777" w:rsidTr="00B64EFA">
        <w:trPr>
          <w:divId w:val="619649774"/>
          <w:tblCellSpacing w:w="0" w:type="dxa"/>
        </w:trPr>
        <w:tc>
          <w:tcPr>
            <w:tcW w:w="1500" w:type="pct"/>
            <w:tcMar>
              <w:top w:w="15" w:type="dxa"/>
              <w:left w:w="15" w:type="dxa"/>
              <w:bottom w:w="15" w:type="dxa"/>
              <w:right w:w="15" w:type="dxa"/>
            </w:tcMar>
            <w:hideMark/>
          </w:tcPr>
          <w:p w14:paraId="3CCCE467"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1B630D86"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66541417" w14:textId="77777777" w:rsidTr="00B64EFA">
        <w:trPr>
          <w:divId w:val="619649774"/>
          <w:tblCellSpacing w:w="0" w:type="dxa"/>
        </w:trPr>
        <w:tc>
          <w:tcPr>
            <w:tcW w:w="1500" w:type="pct"/>
            <w:tcMar>
              <w:top w:w="15" w:type="dxa"/>
              <w:left w:w="15" w:type="dxa"/>
              <w:bottom w:w="15" w:type="dxa"/>
              <w:right w:w="15" w:type="dxa"/>
            </w:tcMar>
          </w:tcPr>
          <w:p w14:paraId="2BBB62A8"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4EC4934F" w14:textId="26C0E4D6" w:rsidR="00DD6BF2" w:rsidRPr="00231950" w:rsidRDefault="00DD6BF2" w:rsidP="009A60E0">
            <w:pPr>
              <w:rPr>
                <w:rFonts w:eastAsia="Times New Roman"/>
                <w:szCs w:val="20"/>
              </w:rPr>
            </w:pPr>
            <w:r>
              <w:rPr>
                <w:rFonts w:eastAsia="Times New Roman"/>
                <w:szCs w:val="20"/>
              </w:rPr>
              <w:t xml:space="preserve">Dit veld wordt vast ingevuld met het label: </w:t>
            </w:r>
            <w:r w:rsidR="0096423A">
              <w:rPr>
                <w:rFonts w:cstheme="minorHAnsi"/>
                <w:szCs w:val="20"/>
              </w:rPr>
              <w:t>Recreatiegebiedsaanwijzingen</w:t>
            </w:r>
          </w:p>
        </w:tc>
      </w:tr>
    </w:tbl>
    <w:p w14:paraId="7B1036F0" w14:textId="5B0DAFCF" w:rsidR="007B4134" w:rsidRDefault="00443934" w:rsidP="0039795D">
      <w:pPr>
        <w:pStyle w:val="Kop3"/>
        <w:divId w:val="619649774"/>
      </w:pPr>
      <w:bookmarkStart w:id="173" w:name="_Toc92286665"/>
      <w:r>
        <w:t xml:space="preserve">Objecttype </w:t>
      </w:r>
      <w:r w:rsidR="007B4134">
        <w:t>Ruimtelijk gebruik</w:t>
      </w:r>
      <w:bookmarkEnd w:id="173"/>
    </w:p>
    <w:p w14:paraId="43C1D6A6" w14:textId="1E4253B7" w:rsidR="00D21FE2" w:rsidRPr="00231950" w:rsidRDefault="007C7E30" w:rsidP="00D227FF">
      <w:pPr>
        <w:divId w:val="619649774"/>
        <w:rPr>
          <w:rFonts w:eastAsia="Times New Roman"/>
        </w:rPr>
      </w:pPr>
      <w:r>
        <w:rPr>
          <w:rFonts w:eastAsia="Times New Roman"/>
          <w:szCs w:val="20"/>
        </w:rPr>
        <w:t>Ruimtelijk gebruik</w:t>
      </w:r>
      <w:r w:rsidR="00D227FF" w:rsidRPr="007553DB">
        <w:rPr>
          <w:rFonts w:eastAsia="Times New Roman"/>
          <w:szCs w:val="20"/>
        </w:rPr>
        <w:t xml:space="preserve"> heeft alle eigenschappen van een</w:t>
      </w:r>
      <w:r w:rsidR="00D227FF">
        <w:rPr>
          <w:rFonts w:eastAsia="Times New Roman"/>
          <w:szCs w:val="20"/>
        </w:rPr>
        <w:t xml:space="preserve"> Gebiedsaanwijzing</w:t>
      </w:r>
      <w:r w:rsidR="00D227FF" w:rsidRPr="007553DB">
        <w:rPr>
          <w:rFonts w:eastAsia="Times New Roman"/>
          <w:szCs w:val="20"/>
        </w:rPr>
        <w:t>, aangevuld met de volgende:</w:t>
      </w:r>
    </w:p>
    <w:p w14:paraId="4B1D0522" w14:textId="7E547285" w:rsidR="00D227FF" w:rsidRPr="00231950" w:rsidRDefault="00D227FF"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485D8B9A" w14:textId="77777777" w:rsidTr="00B64EFA">
        <w:trPr>
          <w:divId w:val="619649774"/>
          <w:tblCellSpacing w:w="0" w:type="dxa"/>
        </w:trPr>
        <w:tc>
          <w:tcPr>
            <w:tcW w:w="1500" w:type="pct"/>
            <w:tcMar>
              <w:top w:w="15" w:type="dxa"/>
              <w:left w:w="15" w:type="dxa"/>
              <w:bottom w:w="15" w:type="dxa"/>
              <w:right w:w="15" w:type="dxa"/>
            </w:tcMar>
            <w:hideMark/>
          </w:tcPr>
          <w:p w14:paraId="335ACDFB"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D9CEDDA" w14:textId="77777777" w:rsidR="00D227FF" w:rsidRPr="00231950" w:rsidRDefault="00D227FF" w:rsidP="00684FCF">
            <w:pPr>
              <w:rPr>
                <w:rFonts w:eastAsia="Times New Roman"/>
                <w:szCs w:val="20"/>
              </w:rPr>
            </w:pPr>
            <w:r w:rsidRPr="00231950">
              <w:rPr>
                <w:rFonts w:eastAsia="Times New Roman"/>
                <w:szCs w:val="20"/>
              </w:rPr>
              <w:t>Naam</w:t>
            </w:r>
          </w:p>
        </w:tc>
      </w:tr>
      <w:tr w:rsidR="00D227FF" w:rsidRPr="00231950" w14:paraId="658E47E5" w14:textId="77777777" w:rsidTr="00B64EFA">
        <w:trPr>
          <w:divId w:val="619649774"/>
          <w:tblCellSpacing w:w="0" w:type="dxa"/>
        </w:trPr>
        <w:tc>
          <w:tcPr>
            <w:tcW w:w="1500" w:type="pct"/>
            <w:tcMar>
              <w:top w:w="15" w:type="dxa"/>
              <w:left w:w="15" w:type="dxa"/>
              <w:bottom w:w="15" w:type="dxa"/>
              <w:right w:w="15" w:type="dxa"/>
            </w:tcMar>
            <w:hideMark/>
          </w:tcPr>
          <w:p w14:paraId="47C170C1"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30F85D6"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D227FF" w:rsidRPr="00231950" w14:paraId="4E1B2121" w14:textId="77777777" w:rsidTr="00B64EFA">
        <w:trPr>
          <w:divId w:val="619649774"/>
          <w:tblCellSpacing w:w="0" w:type="dxa"/>
        </w:trPr>
        <w:tc>
          <w:tcPr>
            <w:tcW w:w="1500" w:type="pct"/>
            <w:tcMar>
              <w:top w:w="15" w:type="dxa"/>
              <w:left w:w="15" w:type="dxa"/>
              <w:bottom w:w="15" w:type="dxa"/>
              <w:right w:w="15" w:type="dxa"/>
            </w:tcMar>
            <w:hideMark/>
          </w:tcPr>
          <w:p w14:paraId="1E68FE46"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CEF945A" w14:textId="77777777" w:rsidR="00D227FF" w:rsidRPr="00231950" w:rsidRDefault="00D227FF" w:rsidP="00684FCF">
            <w:pPr>
              <w:rPr>
                <w:rFonts w:eastAsia="Times New Roman"/>
                <w:szCs w:val="20"/>
              </w:rPr>
            </w:pPr>
            <w:proofErr w:type="spellStart"/>
            <w:r>
              <w:rPr>
                <w:rFonts w:eastAsia="Times New Roman"/>
                <w:szCs w:val="20"/>
              </w:rPr>
              <w:t>CharacterString</w:t>
            </w:r>
            <w:proofErr w:type="spellEnd"/>
          </w:p>
        </w:tc>
      </w:tr>
      <w:tr w:rsidR="00D227FF" w:rsidRPr="00231950" w14:paraId="76965A1E" w14:textId="77777777" w:rsidTr="00B64EFA">
        <w:trPr>
          <w:divId w:val="619649774"/>
          <w:tblCellSpacing w:w="0" w:type="dxa"/>
        </w:trPr>
        <w:tc>
          <w:tcPr>
            <w:tcW w:w="1500" w:type="pct"/>
            <w:tcMar>
              <w:top w:w="15" w:type="dxa"/>
              <w:left w:w="15" w:type="dxa"/>
              <w:bottom w:w="15" w:type="dxa"/>
              <w:right w:w="15" w:type="dxa"/>
            </w:tcMar>
          </w:tcPr>
          <w:p w14:paraId="01D2C011"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0D1EEDD2" w14:textId="77777777" w:rsidR="00D227FF" w:rsidRPr="00231950" w:rsidRDefault="00D227FF" w:rsidP="00684FCF">
            <w:pPr>
              <w:rPr>
                <w:rFonts w:eastAsia="Times New Roman"/>
                <w:szCs w:val="20"/>
              </w:rPr>
            </w:pPr>
            <w:r>
              <w:rPr>
                <w:rFonts w:eastAsia="Times New Roman"/>
                <w:szCs w:val="20"/>
              </w:rPr>
              <w:t>De naam is bedoeld om te zorgen dat het object herkenbaar is.</w:t>
            </w:r>
          </w:p>
        </w:tc>
      </w:tr>
      <w:tr w:rsidR="00D227FF" w:rsidRPr="00231950" w14:paraId="4703D834" w14:textId="77777777" w:rsidTr="00B64EFA">
        <w:trPr>
          <w:divId w:val="619649774"/>
          <w:tblCellSpacing w:w="0" w:type="dxa"/>
        </w:trPr>
        <w:tc>
          <w:tcPr>
            <w:tcW w:w="1500" w:type="pct"/>
            <w:tcMar>
              <w:top w:w="15" w:type="dxa"/>
              <w:left w:w="15" w:type="dxa"/>
              <w:bottom w:w="15" w:type="dxa"/>
              <w:right w:w="15" w:type="dxa"/>
            </w:tcMar>
          </w:tcPr>
          <w:p w14:paraId="010C3704" w14:textId="77777777" w:rsidR="00D227FF" w:rsidRPr="00231950" w:rsidRDefault="00D227FF"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4CA73E0A" w14:textId="77777777" w:rsidR="00D227FF" w:rsidRPr="00231950" w:rsidRDefault="00D227FF" w:rsidP="00684FCF">
            <w:pPr>
              <w:rPr>
                <w:rFonts w:eastAsia="Times New Roman"/>
                <w:szCs w:val="20"/>
              </w:rPr>
            </w:pPr>
            <w:r>
              <w:rPr>
                <w:rFonts w:eastAsia="Times New Roman"/>
                <w:szCs w:val="20"/>
              </w:rPr>
              <w:t>Nee</w:t>
            </w:r>
          </w:p>
        </w:tc>
      </w:tr>
    </w:tbl>
    <w:p w14:paraId="798A2EA2" w14:textId="77777777" w:rsidR="00D227FF" w:rsidRPr="00231950" w:rsidRDefault="00D227FF"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22B4A396" w14:textId="77777777" w:rsidTr="00B64EFA">
        <w:trPr>
          <w:divId w:val="619649774"/>
          <w:tblCellSpacing w:w="0" w:type="dxa"/>
        </w:trPr>
        <w:tc>
          <w:tcPr>
            <w:tcW w:w="1500" w:type="pct"/>
            <w:tcMar>
              <w:top w:w="15" w:type="dxa"/>
              <w:left w:w="15" w:type="dxa"/>
              <w:bottom w:w="15" w:type="dxa"/>
              <w:right w:w="15" w:type="dxa"/>
            </w:tcMar>
            <w:hideMark/>
          </w:tcPr>
          <w:p w14:paraId="452C04B2"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4BD06A4" w14:textId="77777777" w:rsidR="00D227FF" w:rsidRPr="00231950" w:rsidRDefault="00D227FF" w:rsidP="00684FCF">
            <w:pPr>
              <w:rPr>
                <w:rFonts w:eastAsia="Times New Roman"/>
                <w:szCs w:val="20"/>
              </w:rPr>
            </w:pPr>
            <w:r>
              <w:rPr>
                <w:rFonts w:eastAsia="Times New Roman"/>
                <w:szCs w:val="20"/>
              </w:rPr>
              <w:t>groep</w:t>
            </w:r>
          </w:p>
        </w:tc>
      </w:tr>
      <w:tr w:rsidR="00D227FF" w:rsidRPr="00231950" w14:paraId="21CF02CB" w14:textId="77777777" w:rsidTr="00B64EFA">
        <w:trPr>
          <w:divId w:val="619649774"/>
          <w:tblCellSpacing w:w="0" w:type="dxa"/>
        </w:trPr>
        <w:tc>
          <w:tcPr>
            <w:tcW w:w="1500" w:type="pct"/>
            <w:tcMar>
              <w:top w:w="15" w:type="dxa"/>
              <w:left w:w="15" w:type="dxa"/>
              <w:bottom w:w="15" w:type="dxa"/>
              <w:right w:w="15" w:type="dxa"/>
            </w:tcMar>
            <w:hideMark/>
          </w:tcPr>
          <w:p w14:paraId="06F47B73"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6C30A8F7"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D227FF" w:rsidRPr="00231950" w14:paraId="2670606C" w14:textId="77777777" w:rsidTr="00B64EFA">
        <w:trPr>
          <w:divId w:val="619649774"/>
          <w:tblCellSpacing w:w="0" w:type="dxa"/>
        </w:trPr>
        <w:tc>
          <w:tcPr>
            <w:tcW w:w="1500" w:type="pct"/>
            <w:tcMar>
              <w:top w:w="15" w:type="dxa"/>
              <w:left w:w="15" w:type="dxa"/>
              <w:bottom w:w="15" w:type="dxa"/>
              <w:right w:w="15" w:type="dxa"/>
            </w:tcMar>
            <w:hideMark/>
          </w:tcPr>
          <w:p w14:paraId="1DAAF15A"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1F9C7BC" w14:textId="0536CAA1" w:rsidR="00D227FF" w:rsidRPr="00231950" w:rsidRDefault="007C7E30" w:rsidP="00684FCF">
            <w:pPr>
              <w:rPr>
                <w:rFonts w:eastAsia="Times New Roman"/>
                <w:szCs w:val="20"/>
              </w:rPr>
            </w:pPr>
            <w:proofErr w:type="spellStart"/>
            <w:r>
              <w:rPr>
                <w:rFonts w:eastAsia="Times New Roman"/>
                <w:szCs w:val="20"/>
              </w:rPr>
              <w:t>Ruimtelijkgebruik</w:t>
            </w:r>
            <w:r w:rsidR="00D227FF" w:rsidRPr="00231950">
              <w:rPr>
                <w:rFonts w:eastAsia="Times New Roman"/>
                <w:szCs w:val="20"/>
              </w:rPr>
              <w:t>groep</w:t>
            </w:r>
            <w:proofErr w:type="spellEnd"/>
            <w:r w:rsidR="00D227FF" w:rsidRPr="00231950">
              <w:rPr>
                <w:rFonts w:eastAsia="Times New Roman"/>
                <w:szCs w:val="20"/>
              </w:rPr>
              <w:t xml:space="preserve"> (</w:t>
            </w:r>
            <w:proofErr w:type="spellStart"/>
            <w:r w:rsidR="00D227FF">
              <w:rPr>
                <w:rFonts w:eastAsia="Times New Roman"/>
                <w:szCs w:val="20"/>
              </w:rPr>
              <w:t>waardelijst</w:t>
            </w:r>
            <w:proofErr w:type="spellEnd"/>
            <w:r w:rsidR="00D227FF" w:rsidRPr="00231950">
              <w:rPr>
                <w:rFonts w:eastAsia="Times New Roman"/>
                <w:szCs w:val="20"/>
              </w:rPr>
              <w:t xml:space="preserve">) </w:t>
            </w:r>
          </w:p>
        </w:tc>
      </w:tr>
      <w:tr w:rsidR="00D227FF" w:rsidRPr="00231950" w14:paraId="7A6B12A5" w14:textId="77777777" w:rsidTr="00B64EFA">
        <w:trPr>
          <w:divId w:val="619649774"/>
          <w:tblCellSpacing w:w="0" w:type="dxa"/>
        </w:trPr>
        <w:tc>
          <w:tcPr>
            <w:tcW w:w="1500" w:type="pct"/>
            <w:tcMar>
              <w:top w:w="15" w:type="dxa"/>
              <w:left w:w="15" w:type="dxa"/>
              <w:bottom w:w="15" w:type="dxa"/>
              <w:right w:w="15" w:type="dxa"/>
            </w:tcMar>
          </w:tcPr>
          <w:p w14:paraId="402FE301"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08247A0E" w14:textId="77777777" w:rsidR="00D227FF" w:rsidRPr="00231950" w:rsidRDefault="00D227FF"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4293A0C1"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75CD5963" w14:textId="77777777" w:rsidTr="00B64EFA">
        <w:trPr>
          <w:divId w:val="619649774"/>
          <w:tblCellSpacing w:w="0" w:type="dxa"/>
        </w:trPr>
        <w:tc>
          <w:tcPr>
            <w:tcW w:w="1500" w:type="pct"/>
            <w:tcMar>
              <w:top w:w="15" w:type="dxa"/>
              <w:left w:w="15" w:type="dxa"/>
              <w:bottom w:w="15" w:type="dxa"/>
              <w:right w:w="15" w:type="dxa"/>
            </w:tcMar>
            <w:hideMark/>
          </w:tcPr>
          <w:p w14:paraId="348AE342"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F3D17F8"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14489F44" w14:textId="77777777" w:rsidTr="00B64EFA">
        <w:trPr>
          <w:divId w:val="619649774"/>
          <w:tblCellSpacing w:w="0" w:type="dxa"/>
        </w:trPr>
        <w:tc>
          <w:tcPr>
            <w:tcW w:w="1500" w:type="pct"/>
            <w:tcMar>
              <w:top w:w="15" w:type="dxa"/>
              <w:left w:w="15" w:type="dxa"/>
              <w:bottom w:w="15" w:type="dxa"/>
              <w:right w:w="15" w:type="dxa"/>
            </w:tcMar>
            <w:hideMark/>
          </w:tcPr>
          <w:p w14:paraId="61EB1210"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220ED9F"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3C2EF228" w14:textId="77777777" w:rsidTr="00B64EFA">
        <w:trPr>
          <w:divId w:val="619649774"/>
          <w:tblCellSpacing w:w="0" w:type="dxa"/>
        </w:trPr>
        <w:tc>
          <w:tcPr>
            <w:tcW w:w="1500" w:type="pct"/>
            <w:tcMar>
              <w:top w:w="15" w:type="dxa"/>
              <w:left w:w="15" w:type="dxa"/>
              <w:bottom w:w="15" w:type="dxa"/>
              <w:right w:w="15" w:type="dxa"/>
            </w:tcMar>
            <w:hideMark/>
          </w:tcPr>
          <w:p w14:paraId="4112B783"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6170532"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44BF7C45" w14:textId="77777777" w:rsidTr="00B64EFA">
        <w:trPr>
          <w:divId w:val="619649774"/>
          <w:tblCellSpacing w:w="0" w:type="dxa"/>
        </w:trPr>
        <w:tc>
          <w:tcPr>
            <w:tcW w:w="1500" w:type="pct"/>
            <w:tcMar>
              <w:top w:w="15" w:type="dxa"/>
              <w:left w:w="15" w:type="dxa"/>
              <w:bottom w:w="15" w:type="dxa"/>
              <w:right w:w="15" w:type="dxa"/>
            </w:tcMar>
          </w:tcPr>
          <w:p w14:paraId="700CBBB3"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3389B3B2" w14:textId="5265D682" w:rsidR="00DD6BF2" w:rsidRPr="00231950" w:rsidRDefault="00DD6BF2" w:rsidP="009A60E0">
            <w:pPr>
              <w:rPr>
                <w:rFonts w:eastAsia="Times New Roman"/>
                <w:szCs w:val="20"/>
              </w:rPr>
            </w:pPr>
            <w:r>
              <w:rPr>
                <w:rFonts w:eastAsia="Times New Roman"/>
                <w:szCs w:val="20"/>
              </w:rPr>
              <w:t xml:space="preserve">Dit veld wordt vast ingevuld met het label: </w:t>
            </w:r>
            <w:proofErr w:type="spellStart"/>
            <w:r w:rsidR="004723F1">
              <w:rPr>
                <w:rFonts w:cstheme="minorHAnsi"/>
                <w:szCs w:val="20"/>
              </w:rPr>
              <w:t>Ruimtelijkgebruikgebiedsaanwijzingen</w:t>
            </w:r>
            <w:proofErr w:type="spellEnd"/>
          </w:p>
        </w:tc>
      </w:tr>
    </w:tbl>
    <w:p w14:paraId="38187C5D" w14:textId="09BBF25D" w:rsidR="007B4134" w:rsidRDefault="00B56344" w:rsidP="0039795D">
      <w:pPr>
        <w:pStyle w:val="Kop3"/>
        <w:divId w:val="619649774"/>
      </w:pPr>
      <w:bookmarkStart w:id="174" w:name="_Toc92286666"/>
      <w:r>
        <w:t xml:space="preserve">Objecttype </w:t>
      </w:r>
      <w:r w:rsidR="007B4134">
        <w:t>Verkeer</w:t>
      </w:r>
      <w:bookmarkEnd w:id="174"/>
    </w:p>
    <w:p w14:paraId="4BE89945" w14:textId="71924FF2" w:rsidR="00D21FE2" w:rsidRPr="00231950" w:rsidRDefault="007C7E30" w:rsidP="00D227FF">
      <w:pPr>
        <w:divId w:val="619649774"/>
        <w:rPr>
          <w:rFonts w:eastAsia="Times New Roman"/>
        </w:rPr>
      </w:pPr>
      <w:r>
        <w:rPr>
          <w:rFonts w:eastAsia="Times New Roman"/>
          <w:szCs w:val="20"/>
        </w:rPr>
        <w:t>Verkeer</w:t>
      </w:r>
      <w:r w:rsidR="00D227FF" w:rsidRPr="007553DB">
        <w:rPr>
          <w:rFonts w:eastAsia="Times New Roman"/>
          <w:szCs w:val="20"/>
        </w:rPr>
        <w:t xml:space="preserve"> heeft alle eigenschappen van een</w:t>
      </w:r>
      <w:r w:rsidR="00D227FF">
        <w:rPr>
          <w:rFonts w:eastAsia="Times New Roman"/>
          <w:szCs w:val="20"/>
        </w:rPr>
        <w:t xml:space="preserve"> Gebiedsaanwijzing</w:t>
      </w:r>
      <w:r w:rsidR="00D227FF" w:rsidRPr="007553DB">
        <w:rPr>
          <w:rFonts w:eastAsia="Times New Roman"/>
          <w:szCs w:val="20"/>
        </w:rPr>
        <w:t>, aangevuld met de volgende:</w:t>
      </w:r>
    </w:p>
    <w:p w14:paraId="60A38E75" w14:textId="354CD138" w:rsidR="00D227FF" w:rsidRPr="00231950" w:rsidRDefault="00D227FF"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0D9FB1AB" w14:textId="77777777" w:rsidTr="00B64EFA">
        <w:trPr>
          <w:divId w:val="619649774"/>
          <w:tblCellSpacing w:w="0" w:type="dxa"/>
        </w:trPr>
        <w:tc>
          <w:tcPr>
            <w:tcW w:w="1500" w:type="pct"/>
            <w:tcMar>
              <w:top w:w="15" w:type="dxa"/>
              <w:left w:w="15" w:type="dxa"/>
              <w:bottom w:w="15" w:type="dxa"/>
              <w:right w:w="15" w:type="dxa"/>
            </w:tcMar>
            <w:hideMark/>
          </w:tcPr>
          <w:p w14:paraId="7D9D12A4"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DE10C40" w14:textId="77777777" w:rsidR="00D227FF" w:rsidRPr="00231950" w:rsidRDefault="00D227FF" w:rsidP="00684FCF">
            <w:pPr>
              <w:rPr>
                <w:rFonts w:eastAsia="Times New Roman"/>
                <w:szCs w:val="20"/>
              </w:rPr>
            </w:pPr>
            <w:r w:rsidRPr="00231950">
              <w:rPr>
                <w:rFonts w:eastAsia="Times New Roman"/>
                <w:szCs w:val="20"/>
              </w:rPr>
              <w:t>Naam</w:t>
            </w:r>
          </w:p>
        </w:tc>
      </w:tr>
      <w:tr w:rsidR="00D227FF" w:rsidRPr="00231950" w14:paraId="59608AD6" w14:textId="77777777" w:rsidTr="00B64EFA">
        <w:trPr>
          <w:divId w:val="619649774"/>
          <w:tblCellSpacing w:w="0" w:type="dxa"/>
        </w:trPr>
        <w:tc>
          <w:tcPr>
            <w:tcW w:w="1500" w:type="pct"/>
            <w:tcMar>
              <w:top w:w="15" w:type="dxa"/>
              <w:left w:w="15" w:type="dxa"/>
              <w:bottom w:w="15" w:type="dxa"/>
              <w:right w:w="15" w:type="dxa"/>
            </w:tcMar>
            <w:hideMark/>
          </w:tcPr>
          <w:p w14:paraId="426FAC5C"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51342AF3"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D227FF" w:rsidRPr="00231950" w14:paraId="405906F6" w14:textId="77777777" w:rsidTr="00B64EFA">
        <w:trPr>
          <w:divId w:val="619649774"/>
          <w:tblCellSpacing w:w="0" w:type="dxa"/>
        </w:trPr>
        <w:tc>
          <w:tcPr>
            <w:tcW w:w="1500" w:type="pct"/>
            <w:tcMar>
              <w:top w:w="15" w:type="dxa"/>
              <w:left w:w="15" w:type="dxa"/>
              <w:bottom w:w="15" w:type="dxa"/>
              <w:right w:w="15" w:type="dxa"/>
            </w:tcMar>
            <w:hideMark/>
          </w:tcPr>
          <w:p w14:paraId="67BB166C"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F580F8B" w14:textId="77777777" w:rsidR="00D227FF" w:rsidRPr="00231950" w:rsidRDefault="00D227FF" w:rsidP="00684FCF">
            <w:pPr>
              <w:rPr>
                <w:rFonts w:eastAsia="Times New Roman"/>
                <w:szCs w:val="20"/>
              </w:rPr>
            </w:pPr>
            <w:proofErr w:type="spellStart"/>
            <w:r>
              <w:rPr>
                <w:rFonts w:eastAsia="Times New Roman"/>
                <w:szCs w:val="20"/>
              </w:rPr>
              <w:t>CharacterString</w:t>
            </w:r>
            <w:proofErr w:type="spellEnd"/>
          </w:p>
        </w:tc>
      </w:tr>
      <w:tr w:rsidR="00D227FF" w:rsidRPr="00231950" w14:paraId="32E9CAE8" w14:textId="77777777" w:rsidTr="00B64EFA">
        <w:trPr>
          <w:divId w:val="619649774"/>
          <w:tblCellSpacing w:w="0" w:type="dxa"/>
        </w:trPr>
        <w:tc>
          <w:tcPr>
            <w:tcW w:w="1500" w:type="pct"/>
            <w:tcMar>
              <w:top w:w="15" w:type="dxa"/>
              <w:left w:w="15" w:type="dxa"/>
              <w:bottom w:w="15" w:type="dxa"/>
              <w:right w:w="15" w:type="dxa"/>
            </w:tcMar>
          </w:tcPr>
          <w:p w14:paraId="326CDF70"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15C49DE3" w14:textId="77777777" w:rsidR="00D227FF" w:rsidRPr="00231950" w:rsidRDefault="00D227FF" w:rsidP="00684FCF">
            <w:pPr>
              <w:rPr>
                <w:rFonts w:eastAsia="Times New Roman"/>
                <w:szCs w:val="20"/>
              </w:rPr>
            </w:pPr>
            <w:r>
              <w:rPr>
                <w:rFonts w:eastAsia="Times New Roman"/>
                <w:szCs w:val="20"/>
              </w:rPr>
              <w:t>De naam is bedoeld om te zorgen dat het object herkenbaar is.</w:t>
            </w:r>
          </w:p>
        </w:tc>
      </w:tr>
      <w:tr w:rsidR="00D227FF" w:rsidRPr="00231950" w14:paraId="7CC2F346" w14:textId="77777777" w:rsidTr="00B64EFA">
        <w:trPr>
          <w:divId w:val="619649774"/>
          <w:tblCellSpacing w:w="0" w:type="dxa"/>
        </w:trPr>
        <w:tc>
          <w:tcPr>
            <w:tcW w:w="1500" w:type="pct"/>
            <w:tcMar>
              <w:top w:w="15" w:type="dxa"/>
              <w:left w:w="15" w:type="dxa"/>
              <w:bottom w:w="15" w:type="dxa"/>
              <w:right w:w="15" w:type="dxa"/>
            </w:tcMar>
          </w:tcPr>
          <w:p w14:paraId="4E19FE06" w14:textId="77777777" w:rsidR="00D227FF" w:rsidRPr="00231950" w:rsidRDefault="00D227FF"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5632FA8E" w14:textId="77777777" w:rsidR="00D227FF" w:rsidRPr="00231950" w:rsidRDefault="00D227FF" w:rsidP="00684FCF">
            <w:pPr>
              <w:rPr>
                <w:rFonts w:eastAsia="Times New Roman"/>
                <w:szCs w:val="20"/>
              </w:rPr>
            </w:pPr>
            <w:r>
              <w:rPr>
                <w:rFonts w:eastAsia="Times New Roman"/>
                <w:szCs w:val="20"/>
              </w:rPr>
              <w:t>Nee</w:t>
            </w:r>
          </w:p>
        </w:tc>
      </w:tr>
    </w:tbl>
    <w:p w14:paraId="5DFBAE87" w14:textId="77777777" w:rsidR="00D227FF" w:rsidRPr="00231950" w:rsidRDefault="00D227FF"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3A4C36F3" w14:textId="77777777" w:rsidTr="00B64EFA">
        <w:trPr>
          <w:divId w:val="619649774"/>
          <w:tblCellSpacing w:w="0" w:type="dxa"/>
        </w:trPr>
        <w:tc>
          <w:tcPr>
            <w:tcW w:w="1500" w:type="pct"/>
            <w:tcMar>
              <w:top w:w="15" w:type="dxa"/>
              <w:left w:w="15" w:type="dxa"/>
              <w:bottom w:w="15" w:type="dxa"/>
              <w:right w:w="15" w:type="dxa"/>
            </w:tcMar>
            <w:hideMark/>
          </w:tcPr>
          <w:p w14:paraId="1B6352AD"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4C678453" w14:textId="77777777" w:rsidR="00D227FF" w:rsidRPr="00231950" w:rsidRDefault="00D227FF" w:rsidP="00684FCF">
            <w:pPr>
              <w:rPr>
                <w:rFonts w:eastAsia="Times New Roman"/>
                <w:szCs w:val="20"/>
              </w:rPr>
            </w:pPr>
            <w:r>
              <w:rPr>
                <w:rFonts w:eastAsia="Times New Roman"/>
                <w:szCs w:val="20"/>
              </w:rPr>
              <w:t>groep</w:t>
            </w:r>
          </w:p>
        </w:tc>
      </w:tr>
      <w:tr w:rsidR="00D227FF" w:rsidRPr="00231950" w14:paraId="546D6E80" w14:textId="77777777" w:rsidTr="00B64EFA">
        <w:trPr>
          <w:divId w:val="619649774"/>
          <w:tblCellSpacing w:w="0" w:type="dxa"/>
        </w:trPr>
        <w:tc>
          <w:tcPr>
            <w:tcW w:w="1500" w:type="pct"/>
            <w:tcMar>
              <w:top w:w="15" w:type="dxa"/>
              <w:left w:w="15" w:type="dxa"/>
              <w:bottom w:w="15" w:type="dxa"/>
              <w:right w:w="15" w:type="dxa"/>
            </w:tcMar>
            <w:hideMark/>
          </w:tcPr>
          <w:p w14:paraId="18E4D71B"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1E1CDD95"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D227FF" w:rsidRPr="00231950" w14:paraId="3AFAE788" w14:textId="77777777" w:rsidTr="00B64EFA">
        <w:trPr>
          <w:divId w:val="619649774"/>
          <w:tblCellSpacing w:w="0" w:type="dxa"/>
        </w:trPr>
        <w:tc>
          <w:tcPr>
            <w:tcW w:w="1500" w:type="pct"/>
            <w:tcMar>
              <w:top w:w="15" w:type="dxa"/>
              <w:left w:w="15" w:type="dxa"/>
              <w:bottom w:w="15" w:type="dxa"/>
              <w:right w:w="15" w:type="dxa"/>
            </w:tcMar>
            <w:hideMark/>
          </w:tcPr>
          <w:p w14:paraId="05350862"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5E8F4FF2" w14:textId="1E913D3A" w:rsidR="00D227FF" w:rsidRPr="00231950" w:rsidRDefault="007C7E30" w:rsidP="00684FCF">
            <w:pPr>
              <w:rPr>
                <w:rFonts w:eastAsia="Times New Roman"/>
                <w:szCs w:val="20"/>
              </w:rPr>
            </w:pPr>
            <w:r>
              <w:rPr>
                <w:rFonts w:eastAsia="Times New Roman"/>
                <w:szCs w:val="20"/>
              </w:rPr>
              <w:t>Verkeer</w:t>
            </w:r>
            <w:r w:rsidR="00D227FF" w:rsidRPr="00231950">
              <w:rPr>
                <w:rFonts w:eastAsia="Times New Roman"/>
                <w:szCs w:val="20"/>
              </w:rPr>
              <w:t>groep (</w:t>
            </w:r>
            <w:proofErr w:type="spellStart"/>
            <w:r w:rsidR="00D227FF">
              <w:rPr>
                <w:rFonts w:eastAsia="Times New Roman"/>
                <w:szCs w:val="20"/>
              </w:rPr>
              <w:t>waardelijst</w:t>
            </w:r>
            <w:proofErr w:type="spellEnd"/>
            <w:r w:rsidR="00D227FF" w:rsidRPr="00231950">
              <w:rPr>
                <w:rFonts w:eastAsia="Times New Roman"/>
                <w:szCs w:val="20"/>
              </w:rPr>
              <w:t xml:space="preserve">) </w:t>
            </w:r>
          </w:p>
        </w:tc>
      </w:tr>
      <w:tr w:rsidR="00D227FF" w:rsidRPr="00231950" w14:paraId="75DC5502" w14:textId="77777777" w:rsidTr="00B64EFA">
        <w:trPr>
          <w:divId w:val="619649774"/>
          <w:tblCellSpacing w:w="0" w:type="dxa"/>
        </w:trPr>
        <w:tc>
          <w:tcPr>
            <w:tcW w:w="1500" w:type="pct"/>
            <w:tcMar>
              <w:top w:w="15" w:type="dxa"/>
              <w:left w:w="15" w:type="dxa"/>
              <w:bottom w:w="15" w:type="dxa"/>
              <w:right w:w="15" w:type="dxa"/>
            </w:tcMar>
          </w:tcPr>
          <w:p w14:paraId="46912678"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497DB02C" w14:textId="77777777" w:rsidR="00D227FF" w:rsidRPr="00231950" w:rsidRDefault="00D227FF"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010F3D49" w14:textId="77777777" w:rsidR="00DD6BF2" w:rsidRDefault="00DD6BF2" w:rsidP="00DD6BF2">
      <w:pPr>
        <w:pStyle w:val="Kop4"/>
        <w:divId w:val="619649774"/>
      </w:pPr>
      <w:r>
        <w:lastRenderedPageBreak/>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66C4489B" w14:textId="77777777" w:rsidTr="00B64EFA">
        <w:trPr>
          <w:divId w:val="619649774"/>
          <w:tblCellSpacing w:w="0" w:type="dxa"/>
        </w:trPr>
        <w:tc>
          <w:tcPr>
            <w:tcW w:w="1500" w:type="pct"/>
            <w:tcMar>
              <w:top w:w="15" w:type="dxa"/>
              <w:left w:w="15" w:type="dxa"/>
              <w:bottom w:w="15" w:type="dxa"/>
              <w:right w:w="15" w:type="dxa"/>
            </w:tcMar>
            <w:hideMark/>
          </w:tcPr>
          <w:p w14:paraId="40AEC14F"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B3AB87D"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0C582AB3" w14:textId="77777777" w:rsidTr="00B64EFA">
        <w:trPr>
          <w:divId w:val="619649774"/>
          <w:tblCellSpacing w:w="0" w:type="dxa"/>
        </w:trPr>
        <w:tc>
          <w:tcPr>
            <w:tcW w:w="1500" w:type="pct"/>
            <w:tcMar>
              <w:top w:w="15" w:type="dxa"/>
              <w:left w:w="15" w:type="dxa"/>
              <w:bottom w:w="15" w:type="dxa"/>
              <w:right w:w="15" w:type="dxa"/>
            </w:tcMar>
            <w:hideMark/>
          </w:tcPr>
          <w:p w14:paraId="1322612A"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8F64F97"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7562A7F7" w14:textId="77777777" w:rsidTr="00B64EFA">
        <w:trPr>
          <w:divId w:val="619649774"/>
          <w:tblCellSpacing w:w="0" w:type="dxa"/>
        </w:trPr>
        <w:tc>
          <w:tcPr>
            <w:tcW w:w="1500" w:type="pct"/>
            <w:tcMar>
              <w:top w:w="15" w:type="dxa"/>
              <w:left w:w="15" w:type="dxa"/>
              <w:bottom w:w="15" w:type="dxa"/>
              <w:right w:w="15" w:type="dxa"/>
            </w:tcMar>
            <w:hideMark/>
          </w:tcPr>
          <w:p w14:paraId="2D6ADC83"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779A4C01"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5FCEF852" w14:textId="77777777" w:rsidTr="00B64EFA">
        <w:trPr>
          <w:divId w:val="619649774"/>
          <w:tblCellSpacing w:w="0" w:type="dxa"/>
        </w:trPr>
        <w:tc>
          <w:tcPr>
            <w:tcW w:w="1500" w:type="pct"/>
            <w:tcMar>
              <w:top w:w="15" w:type="dxa"/>
              <w:left w:w="15" w:type="dxa"/>
              <w:bottom w:w="15" w:type="dxa"/>
              <w:right w:w="15" w:type="dxa"/>
            </w:tcMar>
          </w:tcPr>
          <w:p w14:paraId="64D29442"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7D8E869C" w14:textId="63ED0094" w:rsidR="00DD6BF2" w:rsidRPr="00231950" w:rsidRDefault="00DD6BF2" w:rsidP="009A60E0">
            <w:pPr>
              <w:rPr>
                <w:rFonts w:eastAsia="Times New Roman"/>
                <w:szCs w:val="20"/>
              </w:rPr>
            </w:pPr>
            <w:r>
              <w:rPr>
                <w:rFonts w:eastAsia="Times New Roman"/>
                <w:szCs w:val="20"/>
              </w:rPr>
              <w:t xml:space="preserve">Dit veld wordt vast ingevuld met het label: </w:t>
            </w:r>
            <w:r w:rsidR="00C017C6">
              <w:rPr>
                <w:rFonts w:cstheme="minorHAnsi"/>
                <w:szCs w:val="20"/>
              </w:rPr>
              <w:t>Verkeergebiedsaanwijzingen</w:t>
            </w:r>
          </w:p>
        </w:tc>
      </w:tr>
    </w:tbl>
    <w:p w14:paraId="54B7E1C6" w14:textId="0FC7CC2B" w:rsidR="002E7287" w:rsidRDefault="001345C4" w:rsidP="0039795D">
      <w:pPr>
        <w:pStyle w:val="Kop3"/>
        <w:divId w:val="619649774"/>
      </w:pPr>
      <w:bookmarkStart w:id="175" w:name="_Toc92286667"/>
      <w:r>
        <w:t>Objecttype</w:t>
      </w:r>
      <w:r w:rsidR="00295C3E">
        <w:t xml:space="preserve"> </w:t>
      </w:r>
      <w:r w:rsidR="007B4134">
        <w:t>Water en watersysteem</w:t>
      </w:r>
      <w:bookmarkEnd w:id="175"/>
    </w:p>
    <w:p w14:paraId="618141D2" w14:textId="1511E729" w:rsidR="00D21FE2" w:rsidRPr="00231950" w:rsidRDefault="007C7E30" w:rsidP="00D227FF">
      <w:pPr>
        <w:divId w:val="619649774"/>
        <w:rPr>
          <w:rFonts w:eastAsia="Times New Roman"/>
        </w:rPr>
      </w:pPr>
      <w:r>
        <w:rPr>
          <w:rFonts w:eastAsia="Times New Roman"/>
          <w:szCs w:val="20"/>
        </w:rPr>
        <w:t>Water en watersysteem</w:t>
      </w:r>
      <w:r w:rsidR="00D227FF" w:rsidRPr="007553DB">
        <w:rPr>
          <w:rFonts w:eastAsia="Times New Roman"/>
          <w:szCs w:val="20"/>
        </w:rPr>
        <w:t xml:space="preserve"> heeft alle eigenschappen van een</w:t>
      </w:r>
      <w:r w:rsidR="00D227FF">
        <w:rPr>
          <w:rFonts w:eastAsia="Times New Roman"/>
          <w:szCs w:val="20"/>
        </w:rPr>
        <w:t xml:space="preserve"> Gebiedsaanwijzing</w:t>
      </w:r>
      <w:r w:rsidR="00D227FF" w:rsidRPr="007553DB">
        <w:rPr>
          <w:rFonts w:eastAsia="Times New Roman"/>
          <w:szCs w:val="20"/>
        </w:rPr>
        <w:t>, aangevuld met de volgende:</w:t>
      </w:r>
    </w:p>
    <w:p w14:paraId="71C66705" w14:textId="36C703A9" w:rsidR="00D227FF" w:rsidRPr="00231950" w:rsidRDefault="00D227FF" w:rsidP="00EF3FC9">
      <w:pPr>
        <w:pStyle w:val="Kop4"/>
        <w:divId w:val="619649774"/>
      </w:pPr>
      <w:r w:rsidRPr="00231950">
        <w:t>Attribuutsoort 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6B203B8E" w14:textId="77777777" w:rsidTr="00B64EFA">
        <w:trPr>
          <w:divId w:val="619649774"/>
          <w:tblCellSpacing w:w="0" w:type="dxa"/>
        </w:trPr>
        <w:tc>
          <w:tcPr>
            <w:tcW w:w="1500" w:type="pct"/>
            <w:tcMar>
              <w:top w:w="15" w:type="dxa"/>
              <w:left w:w="15" w:type="dxa"/>
              <w:bottom w:w="15" w:type="dxa"/>
              <w:right w:w="15" w:type="dxa"/>
            </w:tcMar>
            <w:hideMark/>
          </w:tcPr>
          <w:p w14:paraId="636B1750"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E6A3281" w14:textId="77777777" w:rsidR="00D227FF" w:rsidRPr="00231950" w:rsidRDefault="00D227FF" w:rsidP="00684FCF">
            <w:pPr>
              <w:rPr>
                <w:rFonts w:eastAsia="Times New Roman"/>
                <w:szCs w:val="20"/>
              </w:rPr>
            </w:pPr>
            <w:r w:rsidRPr="00231950">
              <w:rPr>
                <w:rFonts w:eastAsia="Times New Roman"/>
                <w:szCs w:val="20"/>
              </w:rPr>
              <w:t>Naam</w:t>
            </w:r>
          </w:p>
        </w:tc>
      </w:tr>
      <w:tr w:rsidR="00D227FF" w:rsidRPr="00231950" w14:paraId="3C84981C" w14:textId="77777777" w:rsidTr="00B64EFA">
        <w:trPr>
          <w:divId w:val="619649774"/>
          <w:tblCellSpacing w:w="0" w:type="dxa"/>
        </w:trPr>
        <w:tc>
          <w:tcPr>
            <w:tcW w:w="1500" w:type="pct"/>
            <w:tcMar>
              <w:top w:w="15" w:type="dxa"/>
              <w:left w:w="15" w:type="dxa"/>
              <w:bottom w:w="15" w:type="dxa"/>
              <w:right w:w="15" w:type="dxa"/>
            </w:tcMar>
            <w:hideMark/>
          </w:tcPr>
          <w:p w14:paraId="4E99955F"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5042ECE"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w:t>
            </w:r>
            <w:r>
              <w:rPr>
                <w:rFonts w:eastAsia="Times New Roman"/>
                <w:szCs w:val="20"/>
              </w:rPr>
              <w:t>het object.</w:t>
            </w:r>
          </w:p>
        </w:tc>
      </w:tr>
      <w:tr w:rsidR="00D227FF" w:rsidRPr="00231950" w14:paraId="6FAACD1B" w14:textId="77777777" w:rsidTr="00B64EFA">
        <w:trPr>
          <w:divId w:val="619649774"/>
          <w:tblCellSpacing w:w="0" w:type="dxa"/>
        </w:trPr>
        <w:tc>
          <w:tcPr>
            <w:tcW w:w="1500" w:type="pct"/>
            <w:tcMar>
              <w:top w:w="15" w:type="dxa"/>
              <w:left w:w="15" w:type="dxa"/>
              <w:bottom w:w="15" w:type="dxa"/>
              <w:right w:w="15" w:type="dxa"/>
            </w:tcMar>
            <w:hideMark/>
          </w:tcPr>
          <w:p w14:paraId="45CC4D01"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49B2E93E" w14:textId="77777777" w:rsidR="00D227FF" w:rsidRPr="00231950" w:rsidRDefault="00D227FF" w:rsidP="00684FCF">
            <w:pPr>
              <w:rPr>
                <w:rFonts w:eastAsia="Times New Roman"/>
                <w:szCs w:val="20"/>
              </w:rPr>
            </w:pPr>
            <w:proofErr w:type="spellStart"/>
            <w:r>
              <w:rPr>
                <w:rFonts w:eastAsia="Times New Roman"/>
                <w:szCs w:val="20"/>
              </w:rPr>
              <w:t>CharacterString</w:t>
            </w:r>
            <w:proofErr w:type="spellEnd"/>
          </w:p>
        </w:tc>
      </w:tr>
      <w:tr w:rsidR="00D227FF" w:rsidRPr="00231950" w14:paraId="6A627C8D" w14:textId="77777777" w:rsidTr="00B64EFA">
        <w:trPr>
          <w:divId w:val="619649774"/>
          <w:tblCellSpacing w:w="0" w:type="dxa"/>
        </w:trPr>
        <w:tc>
          <w:tcPr>
            <w:tcW w:w="1500" w:type="pct"/>
            <w:tcMar>
              <w:top w:w="15" w:type="dxa"/>
              <w:left w:w="15" w:type="dxa"/>
              <w:bottom w:w="15" w:type="dxa"/>
              <w:right w:w="15" w:type="dxa"/>
            </w:tcMar>
          </w:tcPr>
          <w:p w14:paraId="068B7FFF"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30B9FE6E" w14:textId="77777777" w:rsidR="00D227FF" w:rsidRPr="00231950" w:rsidRDefault="00D227FF" w:rsidP="00684FCF">
            <w:pPr>
              <w:rPr>
                <w:rFonts w:eastAsia="Times New Roman"/>
                <w:szCs w:val="20"/>
              </w:rPr>
            </w:pPr>
            <w:r>
              <w:rPr>
                <w:rFonts w:eastAsia="Times New Roman"/>
                <w:szCs w:val="20"/>
              </w:rPr>
              <w:t>De naam is bedoeld om te zorgen dat het object herkenbaar is.</w:t>
            </w:r>
          </w:p>
        </w:tc>
      </w:tr>
      <w:tr w:rsidR="00D227FF" w:rsidRPr="00231950" w14:paraId="1A7ACA0E" w14:textId="77777777" w:rsidTr="00B64EFA">
        <w:trPr>
          <w:divId w:val="619649774"/>
          <w:tblCellSpacing w:w="0" w:type="dxa"/>
        </w:trPr>
        <w:tc>
          <w:tcPr>
            <w:tcW w:w="1500" w:type="pct"/>
            <w:tcMar>
              <w:top w:w="15" w:type="dxa"/>
              <w:left w:w="15" w:type="dxa"/>
              <w:bottom w:w="15" w:type="dxa"/>
              <w:right w:w="15" w:type="dxa"/>
            </w:tcMar>
          </w:tcPr>
          <w:p w14:paraId="5F512F12" w14:textId="77777777" w:rsidR="00D227FF" w:rsidRPr="00231950" w:rsidRDefault="00D227FF" w:rsidP="00684FCF">
            <w:pPr>
              <w:rPr>
                <w:rFonts w:eastAsia="Times New Roman"/>
                <w:b/>
                <w:bCs/>
                <w:szCs w:val="20"/>
              </w:rPr>
            </w:pPr>
            <w:r w:rsidRPr="00231950">
              <w:rPr>
                <w:rFonts w:eastAsia="Times New Roman"/>
                <w:b/>
                <w:bCs/>
                <w:szCs w:val="20"/>
              </w:rPr>
              <w:t>Juridisch gegeven</w:t>
            </w:r>
          </w:p>
        </w:tc>
        <w:tc>
          <w:tcPr>
            <w:tcW w:w="3500" w:type="pct"/>
            <w:tcMar>
              <w:top w:w="15" w:type="dxa"/>
              <w:left w:w="15" w:type="dxa"/>
              <w:bottom w:w="15" w:type="dxa"/>
              <w:right w:w="15" w:type="dxa"/>
            </w:tcMar>
          </w:tcPr>
          <w:p w14:paraId="4887BD6D" w14:textId="77777777" w:rsidR="00D227FF" w:rsidRPr="00231950" w:rsidRDefault="00D227FF" w:rsidP="00684FCF">
            <w:pPr>
              <w:rPr>
                <w:rFonts w:eastAsia="Times New Roman"/>
                <w:szCs w:val="20"/>
              </w:rPr>
            </w:pPr>
            <w:r>
              <w:rPr>
                <w:rFonts w:eastAsia="Times New Roman"/>
                <w:szCs w:val="20"/>
              </w:rPr>
              <w:t>Nee</w:t>
            </w:r>
          </w:p>
        </w:tc>
      </w:tr>
    </w:tbl>
    <w:p w14:paraId="73A62B30" w14:textId="77777777" w:rsidR="00D227FF" w:rsidRPr="00231950" w:rsidRDefault="00D227FF" w:rsidP="00EF3FC9">
      <w:pPr>
        <w:pStyle w:val="Kop4"/>
        <w:divId w:val="619649774"/>
      </w:pPr>
      <w:r w:rsidRPr="00231950">
        <w:t xml:space="preserve">Attribuutsoort </w:t>
      </w:r>
      <w:r>
        <w:t>groep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227FF" w:rsidRPr="00231950" w14:paraId="79156B28" w14:textId="77777777" w:rsidTr="00B64EFA">
        <w:trPr>
          <w:divId w:val="619649774"/>
          <w:tblCellSpacing w:w="0" w:type="dxa"/>
        </w:trPr>
        <w:tc>
          <w:tcPr>
            <w:tcW w:w="1500" w:type="pct"/>
            <w:tcMar>
              <w:top w:w="15" w:type="dxa"/>
              <w:left w:w="15" w:type="dxa"/>
              <w:bottom w:w="15" w:type="dxa"/>
              <w:right w:w="15" w:type="dxa"/>
            </w:tcMar>
            <w:hideMark/>
          </w:tcPr>
          <w:p w14:paraId="48D3C1CE" w14:textId="77777777" w:rsidR="00D227FF" w:rsidRPr="00231950" w:rsidRDefault="00D227FF" w:rsidP="00684FCF">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EBECEEE" w14:textId="77777777" w:rsidR="00D227FF" w:rsidRPr="00231950" w:rsidRDefault="00D227FF" w:rsidP="00684FCF">
            <w:pPr>
              <w:rPr>
                <w:rFonts w:eastAsia="Times New Roman"/>
                <w:szCs w:val="20"/>
              </w:rPr>
            </w:pPr>
            <w:r>
              <w:rPr>
                <w:rFonts w:eastAsia="Times New Roman"/>
                <w:szCs w:val="20"/>
              </w:rPr>
              <w:t>groep</w:t>
            </w:r>
          </w:p>
        </w:tc>
      </w:tr>
      <w:tr w:rsidR="00D227FF" w:rsidRPr="00231950" w14:paraId="51B08499" w14:textId="77777777" w:rsidTr="00B64EFA">
        <w:trPr>
          <w:divId w:val="619649774"/>
          <w:tblCellSpacing w:w="0" w:type="dxa"/>
        </w:trPr>
        <w:tc>
          <w:tcPr>
            <w:tcW w:w="1500" w:type="pct"/>
            <w:tcMar>
              <w:top w:w="15" w:type="dxa"/>
              <w:left w:w="15" w:type="dxa"/>
              <w:bottom w:w="15" w:type="dxa"/>
              <w:right w:w="15" w:type="dxa"/>
            </w:tcMar>
            <w:hideMark/>
          </w:tcPr>
          <w:p w14:paraId="45BCD08C" w14:textId="77777777" w:rsidR="00D227FF" w:rsidRPr="00231950" w:rsidRDefault="00D227FF" w:rsidP="00684FCF">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77995DCD" w14:textId="77777777" w:rsidR="00D227FF" w:rsidRPr="00231950" w:rsidRDefault="00D227FF" w:rsidP="00684FCF">
            <w:pPr>
              <w:rPr>
                <w:rFonts w:eastAsia="Times New Roman"/>
                <w:szCs w:val="20"/>
              </w:rPr>
            </w:pPr>
            <w:r w:rsidRPr="00231950">
              <w:rPr>
                <w:rFonts w:eastAsia="Times New Roman"/>
                <w:szCs w:val="20"/>
              </w:rPr>
              <w:t xml:space="preserve">Een </w:t>
            </w:r>
            <w:r>
              <w:rPr>
                <w:rFonts w:eastAsia="Times New Roman"/>
                <w:szCs w:val="20"/>
              </w:rPr>
              <w:t>categorie</w:t>
            </w:r>
            <w:r w:rsidRPr="00231950">
              <w:rPr>
                <w:rFonts w:eastAsia="Times New Roman"/>
                <w:szCs w:val="20"/>
              </w:rPr>
              <w:t xml:space="preserve">, of groep, </w:t>
            </w:r>
            <w:r>
              <w:rPr>
                <w:rFonts w:eastAsia="Times New Roman"/>
                <w:szCs w:val="20"/>
              </w:rPr>
              <w:t>waaronder het object valt.</w:t>
            </w:r>
            <w:r w:rsidRPr="00231950">
              <w:rPr>
                <w:rFonts w:eastAsia="Times New Roman"/>
                <w:szCs w:val="20"/>
              </w:rPr>
              <w:t xml:space="preserve"> </w:t>
            </w:r>
          </w:p>
        </w:tc>
      </w:tr>
      <w:tr w:rsidR="00D227FF" w:rsidRPr="00231950" w14:paraId="2EB2F7D2" w14:textId="77777777" w:rsidTr="00B64EFA">
        <w:trPr>
          <w:divId w:val="619649774"/>
          <w:tblCellSpacing w:w="0" w:type="dxa"/>
        </w:trPr>
        <w:tc>
          <w:tcPr>
            <w:tcW w:w="1500" w:type="pct"/>
            <w:tcMar>
              <w:top w:w="15" w:type="dxa"/>
              <w:left w:w="15" w:type="dxa"/>
              <w:bottom w:w="15" w:type="dxa"/>
              <w:right w:w="15" w:type="dxa"/>
            </w:tcMar>
            <w:hideMark/>
          </w:tcPr>
          <w:p w14:paraId="7BDBB69F" w14:textId="77777777" w:rsidR="00D227FF" w:rsidRPr="00231950" w:rsidRDefault="00D227FF" w:rsidP="00684FCF">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36F9F82F" w14:textId="4FB78570" w:rsidR="00D227FF" w:rsidRPr="00231950" w:rsidRDefault="00EE7B72" w:rsidP="00684FCF">
            <w:pPr>
              <w:rPr>
                <w:rFonts w:eastAsia="Times New Roman"/>
                <w:szCs w:val="20"/>
              </w:rPr>
            </w:pPr>
            <w:proofErr w:type="spellStart"/>
            <w:r>
              <w:rPr>
                <w:rFonts w:eastAsia="Times New Roman"/>
                <w:szCs w:val="20"/>
              </w:rPr>
              <w:t>WaterEnWatersysteem</w:t>
            </w:r>
            <w:r w:rsidR="00D227FF" w:rsidRPr="00231950">
              <w:rPr>
                <w:rFonts w:eastAsia="Times New Roman"/>
                <w:szCs w:val="20"/>
              </w:rPr>
              <w:t>groep</w:t>
            </w:r>
            <w:proofErr w:type="spellEnd"/>
            <w:r w:rsidR="00D227FF" w:rsidRPr="00231950">
              <w:rPr>
                <w:rFonts w:eastAsia="Times New Roman"/>
                <w:szCs w:val="20"/>
              </w:rPr>
              <w:t xml:space="preserve"> (</w:t>
            </w:r>
            <w:proofErr w:type="spellStart"/>
            <w:r w:rsidR="00D227FF">
              <w:rPr>
                <w:rFonts w:eastAsia="Times New Roman"/>
                <w:szCs w:val="20"/>
              </w:rPr>
              <w:t>waardelijst</w:t>
            </w:r>
            <w:proofErr w:type="spellEnd"/>
            <w:r w:rsidR="00D227FF" w:rsidRPr="00231950">
              <w:rPr>
                <w:rFonts w:eastAsia="Times New Roman"/>
                <w:szCs w:val="20"/>
              </w:rPr>
              <w:t xml:space="preserve">) </w:t>
            </w:r>
          </w:p>
        </w:tc>
      </w:tr>
      <w:tr w:rsidR="00D227FF" w:rsidRPr="00231950" w14:paraId="21DBAE62" w14:textId="77777777" w:rsidTr="00B64EFA">
        <w:trPr>
          <w:divId w:val="619649774"/>
          <w:tblCellSpacing w:w="0" w:type="dxa"/>
        </w:trPr>
        <w:tc>
          <w:tcPr>
            <w:tcW w:w="1500" w:type="pct"/>
            <w:tcMar>
              <w:top w:w="15" w:type="dxa"/>
              <w:left w:w="15" w:type="dxa"/>
              <w:bottom w:w="15" w:type="dxa"/>
              <w:right w:w="15" w:type="dxa"/>
            </w:tcMar>
          </w:tcPr>
          <w:p w14:paraId="22D9F77A" w14:textId="77777777" w:rsidR="00D227FF" w:rsidRPr="00231950" w:rsidRDefault="00D227FF" w:rsidP="00684FCF">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1EF7C20A" w14:textId="77777777" w:rsidR="00D227FF" w:rsidRPr="00231950" w:rsidRDefault="00D227FF" w:rsidP="00684FCF">
            <w:pPr>
              <w:rPr>
                <w:rFonts w:eastAsia="Times New Roman"/>
                <w:szCs w:val="20"/>
              </w:rPr>
            </w:pPr>
            <w:r>
              <w:rPr>
                <w:rFonts w:eastAsia="Times New Roman"/>
                <w:szCs w:val="20"/>
              </w:rPr>
              <w:t xml:space="preserve">De </w:t>
            </w:r>
            <w:r w:rsidRPr="00231950">
              <w:rPr>
                <w:rFonts w:eastAsia="Times New Roman"/>
                <w:szCs w:val="20"/>
              </w:rPr>
              <w:t xml:space="preserve">groep </w:t>
            </w:r>
            <w:r>
              <w:rPr>
                <w:rFonts w:eastAsia="Times New Roman"/>
                <w:szCs w:val="20"/>
              </w:rPr>
              <w:t xml:space="preserve">is geen </w:t>
            </w:r>
            <w:r w:rsidRPr="00231950">
              <w:rPr>
                <w:rFonts w:eastAsia="Times New Roman"/>
                <w:szCs w:val="20"/>
              </w:rPr>
              <w:t xml:space="preserve">juridische term. De </w:t>
            </w:r>
            <w:r>
              <w:rPr>
                <w:rFonts w:eastAsia="Times New Roman"/>
                <w:szCs w:val="20"/>
              </w:rPr>
              <w:t>groep</w:t>
            </w:r>
            <w:r w:rsidRPr="00231950">
              <w:rPr>
                <w:rFonts w:eastAsia="Times New Roman"/>
                <w:szCs w:val="20"/>
              </w:rPr>
              <w:t xml:space="preserve"> bepaalt mede hoe een kaartbeeld </w:t>
            </w:r>
            <w:r>
              <w:rPr>
                <w:rFonts w:eastAsia="Times New Roman"/>
                <w:szCs w:val="20"/>
              </w:rPr>
              <w:t xml:space="preserve">(standaard) </w:t>
            </w:r>
            <w:r w:rsidRPr="00231950">
              <w:rPr>
                <w:rFonts w:eastAsia="Times New Roman"/>
                <w:szCs w:val="20"/>
              </w:rPr>
              <w:t>wordt opgebouwd</w:t>
            </w:r>
            <w:r>
              <w:rPr>
                <w:rFonts w:eastAsia="Times New Roman"/>
                <w:szCs w:val="20"/>
              </w:rPr>
              <w:t xml:space="preserve">, voor objecten van dit objecttype. </w:t>
            </w:r>
          </w:p>
        </w:tc>
      </w:tr>
    </w:tbl>
    <w:p w14:paraId="6F1D8525" w14:textId="77777777" w:rsidR="00D227FF" w:rsidRPr="002E7287" w:rsidRDefault="00D227FF" w:rsidP="00D227FF">
      <w:pPr>
        <w:divId w:val="619649774"/>
      </w:pPr>
    </w:p>
    <w:p w14:paraId="22194020" w14:textId="77777777" w:rsidR="00DD6BF2" w:rsidRDefault="00DD6BF2" w:rsidP="00DD6BF2">
      <w:pPr>
        <w:pStyle w:val="Kop4"/>
        <w:divId w:val="619649774"/>
      </w:pPr>
      <w:r>
        <w:t>Attribuutsoort label</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DD6BF2" w:rsidRPr="00231950" w14:paraId="2ED6F9E9" w14:textId="77777777" w:rsidTr="00B64EFA">
        <w:trPr>
          <w:divId w:val="619649774"/>
          <w:tblCellSpacing w:w="0" w:type="dxa"/>
        </w:trPr>
        <w:tc>
          <w:tcPr>
            <w:tcW w:w="1500" w:type="pct"/>
            <w:tcMar>
              <w:top w:w="15" w:type="dxa"/>
              <w:left w:w="15" w:type="dxa"/>
              <w:bottom w:w="15" w:type="dxa"/>
              <w:right w:w="15" w:type="dxa"/>
            </w:tcMar>
            <w:hideMark/>
          </w:tcPr>
          <w:p w14:paraId="3DBDD967" w14:textId="77777777" w:rsidR="00DD6BF2" w:rsidRPr="00231950" w:rsidRDefault="00DD6BF2" w:rsidP="009A60E0">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374A0CBA" w14:textId="77777777" w:rsidR="00DD6BF2" w:rsidRPr="00231950" w:rsidRDefault="00DD6BF2" w:rsidP="009A60E0">
            <w:pPr>
              <w:rPr>
                <w:rFonts w:eastAsia="Times New Roman"/>
                <w:szCs w:val="20"/>
              </w:rPr>
            </w:pPr>
            <w:r>
              <w:rPr>
                <w:rFonts w:eastAsia="Times New Roman"/>
                <w:szCs w:val="20"/>
              </w:rPr>
              <w:t>label</w:t>
            </w:r>
          </w:p>
        </w:tc>
      </w:tr>
      <w:tr w:rsidR="00DD6BF2" w:rsidRPr="00231950" w14:paraId="203EB43D" w14:textId="77777777" w:rsidTr="00B64EFA">
        <w:trPr>
          <w:divId w:val="619649774"/>
          <w:tblCellSpacing w:w="0" w:type="dxa"/>
        </w:trPr>
        <w:tc>
          <w:tcPr>
            <w:tcW w:w="1500" w:type="pct"/>
            <w:tcMar>
              <w:top w:w="15" w:type="dxa"/>
              <w:left w:w="15" w:type="dxa"/>
              <w:bottom w:w="15" w:type="dxa"/>
              <w:right w:w="15" w:type="dxa"/>
            </w:tcMar>
            <w:hideMark/>
          </w:tcPr>
          <w:p w14:paraId="083E3E48" w14:textId="77777777" w:rsidR="00DD6BF2" w:rsidRPr="00231950" w:rsidRDefault="00DD6BF2" w:rsidP="009A60E0">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56E81371" w14:textId="77777777" w:rsidR="00DD6BF2" w:rsidRPr="00231950" w:rsidRDefault="00DD6BF2" w:rsidP="009A60E0">
            <w:pPr>
              <w:rPr>
                <w:rFonts w:eastAsia="Times New Roman"/>
                <w:szCs w:val="20"/>
              </w:rPr>
            </w:pPr>
            <w:r>
              <w:rPr>
                <w:rFonts w:eastAsia="Times New Roman"/>
                <w:szCs w:val="20"/>
              </w:rPr>
              <w:t>Het label waarmee de gebiedsaanwijzing geduid wordt.</w:t>
            </w:r>
            <w:r w:rsidRPr="00231950">
              <w:rPr>
                <w:rFonts w:eastAsia="Times New Roman"/>
                <w:szCs w:val="20"/>
              </w:rPr>
              <w:t xml:space="preserve"> </w:t>
            </w:r>
          </w:p>
        </w:tc>
      </w:tr>
      <w:tr w:rsidR="00DD6BF2" w:rsidRPr="00231950" w14:paraId="5906F6D0" w14:textId="77777777" w:rsidTr="00B64EFA">
        <w:trPr>
          <w:divId w:val="619649774"/>
          <w:tblCellSpacing w:w="0" w:type="dxa"/>
        </w:trPr>
        <w:tc>
          <w:tcPr>
            <w:tcW w:w="1500" w:type="pct"/>
            <w:tcMar>
              <w:top w:w="15" w:type="dxa"/>
              <w:left w:w="15" w:type="dxa"/>
              <w:bottom w:w="15" w:type="dxa"/>
              <w:right w:w="15" w:type="dxa"/>
            </w:tcMar>
            <w:hideMark/>
          </w:tcPr>
          <w:p w14:paraId="20954800" w14:textId="77777777" w:rsidR="00DD6BF2" w:rsidRPr="00231950" w:rsidRDefault="00DD6BF2" w:rsidP="009A60E0">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19F7F88D" w14:textId="77777777" w:rsidR="00DD6BF2" w:rsidRPr="00231950" w:rsidRDefault="00DD6BF2" w:rsidP="009A60E0">
            <w:pPr>
              <w:rPr>
                <w:rFonts w:eastAsia="Times New Roman"/>
                <w:szCs w:val="20"/>
              </w:rPr>
            </w:pPr>
            <w:proofErr w:type="spellStart"/>
            <w:r>
              <w:rPr>
                <w:rFonts w:eastAsia="Times New Roman"/>
                <w:szCs w:val="20"/>
              </w:rPr>
              <w:t>CharacterString</w:t>
            </w:r>
            <w:proofErr w:type="spellEnd"/>
          </w:p>
        </w:tc>
      </w:tr>
      <w:tr w:rsidR="00DD6BF2" w:rsidRPr="00231950" w14:paraId="3502FE78" w14:textId="77777777" w:rsidTr="00B64EFA">
        <w:trPr>
          <w:divId w:val="619649774"/>
          <w:tblCellSpacing w:w="0" w:type="dxa"/>
        </w:trPr>
        <w:tc>
          <w:tcPr>
            <w:tcW w:w="1500" w:type="pct"/>
            <w:tcMar>
              <w:top w:w="15" w:type="dxa"/>
              <w:left w:w="15" w:type="dxa"/>
              <w:bottom w:w="15" w:type="dxa"/>
              <w:right w:w="15" w:type="dxa"/>
            </w:tcMar>
          </w:tcPr>
          <w:p w14:paraId="7B376F3D" w14:textId="77777777" w:rsidR="00DD6BF2" w:rsidRPr="00231950" w:rsidRDefault="00DD6BF2" w:rsidP="009A60E0">
            <w:pPr>
              <w:rPr>
                <w:rFonts w:eastAsia="Times New Roman"/>
                <w:b/>
                <w:bCs/>
                <w:szCs w:val="20"/>
              </w:rPr>
            </w:pPr>
            <w:r w:rsidRPr="00231950">
              <w:rPr>
                <w:rFonts w:eastAsia="Times New Roman"/>
                <w:b/>
                <w:szCs w:val="20"/>
              </w:rPr>
              <w:t>Toelichting</w:t>
            </w:r>
          </w:p>
        </w:tc>
        <w:tc>
          <w:tcPr>
            <w:tcW w:w="3500" w:type="pct"/>
            <w:tcMar>
              <w:top w:w="15" w:type="dxa"/>
              <w:left w:w="15" w:type="dxa"/>
              <w:bottom w:w="15" w:type="dxa"/>
              <w:right w:w="15" w:type="dxa"/>
            </w:tcMar>
          </w:tcPr>
          <w:p w14:paraId="18B363A9" w14:textId="35B1ADC3" w:rsidR="00DD6BF2" w:rsidRPr="00231950" w:rsidRDefault="00DD6BF2" w:rsidP="009A60E0">
            <w:pPr>
              <w:rPr>
                <w:rFonts w:eastAsia="Times New Roman"/>
                <w:szCs w:val="20"/>
              </w:rPr>
            </w:pPr>
            <w:r>
              <w:rPr>
                <w:rFonts w:eastAsia="Times New Roman"/>
                <w:szCs w:val="20"/>
              </w:rPr>
              <w:t xml:space="preserve">Dit veld wordt vast ingevuld met het label: </w:t>
            </w:r>
            <w:r w:rsidR="00BC34BA">
              <w:rPr>
                <w:rFonts w:cstheme="minorHAnsi"/>
                <w:szCs w:val="20"/>
              </w:rPr>
              <w:t>Water-en-watersysteemgebiedsaanwijzingen</w:t>
            </w:r>
          </w:p>
        </w:tc>
      </w:tr>
    </w:tbl>
    <w:p w14:paraId="07BA52BF" w14:textId="6ADDC744" w:rsidR="00D21FE2" w:rsidRDefault="005310AB" w:rsidP="0039795D">
      <w:pPr>
        <w:pStyle w:val="Kop2"/>
        <w:divId w:val="619649774"/>
        <w:rPr>
          <w:rFonts w:eastAsia="Times New Roman"/>
        </w:rPr>
      </w:pPr>
      <w:bookmarkStart w:id="176" w:name="_Toc92286668"/>
      <w:r>
        <w:rPr>
          <w:rFonts w:eastAsia="Times New Roman"/>
        </w:rPr>
        <w:t xml:space="preserve">Informatie </w:t>
      </w:r>
      <w:r w:rsidR="007C4F74">
        <w:rPr>
          <w:rFonts w:eastAsia="Times New Roman"/>
        </w:rPr>
        <w:t xml:space="preserve">in </w:t>
      </w:r>
      <w:r w:rsidR="0059336F">
        <w:rPr>
          <w:rFonts w:eastAsia="Times New Roman"/>
        </w:rPr>
        <w:t>vrije tekst</w:t>
      </w:r>
      <w:r w:rsidR="007C4F74">
        <w:rPr>
          <w:rFonts w:eastAsia="Times New Roman"/>
        </w:rPr>
        <w:t xml:space="preserve"> </w:t>
      </w:r>
      <w:r w:rsidR="009E7241">
        <w:rPr>
          <w:rFonts w:eastAsia="Times New Roman"/>
        </w:rPr>
        <w:t>(</w:t>
      </w:r>
      <w:r w:rsidR="00D41C72">
        <w:rPr>
          <w:rFonts w:eastAsia="Times New Roman"/>
        </w:rPr>
        <w:t xml:space="preserve">zonder </w:t>
      </w:r>
      <w:r>
        <w:rPr>
          <w:rFonts w:eastAsia="Times New Roman"/>
        </w:rPr>
        <w:t>Juridische regels</w:t>
      </w:r>
      <w:r w:rsidR="009E7241">
        <w:rPr>
          <w:rFonts w:eastAsia="Times New Roman"/>
        </w:rPr>
        <w:t>)</w:t>
      </w:r>
      <w:bookmarkEnd w:id="176"/>
    </w:p>
    <w:p w14:paraId="6B4C414A" w14:textId="59325E75" w:rsidR="00D21FE2" w:rsidRDefault="00855977" w:rsidP="003A031C">
      <w:pPr>
        <w:divId w:val="619649774"/>
        <w:rPr>
          <w:rFonts w:eastAsia="Times New Roman"/>
          <w:szCs w:val="20"/>
        </w:rPr>
      </w:pPr>
      <w:r>
        <w:rPr>
          <w:rFonts w:eastAsia="Times New Roman"/>
          <w:szCs w:val="20"/>
        </w:rPr>
        <w:t>De informatie</w:t>
      </w:r>
      <w:r w:rsidR="008906C8">
        <w:rPr>
          <w:rFonts w:eastAsia="Times New Roman"/>
          <w:szCs w:val="20"/>
        </w:rPr>
        <w:t xml:space="preserve"> in</w:t>
      </w:r>
      <w:r w:rsidR="00C13186">
        <w:rPr>
          <w:rFonts w:eastAsia="Times New Roman"/>
          <w:szCs w:val="20"/>
        </w:rPr>
        <w:t xml:space="preserve"> onderdelen van de tekst van een omgevingsvisie</w:t>
      </w:r>
      <w:r w:rsidR="00642847">
        <w:rPr>
          <w:rFonts w:eastAsia="Times New Roman"/>
          <w:szCs w:val="20"/>
        </w:rPr>
        <w:t>,</w:t>
      </w:r>
      <w:r w:rsidR="00C13186">
        <w:rPr>
          <w:rFonts w:eastAsia="Times New Roman"/>
          <w:szCs w:val="20"/>
        </w:rPr>
        <w:t xml:space="preserve"> of een projectbesluit, of uit andere typen omgevingsdocumenten.</w:t>
      </w:r>
    </w:p>
    <w:p w14:paraId="2690E94F" w14:textId="6771A300" w:rsidR="004C2003" w:rsidRDefault="72D03AC9" w:rsidP="003A031C">
      <w:pPr>
        <w:divId w:val="619649774"/>
        <w:rPr>
          <w:rFonts w:eastAsia="Times New Roman"/>
        </w:rPr>
      </w:pPr>
      <w:r>
        <w:rPr>
          <w:noProof/>
        </w:rPr>
        <w:lastRenderedPageBreak/>
        <w:drawing>
          <wp:inline distT="0" distB="0" distL="0" distR="0" wp14:anchorId="0D506EDD" wp14:editId="79F09FED">
            <wp:extent cx="5760720" cy="427799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8"/>
                    <pic:cNvPicPr/>
                  </pic:nvPicPr>
                  <pic:blipFill>
                    <a:blip r:embed="rId25">
                      <a:extLst>
                        <a:ext uri="{96DAC541-7B7A-43D3-8B79-37D633B846F1}">
                          <asvg:svgBlip xmlns:asvg="http://schemas.microsoft.com/office/drawing/2016/SVG/main" r:embed="rId26"/>
                        </a:ext>
                      </a:extLst>
                    </a:blip>
                    <a:stretch>
                      <a:fillRect/>
                    </a:stretch>
                  </pic:blipFill>
                  <pic:spPr>
                    <a:xfrm>
                      <a:off x="0" y="0"/>
                      <a:ext cx="5760720" cy="4277995"/>
                    </a:xfrm>
                    <a:prstGeom prst="rect">
                      <a:avLst/>
                    </a:prstGeom>
                  </pic:spPr>
                </pic:pic>
              </a:graphicData>
            </a:graphic>
          </wp:inline>
        </w:drawing>
      </w:r>
    </w:p>
    <w:p w14:paraId="0D2D716B" w14:textId="6C4AAD19" w:rsidR="00092BAE" w:rsidRDefault="00092BAE" w:rsidP="00092BAE">
      <w:pPr>
        <w:pStyle w:val="Bijschrift"/>
        <w:divId w:val="619649774"/>
      </w:pPr>
      <w:r>
        <w:t xml:space="preserve">Figuur </w:t>
      </w:r>
      <w:r>
        <w:rPr>
          <w:noProof/>
        </w:rPr>
        <w:fldChar w:fldCharType="begin"/>
      </w:r>
      <w:r>
        <w:rPr>
          <w:noProof/>
        </w:rPr>
        <w:instrText xml:space="preserve"> SEQ Figuur \* ARABIC </w:instrText>
      </w:r>
      <w:r>
        <w:rPr>
          <w:noProof/>
        </w:rPr>
        <w:fldChar w:fldCharType="separate"/>
      </w:r>
      <w:r w:rsidR="00DA1E96">
        <w:rPr>
          <w:noProof/>
        </w:rPr>
        <w:t>7</w:t>
      </w:r>
      <w:r>
        <w:rPr>
          <w:noProof/>
        </w:rPr>
        <w:fldChar w:fldCharType="end"/>
      </w:r>
      <w:r>
        <w:t>: Vrije tekst</w:t>
      </w:r>
    </w:p>
    <w:p w14:paraId="2DB340AA" w14:textId="286E60DF" w:rsidR="00FA3758" w:rsidRDefault="00FA3758" w:rsidP="007F69B4">
      <w:pPr>
        <w:pStyle w:val="Kop3"/>
        <w:divId w:val="619649774"/>
        <w:rPr>
          <w:rFonts w:eastAsia="Times New Roman"/>
        </w:rPr>
      </w:pPr>
      <w:bookmarkStart w:id="177" w:name="_Toc92286669"/>
      <w:r w:rsidRPr="00231950">
        <w:rPr>
          <w:rFonts w:eastAsia="Times New Roman"/>
        </w:rPr>
        <w:t xml:space="preserve">Objecttype </w:t>
      </w:r>
      <w:r w:rsidR="00593C92">
        <w:rPr>
          <w:rFonts w:eastAsia="Times New Roman"/>
        </w:rPr>
        <w:t>Divisie</w:t>
      </w:r>
      <w:bookmarkEnd w:id="177"/>
    </w:p>
    <w:p w14:paraId="50C4947F" w14:textId="77777777" w:rsidR="00FA3758" w:rsidRPr="00231950" w:rsidRDefault="00FA3758" w:rsidP="007F69B4">
      <w:pPr>
        <w:pStyle w:val="Kop4"/>
        <w:divId w:val="61964977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A3758" w:rsidRPr="00231950" w14:paraId="78026805" w14:textId="77777777" w:rsidTr="00B64EFA">
        <w:trPr>
          <w:divId w:val="619649774"/>
          <w:tblCellSpacing w:w="0" w:type="dxa"/>
        </w:trPr>
        <w:tc>
          <w:tcPr>
            <w:tcW w:w="1500" w:type="pct"/>
            <w:tcBorders>
              <w:top w:val="nil"/>
              <w:left w:val="nil"/>
              <w:bottom w:val="nil"/>
              <w:right w:val="nil"/>
            </w:tcBorders>
            <w:hideMark/>
          </w:tcPr>
          <w:p w14:paraId="2081A4B4" w14:textId="77777777" w:rsidR="00FA3758" w:rsidRPr="00231950" w:rsidRDefault="00FA3758"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8985BB1" w14:textId="77777777" w:rsidR="00FA3758" w:rsidRPr="00231950" w:rsidRDefault="00FA3758" w:rsidP="005B5839">
            <w:pPr>
              <w:rPr>
                <w:rFonts w:eastAsia="Times New Roman"/>
                <w:szCs w:val="20"/>
              </w:rPr>
            </w:pPr>
            <w:r w:rsidRPr="00231950">
              <w:rPr>
                <w:rFonts w:eastAsia="Times New Roman"/>
                <w:szCs w:val="20"/>
              </w:rPr>
              <w:t>identificatie</w:t>
            </w:r>
          </w:p>
        </w:tc>
      </w:tr>
      <w:tr w:rsidR="00FA3758" w:rsidRPr="00231950" w14:paraId="266AA3EA" w14:textId="77777777" w:rsidTr="00B64EFA">
        <w:trPr>
          <w:divId w:val="619649774"/>
          <w:tblCellSpacing w:w="0" w:type="dxa"/>
        </w:trPr>
        <w:tc>
          <w:tcPr>
            <w:tcW w:w="1500" w:type="pct"/>
            <w:tcBorders>
              <w:top w:val="nil"/>
              <w:left w:val="nil"/>
              <w:bottom w:val="nil"/>
              <w:right w:val="nil"/>
            </w:tcBorders>
            <w:hideMark/>
          </w:tcPr>
          <w:p w14:paraId="0F5D760A" w14:textId="77777777" w:rsidR="00FA3758" w:rsidRPr="00231950" w:rsidRDefault="00FA3758"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F86189B" w14:textId="77777777" w:rsidR="00FA3758" w:rsidRPr="00231950" w:rsidRDefault="00FA3758" w:rsidP="005B5839">
            <w:pPr>
              <w:rPr>
                <w:rFonts w:eastAsia="Times New Roman"/>
                <w:szCs w:val="20"/>
              </w:rPr>
            </w:pPr>
            <w:r w:rsidRPr="00231950">
              <w:rPr>
                <w:rFonts w:eastAsia="Times New Roman"/>
                <w:szCs w:val="20"/>
              </w:rPr>
              <w:t xml:space="preserve">De unieke identificatie waaronder elk object van dit type bekend is. </w:t>
            </w:r>
          </w:p>
        </w:tc>
      </w:tr>
      <w:tr w:rsidR="00FA3758" w:rsidRPr="00231950" w14:paraId="25FEAB75" w14:textId="77777777" w:rsidTr="00B64EFA">
        <w:trPr>
          <w:divId w:val="619649774"/>
          <w:tblCellSpacing w:w="0" w:type="dxa"/>
        </w:trPr>
        <w:tc>
          <w:tcPr>
            <w:tcW w:w="1500" w:type="pct"/>
            <w:tcBorders>
              <w:top w:val="nil"/>
              <w:left w:val="nil"/>
              <w:bottom w:val="nil"/>
              <w:right w:val="nil"/>
            </w:tcBorders>
            <w:hideMark/>
          </w:tcPr>
          <w:p w14:paraId="641F04EC" w14:textId="77777777" w:rsidR="00FA3758" w:rsidRPr="00231950" w:rsidRDefault="00FA3758" w:rsidP="005B5839">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150CC56D" w14:textId="77777777" w:rsidR="00FA3758" w:rsidRPr="00231950" w:rsidRDefault="00FA3758" w:rsidP="005B5839">
            <w:pPr>
              <w:rPr>
                <w:rFonts w:eastAsia="Times New Roman"/>
                <w:szCs w:val="20"/>
              </w:rPr>
            </w:pPr>
            <w:r w:rsidRPr="00231950">
              <w:rPr>
                <w:rFonts w:eastAsia="Times New Roman"/>
                <w:szCs w:val="20"/>
              </w:rPr>
              <w:t>Identificatie</w:t>
            </w:r>
          </w:p>
        </w:tc>
      </w:tr>
      <w:tr w:rsidR="00FA3758" w:rsidRPr="00231950" w14:paraId="5B56C503" w14:textId="77777777" w:rsidTr="00B64EFA">
        <w:trPr>
          <w:divId w:val="619649774"/>
          <w:tblCellSpacing w:w="0" w:type="dxa"/>
        </w:trPr>
        <w:tc>
          <w:tcPr>
            <w:tcW w:w="1500" w:type="pct"/>
            <w:tcBorders>
              <w:top w:val="nil"/>
              <w:left w:val="nil"/>
              <w:bottom w:val="nil"/>
              <w:right w:val="nil"/>
            </w:tcBorders>
          </w:tcPr>
          <w:p w14:paraId="36047E92" w14:textId="77777777" w:rsidR="00FA3758" w:rsidRPr="00231950" w:rsidRDefault="00FA3758" w:rsidP="005B5839">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6578836C" w14:textId="77777777" w:rsidR="00FA3758" w:rsidRPr="00231950" w:rsidRDefault="00FA3758" w:rsidP="005B5839">
            <w:pPr>
              <w:rPr>
                <w:rFonts w:eastAsia="Times New Roman"/>
                <w:szCs w:val="20"/>
              </w:rPr>
            </w:pPr>
            <w:r>
              <w:rPr>
                <w:rFonts w:eastAsia="Times New Roman"/>
                <w:szCs w:val="20"/>
              </w:rPr>
              <w:t>OP</w:t>
            </w:r>
          </w:p>
        </w:tc>
      </w:tr>
    </w:tbl>
    <w:p w14:paraId="0861DDBC" w14:textId="2D842E9E" w:rsidR="0015512E" w:rsidRDefault="0015512E" w:rsidP="0015512E">
      <w:pPr>
        <w:divId w:val="619649774"/>
      </w:pPr>
    </w:p>
    <w:p w14:paraId="7B1073D4" w14:textId="14C9E252" w:rsidR="0015512E" w:rsidRPr="00231950" w:rsidRDefault="0015512E" w:rsidP="00DC0B91">
      <w:pPr>
        <w:pStyle w:val="Kop4"/>
        <w:divId w:val="619649774"/>
      </w:pPr>
      <w:r w:rsidRPr="00231950">
        <w:t xml:space="preserve">Attribuutsoort </w:t>
      </w:r>
      <w:r>
        <w:t>omschrijving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5512E" w:rsidRPr="00231950" w14:paraId="26232736" w14:textId="77777777" w:rsidTr="00B64EFA">
        <w:trPr>
          <w:divId w:val="619649774"/>
          <w:tblCellSpacing w:w="0" w:type="dxa"/>
        </w:trPr>
        <w:tc>
          <w:tcPr>
            <w:tcW w:w="1500" w:type="pct"/>
            <w:tcBorders>
              <w:top w:val="nil"/>
              <w:left w:val="nil"/>
              <w:bottom w:val="nil"/>
              <w:right w:val="nil"/>
            </w:tcBorders>
            <w:hideMark/>
          </w:tcPr>
          <w:p w14:paraId="41388506" w14:textId="522C7D72" w:rsidR="0015512E" w:rsidRPr="00231950" w:rsidRDefault="0015512E" w:rsidP="0015512E">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0541E82" w14:textId="066E09E0" w:rsidR="0015512E" w:rsidRPr="00231950" w:rsidRDefault="0015512E" w:rsidP="0015512E">
            <w:pPr>
              <w:rPr>
                <w:rFonts w:eastAsia="Times New Roman"/>
                <w:szCs w:val="20"/>
              </w:rPr>
            </w:pPr>
            <w:r w:rsidRPr="00231950">
              <w:rPr>
                <w:rFonts w:eastAsia="Times New Roman"/>
                <w:szCs w:val="20"/>
              </w:rPr>
              <w:t>omschrijving</w:t>
            </w:r>
          </w:p>
        </w:tc>
      </w:tr>
      <w:tr w:rsidR="0015512E" w:rsidRPr="00231950" w14:paraId="2C06A533" w14:textId="77777777" w:rsidTr="00B64EFA">
        <w:trPr>
          <w:divId w:val="619649774"/>
          <w:tblCellSpacing w:w="0" w:type="dxa"/>
        </w:trPr>
        <w:tc>
          <w:tcPr>
            <w:tcW w:w="1500" w:type="pct"/>
            <w:tcBorders>
              <w:top w:val="nil"/>
              <w:left w:val="nil"/>
              <w:bottom w:val="nil"/>
              <w:right w:val="nil"/>
            </w:tcBorders>
            <w:hideMark/>
          </w:tcPr>
          <w:p w14:paraId="2DA40F1F" w14:textId="59E778D0" w:rsidR="0015512E" w:rsidRPr="00231950" w:rsidRDefault="0015512E" w:rsidP="0015512E">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9E4DD33" w14:textId="29FFEBB0" w:rsidR="0015512E" w:rsidRPr="00231950" w:rsidRDefault="0015512E" w:rsidP="0015512E">
            <w:pPr>
              <w:rPr>
                <w:rFonts w:eastAsia="Times New Roman"/>
                <w:szCs w:val="20"/>
              </w:rPr>
            </w:pPr>
            <w:r w:rsidRPr="00231950">
              <w:rPr>
                <w:rFonts w:eastAsia="Times New Roman"/>
                <w:szCs w:val="20"/>
              </w:rPr>
              <w:t xml:space="preserve">De letterlijke tekst </w:t>
            </w:r>
            <w:r w:rsidR="0055574D">
              <w:rPr>
                <w:rFonts w:eastAsia="Times New Roman"/>
                <w:szCs w:val="20"/>
              </w:rPr>
              <w:t>die in een Divisie staat</w:t>
            </w:r>
            <w:r w:rsidRPr="00231950">
              <w:rPr>
                <w:rFonts w:eastAsia="Times New Roman"/>
                <w:szCs w:val="20"/>
              </w:rPr>
              <w:t xml:space="preserve">. </w:t>
            </w:r>
          </w:p>
        </w:tc>
      </w:tr>
      <w:tr w:rsidR="0015512E" w:rsidRPr="00231950" w14:paraId="589BB3F9" w14:textId="77777777" w:rsidTr="00B64EFA">
        <w:trPr>
          <w:divId w:val="619649774"/>
          <w:tblCellSpacing w:w="0" w:type="dxa"/>
        </w:trPr>
        <w:tc>
          <w:tcPr>
            <w:tcW w:w="1500" w:type="pct"/>
            <w:tcBorders>
              <w:top w:val="nil"/>
              <w:left w:val="nil"/>
              <w:bottom w:val="nil"/>
              <w:right w:val="nil"/>
            </w:tcBorders>
            <w:hideMark/>
          </w:tcPr>
          <w:p w14:paraId="15FC6DCC" w14:textId="28F2F747" w:rsidR="0015512E" w:rsidRPr="00231950" w:rsidRDefault="0015512E" w:rsidP="0015512E">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100CDD8A" w14:textId="3D100AE8" w:rsidR="0015512E" w:rsidRPr="00231950" w:rsidRDefault="0015512E" w:rsidP="0015512E">
            <w:pPr>
              <w:rPr>
                <w:rFonts w:eastAsia="Times New Roman"/>
                <w:szCs w:val="20"/>
              </w:rPr>
            </w:pPr>
            <w:proofErr w:type="spellStart"/>
            <w:r w:rsidRPr="00231950">
              <w:rPr>
                <w:rFonts w:eastAsia="Times New Roman"/>
                <w:szCs w:val="20"/>
              </w:rPr>
              <w:t>CharacterString</w:t>
            </w:r>
            <w:proofErr w:type="spellEnd"/>
          </w:p>
        </w:tc>
      </w:tr>
      <w:tr w:rsidR="0015512E" w:rsidRPr="00231950" w14:paraId="395899FE" w14:textId="77777777" w:rsidTr="00B64EFA">
        <w:trPr>
          <w:divId w:val="619649774"/>
          <w:tblCellSpacing w:w="0" w:type="dxa"/>
        </w:trPr>
        <w:tc>
          <w:tcPr>
            <w:tcW w:w="1500" w:type="pct"/>
            <w:tcBorders>
              <w:top w:val="nil"/>
              <w:left w:val="nil"/>
              <w:bottom w:val="nil"/>
              <w:right w:val="nil"/>
            </w:tcBorders>
          </w:tcPr>
          <w:p w14:paraId="6854442D" w14:textId="4B3BFD66" w:rsidR="0015512E" w:rsidRPr="00231950" w:rsidRDefault="0015512E" w:rsidP="0015512E">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03C861B2" w14:textId="43BC389E" w:rsidR="0015512E" w:rsidRPr="0055574D" w:rsidRDefault="0055574D" w:rsidP="0015512E">
            <w:pPr>
              <w:rPr>
                <w:rFonts w:eastAsia="Times New Roman" w:cstheme="minorHAnsi"/>
                <w:szCs w:val="20"/>
              </w:rPr>
            </w:pPr>
            <w:r w:rsidRPr="0055574D">
              <w:rPr>
                <w:rFonts w:cstheme="minorHAnsi"/>
                <w:szCs w:val="20"/>
              </w:rPr>
              <w:t>Ee</w:t>
            </w:r>
            <w:r>
              <w:rPr>
                <w:rFonts w:cstheme="minorHAnsi"/>
                <w:szCs w:val="20"/>
              </w:rPr>
              <w:t xml:space="preserve">n Divisie </w:t>
            </w:r>
            <w:r w:rsidR="00432C0D">
              <w:rPr>
                <w:rFonts w:cstheme="minorHAnsi"/>
                <w:szCs w:val="20"/>
              </w:rPr>
              <w:t xml:space="preserve">is </w:t>
            </w:r>
            <w:r w:rsidR="00AE0AEA">
              <w:rPr>
                <w:rFonts w:cstheme="minorHAnsi"/>
                <w:szCs w:val="20"/>
              </w:rPr>
              <w:t xml:space="preserve">een structurerend element uit OP waarmee je teksten kunt structureren in omgevingsdocumenten met een vrijetekststructuur. </w:t>
            </w:r>
            <w:r w:rsidR="0039406C">
              <w:rPr>
                <w:rFonts w:cstheme="minorHAnsi"/>
                <w:szCs w:val="20"/>
              </w:rPr>
              <w:t>De omschrijving van een Divisie is de inhoud van de divisietekst die onder deze Divisie valt.</w:t>
            </w:r>
            <w:r w:rsidR="0015512E" w:rsidRPr="0055574D">
              <w:rPr>
                <w:rFonts w:cstheme="minorHAnsi"/>
                <w:szCs w:val="20"/>
              </w:rPr>
              <w:t xml:space="preserve"> </w:t>
            </w:r>
          </w:p>
        </w:tc>
      </w:tr>
    </w:tbl>
    <w:p w14:paraId="5CBF74C0" w14:textId="77777777" w:rsidR="009A4BB3" w:rsidRDefault="009A4BB3" w:rsidP="00EF3FC9">
      <w:pPr>
        <w:pStyle w:val="Kop4"/>
        <w:divId w:val="619649774"/>
      </w:pPr>
      <w:r w:rsidRPr="00231950">
        <w:t xml:space="preserve">Relatiesoort </w:t>
      </w:r>
      <w:r>
        <w:t xml:space="preserve">heeft werking in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9070"/>
      </w:tblGrid>
      <w:tr w:rsidR="009A4BB3" w:rsidRPr="00C81E43" w14:paraId="0754097F" w14:textId="77777777" w:rsidTr="00B64EFA">
        <w:trPr>
          <w:divId w:val="619649774"/>
          <w:tblCellSpacing w:w="0" w:type="dxa"/>
        </w:trPr>
        <w:tc>
          <w:tcPr>
            <w:tcW w:w="1500" w:type="pct"/>
            <w:tcBorders>
              <w:top w:val="nil"/>
              <w:left w:val="nil"/>
              <w:bottom w:val="nil"/>
              <w:right w:val="nil"/>
            </w:tcBorders>
          </w:tcPr>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2739"/>
              <w:gridCol w:w="6331"/>
            </w:tblGrid>
            <w:tr w:rsidR="009A4BB3" w:rsidRPr="00231950" w14:paraId="35BE6505" w14:textId="77777777" w:rsidTr="00B64EFA">
              <w:trPr>
                <w:tblCellSpacing w:w="15" w:type="dxa"/>
              </w:trPr>
              <w:tc>
                <w:tcPr>
                  <w:tcW w:w="1485" w:type="pct"/>
                  <w:tcBorders>
                    <w:top w:val="nil"/>
                    <w:left w:val="nil"/>
                    <w:bottom w:val="nil"/>
                    <w:right w:val="nil"/>
                  </w:tcBorders>
                  <w:hideMark/>
                </w:tcPr>
                <w:p w14:paraId="37EED2F3" w14:textId="77777777" w:rsidR="009A4BB3" w:rsidRPr="00231950" w:rsidRDefault="009A4BB3" w:rsidP="005444CD">
                  <w:pPr>
                    <w:rPr>
                      <w:rFonts w:eastAsia="Times New Roman"/>
                      <w:szCs w:val="20"/>
                    </w:rPr>
                  </w:pPr>
                  <w:r w:rsidRPr="00231950">
                    <w:rPr>
                      <w:rFonts w:eastAsia="Times New Roman"/>
                      <w:b/>
                      <w:bCs/>
                      <w:szCs w:val="20"/>
                    </w:rPr>
                    <w:t>Naam</w:t>
                  </w:r>
                </w:p>
              </w:tc>
              <w:tc>
                <w:tcPr>
                  <w:tcW w:w="3465" w:type="pct"/>
                  <w:tcBorders>
                    <w:top w:val="nil"/>
                    <w:left w:val="nil"/>
                    <w:bottom w:val="nil"/>
                    <w:right w:val="nil"/>
                  </w:tcBorders>
                  <w:hideMark/>
                </w:tcPr>
                <w:p w14:paraId="601F8F04" w14:textId="77777777" w:rsidR="009A4BB3" w:rsidRPr="00231950" w:rsidRDefault="009A4BB3" w:rsidP="005444CD">
                  <w:pPr>
                    <w:rPr>
                      <w:rFonts w:eastAsia="Times New Roman"/>
                      <w:szCs w:val="20"/>
                    </w:rPr>
                  </w:pPr>
                  <w:r>
                    <w:rPr>
                      <w:rFonts w:eastAsia="Times New Roman"/>
                      <w:szCs w:val="20"/>
                    </w:rPr>
                    <w:t>heeft werking in</w:t>
                  </w:r>
                </w:p>
              </w:tc>
            </w:tr>
            <w:tr w:rsidR="009A4BB3" w:rsidRPr="00231950" w14:paraId="3E8F7F9E" w14:textId="77777777" w:rsidTr="00B64EFA">
              <w:trPr>
                <w:tblCellSpacing w:w="15" w:type="dxa"/>
              </w:trPr>
              <w:tc>
                <w:tcPr>
                  <w:tcW w:w="1485" w:type="pct"/>
                  <w:tcBorders>
                    <w:top w:val="nil"/>
                    <w:left w:val="nil"/>
                    <w:bottom w:val="nil"/>
                    <w:right w:val="nil"/>
                  </w:tcBorders>
                  <w:hideMark/>
                </w:tcPr>
                <w:p w14:paraId="64363F1D" w14:textId="77777777" w:rsidR="009A4BB3" w:rsidRPr="00231950" w:rsidRDefault="009A4BB3" w:rsidP="005444CD">
                  <w:pPr>
                    <w:rPr>
                      <w:rFonts w:eastAsia="Times New Roman"/>
                      <w:szCs w:val="20"/>
                    </w:rPr>
                  </w:pPr>
                  <w:r w:rsidRPr="00231950">
                    <w:rPr>
                      <w:rFonts w:eastAsia="Times New Roman"/>
                      <w:b/>
                      <w:bCs/>
                      <w:szCs w:val="20"/>
                    </w:rPr>
                    <w:lastRenderedPageBreak/>
                    <w:t>Definitie</w:t>
                  </w:r>
                </w:p>
              </w:tc>
              <w:tc>
                <w:tcPr>
                  <w:tcW w:w="3465" w:type="pct"/>
                  <w:tcBorders>
                    <w:top w:val="nil"/>
                    <w:left w:val="nil"/>
                    <w:bottom w:val="nil"/>
                    <w:right w:val="nil"/>
                  </w:tcBorders>
                  <w:hideMark/>
                </w:tcPr>
                <w:p w14:paraId="1020349F" w14:textId="65D13449" w:rsidR="009A4BB3" w:rsidRPr="00231950" w:rsidRDefault="009A4BB3" w:rsidP="005444CD">
                  <w:pPr>
                    <w:spacing w:after="1"/>
                    <w:rPr>
                      <w:rFonts w:eastAsia="Times New Roman"/>
                      <w:szCs w:val="20"/>
                    </w:rPr>
                  </w:pPr>
                  <w:r w:rsidRPr="008329C1">
                    <w:rPr>
                      <w:rFonts w:ascii="Calibri" w:eastAsia="Times New Roman" w:hAnsi="Calibri" w:cs="Calibri"/>
                      <w:szCs w:val="20"/>
                    </w:rPr>
                    <w:t>Het werkingsgebied c.q. de locatie begrens</w:t>
                  </w:r>
                  <w:r>
                    <w:rPr>
                      <w:rFonts w:ascii="Calibri" w:eastAsia="Times New Roman" w:hAnsi="Calibri" w:cs="Calibri"/>
                      <w:szCs w:val="20"/>
                    </w:rPr>
                    <w:t>t</w:t>
                  </w:r>
                  <w:r w:rsidRPr="008329C1">
                    <w:rPr>
                      <w:rFonts w:ascii="Calibri" w:eastAsia="Times New Roman" w:hAnsi="Calibri" w:cs="Calibri"/>
                      <w:szCs w:val="20"/>
                    </w:rPr>
                    <w:t xml:space="preserve"> de juridische werking van de </w:t>
                  </w:r>
                  <w:r w:rsidR="00CE1F20">
                    <w:rPr>
                      <w:rFonts w:ascii="Calibri" w:eastAsia="Times New Roman" w:hAnsi="Calibri" w:cs="Calibri"/>
                      <w:szCs w:val="20"/>
                    </w:rPr>
                    <w:t xml:space="preserve">tekst onder een bepaalde </w:t>
                  </w:r>
                  <w:r w:rsidR="007B03AF">
                    <w:rPr>
                      <w:rFonts w:ascii="Calibri" w:eastAsia="Times New Roman" w:hAnsi="Calibri" w:cs="Calibri"/>
                      <w:szCs w:val="20"/>
                    </w:rPr>
                    <w:t>D</w:t>
                  </w:r>
                  <w:r>
                    <w:rPr>
                      <w:rFonts w:ascii="Calibri" w:eastAsia="Times New Roman" w:hAnsi="Calibri" w:cs="Calibri"/>
                      <w:szCs w:val="20"/>
                    </w:rPr>
                    <w:t>ivisie</w:t>
                  </w:r>
                  <w:r w:rsidRPr="008329C1">
                    <w:rPr>
                      <w:rFonts w:ascii="Calibri" w:eastAsia="Times New Roman" w:hAnsi="Calibri" w:cs="Calibri"/>
                      <w:szCs w:val="20"/>
                    </w:rPr>
                    <w:t>.</w:t>
                  </w:r>
                </w:p>
              </w:tc>
            </w:tr>
            <w:tr w:rsidR="009A4BB3" w:rsidRPr="00231950" w14:paraId="5B1E32F1" w14:textId="77777777" w:rsidTr="00B64EFA">
              <w:trPr>
                <w:tblCellSpacing w:w="15" w:type="dxa"/>
              </w:trPr>
              <w:tc>
                <w:tcPr>
                  <w:tcW w:w="1485" w:type="pct"/>
                  <w:tcBorders>
                    <w:top w:val="nil"/>
                    <w:left w:val="nil"/>
                    <w:bottom w:val="nil"/>
                    <w:right w:val="nil"/>
                  </w:tcBorders>
                  <w:hideMark/>
                </w:tcPr>
                <w:p w14:paraId="221FB1A8" w14:textId="77777777" w:rsidR="009A4BB3" w:rsidRPr="00231950" w:rsidRDefault="009A4BB3" w:rsidP="005444CD">
                  <w:pPr>
                    <w:rPr>
                      <w:rFonts w:eastAsia="Times New Roman"/>
                      <w:szCs w:val="20"/>
                    </w:rPr>
                  </w:pPr>
                  <w:r w:rsidRPr="00231950">
                    <w:rPr>
                      <w:rFonts w:eastAsia="Times New Roman"/>
                      <w:b/>
                      <w:bCs/>
                      <w:szCs w:val="20"/>
                    </w:rPr>
                    <w:t>Gerelateerd objecttype</w:t>
                  </w:r>
                </w:p>
              </w:tc>
              <w:tc>
                <w:tcPr>
                  <w:tcW w:w="3465" w:type="pct"/>
                  <w:tcBorders>
                    <w:top w:val="nil"/>
                    <w:left w:val="nil"/>
                    <w:bottom w:val="nil"/>
                    <w:right w:val="nil"/>
                  </w:tcBorders>
                  <w:hideMark/>
                </w:tcPr>
                <w:p w14:paraId="34EF4B08" w14:textId="125CC0C5" w:rsidR="009A4BB3" w:rsidRPr="00231950" w:rsidRDefault="009A4BB3" w:rsidP="005444CD">
                  <w:pPr>
                    <w:rPr>
                      <w:rFonts w:eastAsia="Times New Roman"/>
                      <w:szCs w:val="20"/>
                    </w:rPr>
                  </w:pPr>
                  <w:r w:rsidRPr="007F24E0">
                    <w:rPr>
                      <w:rFonts w:eastAsia="Times New Roman"/>
                      <w:szCs w:val="20"/>
                    </w:rPr>
                    <w:t>Locatie</w:t>
                  </w:r>
                  <w:r w:rsidRPr="00231950">
                    <w:rPr>
                      <w:rFonts w:eastAsia="Times New Roman"/>
                      <w:szCs w:val="20"/>
                    </w:rPr>
                    <w:t xml:space="preserve"> </w:t>
                  </w:r>
                </w:p>
              </w:tc>
            </w:tr>
            <w:tr w:rsidR="009A4BB3" w:rsidRPr="00231950" w14:paraId="56A1D6CC" w14:textId="77777777" w:rsidTr="00B64EFA">
              <w:trPr>
                <w:tblCellSpacing w:w="15" w:type="dxa"/>
              </w:trPr>
              <w:tc>
                <w:tcPr>
                  <w:tcW w:w="1485" w:type="pct"/>
                  <w:tcBorders>
                    <w:top w:val="nil"/>
                    <w:left w:val="nil"/>
                    <w:bottom w:val="nil"/>
                    <w:right w:val="nil"/>
                  </w:tcBorders>
                </w:tcPr>
                <w:p w14:paraId="30953ADE" w14:textId="77777777" w:rsidR="009A4BB3" w:rsidRPr="00231950" w:rsidRDefault="009A4BB3" w:rsidP="005444CD">
                  <w:pPr>
                    <w:rPr>
                      <w:rFonts w:eastAsia="Times New Roman"/>
                      <w:b/>
                      <w:bCs/>
                      <w:szCs w:val="20"/>
                    </w:rPr>
                  </w:pPr>
                  <w:r>
                    <w:rPr>
                      <w:rFonts w:eastAsia="Times New Roman"/>
                      <w:b/>
                      <w:bCs/>
                      <w:szCs w:val="20"/>
                    </w:rPr>
                    <w:t>Toelichting</w:t>
                  </w:r>
                </w:p>
              </w:tc>
              <w:tc>
                <w:tcPr>
                  <w:tcW w:w="3465" w:type="pct"/>
                  <w:tcBorders>
                    <w:top w:val="nil"/>
                    <w:left w:val="nil"/>
                    <w:bottom w:val="nil"/>
                    <w:right w:val="nil"/>
                  </w:tcBorders>
                </w:tcPr>
                <w:p w14:paraId="0D69AEBC" w14:textId="7C5E97ED" w:rsidR="00D21FE2" w:rsidRDefault="00CE1F20" w:rsidP="005444CD">
                  <w:pPr>
                    <w:pStyle w:val="Tekstzonderopmaak"/>
                    <w:rPr>
                      <w:rFonts w:asciiTheme="minorHAnsi" w:hAnsiTheme="minorHAnsi"/>
                      <w:sz w:val="20"/>
                      <w:szCs w:val="20"/>
                    </w:rPr>
                  </w:pPr>
                  <w:r>
                    <w:rPr>
                      <w:rFonts w:asciiTheme="minorHAnsi" w:hAnsiTheme="minorHAnsi"/>
                      <w:sz w:val="20"/>
                      <w:szCs w:val="20"/>
                    </w:rPr>
                    <w:t xml:space="preserve">Een Divisie heeft veelal </w:t>
                  </w:r>
                  <w:r w:rsidR="009A4BB3">
                    <w:rPr>
                      <w:rFonts w:asciiTheme="minorHAnsi" w:hAnsiTheme="minorHAnsi"/>
                      <w:sz w:val="20"/>
                      <w:szCs w:val="20"/>
                    </w:rPr>
                    <w:t>een werkingsgebied. Deze wordt niet aangeleverd door het bevoegd gezag maar afgeleid door het stelsel.</w:t>
                  </w:r>
                </w:p>
                <w:p w14:paraId="67B33B36" w14:textId="2A611613" w:rsidR="009A4BB3" w:rsidRDefault="009A4BB3" w:rsidP="005444CD">
                  <w:pPr>
                    <w:pStyle w:val="Tekstzonderopmaak"/>
                    <w:rPr>
                      <w:rFonts w:asciiTheme="minorHAnsi" w:hAnsiTheme="minorHAnsi"/>
                      <w:sz w:val="20"/>
                      <w:szCs w:val="20"/>
                    </w:rPr>
                  </w:pPr>
                  <w:r>
                    <w:rPr>
                      <w:rFonts w:asciiTheme="minorHAnsi" w:hAnsiTheme="minorHAnsi"/>
                      <w:sz w:val="20"/>
                      <w:szCs w:val="20"/>
                    </w:rPr>
                    <w:t>Hierbij maakt het stelsel gebruik van de volgende regel:</w:t>
                  </w:r>
                </w:p>
                <w:p w14:paraId="61F3877E" w14:textId="523BDE23" w:rsidR="009A4BB3" w:rsidRPr="00474D8D" w:rsidRDefault="009A4BB3" w:rsidP="005444CD">
                  <w:pPr>
                    <w:pStyle w:val="Tekstzonderopmaak"/>
                    <w:rPr>
                      <w:rStyle w:val="Hyperlink"/>
                      <w:rFonts w:asciiTheme="minorHAnsi" w:hAnsiTheme="minorHAnsi"/>
                      <w:color w:val="auto"/>
                      <w:sz w:val="20"/>
                      <w:szCs w:val="20"/>
                      <w:u w:val="none"/>
                    </w:rPr>
                  </w:pPr>
                  <w:r w:rsidRPr="00F62CF3">
                    <w:rPr>
                      <w:rFonts w:asciiTheme="minorHAnsi" w:hAnsiTheme="minorHAnsi"/>
                      <w:i/>
                      <w:iCs/>
                      <w:sz w:val="20"/>
                      <w:szCs w:val="20"/>
                    </w:rPr>
                    <w:t xml:space="preserve">de som van de locatie van de </w:t>
                  </w:r>
                  <w:r w:rsidR="00CE1F20">
                    <w:rPr>
                      <w:rFonts w:asciiTheme="minorHAnsi" w:hAnsiTheme="minorHAnsi"/>
                      <w:i/>
                      <w:iCs/>
                      <w:sz w:val="20"/>
                      <w:szCs w:val="20"/>
                    </w:rPr>
                    <w:t xml:space="preserve">Tekstdelen </w:t>
                  </w:r>
                  <w:r w:rsidRPr="00F62CF3">
                    <w:rPr>
                      <w:rFonts w:asciiTheme="minorHAnsi" w:hAnsiTheme="minorHAnsi"/>
                      <w:i/>
                      <w:iCs/>
                      <w:sz w:val="20"/>
                      <w:szCs w:val="20"/>
                    </w:rPr>
                    <w:t xml:space="preserve">die verwijzen naar dezelfde </w:t>
                  </w:r>
                  <w:r w:rsidR="00CE1F20">
                    <w:rPr>
                      <w:rFonts w:asciiTheme="minorHAnsi" w:hAnsiTheme="minorHAnsi"/>
                      <w:i/>
                      <w:iCs/>
                      <w:sz w:val="20"/>
                      <w:szCs w:val="20"/>
                    </w:rPr>
                    <w:t xml:space="preserve">Divisie </w:t>
                  </w:r>
                  <w:r w:rsidRPr="00F62CF3">
                    <w:rPr>
                      <w:rFonts w:asciiTheme="minorHAnsi" w:hAnsiTheme="minorHAnsi"/>
                      <w:i/>
                      <w:iCs/>
                      <w:sz w:val="20"/>
                      <w:szCs w:val="20"/>
                    </w:rPr>
                    <w:t>is het werkingsgebied.</w:t>
                  </w:r>
                </w:p>
              </w:tc>
            </w:tr>
            <w:tr w:rsidR="009A4BB3" w:rsidRPr="00231950" w14:paraId="424B7077" w14:textId="77777777" w:rsidTr="00B64EFA">
              <w:trPr>
                <w:tblCellSpacing w:w="15" w:type="dxa"/>
              </w:trPr>
              <w:tc>
                <w:tcPr>
                  <w:tcW w:w="1485" w:type="pct"/>
                  <w:tcBorders>
                    <w:top w:val="nil"/>
                    <w:left w:val="nil"/>
                    <w:bottom w:val="nil"/>
                    <w:right w:val="nil"/>
                  </w:tcBorders>
                </w:tcPr>
                <w:p w14:paraId="19BA2AC6" w14:textId="77777777" w:rsidR="009A4BB3" w:rsidRDefault="009A4BB3" w:rsidP="005444CD">
                  <w:pPr>
                    <w:rPr>
                      <w:rFonts w:eastAsia="Times New Roman"/>
                      <w:b/>
                      <w:bCs/>
                      <w:szCs w:val="20"/>
                    </w:rPr>
                  </w:pPr>
                  <w:r>
                    <w:rPr>
                      <w:rFonts w:eastAsia="Times New Roman"/>
                      <w:b/>
                      <w:bCs/>
                      <w:szCs w:val="20"/>
                    </w:rPr>
                    <w:t>Relatierol</w:t>
                  </w:r>
                </w:p>
              </w:tc>
              <w:tc>
                <w:tcPr>
                  <w:tcW w:w="3465" w:type="pct"/>
                  <w:tcBorders>
                    <w:top w:val="nil"/>
                    <w:left w:val="nil"/>
                    <w:bottom w:val="nil"/>
                    <w:right w:val="nil"/>
                  </w:tcBorders>
                </w:tcPr>
                <w:p w14:paraId="1607BF88" w14:textId="77777777" w:rsidR="009A4BB3" w:rsidRDefault="009A4BB3" w:rsidP="005444CD">
                  <w:pPr>
                    <w:pStyle w:val="Tekstzonderopmaak"/>
                    <w:rPr>
                      <w:rFonts w:asciiTheme="minorHAnsi" w:hAnsiTheme="minorHAnsi"/>
                      <w:sz w:val="20"/>
                      <w:szCs w:val="20"/>
                    </w:rPr>
                  </w:pPr>
                  <w:r>
                    <w:rPr>
                      <w:rFonts w:asciiTheme="minorHAnsi" w:hAnsiTheme="minorHAnsi"/>
                      <w:sz w:val="20"/>
                      <w:szCs w:val="20"/>
                    </w:rPr>
                    <w:t>werkingsgebied</w:t>
                  </w:r>
                </w:p>
              </w:tc>
            </w:tr>
            <w:tr w:rsidR="009A4BB3" w:rsidRPr="00231950" w14:paraId="38121EF1" w14:textId="77777777" w:rsidTr="00B64EFA">
              <w:trPr>
                <w:tblCellSpacing w:w="15" w:type="dxa"/>
              </w:trPr>
              <w:tc>
                <w:tcPr>
                  <w:tcW w:w="1485" w:type="pct"/>
                  <w:tcBorders>
                    <w:top w:val="nil"/>
                    <w:left w:val="nil"/>
                    <w:bottom w:val="nil"/>
                    <w:right w:val="nil"/>
                  </w:tcBorders>
                </w:tcPr>
                <w:p w14:paraId="63265793" w14:textId="77777777" w:rsidR="009A4BB3" w:rsidRDefault="009A4BB3" w:rsidP="005444CD">
                  <w:pPr>
                    <w:rPr>
                      <w:rFonts w:eastAsia="Times New Roman"/>
                      <w:b/>
                      <w:bCs/>
                      <w:szCs w:val="20"/>
                    </w:rPr>
                  </w:pPr>
                  <w:r>
                    <w:rPr>
                      <w:rFonts w:eastAsia="Times New Roman"/>
                      <w:b/>
                      <w:bCs/>
                      <w:szCs w:val="20"/>
                    </w:rPr>
                    <w:t>Herkomst</w:t>
                  </w:r>
                </w:p>
              </w:tc>
              <w:tc>
                <w:tcPr>
                  <w:tcW w:w="3465" w:type="pct"/>
                  <w:tcBorders>
                    <w:top w:val="nil"/>
                    <w:left w:val="nil"/>
                    <w:bottom w:val="nil"/>
                    <w:right w:val="nil"/>
                  </w:tcBorders>
                </w:tcPr>
                <w:p w14:paraId="50FA9425" w14:textId="77777777" w:rsidR="009A4BB3" w:rsidRDefault="009A4BB3" w:rsidP="005444CD">
                  <w:pPr>
                    <w:pStyle w:val="Tekstzonderopmaak"/>
                    <w:rPr>
                      <w:rFonts w:asciiTheme="minorHAnsi" w:hAnsiTheme="minorHAnsi"/>
                      <w:sz w:val="20"/>
                      <w:szCs w:val="20"/>
                    </w:rPr>
                  </w:pPr>
                  <w:r>
                    <w:rPr>
                      <w:rFonts w:asciiTheme="minorHAnsi" w:hAnsiTheme="minorHAnsi"/>
                      <w:sz w:val="20"/>
                      <w:szCs w:val="20"/>
                    </w:rPr>
                    <w:t>OW</w:t>
                  </w:r>
                </w:p>
              </w:tc>
            </w:tr>
          </w:tbl>
          <w:p w14:paraId="2A39D2AD" w14:textId="77777777" w:rsidR="009A4BB3" w:rsidRPr="00C81E43" w:rsidRDefault="009A4BB3" w:rsidP="005444CD"/>
        </w:tc>
      </w:tr>
    </w:tbl>
    <w:p w14:paraId="42FD3B84" w14:textId="77777777" w:rsidR="0015512E" w:rsidRDefault="0015512E" w:rsidP="0015512E">
      <w:pPr>
        <w:divId w:val="619649774"/>
      </w:pPr>
    </w:p>
    <w:p w14:paraId="5A385166" w14:textId="74475EF9" w:rsidR="00181DD4" w:rsidRDefault="00181DD4" w:rsidP="00181DD4">
      <w:pPr>
        <w:pStyle w:val="Kop3"/>
        <w:divId w:val="619649774"/>
        <w:rPr>
          <w:rFonts w:eastAsia="Times New Roman"/>
        </w:rPr>
      </w:pPr>
      <w:bookmarkStart w:id="178" w:name="_Toc92286670"/>
      <w:bookmarkStart w:id="179" w:name="_Ref42777760"/>
      <w:r w:rsidRPr="00231950">
        <w:rPr>
          <w:rFonts w:eastAsia="Times New Roman"/>
        </w:rPr>
        <w:t xml:space="preserve">Objecttype </w:t>
      </w:r>
      <w:r>
        <w:rPr>
          <w:rFonts w:eastAsia="Times New Roman"/>
        </w:rPr>
        <w:t>Divisie</w:t>
      </w:r>
      <w:r w:rsidR="007F69B4">
        <w:rPr>
          <w:rFonts w:eastAsia="Times New Roman"/>
        </w:rPr>
        <w:t>t</w:t>
      </w:r>
      <w:r w:rsidR="005B6A14">
        <w:rPr>
          <w:rFonts w:eastAsia="Times New Roman"/>
        </w:rPr>
        <w:t>ekst</w:t>
      </w:r>
      <w:bookmarkEnd w:id="178"/>
    </w:p>
    <w:p w14:paraId="79C01E23" w14:textId="77777777" w:rsidR="00181DD4" w:rsidRPr="00231950" w:rsidRDefault="00181DD4" w:rsidP="007F69B4">
      <w:pPr>
        <w:pStyle w:val="Kop4"/>
        <w:divId w:val="61964977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81DD4" w:rsidRPr="00231950" w14:paraId="22E2F3E9" w14:textId="77777777" w:rsidTr="00B64EFA">
        <w:trPr>
          <w:divId w:val="619649774"/>
          <w:tblCellSpacing w:w="0" w:type="dxa"/>
        </w:trPr>
        <w:tc>
          <w:tcPr>
            <w:tcW w:w="1500" w:type="pct"/>
            <w:tcBorders>
              <w:top w:val="nil"/>
              <w:left w:val="nil"/>
              <w:bottom w:val="nil"/>
              <w:right w:val="nil"/>
            </w:tcBorders>
            <w:hideMark/>
          </w:tcPr>
          <w:p w14:paraId="5A511FAC" w14:textId="77777777" w:rsidR="00181DD4" w:rsidRPr="00231950" w:rsidRDefault="00181DD4" w:rsidP="00D43CFB">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538E62B" w14:textId="77777777" w:rsidR="00181DD4" w:rsidRPr="00231950" w:rsidRDefault="00181DD4" w:rsidP="00D43CFB">
            <w:pPr>
              <w:rPr>
                <w:rFonts w:eastAsia="Times New Roman"/>
                <w:szCs w:val="20"/>
              </w:rPr>
            </w:pPr>
            <w:r w:rsidRPr="00231950">
              <w:rPr>
                <w:rFonts w:eastAsia="Times New Roman"/>
                <w:szCs w:val="20"/>
              </w:rPr>
              <w:t>identificatie</w:t>
            </w:r>
          </w:p>
        </w:tc>
      </w:tr>
      <w:tr w:rsidR="00181DD4" w:rsidRPr="00231950" w14:paraId="0EFC42A2" w14:textId="77777777" w:rsidTr="00B64EFA">
        <w:trPr>
          <w:divId w:val="619649774"/>
          <w:tblCellSpacing w:w="0" w:type="dxa"/>
        </w:trPr>
        <w:tc>
          <w:tcPr>
            <w:tcW w:w="1500" w:type="pct"/>
            <w:tcBorders>
              <w:top w:val="nil"/>
              <w:left w:val="nil"/>
              <w:bottom w:val="nil"/>
              <w:right w:val="nil"/>
            </w:tcBorders>
            <w:hideMark/>
          </w:tcPr>
          <w:p w14:paraId="77B407E2" w14:textId="77777777" w:rsidR="00181DD4" w:rsidRPr="00231950" w:rsidRDefault="00181DD4" w:rsidP="00D43CFB">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09F6BED" w14:textId="77777777" w:rsidR="00181DD4" w:rsidRPr="00231950" w:rsidRDefault="00181DD4" w:rsidP="00D43CFB">
            <w:pPr>
              <w:rPr>
                <w:rFonts w:eastAsia="Times New Roman"/>
                <w:szCs w:val="20"/>
              </w:rPr>
            </w:pPr>
            <w:r w:rsidRPr="00231950">
              <w:rPr>
                <w:rFonts w:eastAsia="Times New Roman"/>
                <w:szCs w:val="20"/>
              </w:rPr>
              <w:t xml:space="preserve">De unieke identificatie waaronder elk object van dit type bekend is. </w:t>
            </w:r>
          </w:p>
        </w:tc>
      </w:tr>
      <w:tr w:rsidR="00181DD4" w:rsidRPr="00231950" w14:paraId="252DBBC6" w14:textId="77777777" w:rsidTr="00B64EFA">
        <w:trPr>
          <w:divId w:val="619649774"/>
          <w:tblCellSpacing w:w="0" w:type="dxa"/>
        </w:trPr>
        <w:tc>
          <w:tcPr>
            <w:tcW w:w="1500" w:type="pct"/>
            <w:tcBorders>
              <w:top w:val="nil"/>
              <w:left w:val="nil"/>
              <w:bottom w:val="nil"/>
              <w:right w:val="nil"/>
            </w:tcBorders>
            <w:hideMark/>
          </w:tcPr>
          <w:p w14:paraId="7E950B07" w14:textId="77777777" w:rsidR="00181DD4" w:rsidRPr="00231950" w:rsidRDefault="00181DD4" w:rsidP="00D43CFB">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36D50501" w14:textId="77777777" w:rsidR="00181DD4" w:rsidRPr="00231950" w:rsidRDefault="00181DD4" w:rsidP="00D43CFB">
            <w:pPr>
              <w:rPr>
                <w:rFonts w:eastAsia="Times New Roman"/>
                <w:szCs w:val="20"/>
              </w:rPr>
            </w:pPr>
            <w:r w:rsidRPr="00231950">
              <w:rPr>
                <w:rFonts w:eastAsia="Times New Roman"/>
                <w:szCs w:val="20"/>
              </w:rPr>
              <w:t>Identificatie</w:t>
            </w:r>
          </w:p>
        </w:tc>
      </w:tr>
      <w:tr w:rsidR="00181DD4" w:rsidRPr="00231950" w14:paraId="0A1D57A1" w14:textId="77777777" w:rsidTr="00B64EFA">
        <w:trPr>
          <w:divId w:val="619649774"/>
          <w:tblCellSpacing w:w="0" w:type="dxa"/>
        </w:trPr>
        <w:tc>
          <w:tcPr>
            <w:tcW w:w="1500" w:type="pct"/>
            <w:tcBorders>
              <w:top w:val="nil"/>
              <w:left w:val="nil"/>
              <w:bottom w:val="nil"/>
              <w:right w:val="nil"/>
            </w:tcBorders>
          </w:tcPr>
          <w:p w14:paraId="66896E8C" w14:textId="77777777" w:rsidR="00181DD4" w:rsidRPr="00231950" w:rsidRDefault="00181DD4" w:rsidP="00D43CFB">
            <w:pPr>
              <w:rPr>
                <w:rFonts w:eastAsia="Times New Roman"/>
                <w:b/>
                <w:bCs/>
                <w:szCs w:val="20"/>
              </w:rPr>
            </w:pPr>
            <w:r>
              <w:rPr>
                <w:rFonts w:eastAsia="Times New Roman"/>
                <w:b/>
                <w:bCs/>
                <w:szCs w:val="20"/>
              </w:rPr>
              <w:t xml:space="preserve">Herkomst </w:t>
            </w:r>
          </w:p>
        </w:tc>
        <w:tc>
          <w:tcPr>
            <w:tcW w:w="3500" w:type="pct"/>
            <w:tcBorders>
              <w:top w:val="nil"/>
              <w:left w:val="nil"/>
              <w:bottom w:val="nil"/>
              <w:right w:val="nil"/>
            </w:tcBorders>
          </w:tcPr>
          <w:p w14:paraId="4162E5F9" w14:textId="77777777" w:rsidR="00181DD4" w:rsidRPr="00231950" w:rsidRDefault="00181DD4" w:rsidP="00D43CFB">
            <w:pPr>
              <w:rPr>
                <w:rFonts w:eastAsia="Times New Roman"/>
                <w:szCs w:val="20"/>
              </w:rPr>
            </w:pPr>
            <w:r>
              <w:rPr>
                <w:rFonts w:eastAsia="Times New Roman"/>
                <w:szCs w:val="20"/>
              </w:rPr>
              <w:t>OP</w:t>
            </w:r>
          </w:p>
        </w:tc>
      </w:tr>
    </w:tbl>
    <w:p w14:paraId="718212E7" w14:textId="77777777" w:rsidR="00181DD4" w:rsidRPr="00231950" w:rsidRDefault="00181DD4" w:rsidP="005B6A14">
      <w:pPr>
        <w:pStyle w:val="Kop4"/>
        <w:divId w:val="619649774"/>
      </w:pPr>
      <w:r w:rsidRPr="00231950">
        <w:t xml:space="preserve">Attribuutsoort </w:t>
      </w:r>
      <w:r>
        <w:t>omschrijving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81DD4" w:rsidRPr="00231950" w14:paraId="47AD5BD2" w14:textId="77777777" w:rsidTr="00B64EFA">
        <w:trPr>
          <w:divId w:val="619649774"/>
          <w:tblCellSpacing w:w="0" w:type="dxa"/>
        </w:trPr>
        <w:tc>
          <w:tcPr>
            <w:tcW w:w="1500" w:type="pct"/>
            <w:tcBorders>
              <w:top w:val="nil"/>
              <w:left w:val="nil"/>
              <w:bottom w:val="nil"/>
              <w:right w:val="nil"/>
            </w:tcBorders>
            <w:hideMark/>
          </w:tcPr>
          <w:p w14:paraId="261C0A27" w14:textId="77777777" w:rsidR="00181DD4" w:rsidRPr="00231950" w:rsidRDefault="00181DD4" w:rsidP="00D43CFB">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CBE32BE" w14:textId="77777777" w:rsidR="00181DD4" w:rsidRPr="00231950" w:rsidRDefault="00181DD4" w:rsidP="00D43CFB">
            <w:pPr>
              <w:rPr>
                <w:rFonts w:eastAsia="Times New Roman"/>
                <w:szCs w:val="20"/>
              </w:rPr>
            </w:pPr>
            <w:r w:rsidRPr="00231950">
              <w:rPr>
                <w:rFonts w:eastAsia="Times New Roman"/>
                <w:szCs w:val="20"/>
              </w:rPr>
              <w:t>omschrijving</w:t>
            </w:r>
          </w:p>
        </w:tc>
      </w:tr>
      <w:tr w:rsidR="00181DD4" w:rsidRPr="00231950" w14:paraId="5DCE2A7F" w14:textId="77777777" w:rsidTr="00B64EFA">
        <w:trPr>
          <w:divId w:val="619649774"/>
          <w:tblCellSpacing w:w="0" w:type="dxa"/>
        </w:trPr>
        <w:tc>
          <w:tcPr>
            <w:tcW w:w="1500" w:type="pct"/>
            <w:tcBorders>
              <w:top w:val="nil"/>
              <w:left w:val="nil"/>
              <w:bottom w:val="nil"/>
              <w:right w:val="nil"/>
            </w:tcBorders>
            <w:hideMark/>
          </w:tcPr>
          <w:p w14:paraId="60A854FD" w14:textId="77777777" w:rsidR="00181DD4" w:rsidRPr="00231950" w:rsidRDefault="00181DD4" w:rsidP="00D43CFB">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34D1559D" w14:textId="06E080EA" w:rsidR="00181DD4" w:rsidRPr="00231950" w:rsidRDefault="00181DD4" w:rsidP="00D43CFB">
            <w:pPr>
              <w:rPr>
                <w:rFonts w:eastAsia="Times New Roman"/>
                <w:szCs w:val="20"/>
              </w:rPr>
            </w:pPr>
            <w:r w:rsidRPr="00231950">
              <w:rPr>
                <w:rFonts w:eastAsia="Times New Roman"/>
                <w:szCs w:val="20"/>
              </w:rPr>
              <w:t xml:space="preserve">De letterlijke tekst </w:t>
            </w:r>
            <w:r>
              <w:rPr>
                <w:rFonts w:eastAsia="Times New Roman"/>
                <w:szCs w:val="20"/>
              </w:rPr>
              <w:t>die in een Divisie</w:t>
            </w:r>
            <w:r w:rsidR="007F69B4">
              <w:rPr>
                <w:rFonts w:eastAsia="Times New Roman"/>
                <w:szCs w:val="20"/>
              </w:rPr>
              <w:t>t</w:t>
            </w:r>
            <w:r w:rsidR="005B6A14">
              <w:rPr>
                <w:rFonts w:eastAsia="Times New Roman"/>
                <w:szCs w:val="20"/>
              </w:rPr>
              <w:t>ekst</w:t>
            </w:r>
            <w:r>
              <w:rPr>
                <w:rFonts w:eastAsia="Times New Roman"/>
                <w:szCs w:val="20"/>
              </w:rPr>
              <w:t xml:space="preserve"> staat</w:t>
            </w:r>
            <w:r w:rsidRPr="00231950">
              <w:rPr>
                <w:rFonts w:eastAsia="Times New Roman"/>
                <w:szCs w:val="20"/>
              </w:rPr>
              <w:t xml:space="preserve">. </w:t>
            </w:r>
          </w:p>
        </w:tc>
      </w:tr>
      <w:tr w:rsidR="00181DD4" w:rsidRPr="00231950" w14:paraId="1549C5B7" w14:textId="77777777" w:rsidTr="00B64EFA">
        <w:trPr>
          <w:divId w:val="619649774"/>
          <w:tblCellSpacing w:w="0" w:type="dxa"/>
        </w:trPr>
        <w:tc>
          <w:tcPr>
            <w:tcW w:w="1500" w:type="pct"/>
            <w:tcBorders>
              <w:top w:val="nil"/>
              <w:left w:val="nil"/>
              <w:bottom w:val="nil"/>
              <w:right w:val="nil"/>
            </w:tcBorders>
            <w:hideMark/>
          </w:tcPr>
          <w:p w14:paraId="49412865" w14:textId="77777777" w:rsidR="00181DD4" w:rsidRPr="00231950" w:rsidRDefault="00181DD4" w:rsidP="00D43CFB">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63B797DC" w14:textId="77777777" w:rsidR="00181DD4" w:rsidRPr="00231950" w:rsidRDefault="00181DD4" w:rsidP="00D43CFB">
            <w:pPr>
              <w:rPr>
                <w:rFonts w:eastAsia="Times New Roman"/>
                <w:szCs w:val="20"/>
              </w:rPr>
            </w:pPr>
            <w:proofErr w:type="spellStart"/>
            <w:r w:rsidRPr="00231950">
              <w:rPr>
                <w:rFonts w:eastAsia="Times New Roman"/>
                <w:szCs w:val="20"/>
              </w:rPr>
              <w:t>CharacterString</w:t>
            </w:r>
            <w:proofErr w:type="spellEnd"/>
          </w:p>
        </w:tc>
      </w:tr>
      <w:tr w:rsidR="00181DD4" w:rsidRPr="00231950" w14:paraId="229346EF" w14:textId="77777777" w:rsidTr="00B64EFA">
        <w:trPr>
          <w:divId w:val="619649774"/>
          <w:tblCellSpacing w:w="0" w:type="dxa"/>
        </w:trPr>
        <w:tc>
          <w:tcPr>
            <w:tcW w:w="1500" w:type="pct"/>
            <w:tcBorders>
              <w:top w:val="nil"/>
              <w:left w:val="nil"/>
              <w:bottom w:val="nil"/>
              <w:right w:val="nil"/>
            </w:tcBorders>
          </w:tcPr>
          <w:p w14:paraId="4A32BB72" w14:textId="77777777" w:rsidR="00181DD4" w:rsidRPr="00231950" w:rsidRDefault="00181DD4" w:rsidP="00D43CFB">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174DE693" w14:textId="77777777" w:rsidR="00181DD4" w:rsidRPr="0055574D" w:rsidRDefault="00181DD4" w:rsidP="00D43CFB">
            <w:pPr>
              <w:rPr>
                <w:rFonts w:eastAsia="Times New Roman" w:cstheme="minorHAnsi"/>
                <w:szCs w:val="20"/>
              </w:rPr>
            </w:pPr>
            <w:r w:rsidRPr="0055574D">
              <w:rPr>
                <w:rFonts w:cstheme="minorHAnsi"/>
                <w:szCs w:val="20"/>
              </w:rPr>
              <w:t>Ee</w:t>
            </w:r>
            <w:r>
              <w:rPr>
                <w:rFonts w:cstheme="minorHAnsi"/>
                <w:szCs w:val="20"/>
              </w:rPr>
              <w:t>n Divisie is een structurerend element uit OP waarmee je teksten kunt structureren in omgevingsdocumenten met een vrijetekststructuur. De omschrijving van een Divisie is de inhoud van de divisietekst die onder deze Divisie valt.</w:t>
            </w:r>
            <w:r w:rsidRPr="0055574D">
              <w:rPr>
                <w:rFonts w:cstheme="minorHAnsi"/>
                <w:szCs w:val="20"/>
              </w:rPr>
              <w:t xml:space="preserve"> </w:t>
            </w:r>
          </w:p>
        </w:tc>
      </w:tr>
    </w:tbl>
    <w:p w14:paraId="0714F4C7" w14:textId="77777777" w:rsidR="00181DD4" w:rsidRDefault="00181DD4" w:rsidP="00181DD4">
      <w:pPr>
        <w:pStyle w:val="Kop4"/>
        <w:divId w:val="619649774"/>
      </w:pPr>
      <w:r w:rsidRPr="00231950">
        <w:t xml:space="preserve">Relatiesoort </w:t>
      </w:r>
      <w:r>
        <w:t xml:space="preserve">heeft werking in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9070"/>
      </w:tblGrid>
      <w:tr w:rsidR="00181DD4" w:rsidRPr="00C81E43" w14:paraId="51ABD9DD" w14:textId="77777777" w:rsidTr="00B64EFA">
        <w:trPr>
          <w:divId w:val="619649774"/>
          <w:tblCellSpacing w:w="0" w:type="dxa"/>
        </w:trPr>
        <w:tc>
          <w:tcPr>
            <w:tcW w:w="1500" w:type="pct"/>
            <w:tcBorders>
              <w:top w:val="nil"/>
              <w:left w:val="nil"/>
              <w:bottom w:val="nil"/>
              <w:right w:val="nil"/>
            </w:tcBorders>
          </w:tcPr>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2739"/>
              <w:gridCol w:w="6331"/>
            </w:tblGrid>
            <w:tr w:rsidR="00181DD4" w:rsidRPr="00231950" w14:paraId="152F75CC" w14:textId="77777777" w:rsidTr="00B64EFA">
              <w:trPr>
                <w:tblCellSpacing w:w="15" w:type="dxa"/>
              </w:trPr>
              <w:tc>
                <w:tcPr>
                  <w:tcW w:w="1485" w:type="pct"/>
                  <w:tcBorders>
                    <w:top w:val="nil"/>
                    <w:left w:val="nil"/>
                    <w:bottom w:val="nil"/>
                    <w:right w:val="nil"/>
                  </w:tcBorders>
                  <w:hideMark/>
                </w:tcPr>
                <w:p w14:paraId="49FF2160" w14:textId="77777777" w:rsidR="00181DD4" w:rsidRPr="00231950" w:rsidRDefault="00181DD4" w:rsidP="00D43CFB">
                  <w:pPr>
                    <w:rPr>
                      <w:rFonts w:eastAsia="Times New Roman"/>
                      <w:szCs w:val="20"/>
                    </w:rPr>
                  </w:pPr>
                  <w:r w:rsidRPr="00231950">
                    <w:rPr>
                      <w:rFonts w:eastAsia="Times New Roman"/>
                      <w:b/>
                      <w:bCs/>
                      <w:szCs w:val="20"/>
                    </w:rPr>
                    <w:t>Naam</w:t>
                  </w:r>
                </w:p>
              </w:tc>
              <w:tc>
                <w:tcPr>
                  <w:tcW w:w="3465" w:type="pct"/>
                  <w:tcBorders>
                    <w:top w:val="nil"/>
                    <w:left w:val="nil"/>
                    <w:bottom w:val="nil"/>
                    <w:right w:val="nil"/>
                  </w:tcBorders>
                  <w:hideMark/>
                </w:tcPr>
                <w:p w14:paraId="5BB04AB9" w14:textId="77777777" w:rsidR="00181DD4" w:rsidRPr="00231950" w:rsidRDefault="00181DD4" w:rsidP="00D43CFB">
                  <w:pPr>
                    <w:rPr>
                      <w:rFonts w:eastAsia="Times New Roman"/>
                      <w:szCs w:val="20"/>
                    </w:rPr>
                  </w:pPr>
                  <w:r>
                    <w:rPr>
                      <w:rFonts w:eastAsia="Times New Roman"/>
                      <w:szCs w:val="20"/>
                    </w:rPr>
                    <w:t>heeft werking in</w:t>
                  </w:r>
                </w:p>
              </w:tc>
            </w:tr>
            <w:tr w:rsidR="00181DD4" w:rsidRPr="00231950" w14:paraId="7D6B06DC" w14:textId="77777777" w:rsidTr="00B64EFA">
              <w:trPr>
                <w:tblCellSpacing w:w="15" w:type="dxa"/>
              </w:trPr>
              <w:tc>
                <w:tcPr>
                  <w:tcW w:w="1485" w:type="pct"/>
                  <w:tcBorders>
                    <w:top w:val="nil"/>
                    <w:left w:val="nil"/>
                    <w:bottom w:val="nil"/>
                    <w:right w:val="nil"/>
                  </w:tcBorders>
                  <w:hideMark/>
                </w:tcPr>
                <w:p w14:paraId="58C6DDBD" w14:textId="77777777" w:rsidR="00181DD4" w:rsidRPr="00231950" w:rsidRDefault="00181DD4" w:rsidP="00D43CFB">
                  <w:pPr>
                    <w:rPr>
                      <w:rFonts w:eastAsia="Times New Roman"/>
                      <w:szCs w:val="20"/>
                    </w:rPr>
                  </w:pPr>
                  <w:r w:rsidRPr="00231950">
                    <w:rPr>
                      <w:rFonts w:eastAsia="Times New Roman"/>
                      <w:b/>
                      <w:bCs/>
                      <w:szCs w:val="20"/>
                    </w:rPr>
                    <w:t>Definitie</w:t>
                  </w:r>
                </w:p>
              </w:tc>
              <w:tc>
                <w:tcPr>
                  <w:tcW w:w="3465" w:type="pct"/>
                  <w:tcBorders>
                    <w:top w:val="nil"/>
                    <w:left w:val="nil"/>
                    <w:bottom w:val="nil"/>
                    <w:right w:val="nil"/>
                  </w:tcBorders>
                  <w:hideMark/>
                </w:tcPr>
                <w:p w14:paraId="60357233" w14:textId="389AEC1B" w:rsidR="00181DD4" w:rsidRPr="00231950" w:rsidRDefault="00181DD4" w:rsidP="00D43CFB">
                  <w:pPr>
                    <w:spacing w:after="1"/>
                    <w:rPr>
                      <w:rFonts w:eastAsia="Times New Roman"/>
                      <w:szCs w:val="20"/>
                    </w:rPr>
                  </w:pPr>
                  <w:r w:rsidRPr="008329C1">
                    <w:rPr>
                      <w:rFonts w:ascii="Calibri" w:eastAsia="Times New Roman" w:hAnsi="Calibri" w:cs="Calibri"/>
                      <w:szCs w:val="20"/>
                    </w:rPr>
                    <w:t>Het werkingsgebied c.q. de locatie begrens</w:t>
                  </w:r>
                  <w:r>
                    <w:rPr>
                      <w:rFonts w:ascii="Calibri" w:eastAsia="Times New Roman" w:hAnsi="Calibri" w:cs="Calibri"/>
                      <w:szCs w:val="20"/>
                    </w:rPr>
                    <w:t>t</w:t>
                  </w:r>
                  <w:r w:rsidRPr="008329C1">
                    <w:rPr>
                      <w:rFonts w:ascii="Calibri" w:eastAsia="Times New Roman" w:hAnsi="Calibri" w:cs="Calibri"/>
                      <w:szCs w:val="20"/>
                    </w:rPr>
                    <w:t xml:space="preserve"> de juridische werking van de </w:t>
                  </w:r>
                  <w:r>
                    <w:rPr>
                      <w:rFonts w:ascii="Calibri" w:eastAsia="Times New Roman" w:hAnsi="Calibri" w:cs="Calibri"/>
                      <w:szCs w:val="20"/>
                    </w:rPr>
                    <w:t>tekst onder een bepaalde Divisie</w:t>
                  </w:r>
                  <w:r w:rsidR="007F69B4">
                    <w:rPr>
                      <w:rFonts w:ascii="Calibri" w:eastAsia="Times New Roman" w:hAnsi="Calibri" w:cs="Calibri"/>
                      <w:szCs w:val="20"/>
                    </w:rPr>
                    <w:t>t</w:t>
                  </w:r>
                  <w:r w:rsidR="005B6A14">
                    <w:rPr>
                      <w:rFonts w:ascii="Calibri" w:eastAsia="Times New Roman" w:hAnsi="Calibri" w:cs="Calibri"/>
                      <w:szCs w:val="20"/>
                    </w:rPr>
                    <w:t>ekst</w:t>
                  </w:r>
                  <w:r w:rsidRPr="008329C1">
                    <w:rPr>
                      <w:rFonts w:ascii="Calibri" w:eastAsia="Times New Roman" w:hAnsi="Calibri" w:cs="Calibri"/>
                      <w:szCs w:val="20"/>
                    </w:rPr>
                    <w:t>.</w:t>
                  </w:r>
                </w:p>
              </w:tc>
            </w:tr>
            <w:tr w:rsidR="00181DD4" w:rsidRPr="00231950" w14:paraId="7A9D97D4" w14:textId="77777777" w:rsidTr="00B64EFA">
              <w:trPr>
                <w:tblCellSpacing w:w="15" w:type="dxa"/>
              </w:trPr>
              <w:tc>
                <w:tcPr>
                  <w:tcW w:w="1485" w:type="pct"/>
                  <w:tcBorders>
                    <w:top w:val="nil"/>
                    <w:left w:val="nil"/>
                    <w:bottom w:val="nil"/>
                    <w:right w:val="nil"/>
                  </w:tcBorders>
                  <w:hideMark/>
                </w:tcPr>
                <w:p w14:paraId="0DF31B30" w14:textId="77777777" w:rsidR="00181DD4" w:rsidRPr="00231950" w:rsidRDefault="00181DD4" w:rsidP="00D43CFB">
                  <w:pPr>
                    <w:rPr>
                      <w:rFonts w:eastAsia="Times New Roman"/>
                      <w:szCs w:val="20"/>
                    </w:rPr>
                  </w:pPr>
                  <w:r w:rsidRPr="00231950">
                    <w:rPr>
                      <w:rFonts w:eastAsia="Times New Roman"/>
                      <w:b/>
                      <w:bCs/>
                      <w:szCs w:val="20"/>
                    </w:rPr>
                    <w:t>Gerelateerd objecttype</w:t>
                  </w:r>
                </w:p>
              </w:tc>
              <w:tc>
                <w:tcPr>
                  <w:tcW w:w="3465" w:type="pct"/>
                  <w:tcBorders>
                    <w:top w:val="nil"/>
                    <w:left w:val="nil"/>
                    <w:bottom w:val="nil"/>
                    <w:right w:val="nil"/>
                  </w:tcBorders>
                  <w:hideMark/>
                </w:tcPr>
                <w:p w14:paraId="4266BE41" w14:textId="77777777" w:rsidR="00181DD4" w:rsidRPr="00231950" w:rsidRDefault="00181DD4" w:rsidP="00D43CFB">
                  <w:pPr>
                    <w:rPr>
                      <w:rFonts w:eastAsia="Times New Roman"/>
                      <w:szCs w:val="20"/>
                    </w:rPr>
                  </w:pPr>
                  <w:r w:rsidRPr="007F24E0">
                    <w:rPr>
                      <w:rFonts w:eastAsia="Times New Roman"/>
                      <w:szCs w:val="20"/>
                    </w:rPr>
                    <w:t>Locatie</w:t>
                  </w:r>
                  <w:r w:rsidRPr="00231950">
                    <w:rPr>
                      <w:rFonts w:eastAsia="Times New Roman"/>
                      <w:szCs w:val="20"/>
                    </w:rPr>
                    <w:t xml:space="preserve"> </w:t>
                  </w:r>
                </w:p>
              </w:tc>
            </w:tr>
            <w:tr w:rsidR="00181DD4" w:rsidRPr="00231950" w14:paraId="67169F9D" w14:textId="77777777" w:rsidTr="00B64EFA">
              <w:trPr>
                <w:tblCellSpacing w:w="15" w:type="dxa"/>
              </w:trPr>
              <w:tc>
                <w:tcPr>
                  <w:tcW w:w="1485" w:type="pct"/>
                  <w:tcBorders>
                    <w:top w:val="nil"/>
                    <w:left w:val="nil"/>
                    <w:bottom w:val="nil"/>
                    <w:right w:val="nil"/>
                  </w:tcBorders>
                </w:tcPr>
                <w:p w14:paraId="0AD6A684" w14:textId="77777777" w:rsidR="00181DD4" w:rsidRPr="00231950" w:rsidRDefault="00181DD4" w:rsidP="00D43CFB">
                  <w:pPr>
                    <w:rPr>
                      <w:rFonts w:eastAsia="Times New Roman"/>
                      <w:b/>
                      <w:bCs/>
                      <w:szCs w:val="20"/>
                    </w:rPr>
                  </w:pPr>
                  <w:r>
                    <w:rPr>
                      <w:rFonts w:eastAsia="Times New Roman"/>
                      <w:b/>
                      <w:bCs/>
                      <w:szCs w:val="20"/>
                    </w:rPr>
                    <w:t>Toelichting</w:t>
                  </w:r>
                </w:p>
              </w:tc>
              <w:tc>
                <w:tcPr>
                  <w:tcW w:w="3465" w:type="pct"/>
                  <w:tcBorders>
                    <w:top w:val="nil"/>
                    <w:left w:val="nil"/>
                    <w:bottom w:val="nil"/>
                    <w:right w:val="nil"/>
                  </w:tcBorders>
                </w:tcPr>
                <w:p w14:paraId="0F9D1CD3" w14:textId="53F74EBD" w:rsidR="00D21FE2" w:rsidRDefault="00181DD4" w:rsidP="00D43CFB">
                  <w:pPr>
                    <w:pStyle w:val="Tekstzonderopmaak"/>
                    <w:rPr>
                      <w:rFonts w:asciiTheme="minorHAnsi" w:hAnsiTheme="minorHAnsi"/>
                      <w:sz w:val="20"/>
                      <w:szCs w:val="20"/>
                    </w:rPr>
                  </w:pPr>
                  <w:r>
                    <w:rPr>
                      <w:rFonts w:asciiTheme="minorHAnsi" w:hAnsiTheme="minorHAnsi"/>
                      <w:sz w:val="20"/>
                      <w:szCs w:val="20"/>
                    </w:rPr>
                    <w:t>Een Divisie</w:t>
                  </w:r>
                  <w:r w:rsidR="007F69B4">
                    <w:rPr>
                      <w:rFonts w:asciiTheme="minorHAnsi" w:hAnsiTheme="minorHAnsi"/>
                      <w:sz w:val="20"/>
                      <w:szCs w:val="20"/>
                    </w:rPr>
                    <w:t>tekst</w:t>
                  </w:r>
                  <w:r>
                    <w:rPr>
                      <w:rFonts w:asciiTheme="minorHAnsi" w:hAnsiTheme="minorHAnsi"/>
                      <w:sz w:val="20"/>
                      <w:szCs w:val="20"/>
                    </w:rPr>
                    <w:t xml:space="preserve"> heeft veelal een werkingsgebied. Deze wordt niet aangeleverd door het bevoegd gezag maar afgeleid door het stelsel.</w:t>
                  </w:r>
                </w:p>
                <w:p w14:paraId="1D874F88" w14:textId="196790F0" w:rsidR="00181DD4" w:rsidRDefault="00181DD4" w:rsidP="00D43CFB">
                  <w:pPr>
                    <w:pStyle w:val="Tekstzonderopmaak"/>
                    <w:rPr>
                      <w:rFonts w:asciiTheme="minorHAnsi" w:hAnsiTheme="minorHAnsi"/>
                      <w:sz w:val="20"/>
                      <w:szCs w:val="20"/>
                    </w:rPr>
                  </w:pPr>
                  <w:r>
                    <w:rPr>
                      <w:rFonts w:asciiTheme="minorHAnsi" w:hAnsiTheme="minorHAnsi"/>
                      <w:sz w:val="20"/>
                      <w:szCs w:val="20"/>
                    </w:rPr>
                    <w:t>Hierbij maakt het stelsel gebruik van de volgende regel:</w:t>
                  </w:r>
                </w:p>
                <w:p w14:paraId="6B02D79D" w14:textId="77777777" w:rsidR="00181DD4" w:rsidRPr="00474D8D" w:rsidRDefault="00181DD4" w:rsidP="00D43CFB">
                  <w:pPr>
                    <w:pStyle w:val="Tekstzonderopmaak"/>
                    <w:rPr>
                      <w:rStyle w:val="Hyperlink"/>
                      <w:rFonts w:asciiTheme="minorHAnsi" w:hAnsiTheme="minorHAnsi"/>
                      <w:color w:val="auto"/>
                      <w:sz w:val="20"/>
                      <w:szCs w:val="20"/>
                      <w:u w:val="none"/>
                    </w:rPr>
                  </w:pPr>
                  <w:r w:rsidRPr="00F62CF3">
                    <w:rPr>
                      <w:rFonts w:asciiTheme="minorHAnsi" w:hAnsiTheme="minorHAnsi"/>
                      <w:i/>
                      <w:iCs/>
                      <w:sz w:val="20"/>
                      <w:szCs w:val="20"/>
                    </w:rPr>
                    <w:t xml:space="preserve">de som van de locatie van de </w:t>
                  </w:r>
                  <w:r>
                    <w:rPr>
                      <w:rFonts w:asciiTheme="minorHAnsi" w:hAnsiTheme="minorHAnsi"/>
                      <w:i/>
                      <w:iCs/>
                      <w:sz w:val="20"/>
                      <w:szCs w:val="20"/>
                    </w:rPr>
                    <w:t xml:space="preserve">Tekstdelen </w:t>
                  </w:r>
                  <w:r w:rsidRPr="00F62CF3">
                    <w:rPr>
                      <w:rFonts w:asciiTheme="minorHAnsi" w:hAnsiTheme="minorHAnsi"/>
                      <w:i/>
                      <w:iCs/>
                      <w:sz w:val="20"/>
                      <w:szCs w:val="20"/>
                    </w:rPr>
                    <w:t xml:space="preserve">die verwijzen naar dezelfde </w:t>
                  </w:r>
                  <w:r>
                    <w:rPr>
                      <w:rFonts w:asciiTheme="minorHAnsi" w:hAnsiTheme="minorHAnsi"/>
                      <w:i/>
                      <w:iCs/>
                      <w:sz w:val="20"/>
                      <w:szCs w:val="20"/>
                    </w:rPr>
                    <w:t xml:space="preserve">Divisie </w:t>
                  </w:r>
                  <w:r w:rsidRPr="00F62CF3">
                    <w:rPr>
                      <w:rFonts w:asciiTheme="minorHAnsi" w:hAnsiTheme="minorHAnsi"/>
                      <w:i/>
                      <w:iCs/>
                      <w:sz w:val="20"/>
                      <w:szCs w:val="20"/>
                    </w:rPr>
                    <w:t>is het werkingsgebied.</w:t>
                  </w:r>
                </w:p>
              </w:tc>
            </w:tr>
            <w:tr w:rsidR="00181DD4" w:rsidRPr="00231950" w14:paraId="293617B2" w14:textId="77777777" w:rsidTr="00B64EFA">
              <w:trPr>
                <w:tblCellSpacing w:w="15" w:type="dxa"/>
              </w:trPr>
              <w:tc>
                <w:tcPr>
                  <w:tcW w:w="1485" w:type="pct"/>
                  <w:tcBorders>
                    <w:top w:val="nil"/>
                    <w:left w:val="nil"/>
                    <w:bottom w:val="nil"/>
                    <w:right w:val="nil"/>
                  </w:tcBorders>
                </w:tcPr>
                <w:p w14:paraId="69F6345B" w14:textId="77777777" w:rsidR="00181DD4" w:rsidRDefault="00181DD4" w:rsidP="00D43CFB">
                  <w:pPr>
                    <w:rPr>
                      <w:rFonts w:eastAsia="Times New Roman"/>
                      <w:b/>
                      <w:bCs/>
                      <w:szCs w:val="20"/>
                    </w:rPr>
                  </w:pPr>
                  <w:r>
                    <w:rPr>
                      <w:rFonts w:eastAsia="Times New Roman"/>
                      <w:b/>
                      <w:bCs/>
                      <w:szCs w:val="20"/>
                    </w:rPr>
                    <w:t>Relatierol</w:t>
                  </w:r>
                </w:p>
              </w:tc>
              <w:tc>
                <w:tcPr>
                  <w:tcW w:w="3465" w:type="pct"/>
                  <w:tcBorders>
                    <w:top w:val="nil"/>
                    <w:left w:val="nil"/>
                    <w:bottom w:val="nil"/>
                    <w:right w:val="nil"/>
                  </w:tcBorders>
                </w:tcPr>
                <w:p w14:paraId="25437D99" w14:textId="77777777" w:rsidR="00181DD4" w:rsidRDefault="00181DD4" w:rsidP="00D43CFB">
                  <w:pPr>
                    <w:pStyle w:val="Tekstzonderopmaak"/>
                    <w:rPr>
                      <w:rFonts w:asciiTheme="minorHAnsi" w:hAnsiTheme="minorHAnsi"/>
                      <w:sz w:val="20"/>
                      <w:szCs w:val="20"/>
                    </w:rPr>
                  </w:pPr>
                  <w:r>
                    <w:rPr>
                      <w:rFonts w:asciiTheme="minorHAnsi" w:hAnsiTheme="minorHAnsi"/>
                      <w:sz w:val="20"/>
                      <w:szCs w:val="20"/>
                    </w:rPr>
                    <w:t>werkingsgebied</w:t>
                  </w:r>
                </w:p>
              </w:tc>
            </w:tr>
            <w:tr w:rsidR="00181DD4" w:rsidRPr="00231950" w14:paraId="32B52ACC" w14:textId="77777777" w:rsidTr="00B64EFA">
              <w:trPr>
                <w:tblCellSpacing w:w="15" w:type="dxa"/>
              </w:trPr>
              <w:tc>
                <w:tcPr>
                  <w:tcW w:w="1485" w:type="pct"/>
                  <w:tcBorders>
                    <w:top w:val="nil"/>
                    <w:left w:val="nil"/>
                    <w:bottom w:val="nil"/>
                    <w:right w:val="nil"/>
                  </w:tcBorders>
                </w:tcPr>
                <w:p w14:paraId="1B37DB96" w14:textId="77777777" w:rsidR="00181DD4" w:rsidRDefault="00181DD4" w:rsidP="00D43CFB">
                  <w:pPr>
                    <w:rPr>
                      <w:rFonts w:eastAsia="Times New Roman"/>
                      <w:b/>
                      <w:bCs/>
                      <w:szCs w:val="20"/>
                    </w:rPr>
                  </w:pPr>
                  <w:r>
                    <w:rPr>
                      <w:rFonts w:eastAsia="Times New Roman"/>
                      <w:b/>
                      <w:bCs/>
                      <w:szCs w:val="20"/>
                    </w:rPr>
                    <w:t>Herkomst</w:t>
                  </w:r>
                </w:p>
              </w:tc>
              <w:tc>
                <w:tcPr>
                  <w:tcW w:w="3465" w:type="pct"/>
                  <w:tcBorders>
                    <w:top w:val="nil"/>
                    <w:left w:val="nil"/>
                    <w:bottom w:val="nil"/>
                    <w:right w:val="nil"/>
                  </w:tcBorders>
                </w:tcPr>
                <w:p w14:paraId="48EFCDC0" w14:textId="77777777" w:rsidR="00181DD4" w:rsidRDefault="00181DD4" w:rsidP="00D43CFB">
                  <w:pPr>
                    <w:pStyle w:val="Tekstzonderopmaak"/>
                    <w:rPr>
                      <w:rFonts w:asciiTheme="minorHAnsi" w:hAnsiTheme="minorHAnsi"/>
                      <w:sz w:val="20"/>
                      <w:szCs w:val="20"/>
                    </w:rPr>
                  </w:pPr>
                  <w:r>
                    <w:rPr>
                      <w:rFonts w:asciiTheme="minorHAnsi" w:hAnsiTheme="minorHAnsi"/>
                      <w:sz w:val="20"/>
                      <w:szCs w:val="20"/>
                    </w:rPr>
                    <w:t>OW</w:t>
                  </w:r>
                </w:p>
              </w:tc>
            </w:tr>
          </w:tbl>
          <w:p w14:paraId="6B37AB19" w14:textId="77777777" w:rsidR="00181DD4" w:rsidRPr="00C81E43" w:rsidRDefault="00181DD4" w:rsidP="00D43CFB"/>
        </w:tc>
      </w:tr>
    </w:tbl>
    <w:p w14:paraId="5012BD1F" w14:textId="5752B45D" w:rsidR="00B5195C" w:rsidRPr="00231950" w:rsidRDefault="00B5195C" w:rsidP="007F69B4">
      <w:pPr>
        <w:pStyle w:val="Kop3"/>
        <w:divId w:val="619649774"/>
        <w:rPr>
          <w:rFonts w:eastAsia="Times New Roman"/>
        </w:rPr>
      </w:pPr>
      <w:bookmarkStart w:id="180" w:name="_Toc92286671"/>
      <w:r w:rsidRPr="00231950">
        <w:rPr>
          <w:rFonts w:eastAsia="Times New Roman"/>
        </w:rPr>
        <w:t xml:space="preserve">Objecttype </w:t>
      </w:r>
      <w:r>
        <w:rPr>
          <w:rFonts w:eastAsia="Times New Roman"/>
        </w:rPr>
        <w:t>Tekstdeel</w:t>
      </w:r>
      <w:bookmarkEnd w:id="179"/>
      <w:bookmarkEnd w:id="180"/>
    </w:p>
    <w:p w14:paraId="79EE38CE" w14:textId="77777777" w:rsidR="00B5195C" w:rsidRPr="00231950" w:rsidRDefault="00B5195C" w:rsidP="00EF3FC9">
      <w:pPr>
        <w:pStyle w:val="Kop4"/>
        <w:divId w:val="61964977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5195C" w:rsidRPr="00231950" w14:paraId="6C131131" w14:textId="77777777" w:rsidTr="00B64EFA">
        <w:trPr>
          <w:divId w:val="619649774"/>
          <w:tblCellSpacing w:w="0" w:type="dxa"/>
        </w:trPr>
        <w:tc>
          <w:tcPr>
            <w:tcW w:w="1500" w:type="pct"/>
            <w:tcBorders>
              <w:top w:val="nil"/>
              <w:left w:val="nil"/>
              <w:bottom w:val="nil"/>
              <w:right w:val="nil"/>
            </w:tcBorders>
            <w:hideMark/>
          </w:tcPr>
          <w:p w14:paraId="43064247" w14:textId="77777777" w:rsidR="00B5195C" w:rsidRPr="00231950" w:rsidRDefault="00B5195C"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22978FB" w14:textId="77777777" w:rsidR="00B5195C" w:rsidRPr="00231950" w:rsidRDefault="00B5195C" w:rsidP="005B5839">
            <w:pPr>
              <w:rPr>
                <w:rFonts w:eastAsia="Times New Roman"/>
                <w:szCs w:val="20"/>
              </w:rPr>
            </w:pPr>
            <w:r w:rsidRPr="00231950">
              <w:rPr>
                <w:rFonts w:eastAsia="Times New Roman"/>
                <w:szCs w:val="20"/>
              </w:rPr>
              <w:t>identificatie</w:t>
            </w:r>
          </w:p>
        </w:tc>
      </w:tr>
      <w:tr w:rsidR="00B5195C" w:rsidRPr="00231950" w14:paraId="5FE32C77" w14:textId="77777777" w:rsidTr="00B64EFA">
        <w:trPr>
          <w:divId w:val="619649774"/>
          <w:tblCellSpacing w:w="0" w:type="dxa"/>
        </w:trPr>
        <w:tc>
          <w:tcPr>
            <w:tcW w:w="1500" w:type="pct"/>
            <w:tcBorders>
              <w:top w:val="nil"/>
              <w:left w:val="nil"/>
              <w:bottom w:val="nil"/>
              <w:right w:val="nil"/>
            </w:tcBorders>
            <w:hideMark/>
          </w:tcPr>
          <w:p w14:paraId="3287871A" w14:textId="77777777" w:rsidR="00B5195C" w:rsidRPr="00231950" w:rsidRDefault="00B5195C"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456C57E" w14:textId="77777777" w:rsidR="00B5195C" w:rsidRPr="00231950" w:rsidRDefault="00B5195C" w:rsidP="005B5839">
            <w:pPr>
              <w:rPr>
                <w:rFonts w:eastAsia="Times New Roman"/>
                <w:szCs w:val="20"/>
              </w:rPr>
            </w:pPr>
            <w:r w:rsidRPr="00231950">
              <w:rPr>
                <w:rFonts w:eastAsia="Times New Roman"/>
                <w:szCs w:val="20"/>
              </w:rPr>
              <w:t xml:space="preserve">De unieke identificatie waaronder elk object van dit type bekend is. </w:t>
            </w:r>
          </w:p>
        </w:tc>
      </w:tr>
      <w:tr w:rsidR="00B5195C" w:rsidRPr="00231950" w14:paraId="43FCFBAE" w14:textId="77777777" w:rsidTr="00B64EFA">
        <w:trPr>
          <w:divId w:val="619649774"/>
          <w:tblCellSpacing w:w="0" w:type="dxa"/>
        </w:trPr>
        <w:tc>
          <w:tcPr>
            <w:tcW w:w="1500" w:type="pct"/>
            <w:tcBorders>
              <w:top w:val="nil"/>
              <w:left w:val="nil"/>
              <w:bottom w:val="nil"/>
              <w:right w:val="nil"/>
            </w:tcBorders>
            <w:hideMark/>
          </w:tcPr>
          <w:p w14:paraId="292DCC31" w14:textId="77777777" w:rsidR="00B5195C" w:rsidRPr="00231950" w:rsidRDefault="00B5195C" w:rsidP="005B5839">
            <w:pPr>
              <w:rPr>
                <w:rFonts w:eastAsia="Times New Roman"/>
                <w:szCs w:val="20"/>
              </w:rPr>
            </w:pPr>
            <w:r w:rsidRPr="00231950">
              <w:rPr>
                <w:rFonts w:eastAsia="Times New Roman"/>
                <w:b/>
                <w:bCs/>
                <w:szCs w:val="20"/>
              </w:rPr>
              <w:lastRenderedPageBreak/>
              <w:t>Formaat</w:t>
            </w:r>
          </w:p>
        </w:tc>
        <w:tc>
          <w:tcPr>
            <w:tcW w:w="3500" w:type="pct"/>
            <w:tcBorders>
              <w:top w:val="nil"/>
              <w:left w:val="nil"/>
              <w:bottom w:val="nil"/>
              <w:right w:val="nil"/>
            </w:tcBorders>
            <w:hideMark/>
          </w:tcPr>
          <w:p w14:paraId="5CFF2A0C" w14:textId="77777777" w:rsidR="00B5195C" w:rsidRPr="00231950" w:rsidRDefault="00B5195C" w:rsidP="005B5839">
            <w:pPr>
              <w:rPr>
                <w:rFonts w:eastAsia="Times New Roman"/>
                <w:szCs w:val="20"/>
              </w:rPr>
            </w:pPr>
            <w:r w:rsidRPr="00231950">
              <w:rPr>
                <w:rFonts w:eastAsia="Times New Roman"/>
                <w:szCs w:val="20"/>
              </w:rPr>
              <w:t>Identificatie</w:t>
            </w:r>
          </w:p>
        </w:tc>
      </w:tr>
    </w:tbl>
    <w:p w14:paraId="4C9D583E" w14:textId="6D6F449B" w:rsidR="004A53C0" w:rsidRDefault="004A53C0" w:rsidP="007F69B4">
      <w:pPr>
        <w:pStyle w:val="Kop4"/>
        <w:divId w:val="619649774"/>
      </w:pPr>
      <w:r>
        <w:t xml:space="preserve">Attribuutsoort thema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9070"/>
      </w:tblGrid>
      <w:tr w:rsidR="004A53C0" w:rsidRPr="00C81E43" w14:paraId="09336DFB" w14:textId="77777777" w:rsidTr="00B64EFA">
        <w:trPr>
          <w:divId w:val="619649774"/>
          <w:trHeight w:val="1917"/>
          <w:tblCellSpacing w:w="0" w:type="dxa"/>
        </w:trPr>
        <w:tc>
          <w:tcPr>
            <w:tcW w:w="1500" w:type="pct"/>
            <w:tcBorders>
              <w:top w:val="nil"/>
              <w:left w:val="nil"/>
              <w:bottom w:val="nil"/>
              <w:right w:val="nil"/>
            </w:tcBorders>
          </w:tcPr>
          <w:tbl>
            <w:tblPr>
              <w:tblW w:w="903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600"/>
              <w:gridCol w:w="6431"/>
            </w:tblGrid>
            <w:tr w:rsidR="001261CF" w:rsidRPr="00231950" w14:paraId="486AA87F" w14:textId="77777777" w:rsidTr="00B64EFA">
              <w:trPr>
                <w:trHeight w:val="252"/>
                <w:tblCellSpacing w:w="15" w:type="dxa"/>
              </w:trPr>
              <w:tc>
                <w:tcPr>
                  <w:tcW w:w="1415" w:type="pct"/>
                  <w:tcBorders>
                    <w:top w:val="nil"/>
                    <w:left w:val="nil"/>
                    <w:bottom w:val="nil"/>
                    <w:right w:val="nil"/>
                  </w:tcBorders>
                  <w:hideMark/>
                </w:tcPr>
                <w:p w14:paraId="4B4F1911" w14:textId="77777777" w:rsidR="001261CF" w:rsidRPr="00231950" w:rsidRDefault="001261CF" w:rsidP="005B5839">
                  <w:pPr>
                    <w:rPr>
                      <w:rFonts w:eastAsia="Times New Roman"/>
                      <w:szCs w:val="20"/>
                    </w:rPr>
                  </w:pPr>
                  <w:r w:rsidRPr="00231950">
                    <w:rPr>
                      <w:rFonts w:eastAsia="Times New Roman"/>
                      <w:b/>
                      <w:bCs/>
                      <w:szCs w:val="20"/>
                    </w:rPr>
                    <w:t>Naam</w:t>
                  </w:r>
                </w:p>
              </w:tc>
              <w:tc>
                <w:tcPr>
                  <w:tcW w:w="3536" w:type="pct"/>
                  <w:tcBorders>
                    <w:top w:val="nil"/>
                    <w:left w:val="nil"/>
                    <w:bottom w:val="nil"/>
                    <w:right w:val="nil"/>
                  </w:tcBorders>
                </w:tcPr>
                <w:p w14:paraId="34817326" w14:textId="77777777" w:rsidR="001261CF" w:rsidRPr="00231950" w:rsidRDefault="001261CF" w:rsidP="005B5839">
                  <w:pPr>
                    <w:rPr>
                      <w:rFonts w:eastAsia="Times New Roman"/>
                      <w:szCs w:val="20"/>
                    </w:rPr>
                  </w:pPr>
                  <w:r w:rsidRPr="00231950">
                    <w:rPr>
                      <w:rFonts w:eastAsia="Times New Roman"/>
                      <w:szCs w:val="20"/>
                    </w:rPr>
                    <w:t>thema</w:t>
                  </w:r>
                </w:p>
              </w:tc>
            </w:tr>
            <w:tr w:rsidR="001261CF" w:rsidRPr="00231950" w14:paraId="1DFC7B6C" w14:textId="77777777" w:rsidTr="00B64EFA">
              <w:trPr>
                <w:trHeight w:val="519"/>
                <w:tblCellSpacing w:w="15" w:type="dxa"/>
              </w:trPr>
              <w:tc>
                <w:tcPr>
                  <w:tcW w:w="1415" w:type="pct"/>
                  <w:tcBorders>
                    <w:top w:val="nil"/>
                    <w:left w:val="nil"/>
                    <w:bottom w:val="nil"/>
                    <w:right w:val="nil"/>
                  </w:tcBorders>
                  <w:hideMark/>
                </w:tcPr>
                <w:p w14:paraId="3ECEDD63" w14:textId="77777777" w:rsidR="001261CF" w:rsidRPr="00231950" w:rsidRDefault="001261CF" w:rsidP="005B5839">
                  <w:pPr>
                    <w:rPr>
                      <w:rFonts w:eastAsia="Times New Roman"/>
                      <w:szCs w:val="20"/>
                    </w:rPr>
                  </w:pPr>
                  <w:r w:rsidRPr="00231950">
                    <w:rPr>
                      <w:rFonts w:eastAsia="Times New Roman"/>
                      <w:b/>
                      <w:bCs/>
                      <w:szCs w:val="20"/>
                    </w:rPr>
                    <w:t>Definitie</w:t>
                  </w:r>
                </w:p>
              </w:tc>
              <w:tc>
                <w:tcPr>
                  <w:tcW w:w="3536" w:type="pct"/>
                  <w:tcBorders>
                    <w:top w:val="nil"/>
                    <w:left w:val="nil"/>
                    <w:bottom w:val="nil"/>
                    <w:right w:val="nil"/>
                  </w:tcBorders>
                </w:tcPr>
                <w:p w14:paraId="21100339" w14:textId="5B773350" w:rsidR="001261CF" w:rsidRPr="00654361" w:rsidRDefault="001261CF" w:rsidP="005B5839">
                  <w:pPr>
                    <w:spacing w:after="1"/>
                    <w:rPr>
                      <w:rFonts w:eastAsia="Times New Roman" w:cstheme="minorHAnsi"/>
                      <w:szCs w:val="20"/>
                    </w:rPr>
                  </w:pPr>
                  <w:r w:rsidRPr="00701053">
                    <w:rPr>
                      <w:rFonts w:eastAsia="Times New Roman"/>
                      <w:szCs w:val="20"/>
                    </w:rPr>
                    <w:t xml:space="preserve">Kernachtige weergave van de grondgedachte achter een </w:t>
                  </w:r>
                  <w:r>
                    <w:rPr>
                      <w:rFonts w:eastAsia="Times New Roman"/>
                      <w:szCs w:val="20"/>
                    </w:rPr>
                    <w:t>tekstdeel</w:t>
                  </w:r>
                  <w:r w:rsidRPr="00701053">
                    <w:rPr>
                      <w:rFonts w:eastAsia="Times New Roman"/>
                      <w:szCs w:val="20"/>
                    </w:rPr>
                    <w:t xml:space="preserve">. </w:t>
                  </w:r>
                  <w:r>
                    <w:rPr>
                      <w:rFonts w:eastAsia="Times New Roman"/>
                      <w:szCs w:val="20"/>
                    </w:rPr>
                    <w:t>Een thema kent geen locatie.</w:t>
                  </w:r>
                </w:p>
              </w:tc>
            </w:tr>
            <w:tr w:rsidR="001261CF" w:rsidRPr="00231950" w14:paraId="1FD9C9A7" w14:textId="77777777" w:rsidTr="00B64EFA">
              <w:trPr>
                <w:trHeight w:val="252"/>
                <w:tblCellSpacing w:w="15" w:type="dxa"/>
              </w:trPr>
              <w:tc>
                <w:tcPr>
                  <w:tcW w:w="1415" w:type="pct"/>
                  <w:tcBorders>
                    <w:top w:val="nil"/>
                    <w:left w:val="nil"/>
                    <w:bottom w:val="nil"/>
                    <w:right w:val="nil"/>
                  </w:tcBorders>
                  <w:hideMark/>
                </w:tcPr>
                <w:p w14:paraId="7A1793CE" w14:textId="77777777" w:rsidR="001261CF" w:rsidRPr="00231950" w:rsidRDefault="001261CF" w:rsidP="005B5839">
                  <w:pPr>
                    <w:rPr>
                      <w:rFonts w:eastAsia="Times New Roman"/>
                      <w:szCs w:val="20"/>
                    </w:rPr>
                  </w:pPr>
                  <w:r w:rsidRPr="00231950">
                    <w:rPr>
                      <w:rFonts w:eastAsia="Times New Roman"/>
                      <w:b/>
                      <w:bCs/>
                      <w:szCs w:val="20"/>
                    </w:rPr>
                    <w:t>Gerelateerd objecttype</w:t>
                  </w:r>
                </w:p>
              </w:tc>
              <w:tc>
                <w:tcPr>
                  <w:tcW w:w="3536" w:type="pct"/>
                  <w:tcBorders>
                    <w:top w:val="nil"/>
                    <w:left w:val="nil"/>
                    <w:bottom w:val="nil"/>
                    <w:right w:val="nil"/>
                  </w:tcBorders>
                </w:tcPr>
                <w:p w14:paraId="758E412A" w14:textId="06F867A5" w:rsidR="001261CF" w:rsidRPr="00231950" w:rsidRDefault="001261CF" w:rsidP="005B5839">
                  <w:pPr>
                    <w:rPr>
                      <w:rFonts w:eastAsia="Times New Roman"/>
                      <w:szCs w:val="20"/>
                    </w:rPr>
                  </w:pPr>
                  <w:r w:rsidRPr="00231950">
                    <w:rPr>
                      <w:rFonts w:eastAsia="Times New Roman"/>
                      <w:szCs w:val="20"/>
                    </w:rPr>
                    <w:t>Thema (</w:t>
                  </w:r>
                  <w:proofErr w:type="spellStart"/>
                  <w:r>
                    <w:rPr>
                      <w:rFonts w:eastAsia="Times New Roman"/>
                      <w:szCs w:val="20"/>
                    </w:rPr>
                    <w:t>waardelijst</w:t>
                  </w:r>
                  <w:proofErr w:type="spellEnd"/>
                  <w:r w:rsidRPr="00231950">
                    <w:rPr>
                      <w:rFonts w:eastAsia="Times New Roman"/>
                      <w:szCs w:val="20"/>
                    </w:rPr>
                    <w:t xml:space="preserve">) </w:t>
                  </w:r>
                </w:p>
              </w:tc>
            </w:tr>
            <w:tr w:rsidR="001261CF" w:rsidRPr="00231950" w14:paraId="7546EE07" w14:textId="77777777" w:rsidTr="00B64EFA">
              <w:trPr>
                <w:trHeight w:val="771"/>
                <w:tblCellSpacing w:w="15" w:type="dxa"/>
              </w:trPr>
              <w:tc>
                <w:tcPr>
                  <w:tcW w:w="1415" w:type="pct"/>
                  <w:tcBorders>
                    <w:top w:val="nil"/>
                    <w:left w:val="nil"/>
                    <w:bottom w:val="nil"/>
                    <w:right w:val="nil"/>
                  </w:tcBorders>
                </w:tcPr>
                <w:p w14:paraId="0119C059" w14:textId="77777777" w:rsidR="001261CF" w:rsidRPr="00231950" w:rsidRDefault="001261CF" w:rsidP="005B5839">
                  <w:pPr>
                    <w:rPr>
                      <w:rFonts w:eastAsia="Times New Roman"/>
                      <w:b/>
                      <w:bCs/>
                      <w:szCs w:val="20"/>
                    </w:rPr>
                  </w:pPr>
                  <w:r>
                    <w:rPr>
                      <w:rFonts w:eastAsia="Times New Roman"/>
                      <w:b/>
                      <w:bCs/>
                      <w:szCs w:val="20"/>
                    </w:rPr>
                    <w:t>Toelichting</w:t>
                  </w:r>
                </w:p>
              </w:tc>
              <w:tc>
                <w:tcPr>
                  <w:tcW w:w="3536" w:type="pct"/>
                  <w:tcBorders>
                    <w:top w:val="nil"/>
                    <w:left w:val="nil"/>
                    <w:bottom w:val="nil"/>
                    <w:right w:val="nil"/>
                  </w:tcBorders>
                </w:tcPr>
                <w:p w14:paraId="53F4BE0B" w14:textId="02ACE7C8" w:rsidR="001261CF" w:rsidRPr="00654361" w:rsidRDefault="001261CF" w:rsidP="00402EA6">
                  <w:pPr>
                    <w:rPr>
                      <w:rStyle w:val="Hyperlink"/>
                      <w:rFonts w:cstheme="minorHAnsi"/>
                      <w:color w:val="auto"/>
                      <w:szCs w:val="20"/>
                      <w:u w:val="none"/>
                    </w:rPr>
                  </w:pPr>
                  <w:r>
                    <w:rPr>
                      <w:rFonts w:eastAsia="Times New Roman"/>
                      <w:szCs w:val="20"/>
                    </w:rPr>
                    <w:t>Het thema is e</w:t>
                  </w:r>
                  <w:r w:rsidRPr="00231950">
                    <w:rPr>
                      <w:rFonts w:eastAsia="Times New Roman"/>
                      <w:szCs w:val="20"/>
                    </w:rPr>
                    <w:t>en categori</w:t>
                  </w:r>
                  <w:r>
                    <w:rPr>
                      <w:rFonts w:eastAsia="Times New Roman"/>
                      <w:szCs w:val="20"/>
                    </w:rPr>
                    <w:t>sering</w:t>
                  </w:r>
                  <w:r w:rsidRPr="00231950">
                    <w:rPr>
                      <w:rFonts w:eastAsia="Times New Roman"/>
                      <w:szCs w:val="20"/>
                    </w:rPr>
                    <w:t xml:space="preserve">, waar een </w:t>
                  </w:r>
                  <w:r>
                    <w:rPr>
                      <w:rFonts w:eastAsia="Times New Roman"/>
                      <w:szCs w:val="20"/>
                    </w:rPr>
                    <w:t>tekstdeel</w:t>
                  </w:r>
                  <w:r w:rsidRPr="00231950">
                    <w:rPr>
                      <w:rFonts w:eastAsia="Times New Roman"/>
                      <w:szCs w:val="20"/>
                    </w:rPr>
                    <w:t xml:space="preserve"> </w:t>
                  </w:r>
                  <w:r>
                    <w:rPr>
                      <w:rFonts w:eastAsia="Times New Roman"/>
                      <w:szCs w:val="20"/>
                    </w:rPr>
                    <w:t xml:space="preserve">binnen </w:t>
                  </w:r>
                  <w:r w:rsidRPr="00231950">
                    <w:rPr>
                      <w:rFonts w:eastAsia="Times New Roman"/>
                      <w:szCs w:val="20"/>
                    </w:rPr>
                    <w:t>valt.</w:t>
                  </w:r>
                  <w:r>
                    <w:rPr>
                      <w:rFonts w:eastAsia="Times New Roman"/>
                      <w:szCs w:val="20"/>
                    </w:rPr>
                    <w:t xml:space="preserve"> De </w:t>
                  </w:r>
                  <w:proofErr w:type="spellStart"/>
                  <w:r>
                    <w:rPr>
                      <w:rFonts w:eastAsia="Times New Roman"/>
                      <w:szCs w:val="20"/>
                    </w:rPr>
                    <w:t>waardelijst</w:t>
                  </w:r>
                  <w:proofErr w:type="spellEnd"/>
                  <w:r>
                    <w:rPr>
                      <w:rFonts w:eastAsia="Times New Roman"/>
                      <w:szCs w:val="20"/>
                    </w:rPr>
                    <w:t xml:space="preserve"> is dezelfde als voor Regeltekst, om thematisch informatie, over alle objecten heen, te kunnen zoeken. </w:t>
                  </w:r>
                </w:p>
              </w:tc>
            </w:tr>
          </w:tbl>
          <w:p w14:paraId="3D268119" w14:textId="77777777" w:rsidR="004A53C0" w:rsidRPr="00C81E43" w:rsidRDefault="004A53C0" w:rsidP="005B5839"/>
        </w:tc>
      </w:tr>
    </w:tbl>
    <w:p w14:paraId="6C7CDBE2" w14:textId="77777777" w:rsidR="007A7DA0" w:rsidRPr="00231950" w:rsidRDefault="007A7DA0" w:rsidP="007F69B4">
      <w:pPr>
        <w:pStyle w:val="Kop4"/>
        <w:divId w:val="619649774"/>
      </w:pPr>
      <w:r w:rsidRPr="00231950">
        <w:t xml:space="preserve">Attribuutsoort </w:t>
      </w:r>
      <w:r>
        <w:t>omschrijving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A7DA0" w:rsidRPr="00231950" w14:paraId="1FECA432" w14:textId="77777777" w:rsidTr="00B64EFA">
        <w:trPr>
          <w:divId w:val="619649774"/>
          <w:tblCellSpacing w:w="0" w:type="dxa"/>
        </w:trPr>
        <w:tc>
          <w:tcPr>
            <w:tcW w:w="1500" w:type="pct"/>
            <w:tcBorders>
              <w:top w:val="nil"/>
              <w:left w:val="nil"/>
              <w:bottom w:val="nil"/>
              <w:right w:val="nil"/>
            </w:tcBorders>
            <w:hideMark/>
          </w:tcPr>
          <w:p w14:paraId="0D0C552E" w14:textId="77777777" w:rsidR="007A7DA0" w:rsidRPr="00231950" w:rsidRDefault="007A7DA0" w:rsidP="005444C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D2C84BA" w14:textId="77777777" w:rsidR="007A7DA0" w:rsidRPr="00231950" w:rsidRDefault="007A7DA0" w:rsidP="005444CD">
            <w:pPr>
              <w:rPr>
                <w:rFonts w:eastAsia="Times New Roman"/>
                <w:szCs w:val="20"/>
              </w:rPr>
            </w:pPr>
            <w:r w:rsidRPr="00231950">
              <w:rPr>
                <w:rFonts w:eastAsia="Times New Roman"/>
                <w:szCs w:val="20"/>
              </w:rPr>
              <w:t>omschrijving</w:t>
            </w:r>
          </w:p>
        </w:tc>
      </w:tr>
      <w:tr w:rsidR="007A7DA0" w:rsidRPr="00231950" w14:paraId="21271DB6" w14:textId="77777777" w:rsidTr="00B64EFA">
        <w:trPr>
          <w:divId w:val="619649774"/>
          <w:tblCellSpacing w:w="0" w:type="dxa"/>
        </w:trPr>
        <w:tc>
          <w:tcPr>
            <w:tcW w:w="1500" w:type="pct"/>
            <w:tcBorders>
              <w:top w:val="nil"/>
              <w:left w:val="nil"/>
              <w:bottom w:val="nil"/>
              <w:right w:val="nil"/>
            </w:tcBorders>
            <w:hideMark/>
          </w:tcPr>
          <w:p w14:paraId="5463D6B9" w14:textId="77777777" w:rsidR="007A7DA0" w:rsidRPr="00231950" w:rsidRDefault="007A7DA0" w:rsidP="005444C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53158C4" w14:textId="61DB3059" w:rsidR="007A7DA0" w:rsidRPr="00231950" w:rsidRDefault="00E83BBC" w:rsidP="005444CD">
            <w:pPr>
              <w:rPr>
                <w:rFonts w:eastAsia="Times New Roman"/>
                <w:szCs w:val="20"/>
              </w:rPr>
            </w:pPr>
            <w:r>
              <w:rPr>
                <w:rFonts w:eastAsia="Times New Roman"/>
                <w:szCs w:val="20"/>
              </w:rPr>
              <w:t>Een deel van de tekst waar een bepaalde annotatie gedaan wordt.</w:t>
            </w:r>
            <w:r w:rsidR="007A7DA0">
              <w:rPr>
                <w:szCs w:val="20"/>
              </w:rPr>
              <w:t xml:space="preserve"> </w:t>
            </w:r>
          </w:p>
        </w:tc>
      </w:tr>
      <w:tr w:rsidR="007A7DA0" w:rsidRPr="00231950" w14:paraId="3769F494" w14:textId="77777777" w:rsidTr="00B64EFA">
        <w:trPr>
          <w:divId w:val="619649774"/>
          <w:tblCellSpacing w:w="0" w:type="dxa"/>
        </w:trPr>
        <w:tc>
          <w:tcPr>
            <w:tcW w:w="1500" w:type="pct"/>
            <w:tcBorders>
              <w:top w:val="nil"/>
              <w:left w:val="nil"/>
              <w:bottom w:val="nil"/>
              <w:right w:val="nil"/>
            </w:tcBorders>
            <w:hideMark/>
          </w:tcPr>
          <w:p w14:paraId="74ABA608" w14:textId="77777777" w:rsidR="007A7DA0" w:rsidRPr="00231950" w:rsidRDefault="007A7DA0" w:rsidP="005444CD">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80D75B7" w14:textId="77777777" w:rsidR="007A7DA0" w:rsidRPr="00231950" w:rsidRDefault="007A7DA0" w:rsidP="005444CD">
            <w:pPr>
              <w:rPr>
                <w:rFonts w:eastAsia="Times New Roman"/>
                <w:szCs w:val="20"/>
              </w:rPr>
            </w:pPr>
            <w:proofErr w:type="spellStart"/>
            <w:r w:rsidRPr="00231950">
              <w:rPr>
                <w:rFonts w:eastAsia="Times New Roman"/>
                <w:szCs w:val="20"/>
              </w:rPr>
              <w:t>CharacterString</w:t>
            </w:r>
            <w:proofErr w:type="spellEnd"/>
          </w:p>
        </w:tc>
      </w:tr>
      <w:tr w:rsidR="007A7DA0" w:rsidRPr="00231950" w14:paraId="58DC1A6E" w14:textId="77777777" w:rsidTr="00B64EFA">
        <w:trPr>
          <w:divId w:val="619649774"/>
          <w:tblCellSpacing w:w="0" w:type="dxa"/>
        </w:trPr>
        <w:tc>
          <w:tcPr>
            <w:tcW w:w="1500" w:type="pct"/>
            <w:tcBorders>
              <w:top w:val="nil"/>
              <w:left w:val="nil"/>
              <w:bottom w:val="nil"/>
              <w:right w:val="nil"/>
            </w:tcBorders>
          </w:tcPr>
          <w:p w14:paraId="76D8986C" w14:textId="77777777" w:rsidR="007A7DA0" w:rsidRPr="00231950" w:rsidRDefault="007A7DA0" w:rsidP="005444C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56F03989" w14:textId="11DFCFEE" w:rsidR="007A7DA0" w:rsidRPr="0039406C" w:rsidRDefault="00E83BBC" w:rsidP="005444CD">
            <w:pPr>
              <w:rPr>
                <w:rFonts w:eastAsia="Times New Roman" w:cstheme="minorHAnsi"/>
                <w:szCs w:val="20"/>
              </w:rPr>
            </w:pPr>
            <w:r w:rsidRPr="0039406C">
              <w:rPr>
                <w:rFonts w:cstheme="minorHAnsi"/>
                <w:szCs w:val="20"/>
              </w:rPr>
              <w:t xml:space="preserve">Een tekstdeel is de equivalent van een Juridische regel aan de vrijetekststructuur-kant. Middels een Tekstdeel is het mogelijk om aan te geven dat een bepaald deel van de tekst </w:t>
            </w:r>
            <w:r w:rsidR="0039406C" w:rsidRPr="0039406C">
              <w:rPr>
                <w:rFonts w:cstheme="minorHAnsi"/>
                <w:szCs w:val="20"/>
              </w:rPr>
              <w:t xml:space="preserve">een bepaalde locatie, hoofdlijn of </w:t>
            </w:r>
            <w:proofErr w:type="spellStart"/>
            <w:r w:rsidR="0039406C" w:rsidRPr="0039406C">
              <w:rPr>
                <w:rFonts w:cstheme="minorHAnsi"/>
                <w:szCs w:val="20"/>
              </w:rPr>
              <w:t>gebiedaanwijzing</w:t>
            </w:r>
            <w:proofErr w:type="spellEnd"/>
            <w:r w:rsidR="0039406C" w:rsidRPr="0039406C">
              <w:rPr>
                <w:rFonts w:cstheme="minorHAnsi"/>
                <w:szCs w:val="20"/>
              </w:rPr>
              <w:t xml:space="preserve"> duidt.</w:t>
            </w:r>
            <w:r w:rsidR="00C104DC">
              <w:rPr>
                <w:rFonts w:cstheme="minorHAnsi"/>
                <w:szCs w:val="20"/>
              </w:rPr>
              <w:t xml:space="preserve"> </w:t>
            </w:r>
          </w:p>
        </w:tc>
      </w:tr>
    </w:tbl>
    <w:p w14:paraId="2AC9FAE2" w14:textId="42B9514E" w:rsidR="00592F99" w:rsidRPr="00231950" w:rsidRDefault="00592F99" w:rsidP="007F69B4">
      <w:pPr>
        <w:pStyle w:val="Kop4"/>
        <w:divId w:val="619649774"/>
      </w:pPr>
      <w:r w:rsidRPr="00231950">
        <w:t xml:space="preserve">Relatiesoort </w:t>
      </w:r>
      <w:r>
        <w:t>definieert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92F99" w:rsidRPr="00231950" w14:paraId="4AF65876" w14:textId="77777777" w:rsidTr="00B64EFA">
        <w:trPr>
          <w:divId w:val="619649774"/>
          <w:tblCellSpacing w:w="0" w:type="dxa"/>
        </w:trPr>
        <w:tc>
          <w:tcPr>
            <w:tcW w:w="1500" w:type="pct"/>
            <w:tcBorders>
              <w:top w:val="nil"/>
              <w:left w:val="nil"/>
              <w:bottom w:val="nil"/>
              <w:right w:val="nil"/>
            </w:tcBorders>
            <w:hideMark/>
          </w:tcPr>
          <w:p w14:paraId="21AA73C4" w14:textId="77777777" w:rsidR="00592F99" w:rsidRPr="00231950" w:rsidRDefault="00592F99"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327DA81" w14:textId="77777777" w:rsidR="00592F99" w:rsidRPr="00231950" w:rsidRDefault="00592F99" w:rsidP="005B5839">
            <w:pPr>
              <w:rPr>
                <w:rFonts w:eastAsia="Times New Roman"/>
                <w:szCs w:val="20"/>
              </w:rPr>
            </w:pPr>
            <w:r>
              <w:rPr>
                <w:rFonts w:eastAsia="Times New Roman"/>
                <w:szCs w:val="20"/>
              </w:rPr>
              <w:t>definieert</w:t>
            </w:r>
          </w:p>
        </w:tc>
      </w:tr>
      <w:tr w:rsidR="00592F99" w:rsidRPr="00231950" w14:paraId="021B48D1" w14:textId="77777777" w:rsidTr="00B64EFA">
        <w:trPr>
          <w:divId w:val="619649774"/>
          <w:tblCellSpacing w:w="0" w:type="dxa"/>
        </w:trPr>
        <w:tc>
          <w:tcPr>
            <w:tcW w:w="1500" w:type="pct"/>
            <w:tcBorders>
              <w:top w:val="nil"/>
              <w:left w:val="nil"/>
              <w:bottom w:val="nil"/>
              <w:right w:val="nil"/>
            </w:tcBorders>
            <w:hideMark/>
          </w:tcPr>
          <w:p w14:paraId="67AC7949" w14:textId="77777777" w:rsidR="00592F99" w:rsidRPr="00231950" w:rsidRDefault="00592F99"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EB5DE3A" w14:textId="3F43F679" w:rsidR="00592F99" w:rsidRPr="00231950" w:rsidRDefault="00592F99" w:rsidP="005B5839">
            <w:pPr>
              <w:spacing w:after="1"/>
              <w:rPr>
                <w:rFonts w:eastAsia="Times New Roman"/>
                <w:szCs w:val="20"/>
              </w:rPr>
            </w:pPr>
            <w:r>
              <w:rPr>
                <w:rFonts w:ascii="Calibri" w:eastAsia="Times New Roman" w:hAnsi="Calibri" w:cs="Calibri"/>
                <w:szCs w:val="20"/>
              </w:rPr>
              <w:t xml:space="preserve">Een Tekstdeel definieert een locatie, die bestaansrecht heeft doordat </w:t>
            </w:r>
            <w:r w:rsidR="003D1602">
              <w:rPr>
                <w:rFonts w:ascii="Calibri" w:eastAsia="Times New Roman" w:hAnsi="Calibri" w:cs="Calibri"/>
                <w:szCs w:val="20"/>
              </w:rPr>
              <w:t>h</w:t>
            </w:r>
            <w:r>
              <w:rPr>
                <w:rFonts w:ascii="Calibri" w:eastAsia="Times New Roman" w:hAnsi="Calibri" w:cs="Calibri"/>
                <w:szCs w:val="20"/>
              </w:rPr>
              <w:t>e</w:t>
            </w:r>
            <w:r w:rsidR="003D1602">
              <w:rPr>
                <w:rFonts w:ascii="Calibri" w:eastAsia="Times New Roman" w:hAnsi="Calibri" w:cs="Calibri"/>
                <w:szCs w:val="20"/>
              </w:rPr>
              <w:t>t</w:t>
            </w:r>
            <w:r>
              <w:rPr>
                <w:rFonts w:ascii="Calibri" w:eastAsia="Times New Roman" w:hAnsi="Calibri" w:cs="Calibri"/>
                <w:szCs w:val="20"/>
              </w:rPr>
              <w:t xml:space="preserve"> </w:t>
            </w:r>
            <w:r w:rsidR="003D1602">
              <w:rPr>
                <w:rFonts w:ascii="Calibri" w:eastAsia="Times New Roman" w:hAnsi="Calibri" w:cs="Calibri"/>
                <w:szCs w:val="20"/>
              </w:rPr>
              <w:t>Tekstdeel</w:t>
            </w:r>
            <w:r>
              <w:rPr>
                <w:rFonts w:ascii="Calibri" w:eastAsia="Times New Roman" w:hAnsi="Calibri" w:cs="Calibri"/>
                <w:szCs w:val="20"/>
              </w:rPr>
              <w:t xml:space="preserve"> ernaar verwijst. </w:t>
            </w:r>
          </w:p>
        </w:tc>
      </w:tr>
      <w:tr w:rsidR="00592F99" w:rsidRPr="00231950" w14:paraId="770E3FE9" w14:textId="77777777" w:rsidTr="00B64EFA">
        <w:trPr>
          <w:divId w:val="619649774"/>
          <w:tblCellSpacing w:w="0" w:type="dxa"/>
        </w:trPr>
        <w:tc>
          <w:tcPr>
            <w:tcW w:w="1500" w:type="pct"/>
            <w:tcBorders>
              <w:top w:val="nil"/>
              <w:left w:val="nil"/>
              <w:bottom w:val="nil"/>
              <w:right w:val="nil"/>
            </w:tcBorders>
            <w:hideMark/>
          </w:tcPr>
          <w:p w14:paraId="6BC5230F" w14:textId="77777777" w:rsidR="00592F99" w:rsidRPr="00231950" w:rsidRDefault="00592F99" w:rsidP="005B5839">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04DEEBF1" w14:textId="65EBE472" w:rsidR="00592F99" w:rsidRPr="00231950" w:rsidRDefault="00592F99" w:rsidP="005B5839">
            <w:pPr>
              <w:rPr>
                <w:rFonts w:eastAsia="Times New Roman"/>
                <w:szCs w:val="20"/>
              </w:rPr>
            </w:pPr>
            <w:r w:rsidRPr="007F24E0">
              <w:rPr>
                <w:rFonts w:eastAsia="Times New Roman"/>
                <w:szCs w:val="20"/>
              </w:rPr>
              <w:t>Locatie</w:t>
            </w:r>
            <w:r w:rsidRPr="00231950">
              <w:rPr>
                <w:rFonts w:eastAsia="Times New Roman"/>
                <w:szCs w:val="20"/>
              </w:rPr>
              <w:t xml:space="preserve"> </w:t>
            </w:r>
          </w:p>
        </w:tc>
      </w:tr>
      <w:tr w:rsidR="00592F99" w:rsidRPr="00231950" w14:paraId="24565EE2" w14:textId="77777777" w:rsidTr="00B64EFA">
        <w:trPr>
          <w:divId w:val="619649774"/>
          <w:tblCellSpacing w:w="0" w:type="dxa"/>
        </w:trPr>
        <w:tc>
          <w:tcPr>
            <w:tcW w:w="1500" w:type="pct"/>
            <w:tcBorders>
              <w:top w:val="nil"/>
              <w:left w:val="nil"/>
              <w:bottom w:val="nil"/>
              <w:right w:val="nil"/>
            </w:tcBorders>
          </w:tcPr>
          <w:p w14:paraId="78B6B2CB" w14:textId="77777777" w:rsidR="00592F99" w:rsidRPr="00231950" w:rsidRDefault="00592F99" w:rsidP="005B5839">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6DE4B841" w14:textId="51949B60" w:rsidR="00D21FE2" w:rsidRDefault="00592F99" w:rsidP="005B5839">
            <w:pPr>
              <w:pStyle w:val="Tekstzonderopmaak"/>
              <w:rPr>
                <w:rFonts w:asciiTheme="minorHAnsi" w:hAnsiTheme="minorHAnsi"/>
                <w:sz w:val="20"/>
                <w:szCs w:val="20"/>
              </w:rPr>
            </w:pPr>
            <w:r>
              <w:rPr>
                <w:rFonts w:asciiTheme="minorHAnsi" w:hAnsiTheme="minorHAnsi"/>
                <w:sz w:val="20"/>
                <w:szCs w:val="20"/>
              </w:rPr>
              <w:t xml:space="preserve">In spreektaal </w:t>
            </w:r>
            <w:r w:rsidR="008028A8">
              <w:rPr>
                <w:rFonts w:asciiTheme="minorHAnsi" w:hAnsiTheme="minorHAnsi"/>
                <w:sz w:val="20"/>
                <w:szCs w:val="20"/>
              </w:rPr>
              <w:t xml:space="preserve">hebben de Tekstdelen </w:t>
            </w:r>
            <w:r>
              <w:rPr>
                <w:rFonts w:asciiTheme="minorHAnsi" w:hAnsiTheme="minorHAnsi"/>
                <w:sz w:val="20"/>
                <w:szCs w:val="20"/>
              </w:rPr>
              <w:t>een locatie,</w:t>
            </w:r>
            <w:r w:rsidR="00EF49FC">
              <w:rPr>
                <w:rFonts w:asciiTheme="minorHAnsi" w:hAnsiTheme="minorHAnsi"/>
                <w:sz w:val="20"/>
                <w:szCs w:val="20"/>
              </w:rPr>
              <w:t xml:space="preserve"> waar het Tekstdeel op betrekking heeft</w:t>
            </w:r>
            <w:r>
              <w:rPr>
                <w:rFonts w:asciiTheme="minorHAnsi" w:hAnsiTheme="minorHAnsi"/>
                <w:sz w:val="20"/>
                <w:szCs w:val="20"/>
              </w:rPr>
              <w:t xml:space="preserve">. Informatiekundig </w:t>
            </w:r>
            <w:r w:rsidR="00401305">
              <w:rPr>
                <w:rFonts w:asciiTheme="minorHAnsi" w:hAnsiTheme="minorHAnsi"/>
                <w:sz w:val="20"/>
                <w:szCs w:val="20"/>
              </w:rPr>
              <w:t xml:space="preserve">heeft </w:t>
            </w:r>
            <w:r w:rsidR="006A3639">
              <w:rPr>
                <w:rFonts w:asciiTheme="minorHAnsi" w:hAnsiTheme="minorHAnsi"/>
                <w:sz w:val="20"/>
                <w:szCs w:val="20"/>
              </w:rPr>
              <w:t>Tekstdeel</w:t>
            </w:r>
            <w:r>
              <w:rPr>
                <w:rFonts w:asciiTheme="minorHAnsi" w:hAnsiTheme="minorHAnsi"/>
                <w:sz w:val="20"/>
                <w:szCs w:val="20"/>
              </w:rPr>
              <w:t xml:space="preserve"> een relatie met deze Locatie, oftewel </w:t>
            </w:r>
            <w:r w:rsidR="00401305">
              <w:rPr>
                <w:rFonts w:asciiTheme="minorHAnsi" w:hAnsiTheme="minorHAnsi"/>
                <w:sz w:val="20"/>
                <w:szCs w:val="20"/>
              </w:rPr>
              <w:t xml:space="preserve">is </w:t>
            </w:r>
            <w:r>
              <w:rPr>
                <w:rFonts w:asciiTheme="minorHAnsi" w:hAnsiTheme="minorHAnsi"/>
                <w:sz w:val="20"/>
                <w:szCs w:val="20"/>
              </w:rPr>
              <w:t xml:space="preserve">een verwijzing die locatieaanduiding </w:t>
            </w:r>
            <w:r w:rsidR="00401305">
              <w:rPr>
                <w:rFonts w:asciiTheme="minorHAnsi" w:hAnsiTheme="minorHAnsi"/>
                <w:sz w:val="20"/>
                <w:szCs w:val="20"/>
              </w:rPr>
              <w:t>heet</w:t>
            </w:r>
            <w:r>
              <w:rPr>
                <w:rFonts w:asciiTheme="minorHAnsi" w:hAnsiTheme="minorHAnsi"/>
                <w:sz w:val="20"/>
                <w:szCs w:val="20"/>
              </w:rPr>
              <w:t xml:space="preserve">, deze Locatie </w:t>
            </w:r>
            <w:r w:rsidR="00035985">
              <w:rPr>
                <w:rFonts w:asciiTheme="minorHAnsi" w:hAnsiTheme="minorHAnsi"/>
                <w:sz w:val="20"/>
                <w:szCs w:val="20"/>
              </w:rPr>
              <w:t xml:space="preserve">kan </w:t>
            </w:r>
            <w:r>
              <w:rPr>
                <w:rFonts w:asciiTheme="minorHAnsi" w:hAnsiTheme="minorHAnsi"/>
                <w:sz w:val="20"/>
                <w:szCs w:val="20"/>
              </w:rPr>
              <w:t>een Gebied zijn, of een Gebiedengroep, of een Punt, of een Puntengroep, of een Lijn of een lijnengroep.</w:t>
            </w:r>
          </w:p>
          <w:p w14:paraId="63F6CE8A" w14:textId="7A7D8F38" w:rsidR="00592F99" w:rsidRDefault="00592F99" w:rsidP="005B5839">
            <w:pPr>
              <w:pStyle w:val="Tekstzonderopmaak"/>
              <w:rPr>
                <w:rFonts w:asciiTheme="minorHAnsi" w:hAnsiTheme="minorHAnsi"/>
                <w:sz w:val="20"/>
                <w:szCs w:val="20"/>
              </w:rPr>
            </w:pPr>
          </w:p>
          <w:p w14:paraId="3D69F12F" w14:textId="1DB7E084" w:rsidR="00592F99" w:rsidRPr="009F0944" w:rsidRDefault="00592F99">
            <w:pPr>
              <w:pStyle w:val="Tekstzonderopmaak"/>
              <w:rPr>
                <w:rStyle w:val="Hyperlink"/>
                <w:rFonts w:asciiTheme="minorHAnsi" w:hAnsiTheme="minorHAnsi"/>
                <w:b/>
                <w:bCs/>
                <w:color w:val="auto"/>
                <w:sz w:val="20"/>
                <w:szCs w:val="20"/>
                <w:u w:val="none"/>
              </w:rPr>
            </w:pPr>
            <w:r>
              <w:rPr>
                <w:rFonts w:asciiTheme="minorHAnsi" w:hAnsiTheme="minorHAnsi"/>
                <w:sz w:val="20"/>
                <w:szCs w:val="20"/>
              </w:rPr>
              <w:t xml:space="preserve">Het feit dat er naar een locatie verwezen wordt vanuit een </w:t>
            </w:r>
            <w:r w:rsidR="00B709DF">
              <w:rPr>
                <w:rFonts w:asciiTheme="minorHAnsi" w:hAnsiTheme="minorHAnsi"/>
                <w:sz w:val="20"/>
                <w:szCs w:val="20"/>
              </w:rPr>
              <w:t>Tekstdeel</w:t>
            </w:r>
            <w:r>
              <w:rPr>
                <w:rFonts w:asciiTheme="minorHAnsi" w:hAnsiTheme="minorHAnsi"/>
                <w:sz w:val="20"/>
                <w:szCs w:val="20"/>
              </w:rPr>
              <w:t xml:space="preserve"> geeft bestaansrecht aan de locatie. Daarom </w:t>
            </w:r>
            <w:r w:rsidRPr="006519EC">
              <w:rPr>
                <w:rFonts w:asciiTheme="minorHAnsi" w:hAnsiTheme="minorHAnsi"/>
                <w:b/>
                <w:bCs/>
                <w:sz w:val="20"/>
                <w:szCs w:val="20"/>
              </w:rPr>
              <w:t>definieert</w:t>
            </w:r>
            <w:r>
              <w:rPr>
                <w:rFonts w:asciiTheme="minorHAnsi" w:hAnsiTheme="minorHAnsi"/>
                <w:sz w:val="20"/>
                <w:szCs w:val="20"/>
              </w:rPr>
              <w:t xml:space="preserve"> </w:t>
            </w:r>
            <w:r w:rsidR="00FA2E41">
              <w:rPr>
                <w:rFonts w:asciiTheme="minorHAnsi" w:hAnsiTheme="minorHAnsi"/>
                <w:sz w:val="20"/>
                <w:szCs w:val="20"/>
              </w:rPr>
              <w:t xml:space="preserve">het tekstdeel de </w:t>
            </w:r>
            <w:r>
              <w:rPr>
                <w:rFonts w:asciiTheme="minorHAnsi" w:hAnsiTheme="minorHAnsi"/>
                <w:sz w:val="20"/>
                <w:szCs w:val="20"/>
              </w:rPr>
              <w:t>locatie en hierna kan er naar deze locatie verwezen worden. Uiteraard gebeur</w:t>
            </w:r>
            <w:r w:rsidR="004554A4">
              <w:rPr>
                <w:rFonts w:asciiTheme="minorHAnsi" w:hAnsiTheme="minorHAnsi"/>
                <w:sz w:val="20"/>
                <w:szCs w:val="20"/>
              </w:rPr>
              <w:t>t</w:t>
            </w:r>
            <w:r>
              <w:rPr>
                <w:rFonts w:asciiTheme="minorHAnsi" w:hAnsiTheme="minorHAnsi"/>
                <w:sz w:val="20"/>
                <w:szCs w:val="20"/>
              </w:rPr>
              <w:t xml:space="preserve"> dit vanuit </w:t>
            </w:r>
            <w:r w:rsidR="00FA1AA6">
              <w:rPr>
                <w:rFonts w:asciiTheme="minorHAnsi" w:hAnsiTheme="minorHAnsi"/>
                <w:sz w:val="20"/>
                <w:szCs w:val="20"/>
              </w:rPr>
              <w:t>het tekstdeel zelf</w:t>
            </w:r>
            <w:r>
              <w:rPr>
                <w:rFonts w:asciiTheme="minorHAnsi" w:hAnsiTheme="minorHAnsi"/>
                <w:sz w:val="20"/>
                <w:szCs w:val="20"/>
              </w:rPr>
              <w:t xml:space="preserve">, maar er kan ook naar verwezen worden vanuit andere objecttypes, zoals vanuit de </w:t>
            </w:r>
            <w:r w:rsidR="008C52A9">
              <w:rPr>
                <w:rFonts w:asciiTheme="minorHAnsi" w:hAnsiTheme="minorHAnsi"/>
                <w:sz w:val="20"/>
                <w:szCs w:val="20"/>
              </w:rPr>
              <w:t>Gebiedsaanwijzing</w:t>
            </w:r>
            <w:r>
              <w:rPr>
                <w:rFonts w:asciiTheme="minorHAnsi" w:hAnsiTheme="minorHAnsi"/>
                <w:sz w:val="20"/>
                <w:szCs w:val="20"/>
              </w:rPr>
              <w:t xml:space="preserve"> waar </w:t>
            </w:r>
            <w:r w:rsidR="00265A4E">
              <w:rPr>
                <w:rFonts w:asciiTheme="minorHAnsi" w:hAnsiTheme="minorHAnsi"/>
                <w:sz w:val="20"/>
                <w:szCs w:val="20"/>
              </w:rPr>
              <w:t>h</w:t>
            </w:r>
            <w:r>
              <w:rPr>
                <w:rFonts w:asciiTheme="minorHAnsi" w:hAnsiTheme="minorHAnsi"/>
                <w:sz w:val="20"/>
                <w:szCs w:val="20"/>
              </w:rPr>
              <w:t>e</w:t>
            </w:r>
            <w:r w:rsidR="00265A4E">
              <w:rPr>
                <w:rFonts w:asciiTheme="minorHAnsi" w:hAnsiTheme="minorHAnsi"/>
                <w:sz w:val="20"/>
                <w:szCs w:val="20"/>
              </w:rPr>
              <w:t>t tekstdeel</w:t>
            </w:r>
            <w:r>
              <w:rPr>
                <w:rFonts w:asciiTheme="minorHAnsi" w:hAnsiTheme="minorHAnsi"/>
                <w:sz w:val="20"/>
                <w:szCs w:val="20"/>
              </w:rPr>
              <w:t xml:space="preserve"> over gaat. </w:t>
            </w:r>
            <w:r w:rsidR="00226818">
              <w:rPr>
                <w:rFonts w:asciiTheme="minorHAnsi" w:hAnsiTheme="minorHAnsi"/>
                <w:sz w:val="20"/>
                <w:szCs w:val="20"/>
              </w:rPr>
              <w:t xml:space="preserve">Het tekstdeel </w:t>
            </w:r>
            <w:r>
              <w:rPr>
                <w:rFonts w:asciiTheme="minorHAnsi" w:hAnsiTheme="minorHAnsi"/>
                <w:sz w:val="20"/>
                <w:szCs w:val="20"/>
              </w:rPr>
              <w:t xml:space="preserve">en de </w:t>
            </w:r>
            <w:r w:rsidR="00226818">
              <w:rPr>
                <w:rFonts w:asciiTheme="minorHAnsi" w:hAnsiTheme="minorHAnsi"/>
                <w:sz w:val="20"/>
                <w:szCs w:val="20"/>
              </w:rPr>
              <w:t xml:space="preserve">gebiedsaanwijzing </w:t>
            </w:r>
            <w:r>
              <w:rPr>
                <w:rFonts w:asciiTheme="minorHAnsi" w:hAnsiTheme="minorHAnsi"/>
                <w:sz w:val="20"/>
                <w:szCs w:val="20"/>
              </w:rPr>
              <w:t xml:space="preserve">verwijzen dan naar dezelfde locatie. De locatie wordt niet anders als gevolg van dat ernaar verwezen wordt. </w:t>
            </w:r>
          </w:p>
        </w:tc>
      </w:tr>
      <w:tr w:rsidR="00592F99" w:rsidRPr="00231950" w14:paraId="2B02B1AB" w14:textId="77777777" w:rsidTr="00B64EFA">
        <w:trPr>
          <w:divId w:val="619649774"/>
          <w:tblCellSpacing w:w="0" w:type="dxa"/>
        </w:trPr>
        <w:tc>
          <w:tcPr>
            <w:tcW w:w="1500" w:type="pct"/>
            <w:tcBorders>
              <w:top w:val="nil"/>
              <w:left w:val="nil"/>
              <w:bottom w:val="nil"/>
              <w:right w:val="nil"/>
            </w:tcBorders>
          </w:tcPr>
          <w:p w14:paraId="2082D088" w14:textId="1FC4A25E" w:rsidR="00592F99" w:rsidRDefault="00592F99" w:rsidP="005B5839">
            <w:pPr>
              <w:rPr>
                <w:rFonts w:eastAsia="Times New Roman"/>
                <w:b/>
                <w:bCs/>
                <w:szCs w:val="20"/>
              </w:rPr>
            </w:pPr>
            <w:r>
              <w:rPr>
                <w:rFonts w:eastAsia="Times New Roman"/>
                <w:b/>
                <w:bCs/>
                <w:szCs w:val="20"/>
              </w:rPr>
              <w:t>Relatie rol</w:t>
            </w:r>
            <w:r w:rsidR="00587F5A">
              <w:rPr>
                <w:rFonts w:eastAsia="Times New Roman"/>
                <w:b/>
                <w:bCs/>
                <w:szCs w:val="20"/>
              </w:rPr>
              <w:t xml:space="preserve"> </w:t>
            </w:r>
          </w:p>
        </w:tc>
        <w:tc>
          <w:tcPr>
            <w:tcW w:w="3500" w:type="pct"/>
            <w:tcBorders>
              <w:top w:val="nil"/>
              <w:left w:val="nil"/>
              <w:bottom w:val="nil"/>
              <w:right w:val="nil"/>
            </w:tcBorders>
          </w:tcPr>
          <w:p w14:paraId="5586AF5F" w14:textId="77777777" w:rsidR="00592F99" w:rsidRDefault="00592F99" w:rsidP="005B5839">
            <w:pPr>
              <w:pStyle w:val="Tekstzonderopmaak"/>
              <w:rPr>
                <w:rFonts w:asciiTheme="minorHAnsi" w:hAnsiTheme="minorHAnsi"/>
                <w:sz w:val="20"/>
                <w:szCs w:val="20"/>
              </w:rPr>
            </w:pPr>
            <w:r>
              <w:rPr>
                <w:rFonts w:asciiTheme="minorHAnsi" w:hAnsiTheme="minorHAnsi"/>
                <w:sz w:val="20"/>
                <w:szCs w:val="20"/>
              </w:rPr>
              <w:t>locatieaanduiding</w:t>
            </w:r>
          </w:p>
        </w:tc>
      </w:tr>
    </w:tbl>
    <w:p w14:paraId="0C7D8A55" w14:textId="0314219A" w:rsidR="00BF54D9" w:rsidRPr="00231950" w:rsidRDefault="00BF54D9" w:rsidP="007F69B4">
      <w:pPr>
        <w:pStyle w:val="Kop4"/>
        <w:divId w:val="619649774"/>
      </w:pPr>
      <w:r w:rsidRPr="00231950">
        <w:t xml:space="preserve">Relatiesoort </w:t>
      </w:r>
      <w:r w:rsidR="00832A79">
        <w:t>bevat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F54D9" w:rsidRPr="00231950" w14:paraId="0A15DC07" w14:textId="77777777" w:rsidTr="00B64EFA">
        <w:trPr>
          <w:divId w:val="619649774"/>
          <w:tblCellSpacing w:w="0" w:type="dxa"/>
        </w:trPr>
        <w:tc>
          <w:tcPr>
            <w:tcW w:w="1500" w:type="pct"/>
            <w:tcBorders>
              <w:top w:val="nil"/>
              <w:left w:val="nil"/>
              <w:bottom w:val="nil"/>
              <w:right w:val="nil"/>
            </w:tcBorders>
            <w:hideMark/>
          </w:tcPr>
          <w:p w14:paraId="47308F22" w14:textId="77777777" w:rsidR="00BF54D9" w:rsidRPr="00231950" w:rsidRDefault="00BF54D9" w:rsidP="005444C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CEFE44B" w14:textId="2643A87B" w:rsidR="00BF54D9" w:rsidRPr="00231950" w:rsidRDefault="00832A79" w:rsidP="005444CD">
            <w:pPr>
              <w:rPr>
                <w:rFonts w:eastAsia="Times New Roman"/>
                <w:szCs w:val="20"/>
              </w:rPr>
            </w:pPr>
            <w:r>
              <w:rPr>
                <w:rFonts w:eastAsia="Times New Roman"/>
                <w:szCs w:val="20"/>
              </w:rPr>
              <w:t>bevat</w:t>
            </w:r>
          </w:p>
        </w:tc>
      </w:tr>
      <w:tr w:rsidR="00BF54D9" w:rsidRPr="00231950" w14:paraId="5C7B0A46" w14:textId="77777777" w:rsidTr="00B64EFA">
        <w:trPr>
          <w:divId w:val="619649774"/>
          <w:tblCellSpacing w:w="0" w:type="dxa"/>
        </w:trPr>
        <w:tc>
          <w:tcPr>
            <w:tcW w:w="1500" w:type="pct"/>
            <w:tcBorders>
              <w:top w:val="nil"/>
              <w:left w:val="nil"/>
              <w:bottom w:val="nil"/>
              <w:right w:val="nil"/>
            </w:tcBorders>
            <w:hideMark/>
          </w:tcPr>
          <w:p w14:paraId="03A6B6AA" w14:textId="77777777" w:rsidR="00BF54D9" w:rsidRPr="00231950" w:rsidRDefault="00BF54D9" w:rsidP="005444C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DBA3B20" w14:textId="151AF9ED" w:rsidR="00BF54D9" w:rsidRPr="00231950" w:rsidRDefault="00BF54D9" w:rsidP="005444CD">
            <w:pPr>
              <w:spacing w:after="1"/>
              <w:rPr>
                <w:rFonts w:eastAsia="Times New Roman"/>
                <w:szCs w:val="20"/>
              </w:rPr>
            </w:pPr>
            <w:r>
              <w:rPr>
                <w:rFonts w:ascii="Calibri" w:eastAsia="Times New Roman" w:hAnsi="Calibri" w:cs="Calibri"/>
                <w:szCs w:val="20"/>
              </w:rPr>
              <w:t xml:space="preserve">Een Tekstdeel </w:t>
            </w:r>
            <w:r w:rsidR="00832A79">
              <w:rPr>
                <w:rFonts w:ascii="Calibri" w:eastAsia="Times New Roman" w:hAnsi="Calibri" w:cs="Calibri"/>
                <w:szCs w:val="20"/>
              </w:rPr>
              <w:t>bevat</w:t>
            </w:r>
            <w:r>
              <w:rPr>
                <w:rFonts w:ascii="Calibri" w:eastAsia="Times New Roman" w:hAnsi="Calibri" w:cs="Calibri"/>
                <w:szCs w:val="20"/>
              </w:rPr>
              <w:t xml:space="preserve"> een </w:t>
            </w:r>
            <w:r w:rsidR="00832A79">
              <w:rPr>
                <w:rFonts w:ascii="Calibri" w:eastAsia="Times New Roman" w:hAnsi="Calibri" w:cs="Calibri"/>
                <w:szCs w:val="20"/>
              </w:rPr>
              <w:t xml:space="preserve">Hoofdlijn, waarmee geduid wordt </w:t>
            </w:r>
            <w:r w:rsidR="00345F0D">
              <w:rPr>
                <w:rFonts w:ascii="Calibri" w:eastAsia="Times New Roman" w:hAnsi="Calibri" w:cs="Calibri"/>
                <w:szCs w:val="20"/>
              </w:rPr>
              <w:t>wat de belangrijkste duiding van het tekstdeel is</w:t>
            </w:r>
            <w:r>
              <w:rPr>
                <w:rFonts w:ascii="Calibri" w:eastAsia="Times New Roman" w:hAnsi="Calibri" w:cs="Calibri"/>
                <w:szCs w:val="20"/>
              </w:rPr>
              <w:t xml:space="preserve">. </w:t>
            </w:r>
          </w:p>
        </w:tc>
      </w:tr>
      <w:tr w:rsidR="00BF54D9" w:rsidRPr="00231950" w14:paraId="7E1BFE6B" w14:textId="77777777" w:rsidTr="00B64EFA">
        <w:trPr>
          <w:divId w:val="619649774"/>
          <w:tblCellSpacing w:w="0" w:type="dxa"/>
        </w:trPr>
        <w:tc>
          <w:tcPr>
            <w:tcW w:w="1500" w:type="pct"/>
            <w:tcBorders>
              <w:top w:val="nil"/>
              <w:left w:val="nil"/>
              <w:bottom w:val="nil"/>
              <w:right w:val="nil"/>
            </w:tcBorders>
            <w:hideMark/>
          </w:tcPr>
          <w:p w14:paraId="7745FC7D" w14:textId="77777777" w:rsidR="00BF54D9" w:rsidRPr="00231950" w:rsidRDefault="00BF54D9" w:rsidP="005444C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52F4382D" w14:textId="255A229C" w:rsidR="00BF54D9" w:rsidRPr="00345F0D" w:rsidRDefault="00345F0D" w:rsidP="005444CD">
            <w:pPr>
              <w:rPr>
                <w:rFonts w:eastAsia="Times New Roman"/>
                <w:szCs w:val="20"/>
              </w:rPr>
            </w:pPr>
            <w:r>
              <w:rPr>
                <w:rFonts w:eastAsia="Times New Roman"/>
                <w:szCs w:val="20"/>
              </w:rPr>
              <w:t>Hoofdlijn</w:t>
            </w:r>
          </w:p>
        </w:tc>
      </w:tr>
      <w:tr w:rsidR="00BF54D9" w:rsidRPr="00231950" w14:paraId="4E27F968" w14:textId="77777777" w:rsidTr="00B64EFA">
        <w:trPr>
          <w:divId w:val="619649774"/>
          <w:tblCellSpacing w:w="0" w:type="dxa"/>
        </w:trPr>
        <w:tc>
          <w:tcPr>
            <w:tcW w:w="1500" w:type="pct"/>
            <w:tcBorders>
              <w:top w:val="nil"/>
              <w:left w:val="nil"/>
              <w:bottom w:val="nil"/>
              <w:right w:val="nil"/>
            </w:tcBorders>
          </w:tcPr>
          <w:p w14:paraId="12FC5A8A" w14:textId="77777777" w:rsidR="00BF54D9" w:rsidRPr="00231950" w:rsidRDefault="00BF54D9" w:rsidP="005444CD">
            <w:pPr>
              <w:rPr>
                <w:rFonts w:eastAsia="Times New Roman"/>
                <w:b/>
                <w:bCs/>
                <w:szCs w:val="20"/>
              </w:rPr>
            </w:pPr>
            <w:r>
              <w:rPr>
                <w:rFonts w:eastAsia="Times New Roman"/>
                <w:b/>
                <w:bCs/>
                <w:szCs w:val="20"/>
              </w:rPr>
              <w:lastRenderedPageBreak/>
              <w:t>Toelichting</w:t>
            </w:r>
          </w:p>
        </w:tc>
        <w:tc>
          <w:tcPr>
            <w:tcW w:w="3500" w:type="pct"/>
            <w:tcBorders>
              <w:top w:val="nil"/>
              <w:left w:val="nil"/>
              <w:bottom w:val="nil"/>
              <w:right w:val="nil"/>
            </w:tcBorders>
          </w:tcPr>
          <w:p w14:paraId="5C268E25" w14:textId="62AF2FBB" w:rsidR="00BF54D9" w:rsidRPr="009F0944" w:rsidRDefault="00345F0D" w:rsidP="005444CD">
            <w:pPr>
              <w:pStyle w:val="Tekstzonderopmaak"/>
              <w:rPr>
                <w:rStyle w:val="Hyperlink"/>
                <w:rFonts w:asciiTheme="minorHAnsi" w:hAnsiTheme="minorHAnsi"/>
                <w:b/>
                <w:bCs/>
                <w:color w:val="auto"/>
                <w:sz w:val="20"/>
                <w:szCs w:val="20"/>
                <w:u w:val="none"/>
              </w:rPr>
            </w:pPr>
            <w:r>
              <w:rPr>
                <w:rFonts w:asciiTheme="minorHAnsi" w:hAnsiTheme="minorHAnsi"/>
                <w:sz w:val="20"/>
                <w:szCs w:val="20"/>
              </w:rPr>
              <w:t>Hoofdlijnen kunnen naar gestructureerd worden zoals het Bevoegd gezag dit graag zou doen. Middels een verwijzing vanuit Tekstdeel kan aangegeven worden in welk deel van de tekst een bepaalde hoofdlijn geduid wordt.</w:t>
            </w:r>
            <w:r w:rsidR="00C104DC">
              <w:rPr>
                <w:rFonts w:asciiTheme="minorHAnsi" w:hAnsiTheme="minorHAnsi"/>
                <w:sz w:val="20"/>
                <w:szCs w:val="20"/>
              </w:rPr>
              <w:t xml:space="preserve"> </w:t>
            </w:r>
          </w:p>
        </w:tc>
      </w:tr>
      <w:tr w:rsidR="00BF54D9" w:rsidRPr="00231950" w14:paraId="43298EF0" w14:textId="77777777" w:rsidTr="00B64EFA">
        <w:trPr>
          <w:divId w:val="619649774"/>
          <w:tblCellSpacing w:w="0" w:type="dxa"/>
        </w:trPr>
        <w:tc>
          <w:tcPr>
            <w:tcW w:w="1500" w:type="pct"/>
            <w:tcBorders>
              <w:top w:val="nil"/>
              <w:left w:val="nil"/>
              <w:bottom w:val="nil"/>
              <w:right w:val="nil"/>
            </w:tcBorders>
          </w:tcPr>
          <w:p w14:paraId="6E97EE0F" w14:textId="77777777" w:rsidR="00BF54D9" w:rsidRDefault="00BF54D9" w:rsidP="005444CD">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5594A923" w14:textId="6237A28C" w:rsidR="00BF54D9" w:rsidRDefault="00D9109A" w:rsidP="005444CD">
            <w:pPr>
              <w:pStyle w:val="Tekstzonderopmaak"/>
              <w:rPr>
                <w:rFonts w:asciiTheme="minorHAnsi" w:hAnsiTheme="minorHAnsi"/>
                <w:sz w:val="20"/>
                <w:szCs w:val="20"/>
              </w:rPr>
            </w:pPr>
            <w:r>
              <w:rPr>
                <w:rFonts w:asciiTheme="minorHAnsi" w:hAnsiTheme="minorHAnsi"/>
                <w:sz w:val="20"/>
                <w:szCs w:val="20"/>
              </w:rPr>
              <w:t>hoofdlijnaanduiding</w:t>
            </w:r>
          </w:p>
        </w:tc>
      </w:tr>
    </w:tbl>
    <w:p w14:paraId="2C5D6441" w14:textId="25E457EC" w:rsidR="00BF54D9" w:rsidRPr="00231950" w:rsidRDefault="00BF54D9" w:rsidP="007F69B4">
      <w:pPr>
        <w:pStyle w:val="Kop4"/>
        <w:divId w:val="619649774"/>
      </w:pPr>
      <w:r w:rsidRPr="00231950">
        <w:t xml:space="preserve">Relatiesoort </w:t>
      </w:r>
      <w:r w:rsidR="00D9109A">
        <w:t>is opgenomen in</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F54D9" w:rsidRPr="00231950" w14:paraId="713B1F3B" w14:textId="77777777" w:rsidTr="00B64EFA">
        <w:trPr>
          <w:divId w:val="619649774"/>
          <w:tblCellSpacing w:w="0" w:type="dxa"/>
        </w:trPr>
        <w:tc>
          <w:tcPr>
            <w:tcW w:w="1500" w:type="pct"/>
            <w:tcBorders>
              <w:top w:val="nil"/>
              <w:left w:val="nil"/>
              <w:bottom w:val="nil"/>
              <w:right w:val="nil"/>
            </w:tcBorders>
            <w:hideMark/>
          </w:tcPr>
          <w:p w14:paraId="15DBEE01" w14:textId="77777777" w:rsidR="00BF54D9" w:rsidRPr="00231950" w:rsidRDefault="00BF54D9" w:rsidP="005444C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1464E6B" w14:textId="48C654FE" w:rsidR="00BF54D9" w:rsidRPr="00231950" w:rsidRDefault="00D9109A" w:rsidP="005444CD">
            <w:pPr>
              <w:rPr>
                <w:rFonts w:eastAsia="Times New Roman"/>
                <w:szCs w:val="20"/>
              </w:rPr>
            </w:pPr>
            <w:r>
              <w:rPr>
                <w:rFonts w:eastAsia="Times New Roman"/>
                <w:szCs w:val="20"/>
              </w:rPr>
              <w:t>is opgenomen in</w:t>
            </w:r>
          </w:p>
        </w:tc>
      </w:tr>
      <w:tr w:rsidR="00BF54D9" w:rsidRPr="00231950" w14:paraId="3550C1F5" w14:textId="77777777" w:rsidTr="00B64EFA">
        <w:trPr>
          <w:divId w:val="619649774"/>
          <w:tblCellSpacing w:w="0" w:type="dxa"/>
        </w:trPr>
        <w:tc>
          <w:tcPr>
            <w:tcW w:w="1500" w:type="pct"/>
            <w:tcBorders>
              <w:top w:val="nil"/>
              <w:left w:val="nil"/>
              <w:bottom w:val="nil"/>
              <w:right w:val="nil"/>
            </w:tcBorders>
            <w:hideMark/>
          </w:tcPr>
          <w:p w14:paraId="042A1BC4" w14:textId="77777777" w:rsidR="00BF54D9" w:rsidRPr="00231950" w:rsidRDefault="00BF54D9" w:rsidP="005444C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E77CF18" w14:textId="07B70C60" w:rsidR="00BF54D9" w:rsidRPr="00231950" w:rsidRDefault="00BF54D9" w:rsidP="005444CD">
            <w:pPr>
              <w:spacing w:after="1"/>
              <w:rPr>
                <w:rFonts w:eastAsia="Times New Roman"/>
                <w:szCs w:val="20"/>
              </w:rPr>
            </w:pPr>
            <w:r>
              <w:rPr>
                <w:rFonts w:ascii="Calibri" w:eastAsia="Times New Roman" w:hAnsi="Calibri" w:cs="Calibri"/>
                <w:szCs w:val="20"/>
              </w:rPr>
              <w:t xml:space="preserve">Een Tekstdeel </w:t>
            </w:r>
            <w:r w:rsidR="00EF1B6C">
              <w:rPr>
                <w:rFonts w:ascii="Calibri" w:eastAsia="Times New Roman" w:hAnsi="Calibri" w:cs="Calibri"/>
                <w:szCs w:val="20"/>
              </w:rPr>
              <w:t>is opgenomen in een Divisie</w:t>
            </w:r>
            <w:r w:rsidR="00117D01">
              <w:rPr>
                <w:rFonts w:ascii="Calibri" w:eastAsia="Times New Roman" w:hAnsi="Calibri" w:cs="Calibri"/>
                <w:szCs w:val="20"/>
              </w:rPr>
              <w:t xml:space="preserve"> of een Divisietekst</w:t>
            </w:r>
            <w:r w:rsidR="00EF1B6C">
              <w:rPr>
                <w:rFonts w:ascii="Calibri" w:eastAsia="Times New Roman" w:hAnsi="Calibri" w:cs="Calibri"/>
                <w:szCs w:val="20"/>
              </w:rPr>
              <w:t>, waar de inhoudelijke tekst van een bepaalde regeling staat (mits de regeling een vrijetekststructuur heeft).</w:t>
            </w:r>
          </w:p>
        </w:tc>
      </w:tr>
      <w:tr w:rsidR="00BF54D9" w:rsidRPr="00231950" w14:paraId="6CEFEC3D" w14:textId="77777777" w:rsidTr="00B64EFA">
        <w:trPr>
          <w:divId w:val="619649774"/>
          <w:tblCellSpacing w:w="0" w:type="dxa"/>
        </w:trPr>
        <w:tc>
          <w:tcPr>
            <w:tcW w:w="1500" w:type="pct"/>
            <w:tcBorders>
              <w:top w:val="nil"/>
              <w:left w:val="nil"/>
              <w:bottom w:val="nil"/>
              <w:right w:val="nil"/>
            </w:tcBorders>
            <w:hideMark/>
          </w:tcPr>
          <w:p w14:paraId="762D9F9B" w14:textId="77777777" w:rsidR="00BF54D9" w:rsidRPr="00231950" w:rsidRDefault="00BF54D9" w:rsidP="005444C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4F50E1B6" w14:textId="03D99A5C" w:rsidR="00BF54D9" w:rsidRPr="00231950" w:rsidRDefault="00FD298C" w:rsidP="005444CD">
            <w:pPr>
              <w:rPr>
                <w:rFonts w:eastAsia="Times New Roman"/>
                <w:szCs w:val="20"/>
              </w:rPr>
            </w:pPr>
            <w:r>
              <w:t>Divisie</w:t>
            </w:r>
            <w:r w:rsidR="007F69B4">
              <w:t xml:space="preserve"> of Divisietekst</w:t>
            </w:r>
          </w:p>
        </w:tc>
      </w:tr>
      <w:tr w:rsidR="00BF54D9" w:rsidRPr="00231950" w14:paraId="795120E1" w14:textId="77777777" w:rsidTr="00B64EFA">
        <w:trPr>
          <w:divId w:val="619649774"/>
          <w:tblCellSpacing w:w="0" w:type="dxa"/>
        </w:trPr>
        <w:tc>
          <w:tcPr>
            <w:tcW w:w="1500" w:type="pct"/>
            <w:tcBorders>
              <w:top w:val="nil"/>
              <w:left w:val="nil"/>
              <w:bottom w:val="nil"/>
              <w:right w:val="nil"/>
            </w:tcBorders>
          </w:tcPr>
          <w:p w14:paraId="4B46DA4B" w14:textId="77777777" w:rsidR="00BF54D9" w:rsidRPr="00231950" w:rsidRDefault="00BF54D9" w:rsidP="005444C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47E6B8EC" w14:textId="6BB6B248" w:rsidR="00BF54D9" w:rsidRPr="009F0944" w:rsidRDefault="0089386F" w:rsidP="005444CD">
            <w:pPr>
              <w:pStyle w:val="Tekstzonderopmaak"/>
              <w:rPr>
                <w:rStyle w:val="Hyperlink"/>
                <w:rFonts w:asciiTheme="minorHAnsi" w:hAnsiTheme="minorHAnsi"/>
                <w:b/>
                <w:bCs/>
                <w:color w:val="auto"/>
                <w:sz w:val="20"/>
                <w:szCs w:val="20"/>
                <w:u w:val="none"/>
              </w:rPr>
            </w:pPr>
            <w:r>
              <w:rPr>
                <w:rFonts w:asciiTheme="minorHAnsi" w:hAnsiTheme="minorHAnsi"/>
                <w:sz w:val="20"/>
                <w:szCs w:val="20"/>
              </w:rPr>
              <w:t>De werking van Tekstdeel en Divisie</w:t>
            </w:r>
            <w:r w:rsidR="007F69B4">
              <w:rPr>
                <w:rFonts w:asciiTheme="minorHAnsi" w:hAnsiTheme="minorHAnsi"/>
                <w:sz w:val="20"/>
                <w:szCs w:val="20"/>
              </w:rPr>
              <w:t xml:space="preserve">/Divisietekst </w:t>
            </w:r>
            <w:r>
              <w:rPr>
                <w:rFonts w:asciiTheme="minorHAnsi" w:hAnsiTheme="minorHAnsi"/>
                <w:sz w:val="20"/>
                <w:szCs w:val="20"/>
              </w:rPr>
              <w:t xml:space="preserve">is vergelijkbaar aan de werking van Juridische regel en Regeltekst. Hiertoe </w:t>
            </w:r>
            <w:r w:rsidR="00F3136D">
              <w:rPr>
                <w:rFonts w:asciiTheme="minorHAnsi" w:hAnsiTheme="minorHAnsi"/>
                <w:sz w:val="20"/>
                <w:szCs w:val="20"/>
              </w:rPr>
              <w:t>is een tekstdeel opgenomen in een bepaalde Divisie, die zijn herkomst in OP heeft.</w:t>
            </w:r>
          </w:p>
        </w:tc>
      </w:tr>
      <w:tr w:rsidR="00BF54D9" w:rsidRPr="00231950" w14:paraId="3CF5A02E" w14:textId="77777777" w:rsidTr="00B64EFA">
        <w:trPr>
          <w:divId w:val="619649774"/>
          <w:tblCellSpacing w:w="0" w:type="dxa"/>
        </w:trPr>
        <w:tc>
          <w:tcPr>
            <w:tcW w:w="1500" w:type="pct"/>
            <w:tcBorders>
              <w:top w:val="nil"/>
              <w:left w:val="nil"/>
              <w:bottom w:val="nil"/>
              <w:right w:val="nil"/>
            </w:tcBorders>
          </w:tcPr>
          <w:p w14:paraId="38674E33" w14:textId="77777777" w:rsidR="00BF54D9" w:rsidRDefault="00BF54D9" w:rsidP="005444CD">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6E2FDB1B" w14:textId="3069F906" w:rsidR="00BF54D9" w:rsidRDefault="00200EB3" w:rsidP="005444CD">
            <w:pPr>
              <w:pStyle w:val="Tekstzonderopmaak"/>
              <w:rPr>
                <w:rFonts w:asciiTheme="minorHAnsi" w:hAnsiTheme="minorHAnsi"/>
                <w:sz w:val="20"/>
                <w:szCs w:val="20"/>
              </w:rPr>
            </w:pPr>
            <w:r>
              <w:rPr>
                <w:rFonts w:asciiTheme="minorHAnsi" w:hAnsiTheme="minorHAnsi"/>
                <w:sz w:val="20"/>
                <w:szCs w:val="20"/>
              </w:rPr>
              <w:t>is opgenomen in</w:t>
            </w:r>
          </w:p>
        </w:tc>
      </w:tr>
      <w:tr w:rsidR="00200EB3" w:rsidRPr="00231950" w14:paraId="30E3185C" w14:textId="77777777" w:rsidTr="00B64EFA">
        <w:trPr>
          <w:divId w:val="619649774"/>
          <w:tblCellSpacing w:w="0" w:type="dxa"/>
        </w:trPr>
        <w:tc>
          <w:tcPr>
            <w:tcW w:w="1500" w:type="pct"/>
            <w:tcBorders>
              <w:top w:val="nil"/>
              <w:left w:val="nil"/>
              <w:bottom w:val="nil"/>
              <w:right w:val="nil"/>
            </w:tcBorders>
          </w:tcPr>
          <w:p w14:paraId="53993624" w14:textId="1E140C4F" w:rsidR="00200EB3" w:rsidRDefault="00200EB3" w:rsidP="005444CD">
            <w:pPr>
              <w:rPr>
                <w:rFonts w:eastAsia="Times New Roman"/>
                <w:b/>
                <w:bCs/>
                <w:szCs w:val="20"/>
              </w:rPr>
            </w:pPr>
            <w:proofErr w:type="spellStart"/>
            <w:r>
              <w:rPr>
                <w:rFonts w:eastAsia="Times New Roman"/>
                <w:b/>
                <w:bCs/>
                <w:szCs w:val="20"/>
              </w:rPr>
              <w:t>Constraint</w:t>
            </w:r>
            <w:proofErr w:type="spellEnd"/>
          </w:p>
        </w:tc>
        <w:tc>
          <w:tcPr>
            <w:tcW w:w="3500" w:type="pct"/>
            <w:tcBorders>
              <w:top w:val="nil"/>
              <w:left w:val="nil"/>
              <w:bottom w:val="nil"/>
              <w:right w:val="nil"/>
            </w:tcBorders>
          </w:tcPr>
          <w:p w14:paraId="37BEE1A4" w14:textId="2FC6189A" w:rsidR="00200EB3" w:rsidRDefault="00200EB3" w:rsidP="005444CD">
            <w:pPr>
              <w:pStyle w:val="Tekstzonderopmaak"/>
              <w:rPr>
                <w:rFonts w:asciiTheme="minorHAnsi" w:hAnsiTheme="minorHAnsi"/>
                <w:sz w:val="20"/>
                <w:szCs w:val="20"/>
              </w:rPr>
            </w:pPr>
            <w:r>
              <w:rPr>
                <w:rFonts w:asciiTheme="minorHAnsi" w:hAnsiTheme="minorHAnsi"/>
                <w:sz w:val="20"/>
                <w:szCs w:val="20"/>
              </w:rPr>
              <w:t>Een Tekstdeel kan altijd maar naar één object verwijzen, of een Divisie of een Divisietekst.</w:t>
            </w:r>
          </w:p>
        </w:tc>
      </w:tr>
    </w:tbl>
    <w:p w14:paraId="360EEAD7" w14:textId="1410DDE3" w:rsidR="00BF54D9" w:rsidRPr="00231950" w:rsidRDefault="00BF54D9" w:rsidP="00200EB3">
      <w:pPr>
        <w:pStyle w:val="Kop4"/>
        <w:divId w:val="619649774"/>
      </w:pPr>
      <w:r w:rsidRPr="00231950">
        <w:t xml:space="preserve">Relatiesoort </w:t>
      </w:r>
      <w:r w:rsidR="00963B33">
        <w:t>wijst een gebied aan</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BF54D9" w:rsidRPr="00231950" w14:paraId="29701DAF" w14:textId="77777777" w:rsidTr="00B64EFA">
        <w:trPr>
          <w:divId w:val="619649774"/>
          <w:tblCellSpacing w:w="0" w:type="dxa"/>
        </w:trPr>
        <w:tc>
          <w:tcPr>
            <w:tcW w:w="1500" w:type="pct"/>
            <w:tcBorders>
              <w:top w:val="nil"/>
              <w:left w:val="nil"/>
              <w:bottom w:val="nil"/>
              <w:right w:val="nil"/>
            </w:tcBorders>
            <w:hideMark/>
          </w:tcPr>
          <w:p w14:paraId="755403AF" w14:textId="77777777" w:rsidR="00BF54D9" w:rsidRPr="00231950" w:rsidRDefault="00BF54D9" w:rsidP="005444C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31E38A7" w14:textId="4DB8A1AA" w:rsidR="00BF54D9" w:rsidRPr="00231950" w:rsidRDefault="00963B33" w:rsidP="005444CD">
            <w:pPr>
              <w:rPr>
                <w:rFonts w:eastAsia="Times New Roman"/>
                <w:szCs w:val="20"/>
              </w:rPr>
            </w:pPr>
            <w:r>
              <w:rPr>
                <w:rFonts w:eastAsia="Times New Roman"/>
                <w:szCs w:val="20"/>
              </w:rPr>
              <w:t>wijst een gebied aan</w:t>
            </w:r>
          </w:p>
        </w:tc>
      </w:tr>
      <w:tr w:rsidR="00BF54D9" w:rsidRPr="00231950" w14:paraId="5FF1BD8C" w14:textId="77777777" w:rsidTr="00B64EFA">
        <w:trPr>
          <w:divId w:val="619649774"/>
          <w:tblCellSpacing w:w="0" w:type="dxa"/>
        </w:trPr>
        <w:tc>
          <w:tcPr>
            <w:tcW w:w="1500" w:type="pct"/>
            <w:tcBorders>
              <w:top w:val="nil"/>
              <w:left w:val="nil"/>
              <w:bottom w:val="nil"/>
              <w:right w:val="nil"/>
            </w:tcBorders>
            <w:hideMark/>
          </w:tcPr>
          <w:p w14:paraId="4D2F9332" w14:textId="77777777" w:rsidR="00BF54D9" w:rsidRPr="00231950" w:rsidRDefault="00BF54D9" w:rsidP="005444C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352ED016" w14:textId="745E5EAF" w:rsidR="00BF54D9" w:rsidRPr="00231950" w:rsidRDefault="00BF54D9" w:rsidP="005444CD">
            <w:pPr>
              <w:spacing w:after="1"/>
              <w:rPr>
                <w:rFonts w:eastAsia="Times New Roman"/>
                <w:szCs w:val="20"/>
              </w:rPr>
            </w:pPr>
            <w:r>
              <w:rPr>
                <w:rFonts w:ascii="Calibri" w:eastAsia="Times New Roman" w:hAnsi="Calibri" w:cs="Calibri"/>
                <w:szCs w:val="20"/>
              </w:rPr>
              <w:t xml:space="preserve">Een Tekstdeel </w:t>
            </w:r>
            <w:r w:rsidR="00963B33">
              <w:rPr>
                <w:rFonts w:ascii="Calibri" w:eastAsia="Times New Roman" w:hAnsi="Calibri" w:cs="Calibri"/>
                <w:szCs w:val="20"/>
              </w:rPr>
              <w:t>wijst een bepaald gebied aan.</w:t>
            </w:r>
            <w:r>
              <w:rPr>
                <w:rFonts w:ascii="Calibri" w:eastAsia="Times New Roman" w:hAnsi="Calibri" w:cs="Calibri"/>
                <w:szCs w:val="20"/>
              </w:rPr>
              <w:t xml:space="preserve"> </w:t>
            </w:r>
          </w:p>
        </w:tc>
      </w:tr>
      <w:tr w:rsidR="00BF54D9" w:rsidRPr="00231950" w14:paraId="3A3775A5" w14:textId="77777777" w:rsidTr="00B64EFA">
        <w:trPr>
          <w:divId w:val="619649774"/>
          <w:tblCellSpacing w:w="0" w:type="dxa"/>
        </w:trPr>
        <w:tc>
          <w:tcPr>
            <w:tcW w:w="1500" w:type="pct"/>
            <w:tcBorders>
              <w:top w:val="nil"/>
              <w:left w:val="nil"/>
              <w:bottom w:val="nil"/>
              <w:right w:val="nil"/>
            </w:tcBorders>
            <w:hideMark/>
          </w:tcPr>
          <w:p w14:paraId="580190BB" w14:textId="77777777" w:rsidR="00BF54D9" w:rsidRPr="00231950" w:rsidRDefault="00BF54D9" w:rsidP="005444C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4F1A2CDA" w14:textId="66F4540C" w:rsidR="00BF54D9" w:rsidRPr="00231950" w:rsidRDefault="00963B33" w:rsidP="005444CD">
            <w:pPr>
              <w:rPr>
                <w:rFonts w:eastAsia="Times New Roman"/>
                <w:szCs w:val="20"/>
              </w:rPr>
            </w:pPr>
            <w:r>
              <w:t>Gebiedsaanwijzing</w:t>
            </w:r>
          </w:p>
        </w:tc>
      </w:tr>
      <w:tr w:rsidR="00BF54D9" w:rsidRPr="00231950" w14:paraId="74309651" w14:textId="77777777" w:rsidTr="00B64EFA">
        <w:trPr>
          <w:divId w:val="619649774"/>
          <w:tblCellSpacing w:w="0" w:type="dxa"/>
        </w:trPr>
        <w:tc>
          <w:tcPr>
            <w:tcW w:w="1500" w:type="pct"/>
            <w:tcBorders>
              <w:top w:val="nil"/>
              <w:left w:val="nil"/>
              <w:bottom w:val="nil"/>
              <w:right w:val="nil"/>
            </w:tcBorders>
          </w:tcPr>
          <w:p w14:paraId="7CA91B98" w14:textId="77777777" w:rsidR="00BF54D9" w:rsidRPr="00231950" w:rsidRDefault="00BF54D9" w:rsidP="005444C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0AB245E8" w14:textId="15C9679A" w:rsidR="00BF54D9" w:rsidRPr="009F0944" w:rsidRDefault="00963B33" w:rsidP="00963B33">
            <w:pPr>
              <w:pStyle w:val="Tekstzonderopmaak"/>
              <w:rPr>
                <w:rStyle w:val="Hyperlink"/>
                <w:rFonts w:asciiTheme="minorHAnsi" w:hAnsiTheme="minorHAnsi"/>
                <w:b/>
                <w:bCs/>
                <w:color w:val="auto"/>
                <w:sz w:val="20"/>
                <w:szCs w:val="20"/>
                <w:u w:val="none"/>
              </w:rPr>
            </w:pPr>
            <w:r>
              <w:rPr>
                <w:rFonts w:asciiTheme="minorHAnsi" w:hAnsiTheme="minorHAnsi"/>
                <w:sz w:val="20"/>
                <w:szCs w:val="20"/>
              </w:rPr>
              <w:t xml:space="preserve">Een tekstdeel kan gebruik maken van een gebiedsaanwijzing om hiermee een specifiek gebied aan te geven. </w:t>
            </w:r>
          </w:p>
        </w:tc>
      </w:tr>
      <w:tr w:rsidR="00BF54D9" w:rsidRPr="00231950" w14:paraId="2AD50BF6" w14:textId="77777777" w:rsidTr="00B64EFA">
        <w:trPr>
          <w:divId w:val="619649774"/>
          <w:tblCellSpacing w:w="0" w:type="dxa"/>
        </w:trPr>
        <w:tc>
          <w:tcPr>
            <w:tcW w:w="1500" w:type="pct"/>
            <w:tcBorders>
              <w:top w:val="nil"/>
              <w:left w:val="nil"/>
              <w:bottom w:val="nil"/>
              <w:right w:val="nil"/>
            </w:tcBorders>
          </w:tcPr>
          <w:p w14:paraId="070394BF" w14:textId="77777777" w:rsidR="00BF54D9" w:rsidRDefault="00BF54D9" w:rsidP="005444CD">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2F6E057B" w14:textId="2F76BE62" w:rsidR="00BF54D9" w:rsidRDefault="0089386F" w:rsidP="005444CD">
            <w:pPr>
              <w:pStyle w:val="Tekstzonderopmaak"/>
              <w:rPr>
                <w:rFonts w:asciiTheme="minorHAnsi" w:hAnsiTheme="minorHAnsi"/>
                <w:sz w:val="20"/>
                <w:szCs w:val="20"/>
              </w:rPr>
            </w:pPr>
            <w:r>
              <w:rPr>
                <w:rFonts w:asciiTheme="minorHAnsi" w:hAnsiTheme="minorHAnsi"/>
                <w:sz w:val="20"/>
                <w:szCs w:val="20"/>
              </w:rPr>
              <w:t>Gebiedsaanwijzing</w:t>
            </w:r>
          </w:p>
        </w:tc>
      </w:tr>
    </w:tbl>
    <w:p w14:paraId="0EE1EE3E" w14:textId="77777777" w:rsidR="00BF54D9" w:rsidRDefault="00BF54D9" w:rsidP="00BF54D9">
      <w:pPr>
        <w:divId w:val="619649774"/>
      </w:pPr>
    </w:p>
    <w:p w14:paraId="5AF179C5" w14:textId="34DC9F8F" w:rsidR="00A479B5" w:rsidRDefault="009B67DC" w:rsidP="0039795D">
      <w:pPr>
        <w:pStyle w:val="Kop3"/>
        <w:divId w:val="619649774"/>
        <w:rPr>
          <w:rFonts w:eastAsia="Times New Roman"/>
        </w:rPr>
      </w:pPr>
      <w:bookmarkStart w:id="181" w:name="_Ref42777762"/>
      <w:bookmarkStart w:id="182" w:name="_Toc92286672"/>
      <w:r>
        <w:rPr>
          <w:rFonts w:eastAsia="Times New Roman"/>
        </w:rPr>
        <w:t xml:space="preserve">Objecttype </w:t>
      </w:r>
      <w:r w:rsidR="00A479B5">
        <w:rPr>
          <w:rFonts w:eastAsia="Times New Roman"/>
        </w:rPr>
        <w:t>Hoofdlijn</w:t>
      </w:r>
      <w:bookmarkEnd w:id="181"/>
      <w:bookmarkEnd w:id="182"/>
    </w:p>
    <w:p w14:paraId="107A89CE" w14:textId="77777777" w:rsidR="009B67DC" w:rsidRPr="00231950" w:rsidRDefault="009B67DC" w:rsidP="00EF3FC9">
      <w:pPr>
        <w:pStyle w:val="Kop4"/>
        <w:divId w:val="61964977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9B67DC" w:rsidRPr="00231950" w14:paraId="045E6290" w14:textId="77777777" w:rsidTr="00B64EFA">
        <w:trPr>
          <w:divId w:val="619649774"/>
          <w:tblCellSpacing w:w="0" w:type="dxa"/>
        </w:trPr>
        <w:tc>
          <w:tcPr>
            <w:tcW w:w="1500" w:type="pct"/>
            <w:tcBorders>
              <w:top w:val="nil"/>
              <w:left w:val="nil"/>
              <w:bottom w:val="nil"/>
              <w:right w:val="nil"/>
            </w:tcBorders>
            <w:hideMark/>
          </w:tcPr>
          <w:p w14:paraId="480551EB" w14:textId="77777777" w:rsidR="009B67DC" w:rsidRPr="00231950" w:rsidRDefault="009B67DC"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F24730D" w14:textId="77777777" w:rsidR="009B67DC" w:rsidRPr="00231950" w:rsidRDefault="009B67DC" w:rsidP="005B5839">
            <w:pPr>
              <w:rPr>
                <w:rFonts w:eastAsia="Times New Roman"/>
                <w:szCs w:val="20"/>
              </w:rPr>
            </w:pPr>
            <w:r w:rsidRPr="00231950">
              <w:rPr>
                <w:rFonts w:eastAsia="Times New Roman"/>
                <w:szCs w:val="20"/>
              </w:rPr>
              <w:t>identificatie</w:t>
            </w:r>
          </w:p>
        </w:tc>
      </w:tr>
      <w:tr w:rsidR="009B67DC" w:rsidRPr="00231950" w14:paraId="4209B8CE" w14:textId="77777777" w:rsidTr="00B64EFA">
        <w:trPr>
          <w:divId w:val="619649774"/>
          <w:tblCellSpacing w:w="0" w:type="dxa"/>
        </w:trPr>
        <w:tc>
          <w:tcPr>
            <w:tcW w:w="1500" w:type="pct"/>
            <w:tcBorders>
              <w:top w:val="nil"/>
              <w:left w:val="nil"/>
              <w:bottom w:val="nil"/>
              <w:right w:val="nil"/>
            </w:tcBorders>
            <w:hideMark/>
          </w:tcPr>
          <w:p w14:paraId="33F7E191" w14:textId="77777777" w:rsidR="009B67DC" w:rsidRPr="00231950" w:rsidRDefault="009B67DC"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7953471" w14:textId="77777777" w:rsidR="009B67DC" w:rsidRPr="00231950" w:rsidRDefault="009B67DC" w:rsidP="005B5839">
            <w:pPr>
              <w:rPr>
                <w:rFonts w:eastAsia="Times New Roman"/>
                <w:szCs w:val="20"/>
              </w:rPr>
            </w:pPr>
            <w:r w:rsidRPr="00231950">
              <w:rPr>
                <w:rFonts w:eastAsia="Times New Roman"/>
                <w:szCs w:val="20"/>
              </w:rPr>
              <w:t xml:space="preserve">De unieke identificatie waaronder elk object van dit type bekend is. </w:t>
            </w:r>
          </w:p>
        </w:tc>
      </w:tr>
      <w:tr w:rsidR="009B67DC" w:rsidRPr="00231950" w14:paraId="6BC18C4A" w14:textId="77777777" w:rsidTr="00B64EFA">
        <w:trPr>
          <w:divId w:val="619649774"/>
          <w:tblCellSpacing w:w="0" w:type="dxa"/>
        </w:trPr>
        <w:tc>
          <w:tcPr>
            <w:tcW w:w="1500" w:type="pct"/>
            <w:tcBorders>
              <w:top w:val="nil"/>
              <w:left w:val="nil"/>
              <w:bottom w:val="nil"/>
              <w:right w:val="nil"/>
            </w:tcBorders>
            <w:hideMark/>
          </w:tcPr>
          <w:p w14:paraId="0A0383F1" w14:textId="77777777" w:rsidR="009B67DC" w:rsidRPr="00231950" w:rsidRDefault="009B67DC" w:rsidP="005B5839">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43E96481" w14:textId="77777777" w:rsidR="009B67DC" w:rsidRPr="00231950" w:rsidRDefault="009B67DC" w:rsidP="005B5839">
            <w:pPr>
              <w:rPr>
                <w:rFonts w:eastAsia="Times New Roman"/>
                <w:szCs w:val="20"/>
              </w:rPr>
            </w:pPr>
            <w:r w:rsidRPr="00231950">
              <w:rPr>
                <w:rFonts w:eastAsia="Times New Roman"/>
                <w:szCs w:val="20"/>
              </w:rPr>
              <w:t>Identificatie</w:t>
            </w:r>
          </w:p>
        </w:tc>
      </w:tr>
    </w:tbl>
    <w:p w14:paraId="1E9FF480" w14:textId="07841669" w:rsidR="0017604F" w:rsidRPr="00231950" w:rsidRDefault="0017604F" w:rsidP="00EF3FC9">
      <w:pPr>
        <w:pStyle w:val="Kop4"/>
        <w:divId w:val="619649774"/>
      </w:pPr>
      <w:r w:rsidRPr="00231950">
        <w:t xml:space="preserve">Attribuutsoort </w:t>
      </w:r>
      <w:r>
        <w:t>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7604F" w:rsidRPr="00231950" w14:paraId="15946C33" w14:textId="77777777" w:rsidTr="00B64EFA">
        <w:trPr>
          <w:divId w:val="619649774"/>
          <w:tblCellSpacing w:w="0" w:type="dxa"/>
        </w:trPr>
        <w:tc>
          <w:tcPr>
            <w:tcW w:w="1500" w:type="pct"/>
            <w:tcBorders>
              <w:top w:val="nil"/>
              <w:left w:val="nil"/>
              <w:bottom w:val="nil"/>
              <w:right w:val="nil"/>
            </w:tcBorders>
            <w:hideMark/>
          </w:tcPr>
          <w:p w14:paraId="797393C2" w14:textId="77777777" w:rsidR="0017604F" w:rsidRPr="00231950" w:rsidRDefault="0017604F"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1F881B2" w14:textId="76816D6A" w:rsidR="0017604F" w:rsidRPr="00231950" w:rsidRDefault="0017604F" w:rsidP="005B5839">
            <w:pPr>
              <w:rPr>
                <w:rFonts w:eastAsia="Times New Roman"/>
                <w:szCs w:val="20"/>
              </w:rPr>
            </w:pPr>
            <w:r>
              <w:rPr>
                <w:rFonts w:eastAsia="Times New Roman"/>
                <w:szCs w:val="20"/>
              </w:rPr>
              <w:t>naam</w:t>
            </w:r>
          </w:p>
        </w:tc>
      </w:tr>
      <w:tr w:rsidR="0017604F" w:rsidRPr="00231950" w14:paraId="3DB74CB7" w14:textId="77777777" w:rsidTr="00B64EFA">
        <w:trPr>
          <w:divId w:val="619649774"/>
          <w:tblCellSpacing w:w="0" w:type="dxa"/>
        </w:trPr>
        <w:tc>
          <w:tcPr>
            <w:tcW w:w="1500" w:type="pct"/>
            <w:tcBorders>
              <w:top w:val="nil"/>
              <w:left w:val="nil"/>
              <w:bottom w:val="nil"/>
              <w:right w:val="nil"/>
            </w:tcBorders>
            <w:hideMark/>
          </w:tcPr>
          <w:p w14:paraId="7A078E88" w14:textId="77777777" w:rsidR="0017604F" w:rsidRPr="00231950" w:rsidRDefault="0017604F"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EF3E57B" w14:textId="4D99B243" w:rsidR="0017604F" w:rsidRPr="00231950" w:rsidRDefault="00F00046" w:rsidP="005B5839">
            <w:pPr>
              <w:rPr>
                <w:rFonts w:eastAsia="Times New Roman"/>
                <w:szCs w:val="20"/>
              </w:rPr>
            </w:pPr>
            <w:r w:rsidRPr="00231950">
              <w:rPr>
                <w:rFonts w:eastAsia="Times New Roman"/>
                <w:szCs w:val="20"/>
              </w:rPr>
              <w:t xml:space="preserve">Een </w:t>
            </w:r>
            <w:r>
              <w:rPr>
                <w:rFonts w:eastAsia="Times New Roman"/>
                <w:szCs w:val="20"/>
              </w:rPr>
              <w:t>(</w:t>
            </w:r>
            <w:r w:rsidRPr="00231950">
              <w:rPr>
                <w:rFonts w:eastAsia="Times New Roman"/>
                <w:szCs w:val="20"/>
              </w:rPr>
              <w:t>korte</w:t>
            </w:r>
            <w:r>
              <w:rPr>
                <w:rFonts w:eastAsia="Times New Roman"/>
                <w:szCs w:val="20"/>
              </w:rPr>
              <w:t>)</w:t>
            </w:r>
            <w:r w:rsidRPr="00231950">
              <w:rPr>
                <w:rFonts w:eastAsia="Times New Roman"/>
                <w:szCs w:val="20"/>
              </w:rPr>
              <w:t xml:space="preserve"> omschrijving van de </w:t>
            </w:r>
            <w:r>
              <w:rPr>
                <w:rFonts w:eastAsia="Times New Roman"/>
                <w:szCs w:val="20"/>
              </w:rPr>
              <w:t>hoofdlijn</w:t>
            </w:r>
            <w:r w:rsidRPr="00231950">
              <w:rPr>
                <w:rFonts w:eastAsia="Times New Roman"/>
                <w:szCs w:val="20"/>
              </w:rPr>
              <w:t>.</w:t>
            </w:r>
          </w:p>
        </w:tc>
      </w:tr>
      <w:tr w:rsidR="0017604F" w:rsidRPr="00231950" w14:paraId="1EE1F1F7" w14:textId="77777777" w:rsidTr="00B64EFA">
        <w:trPr>
          <w:divId w:val="619649774"/>
          <w:tblCellSpacing w:w="0" w:type="dxa"/>
        </w:trPr>
        <w:tc>
          <w:tcPr>
            <w:tcW w:w="1500" w:type="pct"/>
            <w:tcBorders>
              <w:top w:val="nil"/>
              <w:left w:val="nil"/>
              <w:bottom w:val="nil"/>
              <w:right w:val="nil"/>
            </w:tcBorders>
            <w:hideMark/>
          </w:tcPr>
          <w:p w14:paraId="3C06E8B0" w14:textId="77777777" w:rsidR="0017604F" w:rsidRPr="00231950" w:rsidRDefault="0017604F" w:rsidP="005B5839">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0198A77" w14:textId="68FFE38D" w:rsidR="0017604F" w:rsidRPr="00231950" w:rsidRDefault="00034B85" w:rsidP="005B5839">
            <w:pPr>
              <w:rPr>
                <w:rFonts w:eastAsia="Times New Roman"/>
                <w:szCs w:val="20"/>
              </w:rPr>
            </w:pPr>
            <w:proofErr w:type="spellStart"/>
            <w:r>
              <w:rPr>
                <w:rFonts w:eastAsia="Times New Roman"/>
                <w:szCs w:val="20"/>
              </w:rPr>
              <w:t>CharacterString</w:t>
            </w:r>
            <w:proofErr w:type="spellEnd"/>
          </w:p>
        </w:tc>
      </w:tr>
      <w:tr w:rsidR="0017604F" w:rsidRPr="00231950" w14:paraId="0A2CBDC0" w14:textId="77777777" w:rsidTr="00B64EFA">
        <w:trPr>
          <w:divId w:val="619649774"/>
          <w:tblCellSpacing w:w="0" w:type="dxa"/>
        </w:trPr>
        <w:tc>
          <w:tcPr>
            <w:tcW w:w="1500" w:type="pct"/>
            <w:tcBorders>
              <w:top w:val="nil"/>
              <w:left w:val="nil"/>
              <w:bottom w:val="nil"/>
              <w:right w:val="nil"/>
            </w:tcBorders>
          </w:tcPr>
          <w:p w14:paraId="5D0C5896" w14:textId="55FF8B25" w:rsidR="0017604F" w:rsidRPr="00231950" w:rsidRDefault="0017604F" w:rsidP="005B5839">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3DAF53C0" w14:textId="5BF7BB3F" w:rsidR="0017604F" w:rsidRPr="00231950" w:rsidRDefault="0017604F" w:rsidP="005B5839">
            <w:pPr>
              <w:rPr>
                <w:rFonts w:eastAsia="Times New Roman"/>
                <w:szCs w:val="20"/>
              </w:rPr>
            </w:pPr>
            <w:r>
              <w:rPr>
                <w:rFonts w:eastAsia="Times New Roman"/>
                <w:szCs w:val="20"/>
              </w:rPr>
              <w:t xml:space="preserve">Bijvoorbeeld: </w:t>
            </w:r>
            <w:r>
              <w:rPr>
                <w:rFonts w:cstheme="minorHAnsi"/>
                <w:szCs w:val="20"/>
              </w:rPr>
              <w:t>de gezonde stad; de circulaire stad; klimaatbestendige delta, duurzame energiehuishouding.</w:t>
            </w:r>
            <w:r w:rsidR="00A628BA">
              <w:rPr>
                <w:rFonts w:cstheme="minorHAnsi"/>
                <w:szCs w:val="20"/>
              </w:rPr>
              <w:t xml:space="preserve"> </w:t>
            </w:r>
            <w:r w:rsidR="00257A4A">
              <w:rPr>
                <w:rFonts w:cstheme="minorHAnsi"/>
                <w:szCs w:val="20"/>
              </w:rPr>
              <w:t xml:space="preserve">Dit kan de </w:t>
            </w:r>
            <w:r w:rsidR="00F00046">
              <w:rPr>
                <w:rFonts w:cstheme="minorHAnsi"/>
                <w:szCs w:val="20"/>
              </w:rPr>
              <w:t xml:space="preserve">titel van een paragraaf </w:t>
            </w:r>
            <w:r w:rsidR="00032D00">
              <w:rPr>
                <w:rFonts w:cstheme="minorHAnsi"/>
                <w:szCs w:val="20"/>
              </w:rPr>
              <w:t xml:space="preserve">in een tekstdeel zijn, die een hoofdlijn aanduid. </w:t>
            </w:r>
          </w:p>
        </w:tc>
      </w:tr>
    </w:tbl>
    <w:p w14:paraId="002586AF" w14:textId="18E0BE42" w:rsidR="0017604F" w:rsidRPr="00231950" w:rsidRDefault="0017604F" w:rsidP="00EF3FC9">
      <w:pPr>
        <w:pStyle w:val="Kop4"/>
        <w:divId w:val="619649774"/>
      </w:pPr>
      <w:r w:rsidRPr="00231950">
        <w:t xml:space="preserve">Attribuutsoort </w:t>
      </w:r>
      <w:r>
        <w:t>soort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7604F" w:rsidRPr="00231950" w14:paraId="4F84DA37" w14:textId="77777777" w:rsidTr="00B64EFA">
        <w:trPr>
          <w:divId w:val="619649774"/>
          <w:tblCellSpacing w:w="0" w:type="dxa"/>
        </w:trPr>
        <w:tc>
          <w:tcPr>
            <w:tcW w:w="1500" w:type="pct"/>
            <w:tcBorders>
              <w:top w:val="nil"/>
              <w:left w:val="nil"/>
              <w:bottom w:val="nil"/>
              <w:right w:val="nil"/>
            </w:tcBorders>
            <w:hideMark/>
          </w:tcPr>
          <w:p w14:paraId="3AAC950E" w14:textId="77777777" w:rsidR="0017604F" w:rsidRPr="00231950" w:rsidRDefault="0017604F"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9DF1DBF" w14:textId="4BD54FC4" w:rsidR="0017604F" w:rsidRPr="00231950" w:rsidRDefault="0017604F" w:rsidP="005B5839">
            <w:pPr>
              <w:rPr>
                <w:rFonts w:eastAsia="Times New Roman"/>
                <w:szCs w:val="20"/>
              </w:rPr>
            </w:pPr>
            <w:r>
              <w:rPr>
                <w:rFonts w:eastAsia="Times New Roman"/>
                <w:szCs w:val="20"/>
              </w:rPr>
              <w:t>soort</w:t>
            </w:r>
          </w:p>
        </w:tc>
      </w:tr>
      <w:tr w:rsidR="0017604F" w:rsidRPr="00231950" w14:paraId="7A224A74" w14:textId="77777777" w:rsidTr="00B64EFA">
        <w:trPr>
          <w:divId w:val="619649774"/>
          <w:tblCellSpacing w:w="0" w:type="dxa"/>
        </w:trPr>
        <w:tc>
          <w:tcPr>
            <w:tcW w:w="1500" w:type="pct"/>
            <w:tcBorders>
              <w:top w:val="nil"/>
              <w:left w:val="nil"/>
              <w:bottom w:val="nil"/>
              <w:right w:val="nil"/>
            </w:tcBorders>
            <w:hideMark/>
          </w:tcPr>
          <w:p w14:paraId="36B441CE" w14:textId="77777777" w:rsidR="0017604F" w:rsidRPr="00231950" w:rsidRDefault="0017604F"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3C4D3CCD" w14:textId="27D09ECA" w:rsidR="0017604F" w:rsidRPr="00231950" w:rsidRDefault="00124155" w:rsidP="005B5839">
            <w:pPr>
              <w:rPr>
                <w:rFonts w:eastAsia="Times New Roman"/>
                <w:szCs w:val="20"/>
              </w:rPr>
            </w:pPr>
            <w:r>
              <w:rPr>
                <w:rFonts w:eastAsia="Times New Roman"/>
                <w:szCs w:val="20"/>
              </w:rPr>
              <w:t xml:space="preserve">Een aanduiding om aan te geven </w:t>
            </w:r>
            <w:r w:rsidR="00A162EC">
              <w:rPr>
                <w:rFonts w:eastAsia="Times New Roman"/>
                <w:szCs w:val="20"/>
              </w:rPr>
              <w:t xml:space="preserve">hoe de hoofdlijn </w:t>
            </w:r>
            <w:r w:rsidR="00BC1FCB">
              <w:rPr>
                <w:rFonts w:eastAsia="Times New Roman"/>
                <w:szCs w:val="20"/>
              </w:rPr>
              <w:t xml:space="preserve">beleidsmatig </w:t>
            </w:r>
            <w:r w:rsidR="00A162EC">
              <w:rPr>
                <w:rFonts w:eastAsia="Times New Roman"/>
                <w:szCs w:val="20"/>
              </w:rPr>
              <w:t xml:space="preserve">bedoeld </w:t>
            </w:r>
            <w:r w:rsidR="00BC1FCB">
              <w:rPr>
                <w:rFonts w:eastAsia="Times New Roman"/>
                <w:szCs w:val="20"/>
              </w:rPr>
              <w:t xml:space="preserve">is. </w:t>
            </w:r>
          </w:p>
        </w:tc>
      </w:tr>
      <w:tr w:rsidR="0017604F" w:rsidRPr="00231950" w14:paraId="247B6D4D" w14:textId="77777777" w:rsidTr="00B64EFA">
        <w:trPr>
          <w:divId w:val="619649774"/>
          <w:tblCellSpacing w:w="0" w:type="dxa"/>
        </w:trPr>
        <w:tc>
          <w:tcPr>
            <w:tcW w:w="1500" w:type="pct"/>
            <w:tcBorders>
              <w:top w:val="nil"/>
              <w:left w:val="nil"/>
              <w:bottom w:val="nil"/>
              <w:right w:val="nil"/>
            </w:tcBorders>
            <w:hideMark/>
          </w:tcPr>
          <w:p w14:paraId="108F3702" w14:textId="77777777" w:rsidR="0017604F" w:rsidRPr="00231950" w:rsidRDefault="0017604F" w:rsidP="005B5839">
            <w:pPr>
              <w:rPr>
                <w:rFonts w:eastAsia="Times New Roman"/>
                <w:szCs w:val="20"/>
              </w:rPr>
            </w:pPr>
            <w:r w:rsidRPr="00231950">
              <w:rPr>
                <w:rFonts w:eastAsia="Times New Roman"/>
                <w:b/>
                <w:bCs/>
                <w:szCs w:val="20"/>
              </w:rPr>
              <w:lastRenderedPageBreak/>
              <w:t>Formaat</w:t>
            </w:r>
          </w:p>
        </w:tc>
        <w:tc>
          <w:tcPr>
            <w:tcW w:w="3500" w:type="pct"/>
            <w:tcBorders>
              <w:top w:val="nil"/>
              <w:left w:val="nil"/>
              <w:bottom w:val="nil"/>
              <w:right w:val="nil"/>
            </w:tcBorders>
            <w:hideMark/>
          </w:tcPr>
          <w:p w14:paraId="613E0CBC" w14:textId="3E7A9D6E" w:rsidR="0017604F" w:rsidRPr="00231950" w:rsidRDefault="00034B85" w:rsidP="005B5839">
            <w:pPr>
              <w:rPr>
                <w:rFonts w:eastAsia="Times New Roman"/>
                <w:szCs w:val="20"/>
              </w:rPr>
            </w:pPr>
            <w:proofErr w:type="spellStart"/>
            <w:r>
              <w:rPr>
                <w:rFonts w:eastAsia="Times New Roman"/>
                <w:szCs w:val="20"/>
              </w:rPr>
              <w:t>CharacterString</w:t>
            </w:r>
            <w:proofErr w:type="spellEnd"/>
          </w:p>
        </w:tc>
      </w:tr>
      <w:tr w:rsidR="0017604F" w:rsidRPr="00231950" w14:paraId="63852C7E" w14:textId="77777777" w:rsidTr="00B64EFA">
        <w:trPr>
          <w:divId w:val="619649774"/>
          <w:tblCellSpacing w:w="0" w:type="dxa"/>
        </w:trPr>
        <w:tc>
          <w:tcPr>
            <w:tcW w:w="1500" w:type="pct"/>
            <w:tcBorders>
              <w:top w:val="nil"/>
              <w:left w:val="nil"/>
              <w:bottom w:val="nil"/>
              <w:right w:val="nil"/>
            </w:tcBorders>
          </w:tcPr>
          <w:p w14:paraId="2E1CF71E" w14:textId="77777777" w:rsidR="0017604F" w:rsidRPr="00231950" w:rsidRDefault="0017604F" w:rsidP="005B5839">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28411311" w14:textId="137D2DC1" w:rsidR="0017604F" w:rsidRPr="00231950" w:rsidRDefault="0017604F">
            <w:pPr>
              <w:rPr>
                <w:rFonts w:eastAsia="Times New Roman"/>
                <w:szCs w:val="20"/>
              </w:rPr>
            </w:pPr>
            <w:r>
              <w:rPr>
                <w:rFonts w:cstheme="minorHAnsi"/>
                <w:szCs w:val="20"/>
              </w:rPr>
              <w:t>Bijvoorbeeld: een perspectief, ambitie, doel, opgave, toekomstperspectief, prioriteiten of beleidskeuze wordt aangegeven.</w:t>
            </w:r>
            <w:r w:rsidR="004E1178">
              <w:rPr>
                <w:rFonts w:cstheme="minorHAnsi"/>
                <w:szCs w:val="20"/>
              </w:rPr>
              <w:t xml:space="preserve"> </w:t>
            </w:r>
          </w:p>
        </w:tc>
      </w:tr>
    </w:tbl>
    <w:p w14:paraId="7E0FE612" w14:textId="71541E8C" w:rsidR="005F5FE6" w:rsidRPr="00231950" w:rsidRDefault="005F5FE6" w:rsidP="00EF3FC9">
      <w:pPr>
        <w:pStyle w:val="Kop4"/>
        <w:divId w:val="619649774"/>
      </w:pPr>
      <w:r w:rsidRPr="00231950">
        <w:t xml:space="preserve">Relatiesoort </w:t>
      </w:r>
      <w:r w:rsidR="001A3841">
        <w:t xml:space="preserve">gerelateerd </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F5FE6" w:rsidRPr="00231950" w14:paraId="0CC6B1DC" w14:textId="77777777" w:rsidTr="00B64EFA">
        <w:trPr>
          <w:divId w:val="619649774"/>
          <w:tblCellSpacing w:w="0" w:type="dxa"/>
        </w:trPr>
        <w:tc>
          <w:tcPr>
            <w:tcW w:w="1500" w:type="pct"/>
            <w:tcBorders>
              <w:top w:val="nil"/>
              <w:left w:val="nil"/>
              <w:bottom w:val="nil"/>
              <w:right w:val="nil"/>
            </w:tcBorders>
            <w:hideMark/>
          </w:tcPr>
          <w:p w14:paraId="42FA3474" w14:textId="77777777" w:rsidR="005F5FE6" w:rsidRPr="00231950" w:rsidRDefault="005F5FE6"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3BB1FFC" w14:textId="2684F8A0" w:rsidR="005F5FE6" w:rsidRPr="00231950" w:rsidRDefault="001A3841">
            <w:pPr>
              <w:rPr>
                <w:rFonts w:eastAsia="Times New Roman"/>
                <w:szCs w:val="20"/>
              </w:rPr>
            </w:pPr>
            <w:r>
              <w:rPr>
                <w:rFonts w:eastAsia="Times New Roman"/>
                <w:szCs w:val="20"/>
              </w:rPr>
              <w:t>gerelateerd</w:t>
            </w:r>
          </w:p>
        </w:tc>
      </w:tr>
      <w:tr w:rsidR="005F5FE6" w:rsidRPr="00231950" w14:paraId="0AD7679F" w14:textId="77777777" w:rsidTr="00B64EFA">
        <w:trPr>
          <w:divId w:val="619649774"/>
          <w:tblCellSpacing w:w="0" w:type="dxa"/>
        </w:trPr>
        <w:tc>
          <w:tcPr>
            <w:tcW w:w="1500" w:type="pct"/>
            <w:tcBorders>
              <w:top w:val="nil"/>
              <w:left w:val="nil"/>
              <w:bottom w:val="nil"/>
              <w:right w:val="nil"/>
            </w:tcBorders>
            <w:hideMark/>
          </w:tcPr>
          <w:p w14:paraId="3DA1F7F3" w14:textId="77777777" w:rsidR="005F5FE6" w:rsidRPr="00231950" w:rsidRDefault="005F5FE6"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9B1F382" w14:textId="5A032A7F" w:rsidR="000A3A58" w:rsidRPr="00231950" w:rsidRDefault="000A3A58">
            <w:pPr>
              <w:spacing w:after="1"/>
              <w:rPr>
                <w:rFonts w:eastAsia="Times New Roman"/>
                <w:szCs w:val="20"/>
              </w:rPr>
            </w:pPr>
            <w:r>
              <w:rPr>
                <w:rFonts w:cstheme="minorHAnsi"/>
                <w:szCs w:val="20"/>
              </w:rPr>
              <w:t>D</w:t>
            </w:r>
            <w:r w:rsidRPr="00654361">
              <w:rPr>
                <w:rFonts w:cstheme="minorHAnsi"/>
                <w:szCs w:val="20"/>
              </w:rPr>
              <w:t xml:space="preserve">e verwijzing van een specifieke </w:t>
            </w:r>
            <w:r>
              <w:rPr>
                <w:rFonts w:cstheme="minorHAnsi"/>
                <w:szCs w:val="20"/>
              </w:rPr>
              <w:t>hoofdlijn</w:t>
            </w:r>
            <w:r w:rsidRPr="00654361">
              <w:rPr>
                <w:rFonts w:cstheme="minorHAnsi"/>
                <w:szCs w:val="20"/>
              </w:rPr>
              <w:t xml:space="preserve"> naar een andere </w:t>
            </w:r>
            <w:r>
              <w:rPr>
                <w:rFonts w:cstheme="minorHAnsi"/>
                <w:szCs w:val="20"/>
              </w:rPr>
              <w:t>hoofdlijn</w:t>
            </w:r>
            <w:r w:rsidRPr="00654361">
              <w:rPr>
                <w:rFonts w:cstheme="minorHAnsi"/>
                <w:szCs w:val="20"/>
              </w:rPr>
              <w:t xml:space="preserve"> die aangeeft dat er een bijzondere relatie bestaat tussen die twee</w:t>
            </w:r>
            <w:r>
              <w:rPr>
                <w:rFonts w:cstheme="minorHAnsi"/>
                <w:szCs w:val="20"/>
              </w:rPr>
              <w:t xml:space="preserve"> hoofdlijnen.</w:t>
            </w:r>
          </w:p>
        </w:tc>
      </w:tr>
      <w:tr w:rsidR="005F5FE6" w:rsidRPr="00231950" w14:paraId="67A841FE" w14:textId="77777777" w:rsidTr="00B64EFA">
        <w:trPr>
          <w:divId w:val="619649774"/>
          <w:tblCellSpacing w:w="0" w:type="dxa"/>
        </w:trPr>
        <w:tc>
          <w:tcPr>
            <w:tcW w:w="1500" w:type="pct"/>
            <w:tcBorders>
              <w:top w:val="nil"/>
              <w:left w:val="nil"/>
              <w:bottom w:val="nil"/>
              <w:right w:val="nil"/>
            </w:tcBorders>
            <w:hideMark/>
          </w:tcPr>
          <w:p w14:paraId="04AEE461" w14:textId="77777777" w:rsidR="005F5FE6" w:rsidRPr="00231950" w:rsidRDefault="005F5FE6" w:rsidP="00684FCF">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447C17C2" w14:textId="0C6F20AB" w:rsidR="005F5FE6" w:rsidRPr="00231950" w:rsidRDefault="003A1B7E" w:rsidP="00684FCF">
            <w:pPr>
              <w:rPr>
                <w:rFonts w:eastAsia="Times New Roman"/>
                <w:szCs w:val="20"/>
              </w:rPr>
            </w:pPr>
            <w:r>
              <w:t>Hoofdlijn</w:t>
            </w:r>
          </w:p>
        </w:tc>
      </w:tr>
      <w:tr w:rsidR="005F5FE6" w:rsidRPr="00231950" w14:paraId="5E36E8A2" w14:textId="77777777" w:rsidTr="00B64EFA">
        <w:trPr>
          <w:divId w:val="619649774"/>
          <w:tblCellSpacing w:w="0" w:type="dxa"/>
        </w:trPr>
        <w:tc>
          <w:tcPr>
            <w:tcW w:w="1500" w:type="pct"/>
            <w:tcBorders>
              <w:top w:val="nil"/>
              <w:left w:val="nil"/>
              <w:bottom w:val="nil"/>
              <w:right w:val="nil"/>
            </w:tcBorders>
          </w:tcPr>
          <w:p w14:paraId="3CF8A948" w14:textId="77777777" w:rsidR="005F5FE6" w:rsidRPr="00231950" w:rsidRDefault="005F5FE6" w:rsidP="00684FCF">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0D0B66F4" w14:textId="4D198F3C" w:rsidR="00D21FE2" w:rsidRDefault="001A3841" w:rsidP="001A3841">
            <w:pPr>
              <w:rPr>
                <w:rFonts w:cstheme="minorHAnsi"/>
                <w:szCs w:val="20"/>
              </w:rPr>
            </w:pPr>
            <w:r>
              <w:rPr>
                <w:rFonts w:cstheme="minorHAnsi"/>
                <w:szCs w:val="20"/>
              </w:rPr>
              <w:t>De specifieke aard van de relatie is vooralsnog nog een punt van uitwerking. De relatie geeft tot die tijd aan dat er sprake is van “een” relatie, waarbij uit de context blijkt wat deze relatie is.</w:t>
            </w:r>
          </w:p>
          <w:p w14:paraId="47FC16F3" w14:textId="09794B60" w:rsidR="001A3841" w:rsidRPr="000D121B" w:rsidRDefault="001A3841" w:rsidP="00684FCF">
            <w:pPr>
              <w:pStyle w:val="Tekstzonderopmaak"/>
              <w:rPr>
                <w:rFonts w:asciiTheme="minorHAnsi" w:hAnsiTheme="minorHAnsi" w:cstheme="minorHAnsi"/>
                <w:b/>
                <w:sz w:val="20"/>
                <w:szCs w:val="20"/>
              </w:rPr>
            </w:pPr>
          </w:p>
          <w:p w14:paraId="496C63A1" w14:textId="69AFF76A" w:rsidR="005F5FE6" w:rsidRPr="009F0944" w:rsidRDefault="001A3841">
            <w:pPr>
              <w:pStyle w:val="Tekstzonderopmaak"/>
              <w:rPr>
                <w:rStyle w:val="Hyperlink"/>
                <w:rFonts w:asciiTheme="minorHAnsi" w:hAnsiTheme="minorHAnsi"/>
                <w:b/>
                <w:bCs/>
                <w:color w:val="auto"/>
                <w:sz w:val="20"/>
                <w:szCs w:val="20"/>
                <w:u w:val="none"/>
              </w:rPr>
            </w:pPr>
            <w:r>
              <w:rPr>
                <w:rFonts w:asciiTheme="minorHAnsi" w:hAnsiTheme="minorHAnsi" w:cstheme="minorHAnsi"/>
                <w:sz w:val="20"/>
                <w:szCs w:val="20"/>
              </w:rPr>
              <w:t>Niet te verwarren met Thema, welke veel breder is bedoeld (al zullen gerelateerde hoofdlijnen vaak prima onder hetzelfde thema kunnen vallen).</w:t>
            </w:r>
            <w:r w:rsidR="00587F5A">
              <w:rPr>
                <w:rFonts w:asciiTheme="minorHAnsi" w:hAnsiTheme="minorHAnsi" w:cstheme="minorHAnsi"/>
                <w:sz w:val="20"/>
                <w:szCs w:val="20"/>
              </w:rPr>
              <w:t xml:space="preserve"> </w:t>
            </w:r>
          </w:p>
        </w:tc>
      </w:tr>
      <w:tr w:rsidR="005F5FE6" w:rsidRPr="00231950" w14:paraId="73713ACB" w14:textId="77777777" w:rsidTr="00B64EFA">
        <w:trPr>
          <w:divId w:val="619649774"/>
          <w:tblCellSpacing w:w="0" w:type="dxa"/>
        </w:trPr>
        <w:tc>
          <w:tcPr>
            <w:tcW w:w="1500" w:type="pct"/>
            <w:tcBorders>
              <w:top w:val="nil"/>
              <w:left w:val="nil"/>
              <w:bottom w:val="nil"/>
              <w:right w:val="nil"/>
            </w:tcBorders>
          </w:tcPr>
          <w:p w14:paraId="7B878430" w14:textId="6909FF91" w:rsidR="005F5FE6" w:rsidRDefault="005F5FE6" w:rsidP="00684FCF">
            <w:pPr>
              <w:rPr>
                <w:rFonts w:eastAsia="Times New Roman"/>
                <w:b/>
                <w:bCs/>
                <w:szCs w:val="20"/>
              </w:rPr>
            </w:pPr>
            <w:r>
              <w:rPr>
                <w:rFonts w:eastAsia="Times New Roman"/>
                <w:b/>
                <w:bCs/>
                <w:szCs w:val="20"/>
              </w:rPr>
              <w:t>Relatie rol</w:t>
            </w:r>
            <w:r w:rsidR="00587F5A">
              <w:rPr>
                <w:rFonts w:eastAsia="Times New Roman"/>
                <w:b/>
                <w:bCs/>
                <w:szCs w:val="20"/>
              </w:rPr>
              <w:t xml:space="preserve"> </w:t>
            </w:r>
          </w:p>
        </w:tc>
        <w:tc>
          <w:tcPr>
            <w:tcW w:w="3500" w:type="pct"/>
            <w:tcBorders>
              <w:top w:val="nil"/>
              <w:left w:val="nil"/>
              <w:bottom w:val="nil"/>
              <w:right w:val="nil"/>
            </w:tcBorders>
          </w:tcPr>
          <w:p w14:paraId="18E71083" w14:textId="06D827D9" w:rsidR="005F5FE6" w:rsidRDefault="005F5FE6" w:rsidP="00684FCF">
            <w:pPr>
              <w:pStyle w:val="Tekstzonderopmaak"/>
              <w:rPr>
                <w:rFonts w:asciiTheme="minorHAnsi" w:hAnsiTheme="minorHAnsi"/>
                <w:sz w:val="20"/>
                <w:szCs w:val="20"/>
              </w:rPr>
            </w:pPr>
            <w:proofErr w:type="spellStart"/>
            <w:r>
              <w:rPr>
                <w:rFonts w:asciiTheme="minorHAnsi" w:hAnsiTheme="minorHAnsi"/>
                <w:sz w:val="20"/>
                <w:szCs w:val="20"/>
              </w:rPr>
              <w:t>gerelateerdeHoofdlijn</w:t>
            </w:r>
            <w:proofErr w:type="spellEnd"/>
          </w:p>
        </w:tc>
      </w:tr>
    </w:tbl>
    <w:p w14:paraId="7A9EB421" w14:textId="6898D712" w:rsidR="00D21FE2" w:rsidRPr="00C0726C" w:rsidRDefault="00840733" w:rsidP="00200EB3">
      <w:pPr>
        <w:pStyle w:val="Kop2"/>
        <w:divId w:val="619649774"/>
      </w:pPr>
      <w:bookmarkStart w:id="183" w:name="_Ref37969171"/>
      <w:bookmarkStart w:id="184" w:name="_Ref39055050"/>
      <w:bookmarkStart w:id="185" w:name="_Toc92286673"/>
      <w:r w:rsidRPr="00C0726C">
        <w:t>Kaart</w:t>
      </w:r>
      <w:bookmarkEnd w:id="183"/>
      <w:bookmarkEnd w:id="184"/>
      <w:bookmarkEnd w:id="185"/>
    </w:p>
    <w:p w14:paraId="1F0680C2" w14:textId="4A7FCB6B" w:rsidR="00D21FE2" w:rsidRDefault="00840733" w:rsidP="00F04BA7">
      <w:pPr>
        <w:divId w:val="619649774"/>
        <w:rPr>
          <w:rFonts w:eastAsia="Times New Roman" w:cstheme="minorHAnsi"/>
          <w:szCs w:val="20"/>
        </w:rPr>
      </w:pPr>
      <w:r w:rsidRPr="00E02379">
        <w:rPr>
          <w:rFonts w:eastAsia="Times New Roman" w:cstheme="minorHAnsi"/>
          <w:szCs w:val="20"/>
        </w:rPr>
        <w:t>De informatie</w:t>
      </w:r>
      <w:r w:rsidR="00CA3E8E">
        <w:rPr>
          <w:rStyle w:val="Voetnootmarkering"/>
          <w:rFonts w:eastAsia="Times New Roman" w:cstheme="minorHAnsi"/>
          <w:szCs w:val="20"/>
        </w:rPr>
        <w:footnoteReference w:id="8"/>
      </w:r>
      <w:r w:rsidRPr="00E02379">
        <w:rPr>
          <w:rFonts w:eastAsia="Times New Roman" w:cstheme="minorHAnsi"/>
          <w:szCs w:val="20"/>
        </w:rPr>
        <w:t xml:space="preserve"> die </w:t>
      </w:r>
      <w:r w:rsidR="00EB6F3E">
        <w:rPr>
          <w:rFonts w:eastAsia="Times New Roman" w:cstheme="minorHAnsi"/>
          <w:szCs w:val="20"/>
        </w:rPr>
        <w:t xml:space="preserve">bijgehouden wordt rondom </w:t>
      </w:r>
      <w:r w:rsidR="00CF71A7">
        <w:rPr>
          <w:rFonts w:eastAsia="Times New Roman" w:cstheme="minorHAnsi"/>
          <w:szCs w:val="20"/>
        </w:rPr>
        <w:t xml:space="preserve">het objecttype </w:t>
      </w:r>
      <w:r w:rsidRPr="00E02379">
        <w:rPr>
          <w:rFonts w:eastAsia="Times New Roman" w:cstheme="minorHAnsi"/>
          <w:szCs w:val="20"/>
        </w:rPr>
        <w:t>Kaart</w:t>
      </w:r>
      <w:r w:rsidR="00DE0DCD" w:rsidRPr="00E02379">
        <w:rPr>
          <w:rFonts w:eastAsia="Times New Roman" w:cstheme="minorHAnsi"/>
          <w:szCs w:val="20"/>
        </w:rPr>
        <w:t>.</w:t>
      </w:r>
    </w:p>
    <w:p w14:paraId="6B48485B" w14:textId="578657A2" w:rsidR="00FC7976" w:rsidRDefault="00651897" w:rsidP="00F04BA7">
      <w:pPr>
        <w:divId w:val="619649774"/>
        <w:rPr>
          <w:rFonts w:eastAsia="Times New Roman" w:cstheme="minorHAnsi"/>
          <w:szCs w:val="20"/>
        </w:rPr>
      </w:pPr>
      <w:r w:rsidRPr="00651897">
        <w:rPr>
          <w:rFonts w:eastAsia="Times New Roman" w:cstheme="minorHAnsi"/>
          <w:noProof/>
          <w:szCs w:val="20"/>
        </w:rPr>
        <w:drawing>
          <wp:inline distT="0" distB="0" distL="0" distR="0" wp14:anchorId="22B5ECBD" wp14:editId="0910A42F">
            <wp:extent cx="5926347" cy="4539483"/>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928102" cy="4540827"/>
                    </a:xfrm>
                    <a:prstGeom prst="rect">
                      <a:avLst/>
                    </a:prstGeom>
                  </pic:spPr>
                </pic:pic>
              </a:graphicData>
            </a:graphic>
          </wp:inline>
        </w:drawing>
      </w:r>
    </w:p>
    <w:p w14:paraId="2F2C9D6A" w14:textId="6BCD909B" w:rsidR="00F04BA7" w:rsidRDefault="00F04BA7" w:rsidP="00F04BA7">
      <w:pPr>
        <w:divId w:val="619649774"/>
        <w:rPr>
          <w:rFonts w:eastAsia="Times New Roman" w:cstheme="minorHAnsi"/>
          <w:szCs w:val="20"/>
        </w:rPr>
      </w:pPr>
    </w:p>
    <w:p w14:paraId="40F23F51" w14:textId="08498EA0" w:rsidR="008F01EF" w:rsidRPr="007A6DBB" w:rsidRDefault="00626DF0" w:rsidP="00626DF0">
      <w:pPr>
        <w:pStyle w:val="Bijschrift"/>
        <w:divId w:val="619649774"/>
        <w:rPr>
          <w:rFonts w:eastAsia="Times New Roman"/>
        </w:rPr>
      </w:pPr>
      <w:r>
        <w:t xml:space="preserve">Figuur </w:t>
      </w:r>
      <w:r>
        <w:rPr>
          <w:noProof/>
        </w:rPr>
        <w:fldChar w:fldCharType="begin"/>
      </w:r>
      <w:r>
        <w:rPr>
          <w:noProof/>
        </w:rPr>
        <w:instrText xml:space="preserve"> SEQ Figuur \* ARABIC </w:instrText>
      </w:r>
      <w:r>
        <w:rPr>
          <w:noProof/>
        </w:rPr>
        <w:fldChar w:fldCharType="separate"/>
      </w:r>
      <w:r w:rsidR="00DA1E96">
        <w:rPr>
          <w:noProof/>
        </w:rPr>
        <w:t>8</w:t>
      </w:r>
      <w:r>
        <w:rPr>
          <w:noProof/>
        </w:rPr>
        <w:fldChar w:fldCharType="end"/>
      </w:r>
      <w:r>
        <w:t>: Kaart</w:t>
      </w:r>
    </w:p>
    <w:p w14:paraId="15B79116" w14:textId="2BD2617A" w:rsidR="004E075C" w:rsidRDefault="00206293" w:rsidP="0039795D">
      <w:pPr>
        <w:pStyle w:val="Kop3"/>
        <w:divId w:val="619649774"/>
        <w:rPr>
          <w:rFonts w:eastAsia="Times New Roman"/>
        </w:rPr>
      </w:pPr>
      <w:bookmarkStart w:id="186" w:name="_Toc92286674"/>
      <w:r>
        <w:rPr>
          <w:rFonts w:eastAsia="Times New Roman"/>
        </w:rPr>
        <w:t xml:space="preserve">Objecttype </w:t>
      </w:r>
      <w:r w:rsidR="004E075C">
        <w:rPr>
          <w:rFonts w:eastAsia="Times New Roman"/>
        </w:rPr>
        <w:t>Kaart</w:t>
      </w:r>
      <w:bookmarkEnd w:id="186"/>
    </w:p>
    <w:p w14:paraId="0A5C49F3" w14:textId="77777777" w:rsidR="00185E48" w:rsidRPr="00231950" w:rsidRDefault="00185E48" w:rsidP="00EF3FC9">
      <w:pPr>
        <w:pStyle w:val="Kop4"/>
        <w:divId w:val="61964977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85E48" w:rsidRPr="00231950" w14:paraId="4A26FF93" w14:textId="77777777" w:rsidTr="00B64EFA">
        <w:trPr>
          <w:divId w:val="619649774"/>
          <w:tblCellSpacing w:w="0" w:type="dxa"/>
        </w:trPr>
        <w:tc>
          <w:tcPr>
            <w:tcW w:w="1500" w:type="pct"/>
            <w:tcBorders>
              <w:top w:val="nil"/>
              <w:left w:val="nil"/>
              <w:bottom w:val="nil"/>
              <w:right w:val="nil"/>
            </w:tcBorders>
            <w:hideMark/>
          </w:tcPr>
          <w:p w14:paraId="118DB317" w14:textId="77777777" w:rsidR="00185E48" w:rsidRPr="00231950" w:rsidRDefault="00185E48"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41C3B99" w14:textId="6829C758" w:rsidR="00185E48" w:rsidRPr="00231950" w:rsidRDefault="007A6DBB" w:rsidP="005B5839">
            <w:pPr>
              <w:rPr>
                <w:rFonts w:eastAsia="Times New Roman"/>
                <w:szCs w:val="20"/>
              </w:rPr>
            </w:pPr>
            <w:r w:rsidRPr="00231950">
              <w:rPr>
                <w:rFonts w:eastAsia="Times New Roman"/>
                <w:szCs w:val="20"/>
              </w:rPr>
              <w:t>I</w:t>
            </w:r>
            <w:r w:rsidR="00185E48" w:rsidRPr="00231950">
              <w:rPr>
                <w:rFonts w:eastAsia="Times New Roman"/>
                <w:szCs w:val="20"/>
              </w:rPr>
              <w:t>dentificatie</w:t>
            </w:r>
          </w:p>
        </w:tc>
      </w:tr>
      <w:tr w:rsidR="00185E48" w:rsidRPr="00231950" w14:paraId="68445748" w14:textId="77777777" w:rsidTr="00B64EFA">
        <w:trPr>
          <w:divId w:val="619649774"/>
          <w:tblCellSpacing w:w="0" w:type="dxa"/>
        </w:trPr>
        <w:tc>
          <w:tcPr>
            <w:tcW w:w="1500" w:type="pct"/>
            <w:tcBorders>
              <w:top w:val="nil"/>
              <w:left w:val="nil"/>
              <w:bottom w:val="nil"/>
              <w:right w:val="nil"/>
            </w:tcBorders>
            <w:hideMark/>
          </w:tcPr>
          <w:p w14:paraId="55277D92" w14:textId="77777777" w:rsidR="00185E48" w:rsidRPr="00231950" w:rsidRDefault="00185E48"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7093BB4" w14:textId="77777777" w:rsidR="00185E48" w:rsidRPr="00231950" w:rsidRDefault="00185E48" w:rsidP="005B5839">
            <w:pPr>
              <w:rPr>
                <w:rFonts w:eastAsia="Times New Roman"/>
                <w:szCs w:val="20"/>
              </w:rPr>
            </w:pPr>
            <w:r w:rsidRPr="00231950">
              <w:rPr>
                <w:rFonts w:eastAsia="Times New Roman"/>
                <w:szCs w:val="20"/>
              </w:rPr>
              <w:t xml:space="preserve">De unieke identificatie waaronder elk object van dit type bekend is. </w:t>
            </w:r>
          </w:p>
        </w:tc>
      </w:tr>
      <w:tr w:rsidR="00185E48" w:rsidRPr="00231950" w14:paraId="2CA5A7BB" w14:textId="77777777" w:rsidTr="00B64EFA">
        <w:trPr>
          <w:divId w:val="619649774"/>
          <w:tblCellSpacing w:w="0" w:type="dxa"/>
        </w:trPr>
        <w:tc>
          <w:tcPr>
            <w:tcW w:w="1500" w:type="pct"/>
            <w:tcBorders>
              <w:top w:val="nil"/>
              <w:left w:val="nil"/>
              <w:bottom w:val="nil"/>
              <w:right w:val="nil"/>
            </w:tcBorders>
            <w:hideMark/>
          </w:tcPr>
          <w:p w14:paraId="20D55EC4" w14:textId="77777777" w:rsidR="00185E48" w:rsidRPr="00231950" w:rsidRDefault="00185E48" w:rsidP="005B5839">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34A1577A" w14:textId="77777777" w:rsidR="00185E48" w:rsidRPr="00231950" w:rsidRDefault="00185E48" w:rsidP="005B5839">
            <w:pPr>
              <w:rPr>
                <w:rFonts w:eastAsia="Times New Roman"/>
                <w:szCs w:val="20"/>
              </w:rPr>
            </w:pPr>
            <w:r w:rsidRPr="00231950">
              <w:rPr>
                <w:rFonts w:eastAsia="Times New Roman"/>
                <w:szCs w:val="20"/>
              </w:rPr>
              <w:t>Identificatie</w:t>
            </w:r>
          </w:p>
        </w:tc>
      </w:tr>
    </w:tbl>
    <w:p w14:paraId="1B3DC272" w14:textId="349DA72C" w:rsidR="00185E48" w:rsidRPr="00231950" w:rsidRDefault="00185E48" w:rsidP="00EF3FC9">
      <w:pPr>
        <w:pStyle w:val="Kop4"/>
        <w:divId w:val="619649774"/>
      </w:pPr>
      <w:r w:rsidRPr="00231950">
        <w:t xml:space="preserve">Attribuutsoort </w:t>
      </w:r>
      <w:r>
        <w:t>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85E48" w:rsidRPr="00231950" w14:paraId="0CEE1FF9" w14:textId="77777777" w:rsidTr="00B64EFA">
        <w:trPr>
          <w:divId w:val="619649774"/>
          <w:tblCellSpacing w:w="0" w:type="dxa"/>
        </w:trPr>
        <w:tc>
          <w:tcPr>
            <w:tcW w:w="1500" w:type="pct"/>
            <w:tcBorders>
              <w:top w:val="nil"/>
              <w:left w:val="nil"/>
              <w:bottom w:val="nil"/>
              <w:right w:val="nil"/>
            </w:tcBorders>
            <w:hideMark/>
          </w:tcPr>
          <w:p w14:paraId="2B59625C" w14:textId="77777777" w:rsidR="00185E48" w:rsidRPr="00231950" w:rsidRDefault="00185E48"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F1F402F" w14:textId="1F231B1A" w:rsidR="00185E48" w:rsidRPr="00231950" w:rsidRDefault="00185E48" w:rsidP="005B5839">
            <w:pPr>
              <w:rPr>
                <w:rFonts w:eastAsia="Times New Roman"/>
                <w:szCs w:val="20"/>
              </w:rPr>
            </w:pPr>
            <w:r>
              <w:rPr>
                <w:rFonts w:eastAsia="Times New Roman"/>
                <w:szCs w:val="20"/>
              </w:rPr>
              <w:t>naam</w:t>
            </w:r>
          </w:p>
        </w:tc>
      </w:tr>
      <w:tr w:rsidR="00185E48" w:rsidRPr="00231950" w14:paraId="2EDC16CA" w14:textId="77777777" w:rsidTr="00B64EFA">
        <w:trPr>
          <w:divId w:val="619649774"/>
          <w:tblCellSpacing w:w="0" w:type="dxa"/>
        </w:trPr>
        <w:tc>
          <w:tcPr>
            <w:tcW w:w="1500" w:type="pct"/>
            <w:tcBorders>
              <w:top w:val="nil"/>
              <w:left w:val="nil"/>
              <w:bottom w:val="nil"/>
              <w:right w:val="nil"/>
            </w:tcBorders>
            <w:hideMark/>
          </w:tcPr>
          <w:p w14:paraId="264D3F38" w14:textId="77777777" w:rsidR="00185E48" w:rsidRPr="00231950" w:rsidRDefault="00185E48"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C7EFDD0" w14:textId="3CE1B0AF" w:rsidR="00185E48" w:rsidRPr="00231950" w:rsidRDefault="00185E48" w:rsidP="005B5839">
            <w:pPr>
              <w:rPr>
                <w:rFonts w:eastAsia="Times New Roman"/>
                <w:szCs w:val="20"/>
              </w:rPr>
            </w:pPr>
            <w:r w:rsidRPr="00231950">
              <w:rPr>
                <w:rFonts w:eastAsia="Times New Roman"/>
                <w:szCs w:val="20"/>
              </w:rPr>
              <w:t xml:space="preserve">De </w:t>
            </w:r>
            <w:r>
              <w:rPr>
                <w:rFonts w:eastAsia="Times New Roman"/>
                <w:szCs w:val="20"/>
              </w:rPr>
              <w:t xml:space="preserve">naam zoals de kaart is genoemd in de tekst </w:t>
            </w:r>
            <w:r w:rsidR="00D63CB6">
              <w:rPr>
                <w:rFonts w:eastAsia="Times New Roman"/>
                <w:szCs w:val="20"/>
              </w:rPr>
              <w:t xml:space="preserve">die </w:t>
            </w:r>
            <w:r>
              <w:rPr>
                <w:rFonts w:eastAsia="Times New Roman"/>
                <w:szCs w:val="20"/>
              </w:rPr>
              <w:t>deze kaart</w:t>
            </w:r>
            <w:r w:rsidR="00D63CB6">
              <w:rPr>
                <w:rFonts w:eastAsia="Times New Roman"/>
                <w:szCs w:val="20"/>
              </w:rPr>
              <w:t xml:space="preserve"> benoemt</w:t>
            </w:r>
            <w:r>
              <w:rPr>
                <w:rFonts w:eastAsia="Times New Roman"/>
                <w:szCs w:val="20"/>
              </w:rPr>
              <w:t xml:space="preserve">. </w:t>
            </w:r>
          </w:p>
        </w:tc>
      </w:tr>
      <w:tr w:rsidR="00185E48" w:rsidRPr="00231950" w14:paraId="33D80CAF" w14:textId="77777777" w:rsidTr="00B64EFA">
        <w:trPr>
          <w:divId w:val="619649774"/>
          <w:tblCellSpacing w:w="0" w:type="dxa"/>
        </w:trPr>
        <w:tc>
          <w:tcPr>
            <w:tcW w:w="1500" w:type="pct"/>
            <w:tcBorders>
              <w:top w:val="nil"/>
              <w:left w:val="nil"/>
              <w:bottom w:val="nil"/>
              <w:right w:val="nil"/>
            </w:tcBorders>
            <w:hideMark/>
          </w:tcPr>
          <w:p w14:paraId="4C631188" w14:textId="77777777" w:rsidR="00185E48" w:rsidRPr="00231950" w:rsidRDefault="00185E48" w:rsidP="005B5839">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0FA4798F" w14:textId="5F6C7D1A" w:rsidR="00185E48" w:rsidRPr="00231950" w:rsidRDefault="00545BEE" w:rsidP="005B5839">
            <w:pPr>
              <w:rPr>
                <w:rFonts w:eastAsia="Times New Roman"/>
                <w:szCs w:val="20"/>
              </w:rPr>
            </w:pPr>
            <w:proofErr w:type="spellStart"/>
            <w:r>
              <w:rPr>
                <w:rFonts w:eastAsia="Times New Roman"/>
                <w:szCs w:val="20"/>
              </w:rPr>
              <w:t>CharacterString</w:t>
            </w:r>
            <w:proofErr w:type="spellEnd"/>
          </w:p>
        </w:tc>
      </w:tr>
      <w:tr w:rsidR="00A331F9" w:rsidRPr="00231950" w14:paraId="16011960" w14:textId="77777777" w:rsidTr="00B64EFA">
        <w:trPr>
          <w:divId w:val="619649774"/>
          <w:tblCellSpacing w:w="0" w:type="dxa"/>
        </w:trPr>
        <w:tc>
          <w:tcPr>
            <w:tcW w:w="1500" w:type="pct"/>
            <w:tcBorders>
              <w:top w:val="nil"/>
              <w:left w:val="nil"/>
              <w:bottom w:val="nil"/>
              <w:right w:val="nil"/>
            </w:tcBorders>
          </w:tcPr>
          <w:p w14:paraId="026B7616" w14:textId="77777777" w:rsidR="00A331F9" w:rsidRPr="00231950" w:rsidRDefault="00A331F9" w:rsidP="00A331F9">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6F9DDBAB" w14:textId="44240AAE" w:rsidR="00A331F9" w:rsidRPr="00231950" w:rsidRDefault="00A331F9" w:rsidP="00A331F9">
            <w:pPr>
              <w:rPr>
                <w:rFonts w:eastAsia="Times New Roman"/>
                <w:szCs w:val="20"/>
              </w:rPr>
            </w:pPr>
            <w:r>
              <w:rPr>
                <w:rFonts w:eastAsia="Times New Roman"/>
                <w:szCs w:val="20"/>
              </w:rPr>
              <w:t xml:space="preserve">Voorbeeld: natuurbeheertype kaart </w:t>
            </w:r>
          </w:p>
        </w:tc>
      </w:tr>
    </w:tbl>
    <w:p w14:paraId="0A6BAE57" w14:textId="20D37F4D" w:rsidR="00190090" w:rsidRPr="00231950" w:rsidRDefault="00190090" w:rsidP="00EF3FC9">
      <w:pPr>
        <w:pStyle w:val="Kop4"/>
        <w:divId w:val="619649774"/>
      </w:pPr>
      <w:r w:rsidRPr="00231950">
        <w:t xml:space="preserve">Attribuutsoort </w:t>
      </w:r>
      <w:r>
        <w:t>nummer</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90090" w:rsidRPr="00231950" w14:paraId="17CEE6F8" w14:textId="77777777" w:rsidTr="00B64EFA">
        <w:trPr>
          <w:divId w:val="619649774"/>
          <w:tblCellSpacing w:w="0" w:type="dxa"/>
        </w:trPr>
        <w:tc>
          <w:tcPr>
            <w:tcW w:w="1500" w:type="pct"/>
            <w:tcBorders>
              <w:top w:val="nil"/>
              <w:left w:val="nil"/>
              <w:bottom w:val="nil"/>
              <w:right w:val="nil"/>
            </w:tcBorders>
            <w:hideMark/>
          </w:tcPr>
          <w:p w14:paraId="600C07E9" w14:textId="77777777" w:rsidR="00190090" w:rsidRPr="00231950" w:rsidRDefault="00190090" w:rsidP="005B5839">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8985A59" w14:textId="6CC7720E" w:rsidR="00190090" w:rsidRPr="00231950" w:rsidRDefault="00DA766A" w:rsidP="005B5839">
            <w:pPr>
              <w:rPr>
                <w:rFonts w:eastAsia="Times New Roman"/>
                <w:szCs w:val="20"/>
              </w:rPr>
            </w:pPr>
            <w:r>
              <w:rPr>
                <w:rFonts w:eastAsia="Times New Roman"/>
                <w:szCs w:val="20"/>
              </w:rPr>
              <w:t>nummer</w:t>
            </w:r>
          </w:p>
        </w:tc>
      </w:tr>
      <w:tr w:rsidR="00190090" w:rsidRPr="00231950" w14:paraId="3B421383" w14:textId="77777777" w:rsidTr="00B64EFA">
        <w:trPr>
          <w:divId w:val="619649774"/>
          <w:tblCellSpacing w:w="0" w:type="dxa"/>
        </w:trPr>
        <w:tc>
          <w:tcPr>
            <w:tcW w:w="1500" w:type="pct"/>
            <w:tcBorders>
              <w:top w:val="nil"/>
              <w:left w:val="nil"/>
              <w:bottom w:val="nil"/>
              <w:right w:val="nil"/>
            </w:tcBorders>
            <w:hideMark/>
          </w:tcPr>
          <w:p w14:paraId="777F7B60" w14:textId="77777777" w:rsidR="00190090" w:rsidRPr="00231950" w:rsidRDefault="00190090" w:rsidP="005B5839">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0AD166C" w14:textId="4FE85EB9" w:rsidR="00190090" w:rsidRPr="00231950" w:rsidRDefault="00F17260" w:rsidP="005B5839">
            <w:pPr>
              <w:rPr>
                <w:rFonts w:eastAsia="Times New Roman"/>
                <w:szCs w:val="20"/>
              </w:rPr>
            </w:pPr>
            <w:r>
              <w:rPr>
                <w:rFonts w:eastAsia="Times New Roman"/>
                <w:szCs w:val="20"/>
              </w:rPr>
              <w:t xml:space="preserve">De referentie van de gevisualiseerde </w:t>
            </w:r>
            <w:r w:rsidR="00190090">
              <w:rPr>
                <w:rFonts w:eastAsia="Times New Roman"/>
                <w:szCs w:val="20"/>
              </w:rPr>
              <w:t>kaart</w:t>
            </w:r>
            <w:r>
              <w:rPr>
                <w:rFonts w:eastAsia="Times New Roman"/>
                <w:szCs w:val="20"/>
              </w:rPr>
              <w:t xml:space="preserve">, waarmee deze opgevraagd kan worden, in de vorm van een nummer. </w:t>
            </w:r>
          </w:p>
        </w:tc>
      </w:tr>
      <w:tr w:rsidR="00190090" w:rsidRPr="00231950" w14:paraId="5E69A285" w14:textId="77777777" w:rsidTr="00B64EFA">
        <w:trPr>
          <w:divId w:val="619649774"/>
          <w:tblCellSpacing w:w="0" w:type="dxa"/>
        </w:trPr>
        <w:tc>
          <w:tcPr>
            <w:tcW w:w="1500" w:type="pct"/>
            <w:tcBorders>
              <w:top w:val="nil"/>
              <w:left w:val="nil"/>
              <w:bottom w:val="nil"/>
              <w:right w:val="nil"/>
            </w:tcBorders>
            <w:hideMark/>
          </w:tcPr>
          <w:p w14:paraId="70F3602E" w14:textId="77777777" w:rsidR="00190090" w:rsidRPr="00231950" w:rsidRDefault="00190090" w:rsidP="005B5839">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43BDAB83" w14:textId="77777777" w:rsidR="00190090" w:rsidRPr="00231950" w:rsidRDefault="00190090" w:rsidP="005B5839">
            <w:pPr>
              <w:rPr>
                <w:rFonts w:eastAsia="Times New Roman"/>
                <w:szCs w:val="20"/>
              </w:rPr>
            </w:pPr>
            <w:proofErr w:type="spellStart"/>
            <w:r>
              <w:rPr>
                <w:rFonts w:eastAsia="Times New Roman"/>
                <w:szCs w:val="20"/>
              </w:rPr>
              <w:t>CharacterString</w:t>
            </w:r>
            <w:proofErr w:type="spellEnd"/>
          </w:p>
        </w:tc>
      </w:tr>
      <w:tr w:rsidR="00190090" w:rsidRPr="00231950" w14:paraId="03BF05A7" w14:textId="77777777" w:rsidTr="00B64EFA">
        <w:trPr>
          <w:divId w:val="619649774"/>
          <w:tblCellSpacing w:w="0" w:type="dxa"/>
        </w:trPr>
        <w:tc>
          <w:tcPr>
            <w:tcW w:w="1500" w:type="pct"/>
            <w:tcBorders>
              <w:top w:val="nil"/>
              <w:left w:val="nil"/>
              <w:bottom w:val="nil"/>
              <w:right w:val="nil"/>
            </w:tcBorders>
          </w:tcPr>
          <w:p w14:paraId="158CB1AB" w14:textId="77777777" w:rsidR="00190090" w:rsidRPr="00231950" w:rsidRDefault="00190090" w:rsidP="005B5839">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4FDF21FC" w14:textId="23ABA7B5" w:rsidR="00D21FE2" w:rsidRDefault="00A331F9" w:rsidP="005B5839">
            <w:pPr>
              <w:rPr>
                <w:rFonts w:eastAsia="Times New Roman"/>
                <w:szCs w:val="20"/>
              </w:rPr>
            </w:pPr>
            <w:r>
              <w:rPr>
                <w:rFonts w:eastAsia="Times New Roman"/>
                <w:szCs w:val="20"/>
              </w:rPr>
              <w:t>Voorbeeld</w:t>
            </w:r>
            <w:r w:rsidR="005E711E">
              <w:rPr>
                <w:rFonts w:eastAsia="Times New Roman"/>
                <w:szCs w:val="20"/>
              </w:rPr>
              <w:t xml:space="preserve">: </w:t>
            </w:r>
            <w:r>
              <w:rPr>
                <w:rFonts w:eastAsia="Times New Roman"/>
                <w:szCs w:val="20"/>
              </w:rPr>
              <w:t>Kaart</w:t>
            </w:r>
            <w:r w:rsidR="004E5221">
              <w:rPr>
                <w:rFonts w:eastAsia="Times New Roman"/>
                <w:szCs w:val="20"/>
              </w:rPr>
              <w:t>nummer</w:t>
            </w:r>
            <w:r>
              <w:rPr>
                <w:rFonts w:eastAsia="Times New Roman"/>
                <w:szCs w:val="20"/>
              </w:rPr>
              <w:t>-1</w:t>
            </w:r>
          </w:p>
          <w:p w14:paraId="5188AF6F" w14:textId="3E2795D1" w:rsidR="00190090" w:rsidRPr="00231950" w:rsidRDefault="00F17260" w:rsidP="00F67C8B">
            <w:pPr>
              <w:rPr>
                <w:rFonts w:eastAsia="Times New Roman"/>
                <w:szCs w:val="20"/>
              </w:rPr>
            </w:pPr>
            <w:r>
              <w:rPr>
                <w:rFonts w:eastAsia="Times New Roman"/>
                <w:szCs w:val="20"/>
              </w:rPr>
              <w:t xml:space="preserve">Het gaat hierbij niet om de Kaart zoals bedoeld in het objecttype, maar </w:t>
            </w:r>
            <w:r w:rsidR="006F641E">
              <w:rPr>
                <w:rFonts w:eastAsia="Times New Roman"/>
                <w:szCs w:val="20"/>
              </w:rPr>
              <w:t xml:space="preserve">om de kaart in gevisualiseerde vorm, zoals een plaatje. </w:t>
            </w:r>
            <w:r w:rsidR="006D3E42">
              <w:rPr>
                <w:rFonts w:eastAsia="Times New Roman"/>
                <w:szCs w:val="20"/>
              </w:rPr>
              <w:t xml:space="preserve">Het kaartnummer </w:t>
            </w:r>
            <w:r>
              <w:rPr>
                <w:rFonts w:eastAsia="Times New Roman"/>
                <w:szCs w:val="20"/>
              </w:rPr>
              <w:t xml:space="preserve">is </w:t>
            </w:r>
            <w:r w:rsidR="006F641E">
              <w:rPr>
                <w:rFonts w:eastAsia="Times New Roman"/>
                <w:szCs w:val="20"/>
              </w:rPr>
              <w:t>identificerend</w:t>
            </w:r>
            <w:r w:rsidR="00C534FF">
              <w:rPr>
                <w:rFonts w:eastAsia="Times New Roman"/>
                <w:szCs w:val="20"/>
              </w:rPr>
              <w:t>, maar niet landelijk identificerend</w:t>
            </w:r>
            <w:r w:rsidR="00C534FF" w:rsidRPr="00F67C8B">
              <w:rPr>
                <w:rFonts w:eastAsia="Times New Roman"/>
                <w:szCs w:val="20"/>
              </w:rPr>
              <w:t xml:space="preserve">. </w:t>
            </w:r>
            <w:r w:rsidR="006D3E42" w:rsidRPr="00F67C8B">
              <w:rPr>
                <w:rFonts w:eastAsia="Times New Roman"/>
                <w:szCs w:val="20"/>
              </w:rPr>
              <w:t xml:space="preserve">Het kaartnummer is identificerend </w:t>
            </w:r>
            <w:r w:rsidR="006F641E" w:rsidRPr="00E308AE">
              <w:rPr>
                <w:rFonts w:eastAsia="Times New Roman"/>
                <w:szCs w:val="20"/>
              </w:rPr>
              <w:t xml:space="preserve">binnen de context van </w:t>
            </w:r>
            <w:r w:rsidR="00F67C8B" w:rsidRPr="00E02379">
              <w:rPr>
                <w:rFonts w:eastAsia="Times New Roman"/>
                <w:szCs w:val="20"/>
              </w:rPr>
              <w:t xml:space="preserve">het </w:t>
            </w:r>
            <w:r w:rsidR="00C534FF" w:rsidRPr="00F67C8B">
              <w:rPr>
                <w:rFonts w:eastAsia="Times New Roman"/>
                <w:szCs w:val="20"/>
              </w:rPr>
              <w:t>omgevingsdocument</w:t>
            </w:r>
            <w:r w:rsidR="00F67C8B" w:rsidRPr="00E02379">
              <w:rPr>
                <w:rFonts w:eastAsia="Times New Roman"/>
                <w:szCs w:val="20"/>
              </w:rPr>
              <w:t xml:space="preserve"> waarbinnen de kaart is opgenomen. </w:t>
            </w:r>
          </w:p>
        </w:tc>
      </w:tr>
    </w:tbl>
    <w:p w14:paraId="02F54130" w14:textId="32DDC758" w:rsidR="007066FE" w:rsidRDefault="007066FE" w:rsidP="00EF3FC9">
      <w:pPr>
        <w:pStyle w:val="Kop4"/>
        <w:divId w:val="619649774"/>
        <w:rPr>
          <w:lang w:eastAsia="en-US"/>
        </w:rPr>
      </w:pPr>
      <w:proofErr w:type="spellStart"/>
      <w:r>
        <w:rPr>
          <w:lang w:eastAsia="en-US"/>
        </w:rPr>
        <w:t>Gegevensgroeptype</w:t>
      </w:r>
      <w:proofErr w:type="spellEnd"/>
      <w:r w:rsidR="001A1209">
        <w:rPr>
          <w:lang w:eastAsia="en-US"/>
        </w:rPr>
        <w:t xml:space="preserve"> </w:t>
      </w:r>
      <w:proofErr w:type="spellStart"/>
      <w:r w:rsidR="001A1209">
        <w:rPr>
          <w:lang w:eastAsia="en-US"/>
        </w:rPr>
        <w:t>Kaartextent</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927301" w:rsidRPr="00231950" w14:paraId="4903B0D0" w14:textId="77777777" w:rsidTr="00B64EFA">
        <w:trPr>
          <w:divId w:val="619649774"/>
          <w:tblCellSpacing w:w="0" w:type="dxa"/>
        </w:trPr>
        <w:tc>
          <w:tcPr>
            <w:tcW w:w="1500" w:type="pct"/>
            <w:tcBorders>
              <w:top w:val="nil"/>
              <w:left w:val="nil"/>
              <w:bottom w:val="nil"/>
              <w:right w:val="nil"/>
            </w:tcBorders>
            <w:hideMark/>
          </w:tcPr>
          <w:p w14:paraId="3880DFE1" w14:textId="77777777" w:rsidR="00927301" w:rsidRPr="00231950" w:rsidRDefault="00927301"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3199F5E" w14:textId="05D3FDA1" w:rsidR="00927301" w:rsidRPr="00231950" w:rsidRDefault="00EC3A0A" w:rsidP="00684FCF">
            <w:pPr>
              <w:rPr>
                <w:rFonts w:eastAsia="Times New Roman"/>
                <w:szCs w:val="20"/>
              </w:rPr>
            </w:pPr>
            <w:proofErr w:type="spellStart"/>
            <w:r>
              <w:rPr>
                <w:rFonts w:eastAsia="Times New Roman"/>
                <w:szCs w:val="20"/>
              </w:rPr>
              <w:t>Kaartextent</w:t>
            </w:r>
            <w:proofErr w:type="spellEnd"/>
          </w:p>
        </w:tc>
      </w:tr>
      <w:tr w:rsidR="00927301" w:rsidRPr="00231950" w14:paraId="29F74CAA" w14:textId="77777777" w:rsidTr="00B64EFA">
        <w:trPr>
          <w:divId w:val="619649774"/>
          <w:tblCellSpacing w:w="0" w:type="dxa"/>
        </w:trPr>
        <w:tc>
          <w:tcPr>
            <w:tcW w:w="1500" w:type="pct"/>
            <w:tcBorders>
              <w:top w:val="nil"/>
              <w:left w:val="nil"/>
              <w:bottom w:val="nil"/>
              <w:right w:val="nil"/>
            </w:tcBorders>
            <w:hideMark/>
          </w:tcPr>
          <w:p w14:paraId="2DA30955" w14:textId="77777777" w:rsidR="00927301" w:rsidRPr="00231950" w:rsidRDefault="00927301"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2A9DFB0" w14:textId="37107249" w:rsidR="00927301" w:rsidRPr="00231950" w:rsidRDefault="00EC3A0A" w:rsidP="00684FCF">
            <w:pPr>
              <w:rPr>
                <w:rFonts w:eastAsia="Times New Roman"/>
                <w:szCs w:val="20"/>
              </w:rPr>
            </w:pPr>
            <w:r>
              <w:rPr>
                <w:rFonts w:eastAsia="Times New Roman"/>
                <w:szCs w:val="20"/>
              </w:rPr>
              <w:t xml:space="preserve">De </w:t>
            </w:r>
            <w:r w:rsidR="00FE4216">
              <w:rPr>
                <w:rFonts w:eastAsia="Times New Roman"/>
                <w:szCs w:val="20"/>
              </w:rPr>
              <w:t>randen van de kaart</w:t>
            </w:r>
            <w:r w:rsidR="00FF234E">
              <w:rPr>
                <w:rFonts w:eastAsia="Times New Roman"/>
                <w:szCs w:val="20"/>
              </w:rPr>
              <w:t xml:space="preserve">, </w:t>
            </w:r>
            <w:r w:rsidR="00F20271">
              <w:rPr>
                <w:rFonts w:eastAsia="Times New Roman"/>
                <w:szCs w:val="20"/>
              </w:rPr>
              <w:t xml:space="preserve">die bepalen wat de minimale en maximale X- en Y-coördinaten zijn die </w:t>
            </w:r>
            <w:r w:rsidR="00B93B9A">
              <w:rPr>
                <w:rFonts w:eastAsia="Times New Roman"/>
                <w:szCs w:val="20"/>
              </w:rPr>
              <w:t xml:space="preserve">getoond dienen te worden. </w:t>
            </w:r>
          </w:p>
        </w:tc>
      </w:tr>
      <w:tr w:rsidR="00927301" w:rsidRPr="005E279B" w14:paraId="76B44E78" w14:textId="77777777" w:rsidTr="00B64EFA">
        <w:trPr>
          <w:divId w:val="619649774"/>
          <w:tblCellSpacing w:w="0" w:type="dxa"/>
        </w:trPr>
        <w:tc>
          <w:tcPr>
            <w:tcW w:w="1500" w:type="pct"/>
            <w:tcBorders>
              <w:top w:val="nil"/>
              <w:left w:val="nil"/>
              <w:bottom w:val="nil"/>
              <w:right w:val="nil"/>
            </w:tcBorders>
            <w:hideMark/>
          </w:tcPr>
          <w:p w14:paraId="0F44D48D" w14:textId="77777777" w:rsidR="00927301" w:rsidRPr="00231950" w:rsidRDefault="00927301" w:rsidP="00684FCF">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5E9AE0F0" w14:textId="316B9896" w:rsidR="00927301" w:rsidRPr="00403DF1" w:rsidRDefault="00B93B9A" w:rsidP="00684FCF">
            <w:pPr>
              <w:rPr>
                <w:rFonts w:eastAsia="Times New Roman"/>
                <w:szCs w:val="20"/>
                <w:lang w:val="en-US"/>
              </w:rPr>
            </w:pPr>
            <w:proofErr w:type="spellStart"/>
            <w:r w:rsidRPr="00403DF1">
              <w:rPr>
                <w:rFonts w:eastAsia="Times New Roman"/>
                <w:szCs w:val="20"/>
                <w:lang w:val="en-US"/>
              </w:rPr>
              <w:t>minX</w:t>
            </w:r>
            <w:proofErr w:type="spellEnd"/>
            <w:r w:rsidR="000700DB" w:rsidRPr="00403DF1">
              <w:rPr>
                <w:rFonts w:eastAsia="Times New Roman"/>
                <w:szCs w:val="20"/>
                <w:lang w:val="en-US"/>
              </w:rPr>
              <w:t xml:space="preserve"> (Real), </w:t>
            </w:r>
            <w:proofErr w:type="spellStart"/>
            <w:r w:rsidR="000700DB" w:rsidRPr="00403DF1">
              <w:rPr>
                <w:rFonts w:eastAsia="Times New Roman"/>
                <w:szCs w:val="20"/>
                <w:lang w:val="en-US"/>
              </w:rPr>
              <w:t>maxX</w:t>
            </w:r>
            <w:proofErr w:type="spellEnd"/>
            <w:r w:rsidR="000700DB" w:rsidRPr="00403DF1">
              <w:rPr>
                <w:rFonts w:eastAsia="Times New Roman"/>
                <w:szCs w:val="20"/>
                <w:lang w:val="en-US"/>
              </w:rPr>
              <w:t xml:space="preserve"> (Real), </w:t>
            </w:r>
            <w:proofErr w:type="spellStart"/>
            <w:r w:rsidR="000700DB" w:rsidRPr="00403DF1">
              <w:rPr>
                <w:rFonts w:eastAsia="Times New Roman"/>
                <w:szCs w:val="20"/>
                <w:lang w:val="en-US"/>
              </w:rPr>
              <w:t>minY</w:t>
            </w:r>
            <w:proofErr w:type="spellEnd"/>
            <w:r w:rsidR="000700DB" w:rsidRPr="00403DF1">
              <w:rPr>
                <w:rFonts w:eastAsia="Times New Roman"/>
                <w:szCs w:val="20"/>
                <w:lang w:val="en-US"/>
              </w:rPr>
              <w:t xml:space="preserve"> (Real), </w:t>
            </w:r>
            <w:proofErr w:type="spellStart"/>
            <w:r w:rsidR="000700DB" w:rsidRPr="00403DF1">
              <w:rPr>
                <w:rFonts w:eastAsia="Times New Roman"/>
                <w:szCs w:val="20"/>
                <w:lang w:val="en-US"/>
              </w:rPr>
              <w:t>maxY</w:t>
            </w:r>
            <w:proofErr w:type="spellEnd"/>
            <w:r w:rsidR="000700DB" w:rsidRPr="00403DF1">
              <w:rPr>
                <w:rFonts w:eastAsia="Times New Roman"/>
                <w:szCs w:val="20"/>
                <w:lang w:val="en-US"/>
              </w:rPr>
              <w:t xml:space="preserve"> (Real)</w:t>
            </w:r>
          </w:p>
        </w:tc>
      </w:tr>
      <w:tr w:rsidR="00927301" w:rsidRPr="00231950" w14:paraId="70BE1030" w14:textId="77777777" w:rsidTr="00B64EFA">
        <w:trPr>
          <w:divId w:val="619649774"/>
          <w:tblCellSpacing w:w="0" w:type="dxa"/>
        </w:trPr>
        <w:tc>
          <w:tcPr>
            <w:tcW w:w="1500" w:type="pct"/>
            <w:tcBorders>
              <w:top w:val="nil"/>
              <w:left w:val="nil"/>
              <w:bottom w:val="nil"/>
              <w:right w:val="nil"/>
            </w:tcBorders>
          </w:tcPr>
          <w:p w14:paraId="7E335863" w14:textId="77777777" w:rsidR="00927301" w:rsidRPr="00231950" w:rsidRDefault="00927301"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6844D677" w14:textId="2617D67C" w:rsidR="00531E17" w:rsidRDefault="00531E17" w:rsidP="00684FCF">
            <w:pPr>
              <w:rPr>
                <w:rFonts w:eastAsia="Times New Roman"/>
                <w:szCs w:val="20"/>
              </w:rPr>
            </w:pPr>
            <w:r>
              <w:rPr>
                <w:rFonts w:eastAsia="Times New Roman"/>
                <w:szCs w:val="20"/>
              </w:rPr>
              <w:t>Dit bepaalt tot waar de kaart rijkt, bijv</w:t>
            </w:r>
            <w:r w:rsidR="00927301">
              <w:rPr>
                <w:rFonts w:eastAsia="Times New Roman"/>
                <w:szCs w:val="20"/>
              </w:rPr>
              <w:t>oorbeeld:</w:t>
            </w:r>
          </w:p>
          <w:p w14:paraId="0B77F8C8" w14:textId="5206167C" w:rsidR="00531E17" w:rsidRDefault="00531E17" w:rsidP="00684FCF">
            <w:pPr>
              <w:rPr>
                <w:rFonts w:eastAsia="Times New Roman"/>
                <w:szCs w:val="20"/>
              </w:rPr>
            </w:pPr>
            <w:proofErr w:type="spellStart"/>
            <w:r>
              <w:rPr>
                <w:rFonts w:eastAsia="Times New Roman"/>
                <w:szCs w:val="20"/>
              </w:rPr>
              <w:t>minX</w:t>
            </w:r>
            <w:proofErr w:type="spellEnd"/>
            <w:r>
              <w:rPr>
                <w:rFonts w:eastAsia="Times New Roman"/>
                <w:szCs w:val="20"/>
              </w:rPr>
              <w:t xml:space="preserve">: </w:t>
            </w:r>
            <w:r w:rsidR="001E465D" w:rsidRPr="001E465D">
              <w:rPr>
                <w:rFonts w:eastAsia="Times New Roman"/>
                <w:szCs w:val="20"/>
              </w:rPr>
              <w:t>121096</w:t>
            </w:r>
            <w:r w:rsidR="000B002B">
              <w:rPr>
                <w:rFonts w:eastAsia="Times New Roman"/>
                <w:szCs w:val="20"/>
              </w:rPr>
              <w:t>.2</w:t>
            </w:r>
          </w:p>
          <w:p w14:paraId="5EE569F1" w14:textId="72F1AC25" w:rsidR="00531E17" w:rsidRDefault="00531E17" w:rsidP="00684FCF">
            <w:pPr>
              <w:rPr>
                <w:rFonts w:eastAsia="Times New Roman"/>
                <w:szCs w:val="20"/>
              </w:rPr>
            </w:pPr>
            <w:proofErr w:type="spellStart"/>
            <w:r>
              <w:rPr>
                <w:rFonts w:eastAsia="Times New Roman"/>
                <w:szCs w:val="20"/>
              </w:rPr>
              <w:t>maxX</w:t>
            </w:r>
            <w:proofErr w:type="spellEnd"/>
            <w:r w:rsidR="00FC4A79">
              <w:rPr>
                <w:rFonts w:eastAsia="Times New Roman"/>
                <w:szCs w:val="20"/>
              </w:rPr>
              <w:t xml:space="preserve">: </w:t>
            </w:r>
            <w:r w:rsidR="0074391A" w:rsidRPr="0074391A">
              <w:rPr>
                <w:rFonts w:eastAsia="Times New Roman"/>
                <w:szCs w:val="20"/>
              </w:rPr>
              <w:t>122329</w:t>
            </w:r>
            <w:r w:rsidR="000B002B">
              <w:rPr>
                <w:rFonts w:eastAsia="Times New Roman"/>
                <w:szCs w:val="20"/>
              </w:rPr>
              <w:t>.1</w:t>
            </w:r>
          </w:p>
          <w:p w14:paraId="34755393" w14:textId="3034C2CB" w:rsidR="00531E17" w:rsidRDefault="00531E17" w:rsidP="00684FCF">
            <w:pPr>
              <w:rPr>
                <w:rFonts w:eastAsia="Times New Roman"/>
                <w:szCs w:val="20"/>
              </w:rPr>
            </w:pPr>
            <w:proofErr w:type="spellStart"/>
            <w:r>
              <w:rPr>
                <w:rFonts w:eastAsia="Times New Roman"/>
                <w:szCs w:val="20"/>
              </w:rPr>
              <w:t>minY</w:t>
            </w:r>
            <w:proofErr w:type="spellEnd"/>
            <w:r w:rsidR="00FC4A79">
              <w:rPr>
                <w:rFonts w:eastAsia="Times New Roman"/>
                <w:szCs w:val="20"/>
              </w:rPr>
              <w:t xml:space="preserve">: </w:t>
            </w:r>
            <w:r w:rsidR="00A11829" w:rsidRPr="00A11829">
              <w:rPr>
                <w:rFonts w:eastAsia="Times New Roman"/>
                <w:szCs w:val="20"/>
              </w:rPr>
              <w:t>486179</w:t>
            </w:r>
            <w:r w:rsidR="000B002B">
              <w:rPr>
                <w:rFonts w:eastAsia="Times New Roman"/>
                <w:szCs w:val="20"/>
              </w:rPr>
              <w:t>.7</w:t>
            </w:r>
          </w:p>
          <w:p w14:paraId="3AEEA85F" w14:textId="6CF6FABF" w:rsidR="00927301" w:rsidRPr="00231950" w:rsidRDefault="00531E17" w:rsidP="0005609D">
            <w:pPr>
              <w:rPr>
                <w:rFonts w:eastAsia="Times New Roman"/>
                <w:szCs w:val="20"/>
              </w:rPr>
            </w:pPr>
            <w:proofErr w:type="spellStart"/>
            <w:r>
              <w:rPr>
                <w:rFonts w:eastAsia="Times New Roman"/>
                <w:szCs w:val="20"/>
              </w:rPr>
              <w:t>maxY</w:t>
            </w:r>
            <w:proofErr w:type="spellEnd"/>
            <w:r w:rsidR="00CC3CBC">
              <w:rPr>
                <w:rFonts w:eastAsia="Times New Roman"/>
                <w:szCs w:val="20"/>
              </w:rPr>
              <w:t xml:space="preserve">: </w:t>
            </w:r>
            <w:r w:rsidR="00A11829" w:rsidRPr="004F21F5">
              <w:rPr>
                <w:rFonts w:eastAsia="Times New Roman"/>
                <w:szCs w:val="20"/>
              </w:rPr>
              <w:t>487971</w:t>
            </w:r>
            <w:r w:rsidR="000B002B">
              <w:rPr>
                <w:rFonts w:eastAsia="Times New Roman"/>
                <w:szCs w:val="20"/>
              </w:rPr>
              <w:t>.1</w:t>
            </w:r>
            <w:r w:rsidR="00927301">
              <w:rPr>
                <w:rFonts w:eastAsia="Times New Roman"/>
                <w:szCs w:val="20"/>
              </w:rPr>
              <w:t xml:space="preserve"> </w:t>
            </w:r>
          </w:p>
        </w:tc>
      </w:tr>
    </w:tbl>
    <w:p w14:paraId="04C1981C" w14:textId="1CC5D9D8" w:rsidR="007066FE" w:rsidRDefault="007066FE" w:rsidP="00EF3FC9">
      <w:pPr>
        <w:pStyle w:val="Kop4"/>
        <w:divId w:val="619649774"/>
      </w:pPr>
      <w:r w:rsidRPr="007066FE">
        <w:t xml:space="preserve">Relatiesoort </w:t>
      </w:r>
      <w:r w:rsidR="006D7CC0">
        <w:t>bevat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927301" w:rsidRPr="00231950" w14:paraId="39BA093B" w14:textId="77777777" w:rsidTr="00B64EFA">
        <w:trPr>
          <w:divId w:val="619649774"/>
          <w:tblCellSpacing w:w="0" w:type="dxa"/>
        </w:trPr>
        <w:tc>
          <w:tcPr>
            <w:tcW w:w="1500" w:type="pct"/>
            <w:tcBorders>
              <w:top w:val="nil"/>
              <w:left w:val="nil"/>
              <w:bottom w:val="nil"/>
              <w:right w:val="nil"/>
            </w:tcBorders>
            <w:hideMark/>
          </w:tcPr>
          <w:p w14:paraId="66A11135" w14:textId="77777777" w:rsidR="00927301" w:rsidRPr="00231950" w:rsidRDefault="00927301" w:rsidP="00684FCF">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C1E1936" w14:textId="2101A2EB" w:rsidR="00927301" w:rsidRPr="00231950" w:rsidRDefault="006D7CC0" w:rsidP="00684FCF">
            <w:pPr>
              <w:rPr>
                <w:rFonts w:eastAsia="Times New Roman"/>
                <w:szCs w:val="20"/>
              </w:rPr>
            </w:pPr>
            <w:r>
              <w:rPr>
                <w:rFonts w:eastAsia="Times New Roman"/>
                <w:szCs w:val="20"/>
              </w:rPr>
              <w:t>bevat</w:t>
            </w:r>
          </w:p>
        </w:tc>
      </w:tr>
      <w:tr w:rsidR="00927301" w:rsidRPr="00231950" w14:paraId="14515B64" w14:textId="77777777" w:rsidTr="00B64EFA">
        <w:trPr>
          <w:divId w:val="619649774"/>
          <w:tblCellSpacing w:w="0" w:type="dxa"/>
        </w:trPr>
        <w:tc>
          <w:tcPr>
            <w:tcW w:w="1500" w:type="pct"/>
            <w:tcBorders>
              <w:top w:val="nil"/>
              <w:left w:val="nil"/>
              <w:bottom w:val="nil"/>
              <w:right w:val="nil"/>
            </w:tcBorders>
            <w:hideMark/>
          </w:tcPr>
          <w:p w14:paraId="3100E364" w14:textId="77777777" w:rsidR="00927301" w:rsidRPr="00231950" w:rsidRDefault="00927301" w:rsidP="00684FCF">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A204DB2" w14:textId="7522FF71" w:rsidR="00927301" w:rsidRPr="00231950" w:rsidRDefault="00806E3E" w:rsidP="00684FCF">
            <w:pPr>
              <w:rPr>
                <w:rFonts w:eastAsia="Times New Roman"/>
                <w:szCs w:val="20"/>
              </w:rPr>
            </w:pPr>
            <w:r>
              <w:rPr>
                <w:rFonts w:eastAsia="Times New Roman"/>
                <w:szCs w:val="20"/>
              </w:rPr>
              <w:t>De relatie</w:t>
            </w:r>
            <w:r w:rsidR="002267E5">
              <w:rPr>
                <w:rFonts w:eastAsia="Times New Roman"/>
                <w:szCs w:val="20"/>
              </w:rPr>
              <w:t xml:space="preserve"> tussen </w:t>
            </w:r>
            <w:r w:rsidR="00507AFD">
              <w:rPr>
                <w:rFonts w:eastAsia="Times New Roman"/>
                <w:szCs w:val="20"/>
              </w:rPr>
              <w:t xml:space="preserve">de kaart en de </w:t>
            </w:r>
            <w:r w:rsidR="00584FA2">
              <w:rPr>
                <w:rFonts w:eastAsia="Times New Roman"/>
                <w:szCs w:val="20"/>
              </w:rPr>
              <w:t>kaartlagen</w:t>
            </w:r>
            <w:r w:rsidR="00507AFD">
              <w:rPr>
                <w:rFonts w:eastAsia="Times New Roman"/>
                <w:szCs w:val="20"/>
              </w:rPr>
              <w:t xml:space="preserve"> (die </w:t>
            </w:r>
            <w:r w:rsidR="00584FA2">
              <w:rPr>
                <w:rFonts w:eastAsia="Times New Roman"/>
                <w:szCs w:val="20"/>
              </w:rPr>
              <w:t>gezamenlijk zorgen dat ze een kaart opbouwen</w:t>
            </w:r>
            <w:r w:rsidR="00507AFD">
              <w:rPr>
                <w:rFonts w:eastAsia="Times New Roman"/>
                <w:szCs w:val="20"/>
              </w:rPr>
              <w:t xml:space="preserve">). </w:t>
            </w:r>
          </w:p>
        </w:tc>
      </w:tr>
      <w:tr w:rsidR="00927301" w:rsidRPr="00231950" w14:paraId="478D7D75" w14:textId="77777777" w:rsidTr="00B64EFA">
        <w:trPr>
          <w:divId w:val="619649774"/>
          <w:tblCellSpacing w:w="0" w:type="dxa"/>
        </w:trPr>
        <w:tc>
          <w:tcPr>
            <w:tcW w:w="1500" w:type="pct"/>
            <w:tcBorders>
              <w:top w:val="nil"/>
              <w:left w:val="nil"/>
              <w:bottom w:val="nil"/>
              <w:right w:val="nil"/>
            </w:tcBorders>
          </w:tcPr>
          <w:p w14:paraId="4EF4CE4F" w14:textId="77777777" w:rsidR="00927301" w:rsidRPr="00231950" w:rsidRDefault="00927301" w:rsidP="00684FCF">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08E1552E" w14:textId="10783A00" w:rsidR="00927301" w:rsidRPr="00231950" w:rsidRDefault="00584FA2" w:rsidP="00684FCF">
            <w:pPr>
              <w:rPr>
                <w:rFonts w:eastAsia="Times New Roman"/>
                <w:szCs w:val="20"/>
              </w:rPr>
            </w:pPr>
            <w:r>
              <w:rPr>
                <w:rFonts w:eastAsia="Times New Roman"/>
                <w:szCs w:val="20"/>
              </w:rPr>
              <w:t>Een kaart wordt doorgaans opgebouwd door middel van het opstapelen van kaartlagen. Door middel van de relatie naar kaartlagen kan een kaart één of meerdere kaartlagen bevatten.</w:t>
            </w:r>
          </w:p>
        </w:tc>
      </w:tr>
      <w:tr w:rsidR="00E2736E" w:rsidRPr="00231950" w14:paraId="5F984BDD" w14:textId="77777777" w:rsidTr="00B64EFA">
        <w:trPr>
          <w:divId w:val="619649774"/>
          <w:tblCellSpacing w:w="0" w:type="dxa"/>
        </w:trPr>
        <w:tc>
          <w:tcPr>
            <w:tcW w:w="1500" w:type="pct"/>
            <w:tcBorders>
              <w:top w:val="nil"/>
              <w:left w:val="nil"/>
              <w:bottom w:val="nil"/>
              <w:right w:val="nil"/>
            </w:tcBorders>
          </w:tcPr>
          <w:p w14:paraId="1E641FFB" w14:textId="5EEE11B5" w:rsidR="00E2736E" w:rsidRPr="00231950" w:rsidRDefault="00E2736E" w:rsidP="00684FCF">
            <w:pPr>
              <w:rPr>
                <w:rFonts w:eastAsia="Times New Roman"/>
                <w:b/>
                <w:bCs/>
                <w:szCs w:val="20"/>
              </w:rPr>
            </w:pPr>
            <w:r>
              <w:rPr>
                <w:rFonts w:eastAsia="Times New Roman"/>
                <w:b/>
                <w:bCs/>
                <w:szCs w:val="20"/>
              </w:rPr>
              <w:lastRenderedPageBreak/>
              <w:t>Relatierol</w:t>
            </w:r>
          </w:p>
        </w:tc>
        <w:tc>
          <w:tcPr>
            <w:tcW w:w="3500" w:type="pct"/>
            <w:tcBorders>
              <w:top w:val="nil"/>
              <w:left w:val="nil"/>
              <w:bottom w:val="nil"/>
              <w:right w:val="nil"/>
            </w:tcBorders>
          </w:tcPr>
          <w:p w14:paraId="022BA652" w14:textId="37DBE739" w:rsidR="00E2736E" w:rsidRDefault="006D7CC0" w:rsidP="00684FCF">
            <w:pPr>
              <w:rPr>
                <w:rFonts w:eastAsia="Times New Roman"/>
                <w:szCs w:val="20"/>
              </w:rPr>
            </w:pPr>
            <w:r>
              <w:rPr>
                <w:rFonts w:eastAsia="Times New Roman"/>
                <w:szCs w:val="20"/>
              </w:rPr>
              <w:t>kaartlagen</w:t>
            </w:r>
          </w:p>
        </w:tc>
      </w:tr>
    </w:tbl>
    <w:p w14:paraId="502A85C8" w14:textId="77777777" w:rsidR="006E1FA8" w:rsidRPr="007066FE" w:rsidRDefault="006E1FA8" w:rsidP="006E1FA8">
      <w:pPr>
        <w:divId w:val="619649774"/>
      </w:pPr>
    </w:p>
    <w:p w14:paraId="28C4B3A6" w14:textId="772191AF" w:rsidR="00922DC0" w:rsidRDefault="00236714" w:rsidP="0039795D">
      <w:pPr>
        <w:pStyle w:val="Kop3"/>
        <w:divId w:val="619649774"/>
        <w:rPr>
          <w:rFonts w:eastAsia="Times New Roman"/>
          <w:lang w:eastAsia="en-US"/>
        </w:rPr>
      </w:pPr>
      <w:bookmarkStart w:id="187" w:name="_Toc92286675"/>
      <w:r>
        <w:rPr>
          <w:rFonts w:eastAsia="Times New Roman"/>
          <w:lang w:eastAsia="en-US"/>
        </w:rPr>
        <w:t xml:space="preserve">Objecttype </w:t>
      </w:r>
      <w:proofErr w:type="spellStart"/>
      <w:r w:rsidR="0059336F">
        <w:rPr>
          <w:rFonts w:eastAsia="Times New Roman"/>
          <w:lang w:eastAsia="en-US"/>
        </w:rPr>
        <w:t>Kaartlaag</w:t>
      </w:r>
      <w:bookmarkEnd w:id="187"/>
      <w:proofErr w:type="spellEnd"/>
    </w:p>
    <w:p w14:paraId="1DE0225B" w14:textId="77777777" w:rsidR="00695F6A" w:rsidRPr="00231950" w:rsidRDefault="00695F6A" w:rsidP="00EF3FC9">
      <w:pPr>
        <w:pStyle w:val="Kop4"/>
        <w:divId w:val="61964977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95F6A" w:rsidRPr="00231950" w14:paraId="0A863505" w14:textId="77777777" w:rsidTr="00B64EFA">
        <w:trPr>
          <w:divId w:val="619649774"/>
          <w:tblCellSpacing w:w="0" w:type="dxa"/>
        </w:trPr>
        <w:tc>
          <w:tcPr>
            <w:tcW w:w="1500" w:type="pct"/>
            <w:tcBorders>
              <w:top w:val="nil"/>
              <w:left w:val="nil"/>
              <w:bottom w:val="nil"/>
              <w:right w:val="nil"/>
            </w:tcBorders>
            <w:hideMark/>
          </w:tcPr>
          <w:p w14:paraId="3A92ACB7" w14:textId="77777777" w:rsidR="00695F6A" w:rsidRPr="00231950" w:rsidRDefault="00695F6A"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7F8B00A" w14:textId="77777777" w:rsidR="00695F6A" w:rsidRPr="00231950" w:rsidRDefault="00695F6A" w:rsidP="00EB561C">
            <w:pPr>
              <w:rPr>
                <w:rFonts w:eastAsia="Times New Roman"/>
                <w:szCs w:val="20"/>
              </w:rPr>
            </w:pPr>
            <w:r w:rsidRPr="00231950">
              <w:rPr>
                <w:rFonts w:eastAsia="Times New Roman"/>
                <w:szCs w:val="20"/>
              </w:rPr>
              <w:t>Identificatie</w:t>
            </w:r>
          </w:p>
        </w:tc>
      </w:tr>
      <w:tr w:rsidR="00695F6A" w:rsidRPr="00231950" w14:paraId="2A8CAB9C" w14:textId="77777777" w:rsidTr="00B64EFA">
        <w:trPr>
          <w:divId w:val="619649774"/>
          <w:tblCellSpacing w:w="0" w:type="dxa"/>
        </w:trPr>
        <w:tc>
          <w:tcPr>
            <w:tcW w:w="1500" w:type="pct"/>
            <w:tcBorders>
              <w:top w:val="nil"/>
              <w:left w:val="nil"/>
              <w:bottom w:val="nil"/>
              <w:right w:val="nil"/>
            </w:tcBorders>
            <w:hideMark/>
          </w:tcPr>
          <w:p w14:paraId="59ACBBEF" w14:textId="77777777" w:rsidR="00695F6A" w:rsidRPr="00231950" w:rsidRDefault="00695F6A"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2B2A5BA" w14:textId="77777777" w:rsidR="00695F6A" w:rsidRPr="00231950" w:rsidRDefault="00695F6A" w:rsidP="00EB561C">
            <w:pPr>
              <w:rPr>
                <w:rFonts w:eastAsia="Times New Roman"/>
                <w:szCs w:val="20"/>
              </w:rPr>
            </w:pPr>
            <w:r w:rsidRPr="00231950">
              <w:rPr>
                <w:rFonts w:eastAsia="Times New Roman"/>
                <w:szCs w:val="20"/>
              </w:rPr>
              <w:t xml:space="preserve">De unieke identificatie waaronder elk object van dit type bekend is. </w:t>
            </w:r>
          </w:p>
        </w:tc>
      </w:tr>
      <w:tr w:rsidR="00695F6A" w:rsidRPr="00231950" w14:paraId="255E9AF9" w14:textId="77777777" w:rsidTr="00B64EFA">
        <w:trPr>
          <w:divId w:val="619649774"/>
          <w:tblCellSpacing w:w="0" w:type="dxa"/>
        </w:trPr>
        <w:tc>
          <w:tcPr>
            <w:tcW w:w="1500" w:type="pct"/>
            <w:tcBorders>
              <w:top w:val="nil"/>
              <w:left w:val="nil"/>
              <w:bottom w:val="nil"/>
              <w:right w:val="nil"/>
            </w:tcBorders>
            <w:hideMark/>
          </w:tcPr>
          <w:p w14:paraId="71A04DBF" w14:textId="77777777" w:rsidR="00695F6A" w:rsidRPr="00231950" w:rsidRDefault="00695F6A" w:rsidP="00EB561C">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2DD37C91" w14:textId="77777777" w:rsidR="00695F6A" w:rsidRPr="00231950" w:rsidRDefault="00695F6A" w:rsidP="00EB561C">
            <w:pPr>
              <w:rPr>
                <w:rFonts w:eastAsia="Times New Roman"/>
                <w:szCs w:val="20"/>
              </w:rPr>
            </w:pPr>
            <w:r w:rsidRPr="00231950">
              <w:rPr>
                <w:rFonts w:eastAsia="Times New Roman"/>
                <w:szCs w:val="20"/>
              </w:rPr>
              <w:t>Identificatie</w:t>
            </w:r>
          </w:p>
        </w:tc>
      </w:tr>
    </w:tbl>
    <w:p w14:paraId="396C0332" w14:textId="77777777" w:rsidR="00695F6A" w:rsidRPr="00231950" w:rsidRDefault="00695F6A" w:rsidP="00EF3FC9">
      <w:pPr>
        <w:pStyle w:val="Kop4"/>
        <w:divId w:val="619649774"/>
      </w:pPr>
      <w:r w:rsidRPr="00231950">
        <w:t xml:space="preserve">Attribuutsoort </w:t>
      </w:r>
      <w:r>
        <w:t>naam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95F6A" w:rsidRPr="00231950" w14:paraId="7D2C354E" w14:textId="77777777" w:rsidTr="00B64EFA">
        <w:trPr>
          <w:divId w:val="619649774"/>
          <w:tblCellSpacing w:w="0" w:type="dxa"/>
        </w:trPr>
        <w:tc>
          <w:tcPr>
            <w:tcW w:w="1500" w:type="pct"/>
            <w:tcBorders>
              <w:top w:val="nil"/>
              <w:left w:val="nil"/>
              <w:bottom w:val="nil"/>
              <w:right w:val="nil"/>
            </w:tcBorders>
            <w:hideMark/>
          </w:tcPr>
          <w:p w14:paraId="7FC36C9A" w14:textId="77777777" w:rsidR="00695F6A" w:rsidRPr="00231950" w:rsidRDefault="00695F6A"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72A4F2D" w14:textId="77777777" w:rsidR="00695F6A" w:rsidRPr="00231950" w:rsidRDefault="00695F6A" w:rsidP="00EB561C">
            <w:pPr>
              <w:rPr>
                <w:rFonts w:eastAsia="Times New Roman"/>
                <w:szCs w:val="20"/>
              </w:rPr>
            </w:pPr>
            <w:r>
              <w:rPr>
                <w:rFonts w:eastAsia="Times New Roman"/>
                <w:szCs w:val="20"/>
              </w:rPr>
              <w:t>naam</w:t>
            </w:r>
          </w:p>
        </w:tc>
      </w:tr>
      <w:tr w:rsidR="00695F6A" w:rsidRPr="00231950" w14:paraId="58527812" w14:textId="77777777" w:rsidTr="00B64EFA">
        <w:trPr>
          <w:divId w:val="619649774"/>
          <w:tblCellSpacing w:w="0" w:type="dxa"/>
        </w:trPr>
        <w:tc>
          <w:tcPr>
            <w:tcW w:w="1500" w:type="pct"/>
            <w:tcBorders>
              <w:top w:val="nil"/>
              <w:left w:val="nil"/>
              <w:bottom w:val="nil"/>
              <w:right w:val="nil"/>
            </w:tcBorders>
            <w:hideMark/>
          </w:tcPr>
          <w:p w14:paraId="2405E7E0" w14:textId="77777777" w:rsidR="00695F6A" w:rsidRPr="00231950" w:rsidRDefault="00695F6A"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19D3DA4" w14:textId="6FD010B5" w:rsidR="00695F6A" w:rsidRPr="00231950" w:rsidRDefault="00695F6A" w:rsidP="00EB561C">
            <w:pPr>
              <w:rPr>
                <w:rFonts w:eastAsia="Times New Roman"/>
                <w:szCs w:val="20"/>
              </w:rPr>
            </w:pPr>
            <w:r w:rsidRPr="00231950">
              <w:rPr>
                <w:rFonts w:eastAsia="Times New Roman"/>
                <w:szCs w:val="20"/>
              </w:rPr>
              <w:t xml:space="preserve">De </w:t>
            </w:r>
            <w:r>
              <w:rPr>
                <w:rFonts w:eastAsia="Times New Roman"/>
                <w:szCs w:val="20"/>
              </w:rPr>
              <w:t xml:space="preserve">naam van de </w:t>
            </w:r>
            <w:proofErr w:type="spellStart"/>
            <w:r>
              <w:rPr>
                <w:rFonts w:eastAsia="Times New Roman"/>
                <w:szCs w:val="20"/>
              </w:rPr>
              <w:t>kaartlaag</w:t>
            </w:r>
            <w:proofErr w:type="spellEnd"/>
            <w:r w:rsidR="00A700E5">
              <w:rPr>
                <w:rFonts w:eastAsia="Times New Roman"/>
                <w:szCs w:val="20"/>
              </w:rPr>
              <w:t>.</w:t>
            </w:r>
            <w:r>
              <w:rPr>
                <w:rFonts w:eastAsia="Times New Roman"/>
                <w:szCs w:val="20"/>
              </w:rPr>
              <w:t xml:space="preserve"> </w:t>
            </w:r>
          </w:p>
        </w:tc>
      </w:tr>
      <w:tr w:rsidR="00695F6A" w:rsidRPr="00231950" w14:paraId="5BC3E191" w14:textId="77777777" w:rsidTr="00B64EFA">
        <w:trPr>
          <w:divId w:val="619649774"/>
          <w:tblCellSpacing w:w="0" w:type="dxa"/>
        </w:trPr>
        <w:tc>
          <w:tcPr>
            <w:tcW w:w="1500" w:type="pct"/>
            <w:tcBorders>
              <w:top w:val="nil"/>
              <w:left w:val="nil"/>
              <w:bottom w:val="nil"/>
              <w:right w:val="nil"/>
            </w:tcBorders>
            <w:hideMark/>
          </w:tcPr>
          <w:p w14:paraId="6ED52CEB" w14:textId="77777777" w:rsidR="00695F6A" w:rsidRPr="00231950" w:rsidRDefault="00695F6A" w:rsidP="00EB561C">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0329202C" w14:textId="77777777" w:rsidR="00695F6A" w:rsidRPr="00231950" w:rsidRDefault="00695F6A" w:rsidP="00EB561C">
            <w:pPr>
              <w:rPr>
                <w:rFonts w:eastAsia="Times New Roman"/>
                <w:szCs w:val="20"/>
              </w:rPr>
            </w:pPr>
            <w:proofErr w:type="spellStart"/>
            <w:r>
              <w:rPr>
                <w:rFonts w:eastAsia="Times New Roman"/>
                <w:szCs w:val="20"/>
              </w:rPr>
              <w:t>CharacterString</w:t>
            </w:r>
            <w:proofErr w:type="spellEnd"/>
          </w:p>
        </w:tc>
      </w:tr>
      <w:tr w:rsidR="00695F6A" w:rsidRPr="00231950" w14:paraId="1B502270" w14:textId="77777777" w:rsidTr="00B64EFA">
        <w:trPr>
          <w:divId w:val="619649774"/>
          <w:tblCellSpacing w:w="0" w:type="dxa"/>
        </w:trPr>
        <w:tc>
          <w:tcPr>
            <w:tcW w:w="1500" w:type="pct"/>
            <w:tcBorders>
              <w:top w:val="nil"/>
              <w:left w:val="nil"/>
              <w:bottom w:val="nil"/>
              <w:right w:val="nil"/>
            </w:tcBorders>
          </w:tcPr>
          <w:p w14:paraId="04B1709E" w14:textId="77777777" w:rsidR="00695F6A" w:rsidRPr="00231950" w:rsidRDefault="00695F6A" w:rsidP="00EB561C">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263A07F6" w14:textId="18077286" w:rsidR="00695F6A" w:rsidRPr="00231950" w:rsidRDefault="00695F6A" w:rsidP="00EB561C">
            <w:pPr>
              <w:rPr>
                <w:rFonts w:eastAsia="Times New Roman"/>
                <w:szCs w:val="20"/>
              </w:rPr>
            </w:pPr>
            <w:r>
              <w:rPr>
                <w:rFonts w:eastAsia="Times New Roman"/>
                <w:szCs w:val="20"/>
              </w:rPr>
              <w:t xml:space="preserve">Voorbeeld: </w:t>
            </w:r>
            <w:r w:rsidR="00A700E5">
              <w:rPr>
                <w:rFonts w:eastAsia="Times New Roman"/>
                <w:szCs w:val="20"/>
              </w:rPr>
              <w:t>rivieren, of ondergrond</w:t>
            </w:r>
            <w:r>
              <w:rPr>
                <w:rFonts w:eastAsia="Times New Roman"/>
                <w:szCs w:val="20"/>
              </w:rPr>
              <w:t xml:space="preserve"> </w:t>
            </w:r>
          </w:p>
        </w:tc>
      </w:tr>
    </w:tbl>
    <w:p w14:paraId="55059382" w14:textId="65EB3075" w:rsidR="00695F6A" w:rsidRPr="00231950" w:rsidRDefault="00695F6A" w:rsidP="00EF3FC9">
      <w:pPr>
        <w:pStyle w:val="Kop4"/>
        <w:divId w:val="619649774"/>
      </w:pPr>
      <w:r w:rsidRPr="00231950">
        <w:t xml:space="preserve">Attribuutsoort </w:t>
      </w:r>
      <w:r w:rsidR="007E661E">
        <w:t>niveau</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95F6A" w:rsidRPr="00231950" w14:paraId="37CD6D20" w14:textId="77777777" w:rsidTr="00B64EFA">
        <w:trPr>
          <w:divId w:val="619649774"/>
          <w:tblCellSpacing w:w="0" w:type="dxa"/>
        </w:trPr>
        <w:tc>
          <w:tcPr>
            <w:tcW w:w="1500" w:type="pct"/>
            <w:tcBorders>
              <w:top w:val="nil"/>
              <w:left w:val="nil"/>
              <w:bottom w:val="nil"/>
              <w:right w:val="nil"/>
            </w:tcBorders>
            <w:hideMark/>
          </w:tcPr>
          <w:p w14:paraId="51F8B805" w14:textId="77777777" w:rsidR="00695F6A" w:rsidRPr="00231950" w:rsidRDefault="00695F6A"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DB870D5" w14:textId="71CA64E5" w:rsidR="00695F6A" w:rsidRPr="00231950" w:rsidRDefault="007E661E" w:rsidP="00EB561C">
            <w:pPr>
              <w:rPr>
                <w:rFonts w:eastAsia="Times New Roman"/>
                <w:szCs w:val="20"/>
              </w:rPr>
            </w:pPr>
            <w:r>
              <w:rPr>
                <w:rFonts w:eastAsia="Times New Roman"/>
                <w:szCs w:val="20"/>
              </w:rPr>
              <w:t>niveau</w:t>
            </w:r>
          </w:p>
        </w:tc>
      </w:tr>
      <w:tr w:rsidR="00695F6A" w:rsidRPr="00231950" w14:paraId="49BA6FCB" w14:textId="77777777" w:rsidTr="00B64EFA">
        <w:trPr>
          <w:divId w:val="619649774"/>
          <w:tblCellSpacing w:w="0" w:type="dxa"/>
        </w:trPr>
        <w:tc>
          <w:tcPr>
            <w:tcW w:w="1500" w:type="pct"/>
            <w:tcBorders>
              <w:top w:val="nil"/>
              <w:left w:val="nil"/>
              <w:bottom w:val="nil"/>
              <w:right w:val="nil"/>
            </w:tcBorders>
            <w:hideMark/>
          </w:tcPr>
          <w:p w14:paraId="5EE044FB" w14:textId="77777777" w:rsidR="00695F6A" w:rsidRPr="00231950" w:rsidRDefault="00695F6A"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CC341A6" w14:textId="7E590AE8" w:rsidR="00695F6A" w:rsidRPr="00231950" w:rsidRDefault="007E661E" w:rsidP="00EB561C">
            <w:pPr>
              <w:rPr>
                <w:rFonts w:eastAsia="Times New Roman"/>
                <w:szCs w:val="20"/>
              </w:rPr>
            </w:pPr>
            <w:r>
              <w:rPr>
                <w:rFonts w:eastAsia="Times New Roman"/>
                <w:szCs w:val="20"/>
              </w:rPr>
              <w:t xml:space="preserve">Het niveau dat de </w:t>
            </w:r>
            <w:proofErr w:type="spellStart"/>
            <w:r>
              <w:rPr>
                <w:rFonts w:eastAsia="Times New Roman"/>
                <w:szCs w:val="20"/>
              </w:rPr>
              <w:t>Kaartlaag</w:t>
            </w:r>
            <w:proofErr w:type="spellEnd"/>
            <w:r>
              <w:rPr>
                <w:rFonts w:eastAsia="Times New Roman"/>
                <w:szCs w:val="20"/>
              </w:rPr>
              <w:t xml:space="preserve"> heeft binnen de Kaart.</w:t>
            </w:r>
          </w:p>
        </w:tc>
      </w:tr>
      <w:tr w:rsidR="00695F6A" w:rsidRPr="00231950" w14:paraId="2777EA09" w14:textId="77777777" w:rsidTr="00B64EFA">
        <w:trPr>
          <w:divId w:val="619649774"/>
          <w:tblCellSpacing w:w="0" w:type="dxa"/>
        </w:trPr>
        <w:tc>
          <w:tcPr>
            <w:tcW w:w="1500" w:type="pct"/>
            <w:tcBorders>
              <w:top w:val="nil"/>
              <w:left w:val="nil"/>
              <w:bottom w:val="nil"/>
              <w:right w:val="nil"/>
            </w:tcBorders>
            <w:hideMark/>
          </w:tcPr>
          <w:p w14:paraId="105FAD91" w14:textId="77777777" w:rsidR="00695F6A" w:rsidRPr="00231950" w:rsidRDefault="00695F6A" w:rsidP="00EB561C">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41925FF4" w14:textId="13047D81" w:rsidR="00695F6A" w:rsidRPr="00231950" w:rsidRDefault="007E661E" w:rsidP="00EB561C">
            <w:pPr>
              <w:rPr>
                <w:rFonts w:eastAsia="Times New Roman"/>
                <w:szCs w:val="20"/>
              </w:rPr>
            </w:pPr>
            <w:r>
              <w:rPr>
                <w:rFonts w:eastAsia="Times New Roman"/>
                <w:szCs w:val="20"/>
              </w:rPr>
              <w:t>Integer</w:t>
            </w:r>
          </w:p>
        </w:tc>
      </w:tr>
      <w:tr w:rsidR="00695F6A" w:rsidRPr="00231950" w14:paraId="35B78DAD" w14:textId="77777777" w:rsidTr="00B64EFA">
        <w:trPr>
          <w:divId w:val="619649774"/>
          <w:tblCellSpacing w:w="0" w:type="dxa"/>
        </w:trPr>
        <w:tc>
          <w:tcPr>
            <w:tcW w:w="1500" w:type="pct"/>
            <w:tcBorders>
              <w:top w:val="nil"/>
              <w:left w:val="nil"/>
              <w:bottom w:val="nil"/>
              <w:right w:val="nil"/>
            </w:tcBorders>
          </w:tcPr>
          <w:p w14:paraId="3E5A1F4E" w14:textId="77777777" w:rsidR="00695F6A" w:rsidRPr="00231950" w:rsidRDefault="00695F6A" w:rsidP="00EB561C">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226FCA7B" w14:textId="351D9FD1" w:rsidR="00695F6A" w:rsidRPr="00231950" w:rsidRDefault="007E661E" w:rsidP="00EB561C">
            <w:pPr>
              <w:rPr>
                <w:rFonts w:eastAsia="Times New Roman"/>
                <w:szCs w:val="20"/>
              </w:rPr>
            </w:pPr>
            <w:r>
              <w:rPr>
                <w:rFonts w:eastAsia="Times New Roman"/>
                <w:szCs w:val="20"/>
              </w:rPr>
              <w:t>Een kaart wordt opgestapeld</w:t>
            </w:r>
            <w:r w:rsidR="00813B33">
              <w:rPr>
                <w:rFonts w:eastAsia="Times New Roman"/>
                <w:szCs w:val="20"/>
              </w:rPr>
              <w:t xml:space="preserve"> door middel van kaartlagen</w:t>
            </w:r>
            <w:r>
              <w:rPr>
                <w:rFonts w:eastAsia="Times New Roman"/>
                <w:szCs w:val="20"/>
              </w:rPr>
              <w:t xml:space="preserve">, </w:t>
            </w:r>
            <w:r w:rsidR="00813B33">
              <w:rPr>
                <w:rFonts w:eastAsia="Times New Roman"/>
                <w:szCs w:val="20"/>
              </w:rPr>
              <w:t xml:space="preserve">hierbij </w:t>
            </w:r>
            <w:r>
              <w:rPr>
                <w:rFonts w:eastAsia="Times New Roman"/>
                <w:szCs w:val="20"/>
              </w:rPr>
              <w:t>is 1 het laagste niveau, en zal ieder getal dat hoger</w:t>
            </w:r>
            <w:r w:rsidR="00813B33">
              <w:rPr>
                <w:rFonts w:eastAsia="Times New Roman"/>
                <w:szCs w:val="20"/>
              </w:rPr>
              <w:t xml:space="preserve"> is betekenen dat de </w:t>
            </w:r>
            <w:proofErr w:type="spellStart"/>
            <w:r w:rsidR="00813B33">
              <w:rPr>
                <w:rFonts w:eastAsia="Times New Roman"/>
                <w:szCs w:val="20"/>
              </w:rPr>
              <w:t>kaartlaag</w:t>
            </w:r>
            <w:proofErr w:type="spellEnd"/>
            <w:r w:rsidR="00813B33">
              <w:rPr>
                <w:rFonts w:eastAsia="Times New Roman"/>
                <w:szCs w:val="20"/>
              </w:rPr>
              <w:t xml:space="preserve"> hier bovenop gestapeld zal worden.</w:t>
            </w:r>
          </w:p>
        </w:tc>
      </w:tr>
    </w:tbl>
    <w:p w14:paraId="016367D1" w14:textId="0C9E9472" w:rsidR="00F878CE" w:rsidRDefault="00F878CE" w:rsidP="00EF3FC9">
      <w:pPr>
        <w:pStyle w:val="Kop4"/>
      </w:pPr>
      <w:bookmarkStart w:id="188" w:name="_Ref19200652"/>
      <w:r>
        <w:t>Relatiesoort</w:t>
      </w:r>
      <w:r w:rsidRPr="00231950">
        <w:t xml:space="preserve"> </w:t>
      </w:r>
      <w:r w:rsidR="001834C4">
        <w:t>toont een norm</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834C4" w:rsidRPr="00231950" w14:paraId="427F2D7A" w14:textId="77777777" w:rsidTr="00B64EFA">
        <w:trPr>
          <w:tblCellSpacing w:w="0" w:type="dxa"/>
        </w:trPr>
        <w:tc>
          <w:tcPr>
            <w:tcW w:w="1500" w:type="pct"/>
            <w:tcBorders>
              <w:top w:val="nil"/>
              <w:left w:val="nil"/>
              <w:bottom w:val="nil"/>
              <w:right w:val="nil"/>
            </w:tcBorders>
            <w:hideMark/>
          </w:tcPr>
          <w:p w14:paraId="1CD79584" w14:textId="77777777" w:rsidR="001834C4" w:rsidRPr="00231950" w:rsidRDefault="001834C4"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58FA37A" w14:textId="3A2748EA" w:rsidR="001834C4" w:rsidRPr="007D1C7D" w:rsidRDefault="007D1C7D" w:rsidP="00EB561C">
            <w:pPr>
              <w:rPr>
                <w:rFonts w:eastAsia="Times New Roman" w:cstheme="minorHAnsi"/>
                <w:szCs w:val="20"/>
              </w:rPr>
            </w:pPr>
            <w:r w:rsidRPr="007D1C7D">
              <w:rPr>
                <w:rFonts w:eastAsia="Times New Roman" w:cstheme="minorHAnsi"/>
                <w:szCs w:val="20"/>
              </w:rPr>
              <w:t>toont een norm</w:t>
            </w:r>
          </w:p>
        </w:tc>
      </w:tr>
      <w:tr w:rsidR="001834C4" w:rsidRPr="00231950" w14:paraId="06525B31" w14:textId="77777777" w:rsidTr="00B64EFA">
        <w:trPr>
          <w:tblCellSpacing w:w="0" w:type="dxa"/>
        </w:trPr>
        <w:tc>
          <w:tcPr>
            <w:tcW w:w="1500" w:type="pct"/>
            <w:tcBorders>
              <w:top w:val="nil"/>
              <w:left w:val="nil"/>
              <w:bottom w:val="nil"/>
              <w:right w:val="nil"/>
            </w:tcBorders>
            <w:hideMark/>
          </w:tcPr>
          <w:p w14:paraId="240076F7" w14:textId="77777777" w:rsidR="001834C4" w:rsidRPr="00231950" w:rsidRDefault="001834C4"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0E0ACCF" w14:textId="1C61CFCA" w:rsidR="001834C4" w:rsidRPr="00231950" w:rsidRDefault="001834C4" w:rsidP="00EB561C">
            <w:pPr>
              <w:rPr>
                <w:rFonts w:eastAsia="Times New Roman"/>
                <w:szCs w:val="20"/>
              </w:rPr>
            </w:pPr>
            <w:r>
              <w:rPr>
                <w:rFonts w:eastAsia="Times New Roman"/>
                <w:szCs w:val="20"/>
              </w:rPr>
              <w:t xml:space="preserve">De relatie tussen de </w:t>
            </w:r>
            <w:proofErr w:type="spellStart"/>
            <w:r>
              <w:rPr>
                <w:rFonts w:eastAsia="Times New Roman"/>
                <w:szCs w:val="20"/>
              </w:rPr>
              <w:t>kaartl</w:t>
            </w:r>
            <w:r w:rsidR="002B5229">
              <w:rPr>
                <w:rFonts w:eastAsia="Times New Roman"/>
                <w:szCs w:val="20"/>
              </w:rPr>
              <w:t>aag</w:t>
            </w:r>
            <w:proofErr w:type="spellEnd"/>
            <w:r w:rsidR="002B5229">
              <w:rPr>
                <w:rFonts w:eastAsia="Times New Roman"/>
                <w:szCs w:val="20"/>
              </w:rPr>
              <w:t xml:space="preserve"> en de norm die getoond wordt in deze </w:t>
            </w:r>
            <w:proofErr w:type="spellStart"/>
            <w:r w:rsidR="002B5229">
              <w:rPr>
                <w:rFonts w:eastAsia="Times New Roman"/>
                <w:szCs w:val="20"/>
              </w:rPr>
              <w:t>kaartlaag</w:t>
            </w:r>
            <w:proofErr w:type="spellEnd"/>
            <w:r>
              <w:rPr>
                <w:rFonts w:eastAsia="Times New Roman"/>
                <w:szCs w:val="20"/>
              </w:rPr>
              <w:t xml:space="preserve">. </w:t>
            </w:r>
          </w:p>
        </w:tc>
      </w:tr>
      <w:tr w:rsidR="001834C4" w:rsidRPr="00231950" w14:paraId="54BF7333" w14:textId="77777777" w:rsidTr="00B64EFA">
        <w:trPr>
          <w:tblCellSpacing w:w="0" w:type="dxa"/>
        </w:trPr>
        <w:tc>
          <w:tcPr>
            <w:tcW w:w="1500" w:type="pct"/>
            <w:tcBorders>
              <w:top w:val="nil"/>
              <w:left w:val="nil"/>
              <w:bottom w:val="nil"/>
              <w:right w:val="nil"/>
            </w:tcBorders>
          </w:tcPr>
          <w:p w14:paraId="2081200C" w14:textId="77777777" w:rsidR="001834C4" w:rsidRPr="00231950" w:rsidRDefault="001834C4" w:rsidP="00EB561C">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14B73D82" w14:textId="094E8F3B" w:rsidR="001834C4" w:rsidRPr="00231950" w:rsidRDefault="00E2736E" w:rsidP="00EB561C">
            <w:pPr>
              <w:rPr>
                <w:rFonts w:eastAsia="Times New Roman"/>
                <w:szCs w:val="20"/>
              </w:rPr>
            </w:pPr>
            <w:r>
              <w:rPr>
                <w:rFonts w:eastAsia="Times New Roman"/>
                <w:szCs w:val="20"/>
              </w:rPr>
              <w:t xml:space="preserve">Bij deze relatie bepaalt de </w:t>
            </w:r>
            <w:proofErr w:type="spellStart"/>
            <w:r>
              <w:rPr>
                <w:rFonts w:eastAsia="Times New Roman"/>
                <w:szCs w:val="20"/>
              </w:rPr>
              <w:t>specifiekeSymbolisatie</w:t>
            </w:r>
            <w:proofErr w:type="spellEnd"/>
            <w:r>
              <w:rPr>
                <w:rFonts w:eastAsia="Times New Roman"/>
                <w:szCs w:val="20"/>
              </w:rPr>
              <w:t xml:space="preserve"> die vastgelegd is op het object hoe het object wordt weergeven in de kaart</w:t>
            </w:r>
            <w:r w:rsidR="001834C4">
              <w:rPr>
                <w:rFonts w:eastAsia="Times New Roman"/>
                <w:szCs w:val="20"/>
              </w:rPr>
              <w:t>.</w:t>
            </w:r>
          </w:p>
        </w:tc>
      </w:tr>
      <w:tr w:rsidR="00683434" w:rsidRPr="00231950" w14:paraId="44C74840" w14:textId="77777777" w:rsidTr="00B64EFA">
        <w:trPr>
          <w:tblCellSpacing w:w="0" w:type="dxa"/>
        </w:trPr>
        <w:tc>
          <w:tcPr>
            <w:tcW w:w="1500" w:type="pct"/>
            <w:tcBorders>
              <w:top w:val="nil"/>
              <w:left w:val="nil"/>
              <w:bottom w:val="nil"/>
              <w:right w:val="nil"/>
            </w:tcBorders>
          </w:tcPr>
          <w:p w14:paraId="748D02C0" w14:textId="70952D48" w:rsidR="00683434" w:rsidRPr="00231950" w:rsidRDefault="00683434" w:rsidP="00EB561C">
            <w:pPr>
              <w:rPr>
                <w:rFonts w:eastAsia="Times New Roman"/>
                <w:b/>
                <w:bCs/>
                <w:szCs w:val="20"/>
              </w:rPr>
            </w:pPr>
            <w:r>
              <w:rPr>
                <w:rFonts w:eastAsia="Times New Roman"/>
                <w:b/>
                <w:bCs/>
                <w:szCs w:val="20"/>
              </w:rPr>
              <w:t>Relatierol</w:t>
            </w:r>
          </w:p>
        </w:tc>
        <w:tc>
          <w:tcPr>
            <w:tcW w:w="3500" w:type="pct"/>
            <w:tcBorders>
              <w:top w:val="nil"/>
              <w:left w:val="nil"/>
              <w:bottom w:val="nil"/>
              <w:right w:val="nil"/>
            </w:tcBorders>
          </w:tcPr>
          <w:p w14:paraId="60AF6BCC" w14:textId="25465625" w:rsidR="00683434" w:rsidRDefault="00683434" w:rsidP="00EB561C">
            <w:pPr>
              <w:rPr>
                <w:rFonts w:eastAsia="Times New Roman"/>
                <w:szCs w:val="20"/>
              </w:rPr>
            </w:pPr>
            <w:r>
              <w:rPr>
                <w:rFonts w:eastAsia="Times New Roman"/>
                <w:szCs w:val="20"/>
              </w:rPr>
              <w:t>normweergave</w:t>
            </w:r>
          </w:p>
        </w:tc>
      </w:tr>
    </w:tbl>
    <w:p w14:paraId="3AB19E0D" w14:textId="710A1657" w:rsidR="001834C4" w:rsidRDefault="001834C4" w:rsidP="00EF3FC9">
      <w:pPr>
        <w:pStyle w:val="Kop4"/>
      </w:pPr>
      <w:r>
        <w:t xml:space="preserve">Relatiesoort toont een </w:t>
      </w:r>
      <w:r w:rsidR="007D1C7D">
        <w:t>gebiedsaanwijzing</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683434" w:rsidRPr="00231950" w14:paraId="0165FC94" w14:textId="77777777" w:rsidTr="00B64EFA">
        <w:trPr>
          <w:tblCellSpacing w:w="0" w:type="dxa"/>
        </w:trPr>
        <w:tc>
          <w:tcPr>
            <w:tcW w:w="1500" w:type="pct"/>
            <w:tcBorders>
              <w:top w:val="nil"/>
              <w:left w:val="nil"/>
              <w:bottom w:val="nil"/>
              <w:right w:val="nil"/>
            </w:tcBorders>
            <w:hideMark/>
          </w:tcPr>
          <w:p w14:paraId="6DAD671E" w14:textId="77777777" w:rsidR="00683434" w:rsidRPr="00231950" w:rsidRDefault="00683434" w:rsidP="00E2736E">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tcPr>
          <w:p w14:paraId="07B01DB5" w14:textId="690352DE" w:rsidR="00683434" w:rsidRDefault="00683434" w:rsidP="00E2736E">
            <w:pPr>
              <w:rPr>
                <w:rFonts w:eastAsia="Times New Roman"/>
                <w:szCs w:val="20"/>
              </w:rPr>
            </w:pPr>
            <w:r w:rsidRPr="007D1C7D">
              <w:rPr>
                <w:rFonts w:eastAsia="Times New Roman" w:cstheme="minorHAnsi"/>
                <w:szCs w:val="20"/>
              </w:rPr>
              <w:t xml:space="preserve">toont een </w:t>
            </w:r>
            <w:r w:rsidR="002F6A55">
              <w:rPr>
                <w:rFonts w:eastAsia="Times New Roman" w:cstheme="minorHAnsi"/>
                <w:szCs w:val="20"/>
              </w:rPr>
              <w:t>gebiedsaanwijzing</w:t>
            </w:r>
          </w:p>
        </w:tc>
      </w:tr>
      <w:tr w:rsidR="00683434" w:rsidRPr="00231950" w14:paraId="7C3FE40E" w14:textId="77777777" w:rsidTr="00B64EFA">
        <w:trPr>
          <w:tblCellSpacing w:w="0" w:type="dxa"/>
        </w:trPr>
        <w:tc>
          <w:tcPr>
            <w:tcW w:w="1500" w:type="pct"/>
            <w:tcBorders>
              <w:top w:val="nil"/>
              <w:left w:val="nil"/>
              <w:bottom w:val="nil"/>
              <w:right w:val="nil"/>
            </w:tcBorders>
            <w:hideMark/>
          </w:tcPr>
          <w:p w14:paraId="409760E1" w14:textId="77777777" w:rsidR="00683434" w:rsidRPr="00231950" w:rsidRDefault="00683434" w:rsidP="00E2736E">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5A2D13D9" w14:textId="49AA7319" w:rsidR="00683434" w:rsidRDefault="00683434" w:rsidP="00E2736E">
            <w:pPr>
              <w:rPr>
                <w:rFonts w:eastAsia="Times New Roman"/>
                <w:szCs w:val="20"/>
              </w:rPr>
            </w:pPr>
            <w:r>
              <w:rPr>
                <w:rFonts w:eastAsia="Times New Roman"/>
                <w:szCs w:val="20"/>
              </w:rPr>
              <w:t xml:space="preserve">De relatie tussen de </w:t>
            </w:r>
            <w:proofErr w:type="spellStart"/>
            <w:r>
              <w:rPr>
                <w:rFonts w:eastAsia="Times New Roman"/>
                <w:szCs w:val="20"/>
              </w:rPr>
              <w:t>kaartlaag</w:t>
            </w:r>
            <w:proofErr w:type="spellEnd"/>
            <w:r>
              <w:rPr>
                <w:rFonts w:eastAsia="Times New Roman"/>
                <w:szCs w:val="20"/>
              </w:rPr>
              <w:t xml:space="preserve"> en </w:t>
            </w:r>
            <w:r w:rsidR="003E763A">
              <w:rPr>
                <w:rFonts w:eastAsia="Times New Roman"/>
                <w:szCs w:val="20"/>
              </w:rPr>
              <w:t>de gebiedsaanwijzing</w:t>
            </w:r>
            <w:r>
              <w:rPr>
                <w:rFonts w:eastAsia="Times New Roman"/>
                <w:szCs w:val="20"/>
              </w:rPr>
              <w:t xml:space="preserve"> die getoond wordt in deze </w:t>
            </w:r>
            <w:proofErr w:type="spellStart"/>
            <w:r>
              <w:rPr>
                <w:rFonts w:eastAsia="Times New Roman"/>
                <w:szCs w:val="20"/>
              </w:rPr>
              <w:t>kaartlaag</w:t>
            </w:r>
            <w:proofErr w:type="spellEnd"/>
            <w:r>
              <w:rPr>
                <w:rFonts w:eastAsia="Times New Roman"/>
                <w:szCs w:val="20"/>
              </w:rPr>
              <w:t xml:space="preserve">. </w:t>
            </w:r>
          </w:p>
        </w:tc>
      </w:tr>
      <w:tr w:rsidR="00683434" w:rsidRPr="00231950" w14:paraId="2A9C6EDE" w14:textId="77777777" w:rsidTr="00B64EFA">
        <w:trPr>
          <w:tblCellSpacing w:w="0" w:type="dxa"/>
        </w:trPr>
        <w:tc>
          <w:tcPr>
            <w:tcW w:w="1500" w:type="pct"/>
            <w:tcBorders>
              <w:top w:val="nil"/>
              <w:left w:val="nil"/>
              <w:bottom w:val="nil"/>
              <w:right w:val="nil"/>
            </w:tcBorders>
          </w:tcPr>
          <w:p w14:paraId="3A1CE892" w14:textId="77777777" w:rsidR="00683434" w:rsidRPr="00231950" w:rsidRDefault="00683434" w:rsidP="00E2736E">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3DA1754A" w14:textId="0364F525" w:rsidR="00683434" w:rsidRDefault="00683434" w:rsidP="00E2736E">
            <w:pPr>
              <w:rPr>
                <w:rFonts w:eastAsia="Times New Roman"/>
                <w:szCs w:val="20"/>
              </w:rPr>
            </w:pPr>
            <w:r>
              <w:rPr>
                <w:rFonts w:eastAsia="Times New Roman"/>
                <w:szCs w:val="20"/>
              </w:rPr>
              <w:t xml:space="preserve">Bij deze relatie bepaalt de </w:t>
            </w:r>
            <w:proofErr w:type="spellStart"/>
            <w:r>
              <w:rPr>
                <w:rFonts w:eastAsia="Times New Roman"/>
                <w:szCs w:val="20"/>
              </w:rPr>
              <w:t>specifiekeSymbolisatie</w:t>
            </w:r>
            <w:proofErr w:type="spellEnd"/>
            <w:r>
              <w:rPr>
                <w:rFonts w:eastAsia="Times New Roman"/>
                <w:szCs w:val="20"/>
              </w:rPr>
              <w:t xml:space="preserve"> die vastgelegd is op het object hoe het object wordt weergeven in de kaart.</w:t>
            </w:r>
          </w:p>
        </w:tc>
      </w:tr>
      <w:tr w:rsidR="00683434" w:rsidRPr="00231950" w14:paraId="677C697C" w14:textId="77777777" w:rsidTr="00B64EFA">
        <w:trPr>
          <w:tblCellSpacing w:w="0" w:type="dxa"/>
        </w:trPr>
        <w:tc>
          <w:tcPr>
            <w:tcW w:w="1500" w:type="pct"/>
            <w:tcBorders>
              <w:top w:val="nil"/>
              <w:left w:val="nil"/>
              <w:bottom w:val="nil"/>
              <w:right w:val="nil"/>
            </w:tcBorders>
          </w:tcPr>
          <w:p w14:paraId="1DD4587A" w14:textId="7ED32101" w:rsidR="00683434" w:rsidRPr="00231950" w:rsidRDefault="00683434" w:rsidP="00E2736E">
            <w:pPr>
              <w:rPr>
                <w:rFonts w:eastAsia="Times New Roman"/>
                <w:b/>
                <w:bCs/>
                <w:szCs w:val="20"/>
              </w:rPr>
            </w:pPr>
            <w:r>
              <w:rPr>
                <w:rFonts w:eastAsia="Times New Roman"/>
                <w:b/>
                <w:bCs/>
                <w:szCs w:val="20"/>
              </w:rPr>
              <w:t>Relatierol</w:t>
            </w:r>
          </w:p>
        </w:tc>
        <w:tc>
          <w:tcPr>
            <w:tcW w:w="3500" w:type="pct"/>
            <w:tcBorders>
              <w:top w:val="nil"/>
              <w:left w:val="nil"/>
              <w:bottom w:val="nil"/>
              <w:right w:val="nil"/>
            </w:tcBorders>
          </w:tcPr>
          <w:p w14:paraId="7652F48B" w14:textId="0ACED405" w:rsidR="00683434" w:rsidRDefault="00683434" w:rsidP="00E2736E">
            <w:pPr>
              <w:rPr>
                <w:rFonts w:eastAsia="Times New Roman"/>
                <w:szCs w:val="20"/>
              </w:rPr>
            </w:pPr>
            <w:proofErr w:type="spellStart"/>
            <w:r>
              <w:rPr>
                <w:rFonts w:eastAsia="Times New Roman"/>
                <w:szCs w:val="20"/>
              </w:rPr>
              <w:t>gebiedsaanwijzingweergave</w:t>
            </w:r>
            <w:proofErr w:type="spellEnd"/>
          </w:p>
        </w:tc>
      </w:tr>
    </w:tbl>
    <w:p w14:paraId="2B0804D0" w14:textId="0A0548C8" w:rsidR="007D1C7D" w:rsidRDefault="007D1C7D" w:rsidP="00EF3FC9">
      <w:pPr>
        <w:pStyle w:val="Kop4"/>
      </w:pPr>
      <w:r>
        <w:t>Relatiesoort toont een activiteit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D1C7D" w:rsidRPr="00231950" w14:paraId="74FDC06D" w14:textId="77777777" w:rsidTr="00B64EFA">
        <w:trPr>
          <w:tblCellSpacing w:w="0" w:type="dxa"/>
        </w:trPr>
        <w:tc>
          <w:tcPr>
            <w:tcW w:w="1500" w:type="pct"/>
            <w:tcBorders>
              <w:top w:val="nil"/>
              <w:left w:val="nil"/>
              <w:bottom w:val="nil"/>
              <w:right w:val="nil"/>
            </w:tcBorders>
            <w:hideMark/>
          </w:tcPr>
          <w:p w14:paraId="49A4A254" w14:textId="77777777" w:rsidR="007D1C7D" w:rsidRPr="00231950" w:rsidRDefault="007D1C7D" w:rsidP="00EB561C">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BF444BC" w14:textId="396731CE" w:rsidR="007D1C7D" w:rsidRPr="00231950" w:rsidRDefault="003E763A" w:rsidP="00EB561C">
            <w:pPr>
              <w:rPr>
                <w:rFonts w:eastAsia="Times New Roman"/>
                <w:szCs w:val="20"/>
              </w:rPr>
            </w:pPr>
            <w:r>
              <w:rPr>
                <w:rFonts w:eastAsia="Times New Roman"/>
                <w:szCs w:val="20"/>
              </w:rPr>
              <w:t>toont een activiteit</w:t>
            </w:r>
          </w:p>
        </w:tc>
      </w:tr>
      <w:tr w:rsidR="007D1C7D" w:rsidRPr="00231950" w14:paraId="7C76470E" w14:textId="77777777" w:rsidTr="00B64EFA">
        <w:trPr>
          <w:tblCellSpacing w:w="0" w:type="dxa"/>
        </w:trPr>
        <w:tc>
          <w:tcPr>
            <w:tcW w:w="1500" w:type="pct"/>
            <w:tcBorders>
              <w:top w:val="nil"/>
              <w:left w:val="nil"/>
              <w:bottom w:val="nil"/>
              <w:right w:val="nil"/>
            </w:tcBorders>
            <w:hideMark/>
          </w:tcPr>
          <w:p w14:paraId="45CC1786" w14:textId="77777777" w:rsidR="007D1C7D" w:rsidRPr="00231950" w:rsidRDefault="007D1C7D" w:rsidP="00EB561C">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1AF4852" w14:textId="6D5E1BC0" w:rsidR="007D1C7D" w:rsidRPr="00231950" w:rsidRDefault="003E763A" w:rsidP="00EB561C">
            <w:pPr>
              <w:rPr>
                <w:rFonts w:eastAsia="Times New Roman"/>
                <w:szCs w:val="20"/>
              </w:rPr>
            </w:pPr>
            <w:r>
              <w:rPr>
                <w:rFonts w:eastAsia="Times New Roman"/>
                <w:szCs w:val="20"/>
              </w:rPr>
              <w:t xml:space="preserve">De relatie tussen de </w:t>
            </w:r>
            <w:proofErr w:type="spellStart"/>
            <w:r>
              <w:rPr>
                <w:rFonts w:eastAsia="Times New Roman"/>
                <w:szCs w:val="20"/>
              </w:rPr>
              <w:t>kaartlaag</w:t>
            </w:r>
            <w:proofErr w:type="spellEnd"/>
            <w:r>
              <w:rPr>
                <w:rFonts w:eastAsia="Times New Roman"/>
                <w:szCs w:val="20"/>
              </w:rPr>
              <w:t xml:space="preserve"> en de instantie van de activiteit die getoond wordt in deze </w:t>
            </w:r>
            <w:proofErr w:type="spellStart"/>
            <w:r>
              <w:rPr>
                <w:rFonts w:eastAsia="Times New Roman"/>
                <w:szCs w:val="20"/>
              </w:rPr>
              <w:t>kaartlaag</w:t>
            </w:r>
            <w:proofErr w:type="spellEnd"/>
            <w:r>
              <w:rPr>
                <w:rFonts w:eastAsia="Times New Roman"/>
                <w:szCs w:val="20"/>
              </w:rPr>
              <w:t>.</w:t>
            </w:r>
          </w:p>
        </w:tc>
      </w:tr>
      <w:tr w:rsidR="007D1C7D" w:rsidRPr="00231950" w14:paraId="4819413F" w14:textId="77777777" w:rsidTr="00B64EFA">
        <w:trPr>
          <w:tblCellSpacing w:w="0" w:type="dxa"/>
        </w:trPr>
        <w:tc>
          <w:tcPr>
            <w:tcW w:w="1500" w:type="pct"/>
            <w:tcBorders>
              <w:top w:val="nil"/>
              <w:left w:val="nil"/>
              <w:bottom w:val="nil"/>
              <w:right w:val="nil"/>
            </w:tcBorders>
          </w:tcPr>
          <w:p w14:paraId="6090D90C" w14:textId="77777777" w:rsidR="007D1C7D" w:rsidRPr="00231950" w:rsidRDefault="007D1C7D" w:rsidP="00EB561C">
            <w:pPr>
              <w:rPr>
                <w:rFonts w:eastAsia="Times New Roman"/>
                <w:b/>
                <w:bCs/>
                <w:szCs w:val="20"/>
              </w:rPr>
            </w:pPr>
            <w:r w:rsidRPr="00231950">
              <w:rPr>
                <w:rFonts w:eastAsia="Times New Roman"/>
                <w:b/>
                <w:bCs/>
                <w:szCs w:val="20"/>
              </w:rPr>
              <w:lastRenderedPageBreak/>
              <w:t>Toelichting</w:t>
            </w:r>
          </w:p>
        </w:tc>
        <w:tc>
          <w:tcPr>
            <w:tcW w:w="3500" w:type="pct"/>
            <w:tcBorders>
              <w:top w:val="nil"/>
              <w:left w:val="nil"/>
              <w:bottom w:val="nil"/>
              <w:right w:val="nil"/>
            </w:tcBorders>
          </w:tcPr>
          <w:p w14:paraId="2FE39008" w14:textId="67947F05" w:rsidR="007D1C7D" w:rsidRPr="00231950" w:rsidRDefault="003E763A" w:rsidP="00EB561C">
            <w:pPr>
              <w:rPr>
                <w:rFonts w:eastAsia="Times New Roman"/>
                <w:szCs w:val="20"/>
              </w:rPr>
            </w:pPr>
            <w:r>
              <w:rPr>
                <w:rFonts w:eastAsia="Times New Roman"/>
                <w:szCs w:val="20"/>
              </w:rPr>
              <w:t xml:space="preserve">Bij deze relatie bepaalt de </w:t>
            </w:r>
            <w:proofErr w:type="spellStart"/>
            <w:r>
              <w:rPr>
                <w:rFonts w:eastAsia="Times New Roman"/>
                <w:szCs w:val="20"/>
              </w:rPr>
              <w:t>specifiekeSymbolisatie</w:t>
            </w:r>
            <w:proofErr w:type="spellEnd"/>
            <w:r>
              <w:rPr>
                <w:rFonts w:eastAsia="Times New Roman"/>
                <w:szCs w:val="20"/>
              </w:rPr>
              <w:t xml:space="preserve"> die vastgelegd is op het object hoe het object wordt weergeven in de kaart.</w:t>
            </w:r>
          </w:p>
        </w:tc>
      </w:tr>
      <w:tr w:rsidR="002F6A55" w:rsidRPr="00231950" w14:paraId="3918B707" w14:textId="77777777" w:rsidTr="00B64EFA">
        <w:trPr>
          <w:tblCellSpacing w:w="0" w:type="dxa"/>
        </w:trPr>
        <w:tc>
          <w:tcPr>
            <w:tcW w:w="1500" w:type="pct"/>
            <w:tcBorders>
              <w:top w:val="nil"/>
              <w:left w:val="nil"/>
              <w:bottom w:val="nil"/>
              <w:right w:val="nil"/>
            </w:tcBorders>
          </w:tcPr>
          <w:p w14:paraId="3BC310C9" w14:textId="41BA01B7" w:rsidR="002F6A55" w:rsidRPr="00231950" w:rsidRDefault="002F6A55" w:rsidP="00EB561C">
            <w:pPr>
              <w:rPr>
                <w:rFonts w:eastAsia="Times New Roman"/>
                <w:b/>
                <w:bCs/>
                <w:szCs w:val="20"/>
              </w:rPr>
            </w:pPr>
            <w:r>
              <w:rPr>
                <w:rFonts w:eastAsia="Times New Roman"/>
                <w:b/>
                <w:bCs/>
                <w:szCs w:val="20"/>
              </w:rPr>
              <w:t>Relatierol</w:t>
            </w:r>
          </w:p>
        </w:tc>
        <w:tc>
          <w:tcPr>
            <w:tcW w:w="3500" w:type="pct"/>
            <w:tcBorders>
              <w:top w:val="nil"/>
              <w:left w:val="nil"/>
              <w:bottom w:val="nil"/>
              <w:right w:val="nil"/>
            </w:tcBorders>
          </w:tcPr>
          <w:p w14:paraId="4567C5B6" w14:textId="45DFA2A5" w:rsidR="002F6A55" w:rsidRDefault="002F6A55" w:rsidP="00EB561C">
            <w:pPr>
              <w:rPr>
                <w:rFonts w:eastAsia="Times New Roman"/>
                <w:szCs w:val="20"/>
              </w:rPr>
            </w:pPr>
            <w:r>
              <w:rPr>
                <w:rFonts w:eastAsia="Times New Roman"/>
                <w:szCs w:val="20"/>
              </w:rPr>
              <w:t>activiteitlocatieweergave</w:t>
            </w:r>
          </w:p>
        </w:tc>
      </w:tr>
    </w:tbl>
    <w:p w14:paraId="0DEA9A39" w14:textId="54CF3421" w:rsidR="003157B6" w:rsidRDefault="003157B6" w:rsidP="0039795D">
      <w:pPr>
        <w:pStyle w:val="Kop2"/>
        <w:rPr>
          <w:rFonts w:eastAsia="Times New Roman"/>
        </w:rPr>
      </w:pPr>
      <w:bookmarkStart w:id="189" w:name="_Toc92286676"/>
      <w:r>
        <w:rPr>
          <w:rFonts w:eastAsia="Times New Roman"/>
        </w:rPr>
        <w:t>Pons</w:t>
      </w:r>
      <w:bookmarkEnd w:id="189"/>
    </w:p>
    <w:p w14:paraId="7F53DD02" w14:textId="0B4D8A72" w:rsidR="00D21FE2" w:rsidRDefault="00F26CF7" w:rsidP="00712494">
      <w:pPr>
        <w:rPr>
          <w:rFonts w:eastAsia="Times New Roman"/>
          <w:szCs w:val="20"/>
        </w:rPr>
      </w:pPr>
      <w:r w:rsidRPr="00F26CF7">
        <w:rPr>
          <w:rFonts w:eastAsia="Times New Roman"/>
          <w:szCs w:val="20"/>
        </w:rPr>
        <w:t xml:space="preserve">De </w:t>
      </w:r>
      <w:r>
        <w:rPr>
          <w:rFonts w:eastAsia="Times New Roman"/>
          <w:szCs w:val="20"/>
        </w:rPr>
        <w:t>Pons is informatie die wordt vastgelegd bij een omgevingsplan om te duiden of de oude bestemmingsplannen getoond moeten worden.</w:t>
      </w:r>
    </w:p>
    <w:p w14:paraId="4A30DDF3" w14:textId="4F52A55D" w:rsidR="001911A7" w:rsidRDefault="78BBF376" w:rsidP="00712494">
      <w:pPr>
        <w:rPr>
          <w:rFonts w:eastAsia="Times New Roman"/>
          <w:szCs w:val="20"/>
        </w:rPr>
      </w:pPr>
      <w:r>
        <w:rPr>
          <w:noProof/>
        </w:rPr>
        <w:drawing>
          <wp:inline distT="0" distB="0" distL="0" distR="0" wp14:anchorId="31525DE9" wp14:editId="7DCA6D94">
            <wp:extent cx="5292228" cy="135636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29">
                      <a:extLst>
                        <a:ext uri="{96DAC541-7B7A-43D3-8B79-37D633B846F1}">
                          <asvg:svgBlip xmlns:asvg="http://schemas.microsoft.com/office/drawing/2016/SVG/main" r:embed="rId30"/>
                        </a:ext>
                      </a:extLst>
                    </a:blip>
                    <a:stretch>
                      <a:fillRect/>
                    </a:stretch>
                  </pic:blipFill>
                  <pic:spPr>
                    <a:xfrm>
                      <a:off x="0" y="0"/>
                      <a:ext cx="5292228" cy="1356360"/>
                    </a:xfrm>
                    <a:prstGeom prst="rect">
                      <a:avLst/>
                    </a:prstGeom>
                  </pic:spPr>
                </pic:pic>
              </a:graphicData>
            </a:graphic>
          </wp:inline>
        </w:drawing>
      </w:r>
    </w:p>
    <w:p w14:paraId="279DC5A7" w14:textId="24D6CCD6" w:rsidR="00626DF0" w:rsidRPr="00F26CF7" w:rsidRDefault="00626DF0" w:rsidP="00626DF0">
      <w:pPr>
        <w:pStyle w:val="Bijschrift"/>
        <w:rPr>
          <w:rFonts w:eastAsia="Times New Roman"/>
          <w:szCs w:val="20"/>
        </w:rPr>
      </w:pPr>
      <w:r>
        <w:t xml:space="preserve">Figuur </w:t>
      </w:r>
      <w:r>
        <w:rPr>
          <w:noProof/>
        </w:rPr>
        <w:fldChar w:fldCharType="begin"/>
      </w:r>
      <w:r>
        <w:rPr>
          <w:noProof/>
        </w:rPr>
        <w:instrText xml:space="preserve"> SEQ Figuur \* ARABIC </w:instrText>
      </w:r>
      <w:r>
        <w:rPr>
          <w:noProof/>
        </w:rPr>
        <w:fldChar w:fldCharType="separate"/>
      </w:r>
      <w:r w:rsidR="00DA1E96">
        <w:rPr>
          <w:noProof/>
        </w:rPr>
        <w:t>9</w:t>
      </w:r>
      <w:r>
        <w:rPr>
          <w:noProof/>
        </w:rPr>
        <w:fldChar w:fldCharType="end"/>
      </w:r>
      <w:r>
        <w:t>: Pons</w:t>
      </w:r>
    </w:p>
    <w:p w14:paraId="37E0866B" w14:textId="654247CC" w:rsidR="003157B6" w:rsidRDefault="00712494" w:rsidP="0039795D">
      <w:pPr>
        <w:pStyle w:val="Kop3"/>
      </w:pPr>
      <w:bookmarkStart w:id="190" w:name="_Ref42777765"/>
      <w:bookmarkStart w:id="191" w:name="_Toc92286677"/>
      <w:r>
        <w:t>Objecttype Pons</w:t>
      </w:r>
      <w:bookmarkEnd w:id="190"/>
      <w:bookmarkEnd w:id="191"/>
    </w:p>
    <w:p w14:paraId="7CFF2FA7" w14:textId="77777777" w:rsidR="001D77EF" w:rsidRPr="00231950" w:rsidRDefault="001D77EF" w:rsidP="00EF3FC9">
      <w:pPr>
        <w:pStyle w:val="Kop4"/>
      </w:pPr>
      <w:r w:rsidRPr="00231950">
        <w:t>Attribuutsoort 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D77EF" w:rsidRPr="00231950" w14:paraId="0EFAB9F0" w14:textId="77777777" w:rsidTr="00B64EFA">
        <w:trPr>
          <w:tblCellSpacing w:w="0" w:type="dxa"/>
        </w:trPr>
        <w:tc>
          <w:tcPr>
            <w:tcW w:w="1500" w:type="pct"/>
            <w:tcBorders>
              <w:top w:val="nil"/>
              <w:left w:val="nil"/>
              <w:bottom w:val="nil"/>
              <w:right w:val="nil"/>
            </w:tcBorders>
            <w:hideMark/>
          </w:tcPr>
          <w:p w14:paraId="64D40C02" w14:textId="77777777" w:rsidR="001D77EF" w:rsidRPr="00231950" w:rsidRDefault="001D77EF" w:rsidP="005444C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5DD89C2" w14:textId="77777777" w:rsidR="001D77EF" w:rsidRPr="00231950" w:rsidRDefault="001D77EF" w:rsidP="005444CD">
            <w:pPr>
              <w:rPr>
                <w:rFonts w:eastAsia="Times New Roman"/>
                <w:szCs w:val="20"/>
              </w:rPr>
            </w:pPr>
            <w:r w:rsidRPr="00231950">
              <w:rPr>
                <w:rFonts w:eastAsia="Times New Roman"/>
                <w:szCs w:val="20"/>
              </w:rPr>
              <w:t>Identificatie</w:t>
            </w:r>
          </w:p>
        </w:tc>
      </w:tr>
      <w:tr w:rsidR="001D77EF" w:rsidRPr="00231950" w14:paraId="68A50180" w14:textId="77777777" w:rsidTr="00B64EFA">
        <w:trPr>
          <w:tblCellSpacing w:w="0" w:type="dxa"/>
        </w:trPr>
        <w:tc>
          <w:tcPr>
            <w:tcW w:w="1500" w:type="pct"/>
            <w:tcBorders>
              <w:top w:val="nil"/>
              <w:left w:val="nil"/>
              <w:bottom w:val="nil"/>
              <w:right w:val="nil"/>
            </w:tcBorders>
            <w:hideMark/>
          </w:tcPr>
          <w:p w14:paraId="43BBD33A" w14:textId="77777777" w:rsidR="001D77EF" w:rsidRPr="00231950" w:rsidRDefault="001D77EF" w:rsidP="005444C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7A323E7" w14:textId="77777777" w:rsidR="001D77EF" w:rsidRPr="00231950" w:rsidRDefault="001D77EF" w:rsidP="005444CD">
            <w:pPr>
              <w:rPr>
                <w:rFonts w:eastAsia="Times New Roman"/>
                <w:szCs w:val="20"/>
              </w:rPr>
            </w:pPr>
            <w:r w:rsidRPr="00231950">
              <w:rPr>
                <w:rFonts w:eastAsia="Times New Roman"/>
                <w:szCs w:val="20"/>
              </w:rPr>
              <w:t xml:space="preserve">De unieke identificatie waaronder elk object van dit type bekend is. </w:t>
            </w:r>
          </w:p>
        </w:tc>
      </w:tr>
      <w:tr w:rsidR="001D77EF" w:rsidRPr="00231950" w14:paraId="47C77AEB" w14:textId="77777777" w:rsidTr="00B64EFA">
        <w:trPr>
          <w:tblCellSpacing w:w="0" w:type="dxa"/>
        </w:trPr>
        <w:tc>
          <w:tcPr>
            <w:tcW w:w="1500" w:type="pct"/>
            <w:tcBorders>
              <w:top w:val="nil"/>
              <w:left w:val="nil"/>
              <w:bottom w:val="nil"/>
              <w:right w:val="nil"/>
            </w:tcBorders>
            <w:hideMark/>
          </w:tcPr>
          <w:p w14:paraId="1D376844" w14:textId="77777777" w:rsidR="001D77EF" w:rsidRPr="00231950" w:rsidRDefault="001D77EF" w:rsidP="005444CD">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1A7A73B" w14:textId="77777777" w:rsidR="001D77EF" w:rsidRPr="00231950" w:rsidRDefault="001D77EF" w:rsidP="005444CD">
            <w:pPr>
              <w:rPr>
                <w:rFonts w:eastAsia="Times New Roman"/>
                <w:szCs w:val="20"/>
              </w:rPr>
            </w:pPr>
            <w:r w:rsidRPr="00231950">
              <w:rPr>
                <w:rFonts w:eastAsia="Times New Roman"/>
                <w:szCs w:val="20"/>
              </w:rPr>
              <w:t>Identificatie</w:t>
            </w:r>
          </w:p>
        </w:tc>
      </w:tr>
    </w:tbl>
    <w:p w14:paraId="7501E1E7" w14:textId="77777777" w:rsidR="001D77EF" w:rsidRPr="00231950" w:rsidRDefault="001D77EF" w:rsidP="00EF3FC9">
      <w:pPr>
        <w:pStyle w:val="Kop4"/>
      </w:pPr>
      <w:r w:rsidRPr="00231950">
        <w:t xml:space="preserve">Relatiesoort </w:t>
      </w:r>
      <w:r>
        <w:t>definieert</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D77EF" w:rsidRPr="00231950" w14:paraId="5EDD4D1D" w14:textId="77777777" w:rsidTr="00B64EFA">
        <w:trPr>
          <w:tblCellSpacing w:w="0" w:type="dxa"/>
        </w:trPr>
        <w:tc>
          <w:tcPr>
            <w:tcW w:w="1500" w:type="pct"/>
            <w:tcBorders>
              <w:top w:val="nil"/>
              <w:left w:val="nil"/>
              <w:bottom w:val="nil"/>
              <w:right w:val="nil"/>
            </w:tcBorders>
            <w:hideMark/>
          </w:tcPr>
          <w:p w14:paraId="64445C78" w14:textId="77777777" w:rsidR="001D77EF" w:rsidRPr="00231950" w:rsidRDefault="001D77EF" w:rsidP="005444C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2D9C43AF" w14:textId="2EE97C38" w:rsidR="001D77EF" w:rsidRPr="00231950" w:rsidRDefault="001D77EF" w:rsidP="005444CD">
            <w:pPr>
              <w:rPr>
                <w:rFonts w:eastAsia="Times New Roman"/>
                <w:szCs w:val="20"/>
              </w:rPr>
            </w:pPr>
            <w:r>
              <w:rPr>
                <w:rFonts w:eastAsia="Times New Roman"/>
                <w:szCs w:val="20"/>
              </w:rPr>
              <w:t>bevat</w:t>
            </w:r>
          </w:p>
        </w:tc>
      </w:tr>
      <w:tr w:rsidR="001D77EF" w:rsidRPr="00231950" w14:paraId="4F72A08A" w14:textId="77777777" w:rsidTr="00B64EFA">
        <w:trPr>
          <w:tblCellSpacing w:w="0" w:type="dxa"/>
        </w:trPr>
        <w:tc>
          <w:tcPr>
            <w:tcW w:w="1500" w:type="pct"/>
            <w:tcBorders>
              <w:top w:val="nil"/>
              <w:left w:val="nil"/>
              <w:bottom w:val="nil"/>
              <w:right w:val="nil"/>
            </w:tcBorders>
            <w:hideMark/>
          </w:tcPr>
          <w:p w14:paraId="6AE448BE" w14:textId="77777777" w:rsidR="001D77EF" w:rsidRPr="00231950" w:rsidRDefault="001D77EF" w:rsidP="005444C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52C7A0DA" w14:textId="5D106DF0" w:rsidR="001D77EF" w:rsidRPr="00231950" w:rsidRDefault="001D77EF" w:rsidP="005444CD">
            <w:pPr>
              <w:spacing w:after="1"/>
              <w:rPr>
                <w:rFonts w:eastAsia="Times New Roman"/>
                <w:szCs w:val="20"/>
              </w:rPr>
            </w:pPr>
            <w:r>
              <w:rPr>
                <w:rFonts w:ascii="Calibri" w:eastAsia="Times New Roman" w:hAnsi="Calibri" w:cs="Calibri"/>
                <w:szCs w:val="20"/>
              </w:rPr>
              <w:t xml:space="preserve">Een Pons bevat een locatie, die bestaansrecht heeft doordat het een bepaalde locatie duidt </w:t>
            </w:r>
            <w:r w:rsidR="00DD4076">
              <w:rPr>
                <w:rFonts w:ascii="Calibri" w:eastAsia="Times New Roman" w:hAnsi="Calibri" w:cs="Calibri"/>
                <w:szCs w:val="20"/>
              </w:rPr>
              <w:t xml:space="preserve">waar de oude regeling </w:t>
            </w:r>
            <w:r>
              <w:rPr>
                <w:rFonts w:ascii="Calibri" w:eastAsia="Times New Roman" w:hAnsi="Calibri" w:cs="Calibri"/>
                <w:szCs w:val="20"/>
              </w:rPr>
              <w:t>niet meer getoond dient te worden</w:t>
            </w:r>
            <w:r w:rsidR="00494DA0">
              <w:rPr>
                <w:rFonts w:ascii="Calibri" w:eastAsia="Times New Roman" w:hAnsi="Calibri" w:cs="Calibri"/>
                <w:szCs w:val="20"/>
              </w:rPr>
              <w:t xml:space="preserve"> door het DSO-LV</w:t>
            </w:r>
            <w:r>
              <w:rPr>
                <w:rFonts w:ascii="Calibri" w:eastAsia="Times New Roman" w:hAnsi="Calibri" w:cs="Calibri"/>
                <w:szCs w:val="20"/>
              </w:rPr>
              <w:t xml:space="preserve">. </w:t>
            </w:r>
          </w:p>
        </w:tc>
      </w:tr>
      <w:tr w:rsidR="001D77EF" w:rsidRPr="00231950" w14:paraId="20E1B0B0" w14:textId="77777777" w:rsidTr="00B64EFA">
        <w:trPr>
          <w:tblCellSpacing w:w="0" w:type="dxa"/>
        </w:trPr>
        <w:tc>
          <w:tcPr>
            <w:tcW w:w="1500" w:type="pct"/>
            <w:tcBorders>
              <w:top w:val="nil"/>
              <w:left w:val="nil"/>
              <w:bottom w:val="nil"/>
              <w:right w:val="nil"/>
            </w:tcBorders>
            <w:hideMark/>
          </w:tcPr>
          <w:p w14:paraId="7B85A3B3" w14:textId="77777777" w:rsidR="001D77EF" w:rsidRPr="00231950" w:rsidRDefault="001D77EF" w:rsidP="005444C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50E5F480" w14:textId="38B515EA" w:rsidR="001D77EF" w:rsidRPr="00231950" w:rsidRDefault="001D77EF" w:rsidP="005444CD">
            <w:pPr>
              <w:rPr>
                <w:rFonts w:eastAsia="Times New Roman"/>
                <w:szCs w:val="20"/>
              </w:rPr>
            </w:pPr>
            <w:r w:rsidRPr="007F24E0">
              <w:rPr>
                <w:rFonts w:eastAsia="Times New Roman"/>
                <w:szCs w:val="20"/>
              </w:rPr>
              <w:t>Locatie</w:t>
            </w:r>
            <w:r w:rsidRPr="00231950">
              <w:rPr>
                <w:rFonts w:eastAsia="Times New Roman"/>
                <w:szCs w:val="20"/>
              </w:rPr>
              <w:t xml:space="preserve"> </w:t>
            </w:r>
          </w:p>
        </w:tc>
      </w:tr>
      <w:tr w:rsidR="001D77EF" w:rsidRPr="00231950" w14:paraId="2A258E1F" w14:textId="77777777" w:rsidTr="00B64EFA">
        <w:trPr>
          <w:tblCellSpacing w:w="0" w:type="dxa"/>
        </w:trPr>
        <w:tc>
          <w:tcPr>
            <w:tcW w:w="1500" w:type="pct"/>
            <w:tcBorders>
              <w:top w:val="nil"/>
              <w:left w:val="nil"/>
              <w:bottom w:val="nil"/>
              <w:right w:val="nil"/>
            </w:tcBorders>
          </w:tcPr>
          <w:p w14:paraId="0D440FC8" w14:textId="77777777" w:rsidR="001D77EF" w:rsidRPr="00231950" w:rsidRDefault="001D77EF" w:rsidP="005444C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23B9CE21" w14:textId="7F27E0D6" w:rsidR="001D77EF" w:rsidRPr="009F0944" w:rsidRDefault="00CD0F36" w:rsidP="005444CD">
            <w:pPr>
              <w:pStyle w:val="Tekstzonderopmaak"/>
              <w:rPr>
                <w:rStyle w:val="Hyperlink"/>
                <w:rFonts w:asciiTheme="minorHAnsi" w:hAnsiTheme="minorHAnsi"/>
                <w:b/>
                <w:bCs/>
                <w:color w:val="auto"/>
                <w:sz w:val="20"/>
                <w:szCs w:val="20"/>
                <w:u w:val="none"/>
              </w:rPr>
            </w:pPr>
            <w:r>
              <w:rPr>
                <w:rFonts w:asciiTheme="minorHAnsi" w:hAnsiTheme="minorHAnsi"/>
                <w:sz w:val="20"/>
                <w:szCs w:val="20"/>
              </w:rPr>
              <w:t xml:space="preserve">De Pons is zoals nu beoogd een tijdelijk construct voor de overgangsfase richting de Omgevingswet. Zodra de overgangsfase voorbij is zal dit object </w:t>
            </w:r>
            <w:r w:rsidR="007E5F6A">
              <w:rPr>
                <w:rFonts w:asciiTheme="minorHAnsi" w:hAnsiTheme="minorHAnsi"/>
                <w:sz w:val="20"/>
                <w:szCs w:val="20"/>
              </w:rPr>
              <w:t>waarschijnlijk niet meer gebruikt worden.</w:t>
            </w:r>
          </w:p>
        </w:tc>
      </w:tr>
    </w:tbl>
    <w:p w14:paraId="17095AA5" w14:textId="77777777" w:rsidR="001D77EF" w:rsidRDefault="001D77EF" w:rsidP="008F1934"/>
    <w:p w14:paraId="603891A5" w14:textId="08CA4420" w:rsidR="00205141" w:rsidRDefault="00205141" w:rsidP="0039795D">
      <w:pPr>
        <w:pStyle w:val="Kop2"/>
        <w:rPr>
          <w:rFonts w:eastAsia="Times New Roman"/>
        </w:rPr>
      </w:pPr>
      <w:bookmarkStart w:id="192" w:name="_Ref52980796"/>
      <w:bookmarkStart w:id="193" w:name="_Toc92286678"/>
      <w:bookmarkStart w:id="194" w:name="_Ref39054520"/>
      <w:r>
        <w:rPr>
          <w:rFonts w:eastAsia="Times New Roman"/>
        </w:rPr>
        <w:t>Symbolisatie</w:t>
      </w:r>
      <w:bookmarkEnd w:id="192"/>
      <w:bookmarkEnd w:id="193"/>
    </w:p>
    <w:p w14:paraId="15DE167F" w14:textId="64EA3669" w:rsidR="00971F8D" w:rsidRDefault="001D6347" w:rsidP="009E42A1">
      <w:r>
        <w:t>Het symboliseren kan gedaan worden o</w:t>
      </w:r>
      <w:r w:rsidR="00395786">
        <w:t xml:space="preserve">p basis van een </w:t>
      </w:r>
      <w:proofErr w:type="spellStart"/>
      <w:r w:rsidR="00395786">
        <w:t>SymbolisatieItem</w:t>
      </w:r>
      <w:proofErr w:type="spellEnd"/>
      <w:r w:rsidR="00C610AE">
        <w:t>, hiermee kan een bepaalde stijl voor verschillende annotatie-objecten gebruikt worden.</w:t>
      </w:r>
    </w:p>
    <w:p w14:paraId="52A42683" w14:textId="40EBAB36" w:rsidR="009E42A1" w:rsidRDefault="3E961967" w:rsidP="009E42A1">
      <w:r>
        <w:rPr>
          <w:noProof/>
        </w:rPr>
        <w:lastRenderedPageBreak/>
        <w:drawing>
          <wp:inline distT="0" distB="0" distL="0" distR="0" wp14:anchorId="79B47EFB" wp14:editId="7F922CD8">
            <wp:extent cx="5457825" cy="308610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0"/>
                    <pic:cNvPicPr/>
                  </pic:nvPicPr>
                  <pic:blipFill>
                    <a:blip r:embed="rId31">
                      <a:extLst>
                        <a:ext uri="{96DAC541-7B7A-43D3-8B79-37D633B846F1}">
                          <asvg:svgBlip xmlns:asvg="http://schemas.microsoft.com/office/drawing/2016/SVG/main" r:embed="rId32"/>
                        </a:ext>
                      </a:extLst>
                    </a:blip>
                    <a:stretch>
                      <a:fillRect/>
                    </a:stretch>
                  </pic:blipFill>
                  <pic:spPr>
                    <a:xfrm>
                      <a:off x="0" y="0"/>
                      <a:ext cx="5457825" cy="3086100"/>
                    </a:xfrm>
                    <a:prstGeom prst="rect">
                      <a:avLst/>
                    </a:prstGeom>
                  </pic:spPr>
                </pic:pic>
              </a:graphicData>
            </a:graphic>
          </wp:inline>
        </w:drawing>
      </w:r>
    </w:p>
    <w:p w14:paraId="2C140C7D" w14:textId="590DDE7C" w:rsidR="004A1BA8" w:rsidRDefault="004A1BA8" w:rsidP="004A1BA8">
      <w:pPr>
        <w:pStyle w:val="Bijschrift"/>
      </w:pPr>
      <w:r>
        <w:t xml:space="preserve">Figuur </w:t>
      </w:r>
      <w:r>
        <w:rPr>
          <w:noProof/>
        </w:rPr>
        <w:fldChar w:fldCharType="begin"/>
      </w:r>
      <w:r>
        <w:rPr>
          <w:noProof/>
        </w:rPr>
        <w:instrText xml:space="preserve"> SEQ Figuur \* ARABIC </w:instrText>
      </w:r>
      <w:r>
        <w:rPr>
          <w:noProof/>
        </w:rPr>
        <w:fldChar w:fldCharType="separate"/>
      </w:r>
      <w:r w:rsidR="00DA1E96">
        <w:rPr>
          <w:noProof/>
        </w:rPr>
        <w:t>10</w:t>
      </w:r>
      <w:r>
        <w:rPr>
          <w:noProof/>
        </w:rPr>
        <w:fldChar w:fldCharType="end"/>
      </w:r>
      <w:r>
        <w:t>: Symbolisatie</w:t>
      </w:r>
    </w:p>
    <w:p w14:paraId="6B5075F6" w14:textId="5A3273AA" w:rsidR="009E42A1" w:rsidRDefault="009E42A1" w:rsidP="0039795D">
      <w:pPr>
        <w:pStyle w:val="Kop3"/>
      </w:pPr>
      <w:bookmarkStart w:id="195" w:name="_Toc92286679"/>
      <w:r>
        <w:t xml:space="preserve">Objecttype </w:t>
      </w:r>
      <w:proofErr w:type="spellStart"/>
      <w:r w:rsidR="00C610AE">
        <w:t>SymbolisatieItem</w:t>
      </w:r>
      <w:bookmarkEnd w:id="195"/>
      <w:proofErr w:type="spellEnd"/>
    </w:p>
    <w:p w14:paraId="70C6AED5" w14:textId="16E0C23D" w:rsidR="00805009" w:rsidRPr="00231950" w:rsidRDefault="00805009" w:rsidP="00805009">
      <w:pPr>
        <w:pStyle w:val="Kop4"/>
      </w:pPr>
      <w:r w:rsidRPr="00231950">
        <w:t xml:space="preserve">Attribuutsoort </w:t>
      </w:r>
      <w:r w:rsidR="00973856">
        <w:t>symboolcode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805009" w:rsidRPr="00231950" w14:paraId="60DF9633" w14:textId="77777777" w:rsidTr="00B64EFA">
        <w:trPr>
          <w:tblCellSpacing w:w="0" w:type="dxa"/>
        </w:trPr>
        <w:tc>
          <w:tcPr>
            <w:tcW w:w="1500" w:type="pct"/>
            <w:tcBorders>
              <w:top w:val="nil"/>
              <w:left w:val="nil"/>
              <w:bottom w:val="nil"/>
              <w:right w:val="nil"/>
            </w:tcBorders>
            <w:hideMark/>
          </w:tcPr>
          <w:p w14:paraId="112E22A2" w14:textId="77777777" w:rsidR="00805009" w:rsidRPr="00231950" w:rsidRDefault="00805009"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1F36111" w14:textId="43C8D964" w:rsidR="00805009" w:rsidRPr="00231950" w:rsidRDefault="00973856" w:rsidP="009A60E0">
            <w:pPr>
              <w:rPr>
                <w:rFonts w:eastAsia="Times New Roman"/>
                <w:szCs w:val="20"/>
              </w:rPr>
            </w:pPr>
            <w:r>
              <w:rPr>
                <w:rFonts w:eastAsia="Times New Roman"/>
                <w:szCs w:val="20"/>
              </w:rPr>
              <w:t>Symboolcode</w:t>
            </w:r>
          </w:p>
        </w:tc>
      </w:tr>
      <w:tr w:rsidR="00805009" w:rsidRPr="00231950" w14:paraId="4A38F828" w14:textId="77777777" w:rsidTr="00B64EFA">
        <w:trPr>
          <w:tblCellSpacing w:w="0" w:type="dxa"/>
        </w:trPr>
        <w:tc>
          <w:tcPr>
            <w:tcW w:w="1500" w:type="pct"/>
            <w:tcBorders>
              <w:top w:val="nil"/>
              <w:left w:val="nil"/>
              <w:bottom w:val="nil"/>
              <w:right w:val="nil"/>
            </w:tcBorders>
            <w:hideMark/>
          </w:tcPr>
          <w:p w14:paraId="7C92183C" w14:textId="77777777" w:rsidR="00805009" w:rsidRPr="00231950" w:rsidRDefault="00805009"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BB8C3B7" w14:textId="426ED2D1" w:rsidR="00805009" w:rsidRPr="00231950" w:rsidRDefault="00D80440" w:rsidP="009A60E0">
            <w:pPr>
              <w:rPr>
                <w:rFonts w:eastAsia="Times New Roman"/>
                <w:szCs w:val="20"/>
              </w:rPr>
            </w:pPr>
            <w:r>
              <w:rPr>
                <w:rFonts w:eastAsia="Times New Roman"/>
                <w:szCs w:val="20"/>
              </w:rPr>
              <w:t>De symboolcode is e</w:t>
            </w:r>
            <w:r w:rsidR="00367303">
              <w:rPr>
                <w:rFonts w:eastAsia="Times New Roman"/>
                <w:szCs w:val="20"/>
              </w:rPr>
              <w:t>en code waarmee de gewenste stijl geduid wordt.</w:t>
            </w:r>
          </w:p>
        </w:tc>
      </w:tr>
      <w:tr w:rsidR="00805009" w:rsidRPr="00231950" w14:paraId="06ED79A2" w14:textId="77777777" w:rsidTr="00B64EFA">
        <w:trPr>
          <w:tblCellSpacing w:w="0" w:type="dxa"/>
        </w:trPr>
        <w:tc>
          <w:tcPr>
            <w:tcW w:w="1500" w:type="pct"/>
            <w:tcBorders>
              <w:top w:val="nil"/>
              <w:left w:val="nil"/>
              <w:bottom w:val="nil"/>
              <w:right w:val="nil"/>
            </w:tcBorders>
            <w:hideMark/>
          </w:tcPr>
          <w:p w14:paraId="0694E49C" w14:textId="77777777" w:rsidR="00805009" w:rsidRPr="00231950" w:rsidRDefault="00805009"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1912F27E" w14:textId="30683E28" w:rsidR="00805009" w:rsidRPr="00231950" w:rsidRDefault="00973856" w:rsidP="009A60E0">
            <w:pPr>
              <w:rPr>
                <w:rFonts w:eastAsia="Times New Roman"/>
                <w:szCs w:val="20"/>
              </w:rPr>
            </w:pPr>
            <w:proofErr w:type="spellStart"/>
            <w:r>
              <w:rPr>
                <w:rFonts w:eastAsia="Times New Roman"/>
                <w:szCs w:val="20"/>
              </w:rPr>
              <w:t>CharacterString</w:t>
            </w:r>
            <w:proofErr w:type="spellEnd"/>
            <w:r>
              <w:rPr>
                <w:rFonts w:eastAsia="Times New Roman"/>
                <w:szCs w:val="20"/>
              </w:rPr>
              <w:t xml:space="preserve"> (die overeenkomt met een symboolcode uit de symbo</w:t>
            </w:r>
            <w:r w:rsidR="00367303">
              <w:rPr>
                <w:rFonts w:eastAsia="Times New Roman"/>
                <w:szCs w:val="20"/>
              </w:rPr>
              <w:t>lenbibliotheek).</w:t>
            </w:r>
          </w:p>
        </w:tc>
      </w:tr>
    </w:tbl>
    <w:p w14:paraId="0979C785" w14:textId="2172AA93" w:rsidR="0013757C" w:rsidRDefault="0013757C" w:rsidP="0013757C">
      <w:pPr>
        <w:pStyle w:val="Kop4"/>
      </w:pPr>
      <w:r>
        <w:t xml:space="preserve">Relatiesoort </w:t>
      </w:r>
      <w:proofErr w:type="spellStart"/>
      <w:r w:rsidR="00D043EB">
        <w:t>symboliseertNormwaarde</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13757C" w:rsidRPr="00231950" w14:paraId="394170DB" w14:textId="77777777" w:rsidTr="00B64EFA">
        <w:trPr>
          <w:tblCellSpacing w:w="0" w:type="dxa"/>
        </w:trPr>
        <w:tc>
          <w:tcPr>
            <w:tcW w:w="1500" w:type="pct"/>
            <w:tcBorders>
              <w:top w:val="nil"/>
              <w:left w:val="nil"/>
              <w:bottom w:val="nil"/>
              <w:right w:val="nil"/>
            </w:tcBorders>
            <w:hideMark/>
          </w:tcPr>
          <w:p w14:paraId="1FE7EE71" w14:textId="77777777" w:rsidR="0013757C" w:rsidRPr="00231950" w:rsidRDefault="0013757C"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FB33693" w14:textId="19B0FE0B" w:rsidR="0013757C" w:rsidRPr="00231950" w:rsidRDefault="003A1660" w:rsidP="009A60E0">
            <w:pPr>
              <w:rPr>
                <w:rFonts w:eastAsia="Times New Roman"/>
                <w:szCs w:val="20"/>
              </w:rPr>
            </w:pPr>
            <w:proofErr w:type="spellStart"/>
            <w:r>
              <w:rPr>
                <w:rFonts w:eastAsia="Times New Roman"/>
                <w:szCs w:val="20"/>
              </w:rPr>
              <w:t>symboliseertNormwaarde</w:t>
            </w:r>
            <w:proofErr w:type="spellEnd"/>
          </w:p>
        </w:tc>
      </w:tr>
      <w:tr w:rsidR="0013757C" w:rsidRPr="00231950" w14:paraId="6EBB00E1" w14:textId="77777777" w:rsidTr="00B64EFA">
        <w:trPr>
          <w:tblCellSpacing w:w="0" w:type="dxa"/>
        </w:trPr>
        <w:tc>
          <w:tcPr>
            <w:tcW w:w="1500" w:type="pct"/>
            <w:tcBorders>
              <w:top w:val="nil"/>
              <w:left w:val="nil"/>
              <w:bottom w:val="nil"/>
              <w:right w:val="nil"/>
            </w:tcBorders>
            <w:hideMark/>
          </w:tcPr>
          <w:p w14:paraId="1E935807" w14:textId="77777777" w:rsidR="0013757C" w:rsidRPr="00231950" w:rsidRDefault="0013757C"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5A4CF8D" w14:textId="51D40260" w:rsidR="0013757C" w:rsidRPr="00231950" w:rsidRDefault="00AA2CCE" w:rsidP="009A60E0">
            <w:pPr>
              <w:rPr>
                <w:rFonts w:eastAsia="Times New Roman"/>
                <w:szCs w:val="20"/>
              </w:rPr>
            </w:pPr>
            <w:r>
              <w:rPr>
                <w:rFonts w:eastAsia="Times New Roman"/>
                <w:szCs w:val="20"/>
              </w:rPr>
              <w:t>De normwaarde die gesymboliseerd wordt met een bepaalde code.</w:t>
            </w:r>
          </w:p>
        </w:tc>
      </w:tr>
      <w:tr w:rsidR="0013757C" w:rsidRPr="00231950" w14:paraId="2E439784" w14:textId="77777777" w:rsidTr="00B64EFA">
        <w:trPr>
          <w:tblCellSpacing w:w="0" w:type="dxa"/>
        </w:trPr>
        <w:tc>
          <w:tcPr>
            <w:tcW w:w="1500" w:type="pct"/>
            <w:tcBorders>
              <w:top w:val="nil"/>
              <w:left w:val="nil"/>
              <w:bottom w:val="nil"/>
              <w:right w:val="nil"/>
            </w:tcBorders>
          </w:tcPr>
          <w:p w14:paraId="171D9B78" w14:textId="77777777" w:rsidR="0013757C" w:rsidRPr="00231950" w:rsidRDefault="0013757C" w:rsidP="009A60E0">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65E21B70" w14:textId="69617757" w:rsidR="0013757C" w:rsidRPr="00231950" w:rsidRDefault="00C77489" w:rsidP="009A60E0">
            <w:pPr>
              <w:rPr>
                <w:rFonts w:eastAsia="Times New Roman"/>
                <w:szCs w:val="20"/>
              </w:rPr>
            </w:pPr>
            <w:r>
              <w:rPr>
                <w:rFonts w:eastAsia="Times New Roman"/>
                <w:szCs w:val="20"/>
              </w:rPr>
              <w:t xml:space="preserve">Een </w:t>
            </w:r>
            <w:proofErr w:type="spellStart"/>
            <w:r w:rsidR="0076733A">
              <w:rPr>
                <w:rFonts w:eastAsia="Times New Roman"/>
                <w:szCs w:val="20"/>
              </w:rPr>
              <w:t>symbolisatieItem</w:t>
            </w:r>
            <w:proofErr w:type="spellEnd"/>
            <w:r w:rsidR="0076733A">
              <w:rPr>
                <w:rFonts w:eastAsia="Times New Roman"/>
                <w:szCs w:val="20"/>
              </w:rPr>
              <w:t xml:space="preserve"> bevat de symbolisatie die gehanteerd moet worden voor specifieke objecten, zoals in dit geval een normwaarde. Dit stelt een bevoegd gezag in staat om binnen één Norm (bijv. bouwhoogte) de afzonderlijke normwaarden (bouwhoogten) met verschillende kleuren te verbeelden.</w:t>
            </w:r>
          </w:p>
        </w:tc>
      </w:tr>
      <w:tr w:rsidR="0013757C" w:rsidRPr="00231950" w14:paraId="5C97C20A" w14:textId="77777777" w:rsidTr="00B64EFA">
        <w:trPr>
          <w:tblCellSpacing w:w="0" w:type="dxa"/>
        </w:trPr>
        <w:tc>
          <w:tcPr>
            <w:tcW w:w="1500" w:type="pct"/>
            <w:tcBorders>
              <w:top w:val="nil"/>
              <w:left w:val="nil"/>
              <w:bottom w:val="nil"/>
              <w:right w:val="nil"/>
            </w:tcBorders>
          </w:tcPr>
          <w:p w14:paraId="72187825" w14:textId="77777777" w:rsidR="0013757C" w:rsidRPr="00231950" w:rsidRDefault="0013757C" w:rsidP="009A60E0">
            <w:pPr>
              <w:rPr>
                <w:rFonts w:eastAsia="Times New Roman"/>
                <w:b/>
                <w:bCs/>
                <w:szCs w:val="20"/>
              </w:rPr>
            </w:pPr>
            <w:r>
              <w:rPr>
                <w:rFonts w:eastAsia="Times New Roman"/>
                <w:b/>
                <w:bCs/>
                <w:szCs w:val="20"/>
              </w:rPr>
              <w:t>Relatierol</w:t>
            </w:r>
          </w:p>
        </w:tc>
        <w:tc>
          <w:tcPr>
            <w:tcW w:w="3500" w:type="pct"/>
            <w:tcBorders>
              <w:top w:val="nil"/>
              <w:left w:val="nil"/>
              <w:bottom w:val="nil"/>
              <w:right w:val="nil"/>
            </w:tcBorders>
          </w:tcPr>
          <w:p w14:paraId="2FC61170" w14:textId="44E723DC" w:rsidR="0013757C" w:rsidRDefault="00AD2E76" w:rsidP="009A60E0">
            <w:pPr>
              <w:rPr>
                <w:rFonts w:eastAsia="Times New Roman"/>
                <w:szCs w:val="20"/>
              </w:rPr>
            </w:pPr>
            <w:proofErr w:type="spellStart"/>
            <w:r>
              <w:rPr>
                <w:rFonts w:eastAsia="Times New Roman"/>
                <w:szCs w:val="20"/>
              </w:rPr>
              <w:t>normwaardeSymbolisatie</w:t>
            </w:r>
            <w:proofErr w:type="spellEnd"/>
          </w:p>
        </w:tc>
      </w:tr>
    </w:tbl>
    <w:p w14:paraId="49B8C649" w14:textId="41083768" w:rsidR="00AD2E76" w:rsidRDefault="00AD2E76" w:rsidP="00AD2E76">
      <w:pPr>
        <w:pStyle w:val="Kop4"/>
      </w:pPr>
      <w:r>
        <w:t xml:space="preserve">Relatiesoort </w:t>
      </w:r>
      <w:proofErr w:type="spellStart"/>
      <w:r w:rsidR="00B714B6">
        <w:t>symboliseertActiviteit</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D2E76" w:rsidRPr="00231950" w14:paraId="6DD237EF" w14:textId="77777777" w:rsidTr="00B64EFA">
        <w:trPr>
          <w:tblCellSpacing w:w="0" w:type="dxa"/>
        </w:trPr>
        <w:tc>
          <w:tcPr>
            <w:tcW w:w="1500" w:type="pct"/>
            <w:tcBorders>
              <w:top w:val="nil"/>
              <w:left w:val="nil"/>
              <w:bottom w:val="nil"/>
              <w:right w:val="nil"/>
            </w:tcBorders>
            <w:hideMark/>
          </w:tcPr>
          <w:p w14:paraId="509BBA88" w14:textId="77777777" w:rsidR="00AD2E76" w:rsidRPr="00231950" w:rsidRDefault="00AD2E76"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14FCF59" w14:textId="6C0E15D7" w:rsidR="00AD2E76" w:rsidRPr="00231950" w:rsidRDefault="00AD2E76" w:rsidP="009A60E0">
            <w:pPr>
              <w:rPr>
                <w:rFonts w:eastAsia="Times New Roman"/>
                <w:szCs w:val="20"/>
              </w:rPr>
            </w:pPr>
            <w:proofErr w:type="spellStart"/>
            <w:r>
              <w:rPr>
                <w:rFonts w:eastAsia="Times New Roman"/>
                <w:szCs w:val="20"/>
              </w:rPr>
              <w:t>symboliseert</w:t>
            </w:r>
            <w:r w:rsidR="00B714B6">
              <w:rPr>
                <w:rFonts w:eastAsia="Times New Roman"/>
                <w:szCs w:val="20"/>
              </w:rPr>
              <w:t>Activiteit</w:t>
            </w:r>
            <w:proofErr w:type="spellEnd"/>
          </w:p>
        </w:tc>
      </w:tr>
      <w:tr w:rsidR="00AD2E76" w:rsidRPr="00231950" w14:paraId="38C4526B" w14:textId="77777777" w:rsidTr="00B64EFA">
        <w:trPr>
          <w:tblCellSpacing w:w="0" w:type="dxa"/>
        </w:trPr>
        <w:tc>
          <w:tcPr>
            <w:tcW w:w="1500" w:type="pct"/>
            <w:tcBorders>
              <w:top w:val="nil"/>
              <w:left w:val="nil"/>
              <w:bottom w:val="nil"/>
              <w:right w:val="nil"/>
            </w:tcBorders>
            <w:hideMark/>
          </w:tcPr>
          <w:p w14:paraId="34B8CB48" w14:textId="77777777" w:rsidR="00AD2E76" w:rsidRPr="00231950" w:rsidRDefault="00AD2E76"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305B4720" w14:textId="20609708" w:rsidR="00AD2E76" w:rsidRPr="00231950" w:rsidRDefault="00E60C5C" w:rsidP="009A60E0">
            <w:pPr>
              <w:rPr>
                <w:rFonts w:eastAsia="Times New Roman"/>
                <w:szCs w:val="20"/>
              </w:rPr>
            </w:pPr>
            <w:r>
              <w:rPr>
                <w:rFonts w:eastAsia="Times New Roman"/>
                <w:szCs w:val="20"/>
              </w:rPr>
              <w:t>De activiteit die gesymboliseerd wordt met een bepaalde code.</w:t>
            </w:r>
          </w:p>
        </w:tc>
      </w:tr>
      <w:tr w:rsidR="0076733A" w:rsidRPr="00231950" w14:paraId="056BC49E" w14:textId="77777777" w:rsidTr="00B64EFA">
        <w:trPr>
          <w:tblCellSpacing w:w="0" w:type="dxa"/>
        </w:trPr>
        <w:tc>
          <w:tcPr>
            <w:tcW w:w="1500" w:type="pct"/>
            <w:tcBorders>
              <w:top w:val="nil"/>
              <w:left w:val="nil"/>
              <w:bottom w:val="nil"/>
              <w:right w:val="nil"/>
            </w:tcBorders>
          </w:tcPr>
          <w:p w14:paraId="5E9AAAC3" w14:textId="77777777" w:rsidR="0076733A" w:rsidRPr="00231950" w:rsidRDefault="0076733A" w:rsidP="0076733A">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6E95D726" w14:textId="6CC5183C" w:rsidR="0076733A" w:rsidRPr="00231950" w:rsidRDefault="0076733A" w:rsidP="0076733A">
            <w:pPr>
              <w:rPr>
                <w:rFonts w:eastAsia="Times New Roman"/>
                <w:szCs w:val="20"/>
              </w:rPr>
            </w:pPr>
            <w:r>
              <w:rPr>
                <w:rFonts w:eastAsia="Times New Roman"/>
                <w:szCs w:val="20"/>
              </w:rPr>
              <w:t xml:space="preserve">Een </w:t>
            </w:r>
            <w:proofErr w:type="spellStart"/>
            <w:r>
              <w:rPr>
                <w:rFonts w:eastAsia="Times New Roman"/>
                <w:szCs w:val="20"/>
              </w:rPr>
              <w:t>symbolisatieItem</w:t>
            </w:r>
            <w:proofErr w:type="spellEnd"/>
            <w:r>
              <w:rPr>
                <w:rFonts w:eastAsia="Times New Roman"/>
                <w:szCs w:val="20"/>
              </w:rPr>
              <w:t xml:space="preserve"> bevat de symbolisatie die gehanteerd moet worden voor specifieke objecten, zoals in dit geval een </w:t>
            </w:r>
            <w:proofErr w:type="spellStart"/>
            <w:r>
              <w:rPr>
                <w:rFonts w:eastAsia="Times New Roman"/>
                <w:szCs w:val="20"/>
              </w:rPr>
              <w:t>activiteitlocatieaanduiding</w:t>
            </w:r>
            <w:proofErr w:type="spellEnd"/>
            <w:r>
              <w:rPr>
                <w:rFonts w:eastAsia="Times New Roman"/>
                <w:szCs w:val="20"/>
              </w:rPr>
              <w:t xml:space="preserve">. Dit stelt een bevoegd gezag in staat om voor één Activiteit (bijv. </w:t>
            </w:r>
            <w:r w:rsidR="00152960">
              <w:rPr>
                <w:rFonts w:eastAsia="Times New Roman"/>
                <w:szCs w:val="20"/>
              </w:rPr>
              <w:t>wonen</w:t>
            </w:r>
            <w:r>
              <w:rPr>
                <w:rFonts w:eastAsia="Times New Roman"/>
                <w:szCs w:val="20"/>
              </w:rPr>
              <w:t xml:space="preserve">) de afzonderlijke </w:t>
            </w:r>
            <w:proofErr w:type="spellStart"/>
            <w:r w:rsidR="006319A5">
              <w:rPr>
                <w:rFonts w:eastAsia="Times New Roman"/>
                <w:szCs w:val="20"/>
              </w:rPr>
              <w:t>A</w:t>
            </w:r>
            <w:r w:rsidR="00152960">
              <w:rPr>
                <w:rFonts w:eastAsia="Times New Roman"/>
                <w:szCs w:val="20"/>
              </w:rPr>
              <w:t>ctiviteit</w:t>
            </w:r>
            <w:r w:rsidR="006319A5">
              <w:rPr>
                <w:rFonts w:eastAsia="Times New Roman"/>
                <w:szCs w:val="20"/>
              </w:rPr>
              <w:t>L</w:t>
            </w:r>
            <w:r w:rsidR="00152960">
              <w:rPr>
                <w:rFonts w:eastAsia="Times New Roman"/>
                <w:szCs w:val="20"/>
              </w:rPr>
              <w:t>ocatieaanduidingen</w:t>
            </w:r>
            <w:proofErr w:type="spellEnd"/>
            <w:r>
              <w:rPr>
                <w:rFonts w:eastAsia="Times New Roman"/>
                <w:szCs w:val="20"/>
              </w:rPr>
              <w:t xml:space="preserve"> met verschillende kleuren te verbeelden.</w:t>
            </w:r>
          </w:p>
        </w:tc>
      </w:tr>
      <w:tr w:rsidR="0076733A" w:rsidRPr="00231950" w14:paraId="36FB1FD2" w14:textId="77777777" w:rsidTr="00B64EFA">
        <w:trPr>
          <w:tblCellSpacing w:w="0" w:type="dxa"/>
        </w:trPr>
        <w:tc>
          <w:tcPr>
            <w:tcW w:w="1500" w:type="pct"/>
            <w:tcBorders>
              <w:top w:val="nil"/>
              <w:left w:val="nil"/>
              <w:bottom w:val="nil"/>
              <w:right w:val="nil"/>
            </w:tcBorders>
          </w:tcPr>
          <w:p w14:paraId="1262A5F6" w14:textId="77777777" w:rsidR="0076733A" w:rsidRPr="00231950" w:rsidRDefault="0076733A" w:rsidP="0076733A">
            <w:pPr>
              <w:rPr>
                <w:rFonts w:eastAsia="Times New Roman"/>
                <w:b/>
                <w:bCs/>
                <w:szCs w:val="20"/>
              </w:rPr>
            </w:pPr>
            <w:r>
              <w:rPr>
                <w:rFonts w:eastAsia="Times New Roman"/>
                <w:b/>
                <w:bCs/>
                <w:szCs w:val="20"/>
              </w:rPr>
              <w:t>Relatierol</w:t>
            </w:r>
          </w:p>
        </w:tc>
        <w:tc>
          <w:tcPr>
            <w:tcW w:w="3500" w:type="pct"/>
            <w:tcBorders>
              <w:top w:val="nil"/>
              <w:left w:val="nil"/>
              <w:bottom w:val="nil"/>
              <w:right w:val="nil"/>
            </w:tcBorders>
          </w:tcPr>
          <w:p w14:paraId="6D85898F" w14:textId="64260779" w:rsidR="0076733A" w:rsidRDefault="0076733A" w:rsidP="0076733A">
            <w:pPr>
              <w:rPr>
                <w:rFonts w:eastAsia="Times New Roman"/>
                <w:szCs w:val="20"/>
              </w:rPr>
            </w:pPr>
            <w:proofErr w:type="spellStart"/>
            <w:r>
              <w:rPr>
                <w:rFonts w:eastAsia="Times New Roman"/>
                <w:szCs w:val="20"/>
              </w:rPr>
              <w:t>activiteitLocatieaanduidingSymbolisatie</w:t>
            </w:r>
            <w:proofErr w:type="spellEnd"/>
          </w:p>
        </w:tc>
      </w:tr>
    </w:tbl>
    <w:p w14:paraId="418E48F0" w14:textId="75FB90E7" w:rsidR="00AD2E76" w:rsidRDefault="00AD2E76" w:rsidP="00AD2E76">
      <w:pPr>
        <w:pStyle w:val="Kop4"/>
      </w:pPr>
      <w:r>
        <w:lastRenderedPageBreak/>
        <w:t xml:space="preserve">Relatiesoort </w:t>
      </w:r>
      <w:proofErr w:type="spellStart"/>
      <w:r w:rsidR="00B714B6">
        <w:t>symboliseertGebiedsaanwijzing</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D2E76" w:rsidRPr="00231950" w14:paraId="08AA521D" w14:textId="77777777" w:rsidTr="00B64EFA">
        <w:trPr>
          <w:tblCellSpacing w:w="0" w:type="dxa"/>
        </w:trPr>
        <w:tc>
          <w:tcPr>
            <w:tcW w:w="1500" w:type="pct"/>
            <w:tcBorders>
              <w:top w:val="nil"/>
              <w:left w:val="nil"/>
              <w:bottom w:val="nil"/>
              <w:right w:val="nil"/>
            </w:tcBorders>
            <w:hideMark/>
          </w:tcPr>
          <w:p w14:paraId="0A91058B" w14:textId="77777777" w:rsidR="00AD2E76" w:rsidRPr="00231950" w:rsidRDefault="00AD2E76"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88E5D9D" w14:textId="7D00C95C" w:rsidR="00AD2E76" w:rsidRPr="00231950" w:rsidRDefault="00AD2E76" w:rsidP="009A60E0">
            <w:pPr>
              <w:rPr>
                <w:rFonts w:eastAsia="Times New Roman"/>
                <w:szCs w:val="20"/>
              </w:rPr>
            </w:pPr>
            <w:proofErr w:type="spellStart"/>
            <w:r>
              <w:rPr>
                <w:rFonts w:eastAsia="Times New Roman"/>
                <w:szCs w:val="20"/>
              </w:rPr>
              <w:t>symboliseert</w:t>
            </w:r>
            <w:r w:rsidR="00B714B6">
              <w:rPr>
                <w:rFonts w:eastAsia="Times New Roman"/>
                <w:szCs w:val="20"/>
              </w:rPr>
              <w:t>Gebiedsaanwijzing</w:t>
            </w:r>
            <w:proofErr w:type="spellEnd"/>
          </w:p>
        </w:tc>
      </w:tr>
      <w:tr w:rsidR="00AD2E76" w:rsidRPr="00231950" w14:paraId="60EB49DC" w14:textId="77777777" w:rsidTr="00B64EFA">
        <w:trPr>
          <w:tblCellSpacing w:w="0" w:type="dxa"/>
        </w:trPr>
        <w:tc>
          <w:tcPr>
            <w:tcW w:w="1500" w:type="pct"/>
            <w:tcBorders>
              <w:top w:val="nil"/>
              <w:left w:val="nil"/>
              <w:bottom w:val="nil"/>
              <w:right w:val="nil"/>
            </w:tcBorders>
            <w:hideMark/>
          </w:tcPr>
          <w:p w14:paraId="091CE29A" w14:textId="77777777" w:rsidR="00AD2E76" w:rsidRPr="00231950" w:rsidRDefault="00AD2E76"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342DED09" w14:textId="2195998E" w:rsidR="00AD2E76" w:rsidRPr="00231950" w:rsidRDefault="00DC331A" w:rsidP="009A60E0">
            <w:pPr>
              <w:rPr>
                <w:rFonts w:eastAsia="Times New Roman"/>
                <w:szCs w:val="20"/>
              </w:rPr>
            </w:pPr>
            <w:r>
              <w:rPr>
                <w:rFonts w:eastAsia="Times New Roman"/>
                <w:szCs w:val="20"/>
              </w:rPr>
              <w:t xml:space="preserve">De </w:t>
            </w:r>
            <w:r w:rsidR="00E60C5C">
              <w:rPr>
                <w:rFonts w:eastAsia="Times New Roman"/>
                <w:szCs w:val="20"/>
              </w:rPr>
              <w:t>gebiedsaanwijzing</w:t>
            </w:r>
            <w:r>
              <w:rPr>
                <w:rFonts w:eastAsia="Times New Roman"/>
                <w:szCs w:val="20"/>
              </w:rPr>
              <w:t xml:space="preserve"> die gesymboliseerd wordt met een bepaalde code.</w:t>
            </w:r>
          </w:p>
        </w:tc>
      </w:tr>
      <w:tr w:rsidR="00AD2E76" w:rsidRPr="00231950" w14:paraId="365E3211" w14:textId="77777777" w:rsidTr="00B64EFA">
        <w:trPr>
          <w:tblCellSpacing w:w="0" w:type="dxa"/>
        </w:trPr>
        <w:tc>
          <w:tcPr>
            <w:tcW w:w="1500" w:type="pct"/>
            <w:tcBorders>
              <w:top w:val="nil"/>
              <w:left w:val="nil"/>
              <w:bottom w:val="nil"/>
              <w:right w:val="nil"/>
            </w:tcBorders>
          </w:tcPr>
          <w:p w14:paraId="3D7D63B9" w14:textId="77777777" w:rsidR="00AD2E76" w:rsidRPr="00231950" w:rsidRDefault="00AD2E76" w:rsidP="009A60E0">
            <w:pPr>
              <w:rPr>
                <w:rFonts w:eastAsia="Times New Roman"/>
                <w:b/>
                <w:bCs/>
                <w:szCs w:val="20"/>
              </w:rPr>
            </w:pPr>
            <w:r w:rsidRPr="00231950">
              <w:rPr>
                <w:rFonts w:eastAsia="Times New Roman"/>
                <w:b/>
                <w:bCs/>
                <w:szCs w:val="20"/>
              </w:rPr>
              <w:t>Toelichting</w:t>
            </w:r>
          </w:p>
        </w:tc>
        <w:tc>
          <w:tcPr>
            <w:tcW w:w="3500" w:type="pct"/>
            <w:tcBorders>
              <w:top w:val="nil"/>
              <w:left w:val="nil"/>
              <w:bottom w:val="nil"/>
              <w:right w:val="nil"/>
            </w:tcBorders>
          </w:tcPr>
          <w:p w14:paraId="0E679224" w14:textId="6D086220" w:rsidR="00AD2E76" w:rsidRPr="00231950" w:rsidRDefault="004469B8" w:rsidP="009A60E0">
            <w:pPr>
              <w:rPr>
                <w:rFonts w:eastAsia="Times New Roman"/>
                <w:szCs w:val="20"/>
              </w:rPr>
            </w:pPr>
            <w:r>
              <w:rPr>
                <w:rFonts w:eastAsia="Times New Roman"/>
                <w:szCs w:val="20"/>
              </w:rPr>
              <w:t xml:space="preserve">Een </w:t>
            </w:r>
            <w:proofErr w:type="spellStart"/>
            <w:r>
              <w:rPr>
                <w:rFonts w:eastAsia="Times New Roman"/>
                <w:szCs w:val="20"/>
              </w:rPr>
              <w:t>symbolisatieItem</w:t>
            </w:r>
            <w:proofErr w:type="spellEnd"/>
            <w:r>
              <w:rPr>
                <w:rFonts w:eastAsia="Times New Roman"/>
                <w:szCs w:val="20"/>
              </w:rPr>
              <w:t xml:space="preserve"> bevat de symbolisatie die gehanteerd moet worden voor specifieke objecten, zoals in dit geval een </w:t>
            </w:r>
            <w:r w:rsidR="006319A5">
              <w:rPr>
                <w:rFonts w:eastAsia="Times New Roman"/>
                <w:szCs w:val="20"/>
              </w:rPr>
              <w:t>Gebiedsaanwijzing</w:t>
            </w:r>
            <w:r>
              <w:rPr>
                <w:rFonts w:eastAsia="Times New Roman"/>
                <w:szCs w:val="20"/>
              </w:rPr>
              <w:t xml:space="preserve">. Dit stelt een bevoegd gezag in staat om voor </w:t>
            </w:r>
            <w:r w:rsidR="006319A5">
              <w:rPr>
                <w:rFonts w:eastAsia="Times New Roman"/>
                <w:szCs w:val="20"/>
              </w:rPr>
              <w:t xml:space="preserve">dezelfde </w:t>
            </w:r>
            <w:proofErr w:type="spellStart"/>
            <w:r w:rsidR="006319A5">
              <w:rPr>
                <w:rFonts w:eastAsia="Times New Roman"/>
                <w:szCs w:val="20"/>
              </w:rPr>
              <w:t>Gebiedsaanwijzinggroep</w:t>
            </w:r>
            <w:proofErr w:type="spellEnd"/>
            <w:r w:rsidR="006319A5">
              <w:rPr>
                <w:rFonts w:eastAsia="Times New Roman"/>
                <w:szCs w:val="20"/>
              </w:rPr>
              <w:t xml:space="preserve"> </w:t>
            </w:r>
            <w:r>
              <w:rPr>
                <w:rFonts w:eastAsia="Times New Roman"/>
                <w:szCs w:val="20"/>
              </w:rPr>
              <w:t xml:space="preserve">(bijv. </w:t>
            </w:r>
            <w:r w:rsidR="006319A5">
              <w:rPr>
                <w:rFonts w:eastAsia="Times New Roman"/>
                <w:szCs w:val="20"/>
              </w:rPr>
              <w:t>Natura2000-gebied</w:t>
            </w:r>
            <w:r>
              <w:rPr>
                <w:rFonts w:eastAsia="Times New Roman"/>
                <w:szCs w:val="20"/>
              </w:rPr>
              <w:t>) de afzonderlijke Gebiedsaanwijzingen</w:t>
            </w:r>
            <w:r w:rsidR="006319A5">
              <w:rPr>
                <w:rFonts w:eastAsia="Times New Roman"/>
                <w:szCs w:val="20"/>
              </w:rPr>
              <w:t xml:space="preserve"> (Natura2000-gebieden) </w:t>
            </w:r>
            <w:r>
              <w:rPr>
                <w:rFonts w:eastAsia="Times New Roman"/>
                <w:szCs w:val="20"/>
              </w:rPr>
              <w:t>met verschillende kleuren te verbeelden.</w:t>
            </w:r>
          </w:p>
        </w:tc>
      </w:tr>
      <w:tr w:rsidR="00AD2E76" w:rsidRPr="00231950" w14:paraId="3EC1B259" w14:textId="77777777" w:rsidTr="00B64EFA">
        <w:trPr>
          <w:tblCellSpacing w:w="0" w:type="dxa"/>
        </w:trPr>
        <w:tc>
          <w:tcPr>
            <w:tcW w:w="1500" w:type="pct"/>
            <w:tcBorders>
              <w:top w:val="nil"/>
              <w:left w:val="nil"/>
              <w:bottom w:val="nil"/>
              <w:right w:val="nil"/>
            </w:tcBorders>
          </w:tcPr>
          <w:p w14:paraId="56B3787C" w14:textId="77777777" w:rsidR="00AD2E76" w:rsidRPr="00231950" w:rsidRDefault="00AD2E76" w:rsidP="009A60E0">
            <w:pPr>
              <w:rPr>
                <w:rFonts w:eastAsia="Times New Roman"/>
                <w:b/>
                <w:bCs/>
                <w:szCs w:val="20"/>
              </w:rPr>
            </w:pPr>
            <w:r>
              <w:rPr>
                <w:rFonts w:eastAsia="Times New Roman"/>
                <w:b/>
                <w:bCs/>
                <w:szCs w:val="20"/>
              </w:rPr>
              <w:t>Relatierol</w:t>
            </w:r>
          </w:p>
        </w:tc>
        <w:tc>
          <w:tcPr>
            <w:tcW w:w="3500" w:type="pct"/>
            <w:tcBorders>
              <w:top w:val="nil"/>
              <w:left w:val="nil"/>
              <w:bottom w:val="nil"/>
              <w:right w:val="nil"/>
            </w:tcBorders>
          </w:tcPr>
          <w:p w14:paraId="3E2223BC" w14:textId="2D21CF5F" w:rsidR="00AD2E76" w:rsidRDefault="006B3547" w:rsidP="009A60E0">
            <w:pPr>
              <w:rPr>
                <w:rFonts w:eastAsia="Times New Roman"/>
                <w:szCs w:val="20"/>
              </w:rPr>
            </w:pPr>
            <w:proofErr w:type="spellStart"/>
            <w:r>
              <w:rPr>
                <w:rFonts w:eastAsia="Times New Roman"/>
                <w:szCs w:val="20"/>
              </w:rPr>
              <w:t>gebiedsaanwijzing</w:t>
            </w:r>
            <w:r w:rsidR="00AD2E76">
              <w:rPr>
                <w:rFonts w:eastAsia="Times New Roman"/>
                <w:szCs w:val="20"/>
              </w:rPr>
              <w:t>Symbolisatie</w:t>
            </w:r>
            <w:proofErr w:type="spellEnd"/>
          </w:p>
        </w:tc>
      </w:tr>
    </w:tbl>
    <w:p w14:paraId="0A262261" w14:textId="6A5266E5" w:rsidR="00A76F13" w:rsidRDefault="00A76F13" w:rsidP="0039795D">
      <w:pPr>
        <w:pStyle w:val="Kop2"/>
        <w:rPr>
          <w:rFonts w:eastAsia="Times New Roman"/>
        </w:rPr>
      </w:pPr>
      <w:bookmarkStart w:id="196" w:name="_Ref52980856"/>
      <w:bookmarkStart w:id="197" w:name="_Toc92286680"/>
      <w:proofErr w:type="spellStart"/>
      <w:r>
        <w:rPr>
          <w:rFonts w:eastAsia="Times New Roman"/>
        </w:rPr>
        <w:t>Document</w:t>
      </w:r>
      <w:r w:rsidR="000512EB">
        <w:rPr>
          <w:rFonts w:eastAsia="Times New Roman"/>
        </w:rPr>
        <w:t>C</w:t>
      </w:r>
      <w:r>
        <w:rPr>
          <w:rFonts w:eastAsia="Times New Roman"/>
        </w:rPr>
        <w:t>omponent</w:t>
      </w:r>
      <w:bookmarkEnd w:id="196"/>
      <w:bookmarkEnd w:id="197"/>
      <w:proofErr w:type="spellEnd"/>
    </w:p>
    <w:p w14:paraId="7A8D1637" w14:textId="38C4FA07" w:rsidR="00D21FE2" w:rsidRDefault="002E0658" w:rsidP="000B4C69">
      <w:r>
        <w:t>De</w:t>
      </w:r>
      <w:r w:rsidR="000B4C69">
        <w:t xml:space="preserve"> </w:t>
      </w:r>
      <w:proofErr w:type="spellStart"/>
      <w:r w:rsidR="000B4C69">
        <w:t>DocumentComponent</w:t>
      </w:r>
      <w:proofErr w:type="spellEnd"/>
      <w:r w:rsidR="000B4C69">
        <w:t xml:space="preserve"> </w:t>
      </w:r>
      <w:r w:rsidR="0092543A">
        <w:t xml:space="preserve">is een object waarmee </w:t>
      </w:r>
      <w:r w:rsidR="00CC3C09">
        <w:t xml:space="preserve">het </w:t>
      </w:r>
      <w:r w:rsidR="00DB1745">
        <w:t>mogelijk wordt om OP-elementen</w:t>
      </w:r>
      <w:r w:rsidR="004865EE">
        <w:t xml:space="preserve"> </w:t>
      </w:r>
      <w:r w:rsidR="00CB79DF">
        <w:t>uit te drukken in het CIMOW</w:t>
      </w:r>
      <w:r w:rsidR="004865EE">
        <w:t>.</w:t>
      </w:r>
    </w:p>
    <w:p w14:paraId="4F236C08" w14:textId="119A3871" w:rsidR="00A76F13" w:rsidRDefault="00A76F13" w:rsidP="00A711F2"/>
    <w:p w14:paraId="34A6A975" w14:textId="6A444ABD" w:rsidR="007D0668" w:rsidRDefault="00964E99" w:rsidP="00A711F2">
      <w:r>
        <w:rPr>
          <w:noProof/>
        </w:rPr>
        <w:drawing>
          <wp:inline distT="0" distB="0" distL="0" distR="0" wp14:anchorId="58F428B9" wp14:editId="52DBFC96">
            <wp:extent cx="5760085" cy="337312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60085" cy="3373120"/>
                    </a:xfrm>
                    <a:prstGeom prst="rect">
                      <a:avLst/>
                    </a:prstGeom>
                  </pic:spPr>
                </pic:pic>
              </a:graphicData>
            </a:graphic>
          </wp:inline>
        </w:drawing>
      </w:r>
    </w:p>
    <w:p w14:paraId="7D81098A" w14:textId="6F60DA27" w:rsidR="008B2D3E" w:rsidRDefault="008B2D3E" w:rsidP="008B2D3E">
      <w:pPr>
        <w:pStyle w:val="Bijschrift"/>
        <w:rPr>
          <w:b/>
          <w:bCs/>
          <w:sz w:val="20"/>
          <w:szCs w:val="20"/>
        </w:rPr>
      </w:pPr>
      <w:r>
        <w:t xml:space="preserve">Figuur </w:t>
      </w:r>
      <w:r>
        <w:rPr>
          <w:noProof/>
        </w:rPr>
        <w:fldChar w:fldCharType="begin"/>
      </w:r>
      <w:r>
        <w:rPr>
          <w:noProof/>
        </w:rPr>
        <w:instrText xml:space="preserve"> SEQ Figuur \* ARABIC </w:instrText>
      </w:r>
      <w:r>
        <w:rPr>
          <w:noProof/>
        </w:rPr>
        <w:fldChar w:fldCharType="separate"/>
      </w:r>
      <w:r w:rsidR="00DA1E96">
        <w:rPr>
          <w:noProof/>
        </w:rPr>
        <w:t>11</w:t>
      </w:r>
      <w:r>
        <w:rPr>
          <w:noProof/>
        </w:rPr>
        <w:fldChar w:fldCharType="end"/>
      </w:r>
      <w:r>
        <w:t xml:space="preserve">: Objecttype </w:t>
      </w:r>
      <w:proofErr w:type="spellStart"/>
      <w:r>
        <w:t>DocumentComponent</w:t>
      </w:r>
      <w:proofErr w:type="spellEnd"/>
    </w:p>
    <w:p w14:paraId="63B906EE" w14:textId="3756F258" w:rsidR="004865EE" w:rsidRDefault="007D0668" w:rsidP="00D20BEC">
      <w:pPr>
        <w:pStyle w:val="Kop3"/>
      </w:pPr>
      <w:bookmarkStart w:id="198" w:name="_Toc92286681"/>
      <w:r>
        <w:t xml:space="preserve">Objecttype </w:t>
      </w:r>
      <w:proofErr w:type="spellStart"/>
      <w:r>
        <w:t>DocumentComponent</w:t>
      </w:r>
      <w:bookmarkEnd w:id="198"/>
      <w:proofErr w:type="spellEnd"/>
    </w:p>
    <w:p w14:paraId="4B9D7079" w14:textId="6343A9A1" w:rsidR="00A2383D" w:rsidRPr="00231950" w:rsidRDefault="00A2383D" w:rsidP="00A2383D">
      <w:pPr>
        <w:pStyle w:val="Kop4"/>
      </w:pPr>
      <w:r w:rsidRPr="00231950">
        <w:t xml:space="preserve">Attribuutsoort </w:t>
      </w:r>
      <w:r w:rsidR="00111329">
        <w:t>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2383D" w:rsidRPr="00231950" w14:paraId="74D96A69" w14:textId="77777777" w:rsidTr="00B64EFA">
        <w:trPr>
          <w:tblCellSpacing w:w="0" w:type="dxa"/>
        </w:trPr>
        <w:tc>
          <w:tcPr>
            <w:tcW w:w="1500" w:type="pct"/>
            <w:tcBorders>
              <w:top w:val="nil"/>
              <w:left w:val="nil"/>
              <w:bottom w:val="nil"/>
              <w:right w:val="nil"/>
            </w:tcBorders>
            <w:hideMark/>
          </w:tcPr>
          <w:p w14:paraId="71F0A0A1" w14:textId="77777777" w:rsidR="00A2383D" w:rsidRPr="00231950" w:rsidRDefault="00A2383D"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374F360D" w14:textId="114CD181" w:rsidR="00A2383D" w:rsidRPr="00231950" w:rsidRDefault="00AC62E6" w:rsidP="009A60E0">
            <w:pPr>
              <w:rPr>
                <w:rFonts w:eastAsia="Times New Roman"/>
                <w:szCs w:val="20"/>
              </w:rPr>
            </w:pPr>
            <w:r>
              <w:rPr>
                <w:rFonts w:eastAsia="Times New Roman"/>
                <w:szCs w:val="20"/>
              </w:rPr>
              <w:t>identificatie</w:t>
            </w:r>
          </w:p>
        </w:tc>
      </w:tr>
      <w:tr w:rsidR="00A2383D" w:rsidRPr="00231950" w14:paraId="07C43003" w14:textId="77777777" w:rsidTr="00B64EFA">
        <w:trPr>
          <w:tblCellSpacing w:w="0" w:type="dxa"/>
        </w:trPr>
        <w:tc>
          <w:tcPr>
            <w:tcW w:w="1500" w:type="pct"/>
            <w:tcBorders>
              <w:top w:val="nil"/>
              <w:left w:val="nil"/>
              <w:bottom w:val="nil"/>
              <w:right w:val="nil"/>
            </w:tcBorders>
            <w:hideMark/>
          </w:tcPr>
          <w:p w14:paraId="53D4283E" w14:textId="77777777" w:rsidR="00A2383D" w:rsidRPr="00231950" w:rsidRDefault="00A2383D"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D18B429" w14:textId="1CABDF00" w:rsidR="00A2383D" w:rsidRPr="00231950" w:rsidRDefault="00AC62E6" w:rsidP="009A60E0">
            <w:pPr>
              <w:rPr>
                <w:rFonts w:eastAsia="Times New Roman"/>
                <w:szCs w:val="20"/>
              </w:rPr>
            </w:pPr>
            <w:r>
              <w:rPr>
                <w:rFonts w:eastAsia="Times New Roman"/>
                <w:szCs w:val="20"/>
              </w:rPr>
              <w:t>E</w:t>
            </w:r>
            <w:r w:rsidR="00A2383D">
              <w:rPr>
                <w:rFonts w:eastAsia="Times New Roman"/>
                <w:szCs w:val="20"/>
              </w:rPr>
              <w:t>en</w:t>
            </w:r>
            <w:r w:rsidR="001D560E">
              <w:rPr>
                <w:rFonts w:eastAsia="Times New Roman"/>
                <w:szCs w:val="20"/>
              </w:rPr>
              <w:t xml:space="preserve"> </w:t>
            </w:r>
            <w:r w:rsidR="006048F5">
              <w:rPr>
                <w:rFonts w:eastAsia="Times New Roman"/>
                <w:szCs w:val="20"/>
              </w:rPr>
              <w:t>identificerend element vanuit OP, waarbij</w:t>
            </w:r>
            <w:r w:rsidR="00DF7C05">
              <w:rPr>
                <w:rFonts w:eastAsia="Times New Roman"/>
                <w:szCs w:val="20"/>
              </w:rPr>
              <w:t xml:space="preserve"> </w:t>
            </w:r>
            <w:r>
              <w:rPr>
                <w:rFonts w:eastAsia="Times New Roman"/>
                <w:szCs w:val="20"/>
              </w:rPr>
              <w:t xml:space="preserve">de identificatie in de vorm van </w:t>
            </w:r>
            <w:r w:rsidR="005A0B8C">
              <w:rPr>
                <w:rFonts w:eastAsia="Times New Roman"/>
                <w:szCs w:val="20"/>
              </w:rPr>
              <w:t xml:space="preserve">de </w:t>
            </w:r>
            <w:proofErr w:type="spellStart"/>
            <w:r w:rsidR="004905F2">
              <w:rPr>
                <w:rFonts w:eastAsia="Times New Roman"/>
                <w:szCs w:val="20"/>
              </w:rPr>
              <w:t>wId</w:t>
            </w:r>
            <w:proofErr w:type="spellEnd"/>
            <w:r w:rsidR="004905F2">
              <w:rPr>
                <w:rFonts w:eastAsia="Times New Roman"/>
                <w:szCs w:val="20"/>
              </w:rPr>
              <w:t xml:space="preserve"> uniek identificerend is over alle omgevingsdocumenten heen</w:t>
            </w:r>
            <w:r w:rsidR="00A2383D">
              <w:rPr>
                <w:rFonts w:eastAsia="Times New Roman"/>
                <w:szCs w:val="20"/>
              </w:rPr>
              <w:t>.</w:t>
            </w:r>
          </w:p>
        </w:tc>
      </w:tr>
      <w:tr w:rsidR="00A2383D" w:rsidRPr="00231950" w14:paraId="6249EFFF" w14:textId="77777777" w:rsidTr="00B64EFA">
        <w:trPr>
          <w:tblCellSpacing w:w="0" w:type="dxa"/>
        </w:trPr>
        <w:tc>
          <w:tcPr>
            <w:tcW w:w="1500" w:type="pct"/>
            <w:tcBorders>
              <w:top w:val="nil"/>
              <w:left w:val="nil"/>
              <w:bottom w:val="nil"/>
              <w:right w:val="nil"/>
            </w:tcBorders>
            <w:hideMark/>
          </w:tcPr>
          <w:p w14:paraId="0C728F87" w14:textId="77777777" w:rsidR="00A2383D" w:rsidRPr="00231950" w:rsidRDefault="00A2383D"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21F8D682" w14:textId="0B249764" w:rsidR="00A2383D" w:rsidRPr="00231950" w:rsidRDefault="00AC62E6" w:rsidP="009A60E0">
            <w:pPr>
              <w:rPr>
                <w:rFonts w:eastAsia="Times New Roman"/>
                <w:szCs w:val="20"/>
              </w:rPr>
            </w:pPr>
            <w:proofErr w:type="spellStart"/>
            <w:r>
              <w:rPr>
                <w:rFonts w:eastAsia="Times New Roman"/>
                <w:szCs w:val="20"/>
              </w:rPr>
              <w:t>wId</w:t>
            </w:r>
            <w:proofErr w:type="spellEnd"/>
            <w:r w:rsidR="00A2383D">
              <w:rPr>
                <w:rFonts w:eastAsia="Times New Roman"/>
                <w:szCs w:val="20"/>
              </w:rPr>
              <w:t xml:space="preserve"> </w:t>
            </w:r>
          </w:p>
        </w:tc>
      </w:tr>
      <w:tr w:rsidR="008258A1" w:rsidRPr="00231950" w14:paraId="7606D413" w14:textId="77777777" w:rsidTr="00B64EFA">
        <w:trPr>
          <w:tblCellSpacing w:w="0" w:type="dxa"/>
        </w:trPr>
        <w:tc>
          <w:tcPr>
            <w:tcW w:w="1500" w:type="pct"/>
            <w:tcBorders>
              <w:top w:val="nil"/>
              <w:left w:val="nil"/>
              <w:bottom w:val="nil"/>
              <w:right w:val="nil"/>
            </w:tcBorders>
          </w:tcPr>
          <w:p w14:paraId="39849D13" w14:textId="3394A947" w:rsidR="008258A1" w:rsidRPr="00231950" w:rsidRDefault="00AB1770" w:rsidP="009A60E0">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2F8AAC75" w14:textId="4388D741" w:rsidR="008258A1" w:rsidRDefault="00AB1770" w:rsidP="009A60E0">
            <w:pPr>
              <w:rPr>
                <w:rFonts w:eastAsia="Times New Roman"/>
                <w:szCs w:val="20"/>
              </w:rPr>
            </w:pPr>
            <w:r>
              <w:rPr>
                <w:rFonts w:eastAsia="Times New Roman"/>
                <w:szCs w:val="20"/>
              </w:rPr>
              <w:t>OP</w:t>
            </w:r>
          </w:p>
        </w:tc>
      </w:tr>
    </w:tbl>
    <w:p w14:paraId="4989015F" w14:textId="3B6FB19C" w:rsidR="00A2383D" w:rsidRPr="00231950" w:rsidRDefault="00A2383D" w:rsidP="00A2383D">
      <w:pPr>
        <w:pStyle w:val="Kop4"/>
      </w:pPr>
      <w:r w:rsidRPr="00231950">
        <w:t xml:space="preserve">Attribuutsoort </w:t>
      </w:r>
      <w:proofErr w:type="spellStart"/>
      <w:r>
        <w:t>eId</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2383D" w:rsidRPr="00231950" w14:paraId="110FFDE4" w14:textId="77777777" w:rsidTr="00B64EFA">
        <w:trPr>
          <w:tblCellSpacing w:w="0" w:type="dxa"/>
        </w:trPr>
        <w:tc>
          <w:tcPr>
            <w:tcW w:w="1500" w:type="pct"/>
            <w:tcBorders>
              <w:top w:val="nil"/>
              <w:left w:val="nil"/>
              <w:bottom w:val="nil"/>
              <w:right w:val="nil"/>
            </w:tcBorders>
            <w:hideMark/>
          </w:tcPr>
          <w:p w14:paraId="28067D65" w14:textId="77777777" w:rsidR="00A2383D" w:rsidRPr="00231950" w:rsidRDefault="00A2383D"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C05440A" w14:textId="0C66116A" w:rsidR="00A2383D" w:rsidRPr="00231950" w:rsidRDefault="00F14529" w:rsidP="009A60E0">
            <w:pPr>
              <w:rPr>
                <w:rFonts w:eastAsia="Times New Roman"/>
                <w:szCs w:val="20"/>
              </w:rPr>
            </w:pPr>
            <w:r>
              <w:rPr>
                <w:rFonts w:eastAsia="Times New Roman"/>
                <w:szCs w:val="20"/>
              </w:rPr>
              <w:t>Expressie</w:t>
            </w:r>
          </w:p>
        </w:tc>
      </w:tr>
      <w:tr w:rsidR="00A2383D" w:rsidRPr="00231950" w14:paraId="4EBDDCCA" w14:textId="77777777" w:rsidTr="00B64EFA">
        <w:trPr>
          <w:tblCellSpacing w:w="0" w:type="dxa"/>
        </w:trPr>
        <w:tc>
          <w:tcPr>
            <w:tcW w:w="1500" w:type="pct"/>
            <w:tcBorders>
              <w:top w:val="nil"/>
              <w:left w:val="nil"/>
              <w:bottom w:val="nil"/>
              <w:right w:val="nil"/>
            </w:tcBorders>
            <w:hideMark/>
          </w:tcPr>
          <w:p w14:paraId="2D8BC788" w14:textId="77777777" w:rsidR="00A2383D" w:rsidRPr="00231950" w:rsidRDefault="00A2383D" w:rsidP="009A60E0">
            <w:pPr>
              <w:rPr>
                <w:rFonts w:eastAsia="Times New Roman"/>
                <w:szCs w:val="20"/>
              </w:rPr>
            </w:pPr>
            <w:r w:rsidRPr="00231950">
              <w:rPr>
                <w:rFonts w:eastAsia="Times New Roman"/>
                <w:b/>
                <w:bCs/>
                <w:szCs w:val="20"/>
              </w:rPr>
              <w:lastRenderedPageBreak/>
              <w:t>Definitie</w:t>
            </w:r>
          </w:p>
        </w:tc>
        <w:tc>
          <w:tcPr>
            <w:tcW w:w="3500" w:type="pct"/>
            <w:tcBorders>
              <w:top w:val="nil"/>
              <w:left w:val="nil"/>
              <w:bottom w:val="nil"/>
              <w:right w:val="nil"/>
            </w:tcBorders>
            <w:hideMark/>
          </w:tcPr>
          <w:p w14:paraId="66726C9E" w14:textId="205625DB" w:rsidR="00A2383D" w:rsidRPr="00231950" w:rsidRDefault="00F14529" w:rsidP="009A60E0">
            <w:pPr>
              <w:rPr>
                <w:rFonts w:eastAsia="Times New Roman"/>
                <w:szCs w:val="20"/>
              </w:rPr>
            </w:pPr>
            <w:r>
              <w:rPr>
                <w:rFonts w:eastAsia="Times New Roman"/>
                <w:szCs w:val="20"/>
              </w:rPr>
              <w:t xml:space="preserve">De expressie is </w:t>
            </w:r>
            <w:r w:rsidR="004905F2">
              <w:rPr>
                <w:rFonts w:eastAsia="Times New Roman"/>
                <w:szCs w:val="20"/>
              </w:rPr>
              <w:t xml:space="preserve">een identificerend element vanuit OP, waarbij een </w:t>
            </w:r>
            <w:r w:rsidR="00AC5248">
              <w:rPr>
                <w:rFonts w:eastAsia="Times New Roman"/>
                <w:szCs w:val="20"/>
              </w:rPr>
              <w:t xml:space="preserve">expressie in de vorm van een </w:t>
            </w:r>
            <w:proofErr w:type="spellStart"/>
            <w:r w:rsidR="004905F2">
              <w:rPr>
                <w:rFonts w:eastAsia="Times New Roman"/>
                <w:szCs w:val="20"/>
              </w:rPr>
              <w:t>eId</w:t>
            </w:r>
            <w:proofErr w:type="spellEnd"/>
            <w:r w:rsidR="004905F2">
              <w:rPr>
                <w:rFonts w:eastAsia="Times New Roman"/>
                <w:szCs w:val="20"/>
              </w:rPr>
              <w:t xml:space="preserve"> uniek identificerend is binnen één omgevingsdocument.</w:t>
            </w:r>
          </w:p>
        </w:tc>
      </w:tr>
      <w:tr w:rsidR="00A2383D" w:rsidRPr="00231950" w14:paraId="4C5788EF" w14:textId="77777777" w:rsidTr="00B64EFA">
        <w:trPr>
          <w:tblCellSpacing w:w="0" w:type="dxa"/>
        </w:trPr>
        <w:tc>
          <w:tcPr>
            <w:tcW w:w="1500" w:type="pct"/>
            <w:tcBorders>
              <w:top w:val="nil"/>
              <w:left w:val="nil"/>
              <w:bottom w:val="nil"/>
              <w:right w:val="nil"/>
            </w:tcBorders>
            <w:hideMark/>
          </w:tcPr>
          <w:p w14:paraId="64CC00BB" w14:textId="77777777" w:rsidR="00A2383D" w:rsidRPr="00231950" w:rsidRDefault="00A2383D"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0144ED7D" w14:textId="6DDB627C" w:rsidR="00A2383D" w:rsidRPr="00231950" w:rsidRDefault="00F14529" w:rsidP="009A60E0">
            <w:pPr>
              <w:rPr>
                <w:rFonts w:eastAsia="Times New Roman"/>
                <w:szCs w:val="20"/>
              </w:rPr>
            </w:pPr>
            <w:proofErr w:type="spellStart"/>
            <w:r>
              <w:rPr>
                <w:rFonts w:eastAsia="Times New Roman"/>
                <w:szCs w:val="20"/>
              </w:rPr>
              <w:t>eId</w:t>
            </w:r>
            <w:proofErr w:type="spellEnd"/>
          </w:p>
        </w:tc>
      </w:tr>
      <w:tr w:rsidR="001563D6" w:rsidRPr="00231950" w14:paraId="3CD78F57" w14:textId="77777777" w:rsidTr="00B64EFA">
        <w:trPr>
          <w:tblCellSpacing w:w="0" w:type="dxa"/>
        </w:trPr>
        <w:tc>
          <w:tcPr>
            <w:tcW w:w="1500" w:type="pct"/>
            <w:tcBorders>
              <w:top w:val="nil"/>
              <w:left w:val="nil"/>
              <w:bottom w:val="nil"/>
              <w:right w:val="nil"/>
            </w:tcBorders>
          </w:tcPr>
          <w:p w14:paraId="2138F67A" w14:textId="64109BFD" w:rsidR="001563D6" w:rsidRPr="00231950" w:rsidRDefault="001563D6" w:rsidP="009A60E0">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21545F45" w14:textId="00C281DF" w:rsidR="001563D6" w:rsidRDefault="001563D6" w:rsidP="009A60E0">
            <w:pPr>
              <w:rPr>
                <w:rFonts w:eastAsia="Times New Roman"/>
                <w:szCs w:val="20"/>
              </w:rPr>
            </w:pPr>
            <w:r>
              <w:rPr>
                <w:rFonts w:eastAsia="Times New Roman"/>
                <w:szCs w:val="20"/>
              </w:rPr>
              <w:t>OP</w:t>
            </w:r>
          </w:p>
        </w:tc>
      </w:tr>
      <w:tr w:rsidR="0010501A" w:rsidRPr="00231950" w14:paraId="78E28838" w14:textId="77777777" w:rsidTr="00B64EFA">
        <w:trPr>
          <w:tblCellSpacing w:w="0" w:type="dxa"/>
        </w:trPr>
        <w:tc>
          <w:tcPr>
            <w:tcW w:w="1500" w:type="pct"/>
            <w:tcBorders>
              <w:top w:val="nil"/>
              <w:left w:val="nil"/>
              <w:bottom w:val="nil"/>
              <w:right w:val="nil"/>
            </w:tcBorders>
          </w:tcPr>
          <w:p w14:paraId="4A780E04" w14:textId="77777777" w:rsidR="0010501A" w:rsidRPr="00231950" w:rsidRDefault="0010501A" w:rsidP="009A60E0">
            <w:pPr>
              <w:rPr>
                <w:rFonts w:eastAsia="Times New Roman"/>
                <w:b/>
                <w:bCs/>
                <w:szCs w:val="20"/>
              </w:rPr>
            </w:pPr>
          </w:p>
        </w:tc>
        <w:tc>
          <w:tcPr>
            <w:tcW w:w="3500" w:type="pct"/>
            <w:tcBorders>
              <w:top w:val="nil"/>
              <w:left w:val="nil"/>
              <w:bottom w:val="nil"/>
              <w:right w:val="nil"/>
            </w:tcBorders>
          </w:tcPr>
          <w:p w14:paraId="7ABE7D86" w14:textId="77777777" w:rsidR="0010501A" w:rsidRDefault="0010501A" w:rsidP="009A60E0">
            <w:pPr>
              <w:rPr>
                <w:rFonts w:eastAsia="Times New Roman"/>
                <w:szCs w:val="20"/>
              </w:rPr>
            </w:pPr>
          </w:p>
        </w:tc>
      </w:tr>
    </w:tbl>
    <w:p w14:paraId="552D1F54" w14:textId="2DB9D297" w:rsidR="00A2383D" w:rsidRPr="00231950" w:rsidRDefault="00A2383D" w:rsidP="00A2383D">
      <w:pPr>
        <w:pStyle w:val="Kop4"/>
      </w:pPr>
      <w:r w:rsidRPr="00231950">
        <w:t xml:space="preserve">Attribuutsoort </w:t>
      </w:r>
      <w:r>
        <w:t>type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2383D" w:rsidRPr="00231950" w14:paraId="2637A476" w14:textId="77777777" w:rsidTr="00B64EFA">
        <w:trPr>
          <w:tblCellSpacing w:w="0" w:type="dxa"/>
        </w:trPr>
        <w:tc>
          <w:tcPr>
            <w:tcW w:w="1500" w:type="pct"/>
            <w:tcBorders>
              <w:top w:val="nil"/>
              <w:left w:val="nil"/>
              <w:bottom w:val="nil"/>
              <w:right w:val="nil"/>
            </w:tcBorders>
            <w:hideMark/>
          </w:tcPr>
          <w:p w14:paraId="3F17AB0A" w14:textId="77777777" w:rsidR="00A2383D" w:rsidRPr="00231950" w:rsidRDefault="00A2383D"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A096A17" w14:textId="13B345C6" w:rsidR="00A2383D" w:rsidRPr="00231950" w:rsidRDefault="00765A88" w:rsidP="009A60E0">
            <w:pPr>
              <w:rPr>
                <w:rFonts w:eastAsia="Times New Roman"/>
                <w:szCs w:val="20"/>
              </w:rPr>
            </w:pPr>
            <w:r>
              <w:rPr>
                <w:rFonts w:eastAsia="Times New Roman"/>
                <w:szCs w:val="20"/>
              </w:rPr>
              <w:t>Type</w:t>
            </w:r>
          </w:p>
        </w:tc>
      </w:tr>
      <w:tr w:rsidR="00A2383D" w:rsidRPr="00231950" w14:paraId="4C86D1A3" w14:textId="77777777" w:rsidTr="00B64EFA">
        <w:trPr>
          <w:tblCellSpacing w:w="0" w:type="dxa"/>
        </w:trPr>
        <w:tc>
          <w:tcPr>
            <w:tcW w:w="1500" w:type="pct"/>
            <w:tcBorders>
              <w:top w:val="nil"/>
              <w:left w:val="nil"/>
              <w:bottom w:val="nil"/>
              <w:right w:val="nil"/>
            </w:tcBorders>
            <w:hideMark/>
          </w:tcPr>
          <w:p w14:paraId="3FAD0DDF" w14:textId="77777777" w:rsidR="00A2383D" w:rsidRPr="00231950" w:rsidRDefault="00A2383D"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6CF9F708" w14:textId="7CB41553" w:rsidR="00A2383D" w:rsidRPr="00231950" w:rsidRDefault="0010501A" w:rsidP="009A60E0">
            <w:pPr>
              <w:rPr>
                <w:rFonts w:eastAsia="Times New Roman"/>
                <w:szCs w:val="20"/>
              </w:rPr>
            </w:pPr>
            <w:r>
              <w:rPr>
                <w:rFonts w:eastAsia="Times New Roman"/>
                <w:szCs w:val="20"/>
              </w:rPr>
              <w:t>Het type OP-element dat gebruikt wordt</w:t>
            </w:r>
            <w:r w:rsidR="00A2383D">
              <w:rPr>
                <w:rFonts w:eastAsia="Times New Roman"/>
                <w:szCs w:val="20"/>
              </w:rPr>
              <w:t>.</w:t>
            </w:r>
          </w:p>
        </w:tc>
      </w:tr>
      <w:tr w:rsidR="00A2383D" w:rsidRPr="00231950" w14:paraId="58E91F23" w14:textId="77777777" w:rsidTr="00B64EFA">
        <w:trPr>
          <w:tblCellSpacing w:w="0" w:type="dxa"/>
        </w:trPr>
        <w:tc>
          <w:tcPr>
            <w:tcW w:w="1500" w:type="pct"/>
            <w:tcBorders>
              <w:top w:val="nil"/>
              <w:left w:val="nil"/>
              <w:bottom w:val="nil"/>
              <w:right w:val="nil"/>
            </w:tcBorders>
            <w:hideMark/>
          </w:tcPr>
          <w:p w14:paraId="6B252B0F" w14:textId="77777777" w:rsidR="00A2383D" w:rsidRPr="00231950" w:rsidRDefault="00A2383D"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0BF1DE48" w14:textId="5F8884C9" w:rsidR="00A2383D" w:rsidRPr="00231950" w:rsidRDefault="00A2383D" w:rsidP="009A60E0">
            <w:pPr>
              <w:rPr>
                <w:rFonts w:eastAsia="Times New Roman"/>
                <w:szCs w:val="20"/>
              </w:rPr>
            </w:pPr>
            <w:proofErr w:type="spellStart"/>
            <w:r>
              <w:rPr>
                <w:rFonts w:eastAsia="Times New Roman"/>
                <w:szCs w:val="20"/>
              </w:rPr>
              <w:t>CharacterString</w:t>
            </w:r>
            <w:proofErr w:type="spellEnd"/>
            <w:r>
              <w:rPr>
                <w:rFonts w:eastAsia="Times New Roman"/>
                <w:szCs w:val="20"/>
              </w:rPr>
              <w:t>.</w:t>
            </w:r>
          </w:p>
        </w:tc>
      </w:tr>
      <w:tr w:rsidR="0010501A" w:rsidRPr="00231950" w14:paraId="0EA4620D" w14:textId="77777777" w:rsidTr="00B64EFA">
        <w:trPr>
          <w:tblCellSpacing w:w="0" w:type="dxa"/>
        </w:trPr>
        <w:tc>
          <w:tcPr>
            <w:tcW w:w="1500" w:type="pct"/>
            <w:tcBorders>
              <w:top w:val="nil"/>
              <w:left w:val="nil"/>
              <w:bottom w:val="nil"/>
              <w:right w:val="nil"/>
            </w:tcBorders>
          </w:tcPr>
          <w:p w14:paraId="6D2ACC8E" w14:textId="1B6256BF" w:rsidR="0010501A" w:rsidRPr="00231950" w:rsidRDefault="0010501A" w:rsidP="009A60E0">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4AB899D2" w14:textId="77B8A460" w:rsidR="00D21FE2" w:rsidRDefault="0010501A" w:rsidP="009A60E0">
            <w:pPr>
              <w:rPr>
                <w:rFonts w:eastAsia="Times New Roman"/>
                <w:szCs w:val="20"/>
              </w:rPr>
            </w:pPr>
            <w:r>
              <w:rPr>
                <w:rFonts w:eastAsia="Times New Roman"/>
                <w:szCs w:val="20"/>
              </w:rPr>
              <w:t>Er zijn meerdere OP-elementen die gebruikt kunnen worden.</w:t>
            </w:r>
          </w:p>
          <w:p w14:paraId="537B7CAA" w14:textId="26F1F691" w:rsidR="0010501A" w:rsidRDefault="00831F65" w:rsidP="009A60E0">
            <w:pPr>
              <w:rPr>
                <w:rFonts w:eastAsia="Times New Roman"/>
                <w:szCs w:val="20"/>
              </w:rPr>
            </w:pPr>
            <w:r>
              <w:rPr>
                <w:rFonts w:eastAsia="Times New Roman"/>
                <w:szCs w:val="20"/>
              </w:rPr>
              <w:t>I</w:t>
            </w:r>
            <w:r w:rsidR="0010501A">
              <w:rPr>
                <w:rFonts w:eastAsia="Times New Roman"/>
                <w:szCs w:val="20"/>
              </w:rPr>
              <w:t xml:space="preserve">nteressante typen zijn: </w:t>
            </w:r>
            <w:r w:rsidR="00E12765" w:rsidRPr="007162FE">
              <w:rPr>
                <w:rFonts w:eastAsia="Times New Roman"/>
                <w:szCs w:val="20"/>
              </w:rPr>
              <w:t xml:space="preserve">Aanhef, </w:t>
            </w:r>
            <w:r w:rsidR="00365011" w:rsidRPr="007162FE">
              <w:rPr>
                <w:rFonts w:eastAsia="Times New Roman"/>
                <w:szCs w:val="20"/>
              </w:rPr>
              <w:t>Afdeling,</w:t>
            </w:r>
            <w:r w:rsidRPr="007162FE">
              <w:rPr>
                <w:rFonts w:eastAsia="Times New Roman"/>
                <w:szCs w:val="20"/>
              </w:rPr>
              <w:t xml:space="preserve"> </w:t>
            </w:r>
            <w:proofErr w:type="spellStart"/>
            <w:r w:rsidRPr="007162FE">
              <w:rPr>
                <w:rFonts w:eastAsia="Times New Roman"/>
                <w:szCs w:val="20"/>
              </w:rPr>
              <w:t>AlgemeneToelichting</w:t>
            </w:r>
            <w:proofErr w:type="spellEnd"/>
            <w:r w:rsidRPr="007162FE">
              <w:rPr>
                <w:rFonts w:eastAsia="Times New Roman"/>
                <w:szCs w:val="20"/>
              </w:rPr>
              <w:t>,</w:t>
            </w:r>
            <w:r w:rsidR="00365011" w:rsidRPr="007162FE">
              <w:rPr>
                <w:rFonts w:eastAsia="Times New Roman"/>
                <w:szCs w:val="20"/>
              </w:rPr>
              <w:t xml:space="preserve"> </w:t>
            </w:r>
            <w:r w:rsidR="0010501A" w:rsidRPr="007162FE">
              <w:rPr>
                <w:rFonts w:eastAsia="Times New Roman"/>
                <w:szCs w:val="20"/>
              </w:rPr>
              <w:t xml:space="preserve">Artikel, </w:t>
            </w:r>
            <w:proofErr w:type="spellStart"/>
            <w:r w:rsidR="0010501A" w:rsidRPr="007162FE">
              <w:rPr>
                <w:rFonts w:eastAsia="Times New Roman"/>
                <w:szCs w:val="20"/>
              </w:rPr>
              <w:t>ArtikelsgewijzeToelichting</w:t>
            </w:r>
            <w:proofErr w:type="spellEnd"/>
            <w:r w:rsidR="0010501A" w:rsidRPr="007162FE">
              <w:rPr>
                <w:rFonts w:eastAsia="Times New Roman"/>
                <w:szCs w:val="20"/>
              </w:rPr>
              <w:t>, Begrip</w:t>
            </w:r>
            <w:r w:rsidR="001829E8" w:rsidRPr="007162FE">
              <w:rPr>
                <w:rFonts w:eastAsia="Times New Roman"/>
                <w:szCs w:val="20"/>
              </w:rPr>
              <w:t>, Begrippenlijst</w:t>
            </w:r>
            <w:r w:rsidR="0010501A" w:rsidRPr="007162FE">
              <w:rPr>
                <w:rFonts w:eastAsia="Times New Roman"/>
                <w:szCs w:val="20"/>
              </w:rPr>
              <w:t>, Bijlage,</w:t>
            </w:r>
            <w:r w:rsidR="00A62C1B" w:rsidRPr="007162FE">
              <w:rPr>
                <w:rFonts w:eastAsia="Times New Roman"/>
                <w:szCs w:val="20"/>
              </w:rPr>
              <w:t xml:space="preserve"> Boek,</w:t>
            </w:r>
            <w:r w:rsidR="0010501A" w:rsidRPr="007162FE">
              <w:rPr>
                <w:rFonts w:eastAsia="Times New Roman"/>
                <w:szCs w:val="20"/>
              </w:rPr>
              <w:t xml:space="preserve"> </w:t>
            </w:r>
            <w:r w:rsidR="00307CC8" w:rsidRPr="007162FE">
              <w:rPr>
                <w:rFonts w:eastAsia="Times New Roman"/>
                <w:szCs w:val="20"/>
              </w:rPr>
              <w:t xml:space="preserve">Conditie, </w:t>
            </w:r>
            <w:r w:rsidRPr="007162FE">
              <w:rPr>
                <w:rFonts w:eastAsia="Times New Roman"/>
                <w:szCs w:val="20"/>
              </w:rPr>
              <w:t xml:space="preserve">Deel, </w:t>
            </w:r>
            <w:r w:rsidR="0010501A" w:rsidRPr="007162FE">
              <w:rPr>
                <w:rFonts w:eastAsia="Times New Roman"/>
                <w:szCs w:val="20"/>
              </w:rPr>
              <w:t>Divisie,</w:t>
            </w:r>
            <w:r w:rsidR="00C55099" w:rsidRPr="007162FE">
              <w:rPr>
                <w:rFonts w:eastAsia="Times New Roman"/>
                <w:szCs w:val="20"/>
              </w:rPr>
              <w:t xml:space="preserve"> </w:t>
            </w:r>
            <w:proofErr w:type="spellStart"/>
            <w:r w:rsidR="00C55099" w:rsidRPr="007162FE">
              <w:rPr>
                <w:rFonts w:eastAsia="Times New Roman"/>
                <w:szCs w:val="20"/>
              </w:rPr>
              <w:t>DivisieTekst</w:t>
            </w:r>
            <w:proofErr w:type="spellEnd"/>
            <w:r w:rsidR="00C55099" w:rsidRPr="007162FE">
              <w:rPr>
                <w:rFonts w:eastAsia="Times New Roman"/>
                <w:szCs w:val="20"/>
              </w:rPr>
              <w:t>,</w:t>
            </w:r>
            <w:r w:rsidR="0010501A" w:rsidRPr="007162FE">
              <w:rPr>
                <w:rFonts w:eastAsia="Times New Roman"/>
                <w:szCs w:val="20"/>
              </w:rPr>
              <w:t xml:space="preserve"> </w:t>
            </w:r>
            <w:r w:rsidR="00DF4DB6" w:rsidRPr="007162FE">
              <w:rPr>
                <w:rFonts w:eastAsia="Times New Roman"/>
                <w:szCs w:val="20"/>
              </w:rPr>
              <w:t xml:space="preserve">Kadertekst, </w:t>
            </w:r>
            <w:r w:rsidR="00317122" w:rsidRPr="007162FE">
              <w:rPr>
                <w:rFonts w:eastAsia="Times New Roman"/>
                <w:szCs w:val="20"/>
              </w:rPr>
              <w:t xml:space="preserve">Lichaam, </w:t>
            </w:r>
            <w:r w:rsidR="00C44126" w:rsidRPr="007162FE">
              <w:rPr>
                <w:rFonts w:eastAsia="Times New Roman"/>
                <w:szCs w:val="20"/>
              </w:rPr>
              <w:t>Lid, Hoofdstuk, Paragraaf</w:t>
            </w:r>
            <w:r w:rsidR="00317122" w:rsidRPr="007162FE">
              <w:rPr>
                <w:rFonts w:eastAsia="Times New Roman"/>
                <w:szCs w:val="20"/>
              </w:rPr>
              <w:t xml:space="preserve">, Sluiting, </w:t>
            </w:r>
            <w:proofErr w:type="spellStart"/>
            <w:r w:rsidR="00317122" w:rsidRPr="007162FE">
              <w:rPr>
                <w:rFonts w:eastAsia="Times New Roman"/>
                <w:szCs w:val="20"/>
              </w:rPr>
              <w:t>Subparagraaf</w:t>
            </w:r>
            <w:proofErr w:type="spellEnd"/>
            <w:r w:rsidR="00317122" w:rsidRPr="007162FE">
              <w:rPr>
                <w:rFonts w:eastAsia="Times New Roman"/>
                <w:szCs w:val="20"/>
              </w:rPr>
              <w:t xml:space="preserve">, </w:t>
            </w:r>
            <w:proofErr w:type="spellStart"/>
            <w:r w:rsidR="00317122" w:rsidRPr="007162FE">
              <w:rPr>
                <w:rFonts w:eastAsia="Times New Roman"/>
                <w:szCs w:val="20"/>
              </w:rPr>
              <w:t>Subsubparagraaf</w:t>
            </w:r>
            <w:proofErr w:type="spellEnd"/>
            <w:r w:rsidR="001608F7" w:rsidRPr="007162FE">
              <w:rPr>
                <w:rFonts w:eastAsia="Times New Roman"/>
                <w:szCs w:val="20"/>
              </w:rPr>
              <w:t>, Toelichting</w:t>
            </w:r>
            <w:r w:rsidR="00317122">
              <w:rPr>
                <w:rFonts w:eastAsia="Times New Roman"/>
                <w:szCs w:val="20"/>
              </w:rPr>
              <w:t>.</w:t>
            </w:r>
          </w:p>
          <w:p w14:paraId="63F635D6" w14:textId="77777777" w:rsidR="003A49FD" w:rsidRDefault="003A49FD" w:rsidP="009A60E0">
            <w:pPr>
              <w:rPr>
                <w:rFonts w:eastAsia="Times New Roman"/>
                <w:szCs w:val="20"/>
              </w:rPr>
            </w:pPr>
          </w:p>
          <w:p w14:paraId="1DF65840" w14:textId="619E2258" w:rsidR="003A49FD" w:rsidRDefault="003A49FD" w:rsidP="009A60E0">
            <w:pPr>
              <w:rPr>
                <w:rFonts w:eastAsia="Times New Roman"/>
                <w:szCs w:val="20"/>
              </w:rPr>
            </w:pPr>
            <w:r>
              <w:rPr>
                <w:rFonts w:eastAsia="Times New Roman"/>
                <w:szCs w:val="20"/>
              </w:rPr>
              <w:t xml:space="preserve">Het CIMOW laat in het midden welke typen uit OP daadwerkelijk </w:t>
            </w:r>
            <w:r w:rsidR="00857401">
              <w:rPr>
                <w:rFonts w:eastAsia="Times New Roman"/>
                <w:szCs w:val="20"/>
              </w:rPr>
              <w:t>gebruikt dienen te worden in de voorziening.</w:t>
            </w:r>
          </w:p>
        </w:tc>
      </w:tr>
      <w:tr w:rsidR="00765A88" w:rsidRPr="00231950" w14:paraId="3C8F7BD7" w14:textId="77777777" w:rsidTr="00B64EFA">
        <w:trPr>
          <w:tblCellSpacing w:w="0" w:type="dxa"/>
        </w:trPr>
        <w:tc>
          <w:tcPr>
            <w:tcW w:w="1500" w:type="pct"/>
            <w:tcBorders>
              <w:top w:val="nil"/>
              <w:left w:val="nil"/>
              <w:bottom w:val="nil"/>
              <w:right w:val="nil"/>
            </w:tcBorders>
          </w:tcPr>
          <w:p w14:paraId="5275E4C8" w14:textId="4A699A54" w:rsidR="00765A88" w:rsidRPr="00231950" w:rsidRDefault="00765A88" w:rsidP="009A60E0">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0FD6BFF9" w14:textId="2DC3A24D" w:rsidR="00765A88" w:rsidRDefault="0010501A" w:rsidP="009A60E0">
            <w:pPr>
              <w:rPr>
                <w:rFonts w:eastAsia="Times New Roman"/>
                <w:szCs w:val="20"/>
              </w:rPr>
            </w:pPr>
            <w:r>
              <w:rPr>
                <w:rFonts w:eastAsia="Times New Roman"/>
                <w:szCs w:val="20"/>
              </w:rPr>
              <w:t>OP</w:t>
            </w:r>
          </w:p>
        </w:tc>
      </w:tr>
    </w:tbl>
    <w:p w14:paraId="3EDEB754" w14:textId="72B66FA9" w:rsidR="007539E2" w:rsidRDefault="007539E2" w:rsidP="00A2383D">
      <w:pPr>
        <w:pStyle w:val="Kop4"/>
      </w:pPr>
      <w:r>
        <w:t xml:space="preserve">Attribuutsoort </w:t>
      </w:r>
      <w:proofErr w:type="spellStart"/>
      <w:r>
        <w:t>volgordeNummer</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539E2" w:rsidRPr="00231950" w14:paraId="528E1957" w14:textId="77777777" w:rsidTr="00B64EFA">
        <w:trPr>
          <w:tblCellSpacing w:w="0" w:type="dxa"/>
        </w:trPr>
        <w:tc>
          <w:tcPr>
            <w:tcW w:w="1500" w:type="pct"/>
            <w:tcBorders>
              <w:top w:val="nil"/>
              <w:left w:val="nil"/>
              <w:bottom w:val="nil"/>
              <w:right w:val="nil"/>
            </w:tcBorders>
            <w:hideMark/>
          </w:tcPr>
          <w:p w14:paraId="4E7F3006" w14:textId="77777777" w:rsidR="007539E2" w:rsidRPr="00231950" w:rsidRDefault="007539E2" w:rsidP="00C1445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06234BE" w14:textId="370D215F" w:rsidR="007539E2" w:rsidRPr="00231950" w:rsidRDefault="007539E2" w:rsidP="00C1445D">
            <w:pPr>
              <w:rPr>
                <w:rFonts w:eastAsia="Times New Roman"/>
                <w:szCs w:val="20"/>
              </w:rPr>
            </w:pPr>
            <w:proofErr w:type="spellStart"/>
            <w:r>
              <w:rPr>
                <w:rFonts w:eastAsia="Times New Roman"/>
                <w:szCs w:val="20"/>
              </w:rPr>
              <w:t>volgordeNummer</w:t>
            </w:r>
            <w:proofErr w:type="spellEnd"/>
          </w:p>
        </w:tc>
      </w:tr>
      <w:tr w:rsidR="007539E2" w:rsidRPr="00231950" w14:paraId="10AC6D33" w14:textId="77777777" w:rsidTr="00B64EFA">
        <w:trPr>
          <w:tblCellSpacing w:w="0" w:type="dxa"/>
        </w:trPr>
        <w:tc>
          <w:tcPr>
            <w:tcW w:w="1500" w:type="pct"/>
            <w:tcBorders>
              <w:top w:val="nil"/>
              <w:left w:val="nil"/>
              <w:bottom w:val="nil"/>
              <w:right w:val="nil"/>
            </w:tcBorders>
            <w:hideMark/>
          </w:tcPr>
          <w:p w14:paraId="306F00EA" w14:textId="77777777" w:rsidR="007539E2" w:rsidRPr="00231950" w:rsidRDefault="007539E2" w:rsidP="00C1445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D82DEDC" w14:textId="12D991E0" w:rsidR="007539E2" w:rsidRPr="00231950" w:rsidRDefault="00991558" w:rsidP="00C1445D">
            <w:pPr>
              <w:rPr>
                <w:rFonts w:eastAsia="Times New Roman"/>
                <w:szCs w:val="20"/>
              </w:rPr>
            </w:pPr>
            <w:r>
              <w:rPr>
                <w:rFonts w:eastAsia="Times New Roman"/>
                <w:szCs w:val="20"/>
              </w:rPr>
              <w:t xml:space="preserve">Het </w:t>
            </w:r>
            <w:proofErr w:type="spellStart"/>
            <w:r>
              <w:rPr>
                <w:rFonts w:eastAsia="Times New Roman"/>
                <w:szCs w:val="20"/>
              </w:rPr>
              <w:t>volgordeNummer</w:t>
            </w:r>
            <w:proofErr w:type="spellEnd"/>
            <w:r>
              <w:rPr>
                <w:rFonts w:eastAsia="Times New Roman"/>
                <w:szCs w:val="20"/>
              </w:rPr>
              <w:t xml:space="preserve"> geef</w:t>
            </w:r>
            <w:r w:rsidR="003603E4">
              <w:rPr>
                <w:rFonts w:eastAsia="Times New Roman"/>
                <w:szCs w:val="20"/>
              </w:rPr>
              <w:t>t aan in welke volg</w:t>
            </w:r>
            <w:r w:rsidR="004E29CF">
              <w:rPr>
                <w:rFonts w:eastAsia="Times New Roman"/>
                <w:szCs w:val="20"/>
              </w:rPr>
              <w:t xml:space="preserve">orde </w:t>
            </w:r>
            <w:r w:rsidR="00196428">
              <w:rPr>
                <w:rFonts w:eastAsia="Times New Roman"/>
                <w:szCs w:val="20"/>
              </w:rPr>
              <w:t>de documentcomponenten staan ten opzichte van het</w:t>
            </w:r>
            <w:r w:rsidR="00791803">
              <w:rPr>
                <w:rFonts w:eastAsia="Times New Roman"/>
                <w:szCs w:val="20"/>
              </w:rPr>
              <w:t xml:space="preserve"> </w:t>
            </w:r>
            <w:r w:rsidR="004E29CF">
              <w:rPr>
                <w:rFonts w:eastAsia="Times New Roman"/>
                <w:szCs w:val="20"/>
              </w:rPr>
              <w:t>omgeving</w:t>
            </w:r>
            <w:r w:rsidR="00F058F0">
              <w:rPr>
                <w:rFonts w:eastAsia="Times New Roman"/>
                <w:szCs w:val="20"/>
              </w:rPr>
              <w:t>sdocument</w:t>
            </w:r>
            <w:r w:rsidR="00196428">
              <w:rPr>
                <w:rFonts w:eastAsia="Times New Roman"/>
                <w:szCs w:val="20"/>
              </w:rPr>
              <w:t>.</w:t>
            </w:r>
          </w:p>
        </w:tc>
      </w:tr>
      <w:tr w:rsidR="007539E2" w:rsidRPr="00231950" w14:paraId="6FCCBDD1" w14:textId="77777777" w:rsidTr="00B64EFA">
        <w:trPr>
          <w:tblCellSpacing w:w="0" w:type="dxa"/>
        </w:trPr>
        <w:tc>
          <w:tcPr>
            <w:tcW w:w="1500" w:type="pct"/>
            <w:tcBorders>
              <w:top w:val="nil"/>
              <w:left w:val="nil"/>
              <w:bottom w:val="nil"/>
              <w:right w:val="nil"/>
            </w:tcBorders>
            <w:hideMark/>
          </w:tcPr>
          <w:p w14:paraId="41E5F7BF" w14:textId="77777777" w:rsidR="007539E2" w:rsidRPr="00231950" w:rsidRDefault="007539E2" w:rsidP="00C1445D">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2E5E3966" w14:textId="5CB375C0" w:rsidR="007539E2" w:rsidRPr="00231950" w:rsidRDefault="00E45837" w:rsidP="00C1445D">
            <w:pPr>
              <w:rPr>
                <w:rFonts w:eastAsia="Times New Roman"/>
                <w:szCs w:val="20"/>
              </w:rPr>
            </w:pPr>
            <w:r>
              <w:rPr>
                <w:rFonts w:eastAsia="Times New Roman"/>
                <w:szCs w:val="20"/>
              </w:rPr>
              <w:t>Integer</w:t>
            </w:r>
          </w:p>
        </w:tc>
      </w:tr>
      <w:tr w:rsidR="007539E2" w14:paraId="4ACD6CB7" w14:textId="77777777" w:rsidTr="00B64EFA">
        <w:trPr>
          <w:tblCellSpacing w:w="0" w:type="dxa"/>
        </w:trPr>
        <w:tc>
          <w:tcPr>
            <w:tcW w:w="1500" w:type="pct"/>
            <w:tcBorders>
              <w:top w:val="nil"/>
              <w:left w:val="nil"/>
              <w:bottom w:val="nil"/>
              <w:right w:val="nil"/>
            </w:tcBorders>
          </w:tcPr>
          <w:p w14:paraId="1C9AEADF" w14:textId="77777777" w:rsidR="007539E2" w:rsidRPr="00231950" w:rsidRDefault="007539E2" w:rsidP="00C1445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21DD95A8" w14:textId="0186DBCF" w:rsidR="00D21FE2" w:rsidRDefault="00E45837" w:rsidP="00C1445D">
            <w:pPr>
              <w:rPr>
                <w:rFonts w:eastAsia="Times New Roman"/>
                <w:szCs w:val="20"/>
              </w:rPr>
            </w:pPr>
            <w:r>
              <w:rPr>
                <w:rFonts w:eastAsia="Times New Roman"/>
                <w:szCs w:val="20"/>
              </w:rPr>
              <w:t xml:space="preserve">Het </w:t>
            </w:r>
            <w:proofErr w:type="spellStart"/>
            <w:r>
              <w:rPr>
                <w:rFonts w:eastAsia="Times New Roman"/>
                <w:szCs w:val="20"/>
              </w:rPr>
              <w:t>volgordeNummer</w:t>
            </w:r>
            <w:proofErr w:type="spellEnd"/>
            <w:r>
              <w:rPr>
                <w:rFonts w:eastAsia="Times New Roman"/>
                <w:szCs w:val="20"/>
              </w:rPr>
              <w:t xml:space="preserve"> </w:t>
            </w:r>
            <w:r w:rsidR="00834F3E">
              <w:rPr>
                <w:rFonts w:eastAsia="Times New Roman"/>
                <w:szCs w:val="20"/>
              </w:rPr>
              <w:t>geeft aan in welke volgorde de componenten van een omgevingsdocument bekeken moeten worden.</w:t>
            </w:r>
          </w:p>
          <w:p w14:paraId="7B0491C5" w14:textId="4CC30148" w:rsidR="00A67BDC" w:rsidRDefault="00A67BDC" w:rsidP="00C1445D">
            <w:pPr>
              <w:rPr>
                <w:rFonts w:eastAsia="Times New Roman"/>
                <w:szCs w:val="20"/>
              </w:rPr>
            </w:pPr>
          </w:p>
          <w:p w14:paraId="5638282D" w14:textId="45D7988F" w:rsidR="00834F3E" w:rsidRDefault="00834F3E" w:rsidP="00C1445D">
            <w:pPr>
              <w:rPr>
                <w:rFonts w:eastAsia="Times New Roman"/>
                <w:szCs w:val="20"/>
              </w:rPr>
            </w:pPr>
            <w:r>
              <w:rPr>
                <w:rFonts w:eastAsia="Times New Roman"/>
                <w:szCs w:val="20"/>
              </w:rPr>
              <w:t xml:space="preserve">Zo zal bijvoorbeeld het Lichaam doorgaans </w:t>
            </w:r>
            <w:proofErr w:type="spellStart"/>
            <w:r>
              <w:rPr>
                <w:rFonts w:eastAsia="Times New Roman"/>
                <w:szCs w:val="20"/>
              </w:rPr>
              <w:t>volgordeNummer</w:t>
            </w:r>
            <w:proofErr w:type="spellEnd"/>
            <w:r>
              <w:rPr>
                <w:rFonts w:eastAsia="Times New Roman"/>
                <w:szCs w:val="20"/>
              </w:rPr>
              <w:t xml:space="preserve"> 1 hebben, waarna </w:t>
            </w:r>
            <w:r w:rsidR="00A67BDC">
              <w:rPr>
                <w:rFonts w:eastAsia="Times New Roman"/>
                <w:szCs w:val="20"/>
              </w:rPr>
              <w:t xml:space="preserve">Hoofdstuk 1 meestal </w:t>
            </w:r>
            <w:proofErr w:type="spellStart"/>
            <w:r w:rsidR="00A67BDC">
              <w:rPr>
                <w:rFonts w:eastAsia="Times New Roman"/>
                <w:szCs w:val="20"/>
              </w:rPr>
              <w:t>volgNummer</w:t>
            </w:r>
            <w:proofErr w:type="spellEnd"/>
            <w:r w:rsidR="00A67BDC">
              <w:rPr>
                <w:rFonts w:eastAsia="Times New Roman"/>
                <w:szCs w:val="20"/>
              </w:rPr>
              <w:t xml:space="preserve"> 2 zal hebben, etc.</w:t>
            </w:r>
          </w:p>
          <w:p w14:paraId="1275C32E" w14:textId="2788D866" w:rsidR="007539E2" w:rsidRDefault="007539E2" w:rsidP="00C1445D">
            <w:pPr>
              <w:rPr>
                <w:rFonts w:eastAsia="Times New Roman"/>
                <w:szCs w:val="20"/>
              </w:rPr>
            </w:pPr>
          </w:p>
        </w:tc>
      </w:tr>
    </w:tbl>
    <w:p w14:paraId="38BAA28A" w14:textId="77777777" w:rsidR="007539E2" w:rsidRDefault="007539E2" w:rsidP="007539E2"/>
    <w:p w14:paraId="4CD0BA21" w14:textId="4D0E7657" w:rsidR="00A2383D" w:rsidRPr="00231950" w:rsidRDefault="00A2383D" w:rsidP="00A2383D">
      <w:pPr>
        <w:pStyle w:val="Kop4"/>
      </w:pPr>
      <w:r w:rsidRPr="00231950">
        <w:t xml:space="preserve">Attribuutsoort </w:t>
      </w:r>
      <w:r>
        <w:t>inhoud</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2383D" w:rsidRPr="00231950" w14:paraId="1599F67D" w14:textId="77777777" w:rsidTr="00B64EFA">
        <w:trPr>
          <w:tblCellSpacing w:w="0" w:type="dxa"/>
        </w:trPr>
        <w:tc>
          <w:tcPr>
            <w:tcW w:w="1500" w:type="pct"/>
            <w:tcBorders>
              <w:top w:val="nil"/>
              <w:left w:val="nil"/>
              <w:bottom w:val="nil"/>
              <w:right w:val="nil"/>
            </w:tcBorders>
            <w:hideMark/>
          </w:tcPr>
          <w:p w14:paraId="7E816491" w14:textId="77777777" w:rsidR="00A2383D" w:rsidRPr="00231950" w:rsidRDefault="00A2383D"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44FC140C" w14:textId="730229F2" w:rsidR="00A2383D" w:rsidRPr="00231950" w:rsidRDefault="0059088B" w:rsidP="009A60E0">
            <w:pPr>
              <w:rPr>
                <w:rFonts w:eastAsia="Times New Roman"/>
                <w:szCs w:val="20"/>
              </w:rPr>
            </w:pPr>
            <w:r>
              <w:rPr>
                <w:rFonts w:eastAsia="Times New Roman"/>
                <w:szCs w:val="20"/>
              </w:rPr>
              <w:t>inhoud</w:t>
            </w:r>
          </w:p>
        </w:tc>
      </w:tr>
      <w:tr w:rsidR="00A2383D" w:rsidRPr="00231950" w14:paraId="0A1307DB" w14:textId="77777777" w:rsidTr="00B64EFA">
        <w:trPr>
          <w:tblCellSpacing w:w="0" w:type="dxa"/>
        </w:trPr>
        <w:tc>
          <w:tcPr>
            <w:tcW w:w="1500" w:type="pct"/>
            <w:tcBorders>
              <w:top w:val="nil"/>
              <w:left w:val="nil"/>
              <w:bottom w:val="nil"/>
              <w:right w:val="nil"/>
            </w:tcBorders>
            <w:hideMark/>
          </w:tcPr>
          <w:p w14:paraId="4E91E2FD" w14:textId="77777777" w:rsidR="00A2383D" w:rsidRPr="00231950" w:rsidRDefault="00A2383D"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DBDEBFC" w14:textId="77777777" w:rsidR="00A2383D" w:rsidRPr="00231950" w:rsidRDefault="00A2383D" w:rsidP="009A60E0">
            <w:pPr>
              <w:rPr>
                <w:rFonts w:eastAsia="Times New Roman"/>
                <w:szCs w:val="20"/>
              </w:rPr>
            </w:pPr>
            <w:r>
              <w:rPr>
                <w:rFonts w:eastAsia="Times New Roman"/>
                <w:szCs w:val="20"/>
              </w:rPr>
              <w:t>De symboolcode is een code waarmee de gewenste stijl geduid wordt.</w:t>
            </w:r>
          </w:p>
        </w:tc>
      </w:tr>
      <w:tr w:rsidR="00A2383D" w:rsidRPr="00231950" w14:paraId="7FEE708E" w14:textId="77777777" w:rsidTr="00B64EFA">
        <w:trPr>
          <w:tblCellSpacing w:w="0" w:type="dxa"/>
        </w:trPr>
        <w:tc>
          <w:tcPr>
            <w:tcW w:w="1500" w:type="pct"/>
            <w:tcBorders>
              <w:top w:val="nil"/>
              <w:left w:val="nil"/>
              <w:bottom w:val="nil"/>
              <w:right w:val="nil"/>
            </w:tcBorders>
            <w:hideMark/>
          </w:tcPr>
          <w:p w14:paraId="1720FFDA" w14:textId="77777777" w:rsidR="00A2383D" w:rsidRPr="00231950" w:rsidRDefault="00A2383D"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680416E0" w14:textId="5690BBE8" w:rsidR="00A2383D" w:rsidRPr="00231950" w:rsidRDefault="00A268D5" w:rsidP="009A60E0">
            <w:pPr>
              <w:rPr>
                <w:rFonts w:eastAsia="Times New Roman"/>
                <w:szCs w:val="20"/>
              </w:rPr>
            </w:pPr>
            <w:proofErr w:type="spellStart"/>
            <w:r>
              <w:rPr>
                <w:rFonts w:eastAsia="Times New Roman"/>
                <w:szCs w:val="20"/>
              </w:rPr>
              <w:t>CharacterString</w:t>
            </w:r>
            <w:proofErr w:type="spellEnd"/>
          </w:p>
        </w:tc>
      </w:tr>
      <w:tr w:rsidR="00A268D5" w:rsidRPr="00231950" w14:paraId="2510A485" w14:textId="77777777" w:rsidTr="00B64EFA">
        <w:trPr>
          <w:tblCellSpacing w:w="0" w:type="dxa"/>
        </w:trPr>
        <w:tc>
          <w:tcPr>
            <w:tcW w:w="1500" w:type="pct"/>
            <w:tcBorders>
              <w:top w:val="nil"/>
              <w:left w:val="nil"/>
              <w:bottom w:val="nil"/>
              <w:right w:val="nil"/>
            </w:tcBorders>
          </w:tcPr>
          <w:p w14:paraId="65ADB9BA" w14:textId="06A5FB6D" w:rsidR="00A268D5" w:rsidRPr="00231950" w:rsidRDefault="00A268D5" w:rsidP="009A60E0">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4E87118A" w14:textId="2DAB3B17" w:rsidR="00D21FE2" w:rsidRDefault="00211E23" w:rsidP="001D1FA8">
            <w:pPr>
              <w:rPr>
                <w:rFonts w:eastAsia="Times New Roman"/>
                <w:szCs w:val="20"/>
              </w:rPr>
            </w:pPr>
            <w:r>
              <w:rPr>
                <w:rFonts w:eastAsia="Times New Roman"/>
                <w:szCs w:val="20"/>
              </w:rPr>
              <w:t>De inhoud vanuit OP</w:t>
            </w:r>
            <w:r w:rsidR="001D1FA8">
              <w:rPr>
                <w:rFonts w:eastAsia="Times New Roman"/>
                <w:szCs w:val="20"/>
              </w:rPr>
              <w:t xml:space="preserve"> kan op meerdere manieren ingevuld worden, namelijk middels</w:t>
            </w:r>
            <w:r w:rsidR="00857401">
              <w:rPr>
                <w:rFonts w:eastAsia="Times New Roman"/>
                <w:szCs w:val="20"/>
              </w:rPr>
              <w:t xml:space="preserve"> één of meerdere voorkomens van</w:t>
            </w:r>
            <w:r w:rsidR="001D1FA8">
              <w:rPr>
                <w:rFonts w:eastAsia="Times New Roman"/>
                <w:szCs w:val="20"/>
              </w:rPr>
              <w:t>: een Al(</w:t>
            </w:r>
            <w:proofErr w:type="spellStart"/>
            <w:r w:rsidR="001D1FA8">
              <w:rPr>
                <w:rFonts w:eastAsia="Times New Roman"/>
                <w:szCs w:val="20"/>
              </w:rPr>
              <w:t>inea</w:t>
            </w:r>
            <w:proofErr w:type="spellEnd"/>
            <w:r w:rsidR="001D1FA8">
              <w:rPr>
                <w:rFonts w:eastAsia="Times New Roman"/>
                <w:szCs w:val="20"/>
              </w:rPr>
              <w:t xml:space="preserve">), </w:t>
            </w:r>
            <w:r w:rsidR="00857401">
              <w:rPr>
                <w:rFonts w:eastAsia="Times New Roman"/>
                <w:szCs w:val="20"/>
              </w:rPr>
              <w:t>een Citaat, een Groep, een Begrippenlijst, een Lijst, een Figuur, een Tussenkop, een Tabel, of een Formule.</w:t>
            </w:r>
          </w:p>
          <w:p w14:paraId="6884BC82" w14:textId="2EB8BD5D" w:rsidR="00857401" w:rsidRDefault="00857401" w:rsidP="001D1FA8">
            <w:pPr>
              <w:rPr>
                <w:rFonts w:eastAsia="Times New Roman"/>
                <w:szCs w:val="20"/>
              </w:rPr>
            </w:pPr>
          </w:p>
          <w:p w14:paraId="54BB008B" w14:textId="1B0DCD59" w:rsidR="00857401" w:rsidRDefault="00857401" w:rsidP="001D1FA8">
            <w:pPr>
              <w:rPr>
                <w:rFonts w:eastAsia="Times New Roman"/>
                <w:szCs w:val="20"/>
              </w:rPr>
            </w:pPr>
            <w:r>
              <w:rPr>
                <w:rFonts w:eastAsia="Times New Roman"/>
                <w:szCs w:val="20"/>
              </w:rPr>
              <w:t xml:space="preserve">In het CIMOW wordt dit beschouwd als </w:t>
            </w:r>
            <w:proofErr w:type="spellStart"/>
            <w:r>
              <w:rPr>
                <w:rFonts w:eastAsia="Times New Roman"/>
                <w:szCs w:val="20"/>
              </w:rPr>
              <w:t>CharacterString</w:t>
            </w:r>
            <w:proofErr w:type="spellEnd"/>
            <w:r>
              <w:rPr>
                <w:rFonts w:eastAsia="Times New Roman"/>
                <w:szCs w:val="20"/>
              </w:rPr>
              <w:t>.</w:t>
            </w:r>
          </w:p>
        </w:tc>
      </w:tr>
      <w:tr w:rsidR="00211E23" w:rsidRPr="00231950" w14:paraId="2A8AF762" w14:textId="77777777" w:rsidTr="00B64EFA">
        <w:trPr>
          <w:tblCellSpacing w:w="0" w:type="dxa"/>
        </w:trPr>
        <w:tc>
          <w:tcPr>
            <w:tcW w:w="1500" w:type="pct"/>
            <w:tcBorders>
              <w:top w:val="nil"/>
              <w:left w:val="nil"/>
              <w:bottom w:val="nil"/>
              <w:right w:val="nil"/>
            </w:tcBorders>
          </w:tcPr>
          <w:p w14:paraId="060045C6" w14:textId="567618D2" w:rsidR="00211E23" w:rsidRDefault="00211E23" w:rsidP="009A60E0">
            <w:pPr>
              <w:rPr>
                <w:rFonts w:eastAsia="Times New Roman"/>
                <w:b/>
                <w:bCs/>
                <w:szCs w:val="20"/>
              </w:rPr>
            </w:pPr>
            <w:r>
              <w:rPr>
                <w:rFonts w:eastAsia="Times New Roman"/>
                <w:b/>
                <w:bCs/>
                <w:szCs w:val="20"/>
              </w:rPr>
              <w:t>Herkomst</w:t>
            </w:r>
          </w:p>
        </w:tc>
        <w:tc>
          <w:tcPr>
            <w:tcW w:w="3500" w:type="pct"/>
            <w:tcBorders>
              <w:top w:val="nil"/>
              <w:left w:val="nil"/>
              <w:bottom w:val="nil"/>
              <w:right w:val="nil"/>
            </w:tcBorders>
          </w:tcPr>
          <w:p w14:paraId="538182FD" w14:textId="0C8E3A36" w:rsidR="00211E23" w:rsidRDefault="00211E23" w:rsidP="009A60E0">
            <w:pPr>
              <w:rPr>
                <w:rFonts w:eastAsia="Times New Roman"/>
                <w:szCs w:val="20"/>
              </w:rPr>
            </w:pPr>
            <w:r>
              <w:rPr>
                <w:rFonts w:eastAsia="Times New Roman"/>
                <w:szCs w:val="20"/>
              </w:rPr>
              <w:t>OP</w:t>
            </w:r>
          </w:p>
        </w:tc>
      </w:tr>
    </w:tbl>
    <w:p w14:paraId="531D1413" w14:textId="1E1B181C" w:rsidR="00A2383D" w:rsidRPr="00231950" w:rsidRDefault="00A2383D" w:rsidP="00A2383D">
      <w:pPr>
        <w:pStyle w:val="Kop4"/>
      </w:pPr>
      <w:r w:rsidRPr="00231950">
        <w:lastRenderedPageBreak/>
        <w:t xml:space="preserve">Attribuutsoort </w:t>
      </w:r>
      <w:r>
        <w:t>gereserveerd</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2383D" w:rsidRPr="00231950" w14:paraId="3FCEF58D" w14:textId="77777777" w:rsidTr="00B64EFA">
        <w:trPr>
          <w:tblCellSpacing w:w="0" w:type="dxa"/>
        </w:trPr>
        <w:tc>
          <w:tcPr>
            <w:tcW w:w="1500" w:type="pct"/>
            <w:tcBorders>
              <w:top w:val="nil"/>
              <w:left w:val="nil"/>
              <w:bottom w:val="nil"/>
              <w:right w:val="nil"/>
            </w:tcBorders>
            <w:hideMark/>
          </w:tcPr>
          <w:p w14:paraId="1D980BA6" w14:textId="77777777" w:rsidR="00A2383D" w:rsidRPr="00231950" w:rsidRDefault="00A2383D"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D03A49C" w14:textId="4E0DA0D3" w:rsidR="00A2383D" w:rsidRPr="00231950" w:rsidRDefault="0059088B" w:rsidP="009A60E0">
            <w:pPr>
              <w:rPr>
                <w:rFonts w:eastAsia="Times New Roman"/>
                <w:szCs w:val="20"/>
              </w:rPr>
            </w:pPr>
            <w:r>
              <w:rPr>
                <w:rFonts w:eastAsia="Times New Roman"/>
                <w:szCs w:val="20"/>
              </w:rPr>
              <w:t>gereserveerd</w:t>
            </w:r>
          </w:p>
        </w:tc>
      </w:tr>
      <w:tr w:rsidR="00A2383D" w:rsidRPr="00231950" w14:paraId="36D5D5CE" w14:textId="77777777" w:rsidTr="00B64EFA">
        <w:trPr>
          <w:tblCellSpacing w:w="0" w:type="dxa"/>
        </w:trPr>
        <w:tc>
          <w:tcPr>
            <w:tcW w:w="1500" w:type="pct"/>
            <w:tcBorders>
              <w:top w:val="nil"/>
              <w:left w:val="nil"/>
              <w:bottom w:val="nil"/>
              <w:right w:val="nil"/>
            </w:tcBorders>
            <w:hideMark/>
          </w:tcPr>
          <w:p w14:paraId="01AEE5E3" w14:textId="77777777" w:rsidR="00A2383D" w:rsidRPr="00231950" w:rsidRDefault="00A2383D"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DB5E9C4" w14:textId="057DFC86" w:rsidR="00A2383D" w:rsidRPr="00231950" w:rsidRDefault="00E24FA4" w:rsidP="009A60E0">
            <w:pPr>
              <w:rPr>
                <w:rFonts w:eastAsia="Times New Roman"/>
                <w:szCs w:val="20"/>
              </w:rPr>
            </w:pPr>
            <w:r>
              <w:rPr>
                <w:rFonts w:eastAsia="Times New Roman"/>
                <w:szCs w:val="20"/>
              </w:rPr>
              <w:t xml:space="preserve">Een </w:t>
            </w:r>
            <w:proofErr w:type="spellStart"/>
            <w:r w:rsidR="002A63C4">
              <w:rPr>
                <w:rFonts w:eastAsia="Times New Roman"/>
                <w:szCs w:val="20"/>
              </w:rPr>
              <w:t>D</w:t>
            </w:r>
            <w:r>
              <w:rPr>
                <w:rFonts w:eastAsia="Times New Roman"/>
                <w:szCs w:val="20"/>
              </w:rPr>
              <w:t>ocumentComponent</w:t>
            </w:r>
            <w:proofErr w:type="spellEnd"/>
            <w:r>
              <w:rPr>
                <w:rFonts w:eastAsia="Times New Roman"/>
                <w:szCs w:val="20"/>
              </w:rPr>
              <w:t xml:space="preserve"> kan inhoudsloos zijn, in dat geval is er gebruik gemaakt van de attribuutsoort </w:t>
            </w:r>
            <w:r w:rsidR="002A63C4">
              <w:rPr>
                <w:rFonts w:eastAsia="Times New Roman"/>
                <w:szCs w:val="20"/>
              </w:rPr>
              <w:t xml:space="preserve">‘gereserveerd’. </w:t>
            </w:r>
          </w:p>
        </w:tc>
      </w:tr>
      <w:tr w:rsidR="00A2383D" w:rsidRPr="00231950" w14:paraId="588AAFF1" w14:textId="77777777" w:rsidTr="00B64EFA">
        <w:trPr>
          <w:tblCellSpacing w:w="0" w:type="dxa"/>
        </w:trPr>
        <w:tc>
          <w:tcPr>
            <w:tcW w:w="1500" w:type="pct"/>
            <w:tcBorders>
              <w:top w:val="nil"/>
              <w:left w:val="nil"/>
              <w:bottom w:val="nil"/>
              <w:right w:val="nil"/>
            </w:tcBorders>
            <w:hideMark/>
          </w:tcPr>
          <w:p w14:paraId="447802E6" w14:textId="77777777" w:rsidR="00A2383D" w:rsidRPr="00231950" w:rsidRDefault="00A2383D"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4B13FAD6" w14:textId="6245AB88" w:rsidR="00A2383D" w:rsidRPr="00231950" w:rsidRDefault="00857401" w:rsidP="009A60E0">
            <w:pPr>
              <w:rPr>
                <w:rFonts w:eastAsia="Times New Roman"/>
                <w:szCs w:val="20"/>
              </w:rPr>
            </w:pPr>
            <w:proofErr w:type="spellStart"/>
            <w:r>
              <w:rPr>
                <w:rFonts w:eastAsia="Times New Roman"/>
                <w:szCs w:val="20"/>
              </w:rPr>
              <w:t>Boolean</w:t>
            </w:r>
            <w:proofErr w:type="spellEnd"/>
          </w:p>
        </w:tc>
      </w:tr>
    </w:tbl>
    <w:p w14:paraId="1078A66B" w14:textId="7083662B" w:rsidR="00A2383D" w:rsidRPr="00231950" w:rsidRDefault="00A2383D" w:rsidP="00A2383D">
      <w:pPr>
        <w:pStyle w:val="Kop4"/>
      </w:pPr>
      <w:r w:rsidRPr="00231950">
        <w:t xml:space="preserve">Attribuutsoort </w:t>
      </w:r>
      <w:r>
        <w:t>vervallen</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A2383D" w:rsidRPr="00231950" w14:paraId="1D64A7B8" w14:textId="77777777" w:rsidTr="00B64EFA">
        <w:trPr>
          <w:tblCellSpacing w:w="0" w:type="dxa"/>
        </w:trPr>
        <w:tc>
          <w:tcPr>
            <w:tcW w:w="1500" w:type="pct"/>
            <w:tcBorders>
              <w:top w:val="nil"/>
              <w:left w:val="nil"/>
              <w:bottom w:val="nil"/>
              <w:right w:val="nil"/>
            </w:tcBorders>
            <w:hideMark/>
          </w:tcPr>
          <w:p w14:paraId="7F950BD8" w14:textId="77777777" w:rsidR="00A2383D" w:rsidRPr="00231950" w:rsidRDefault="00A2383D"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3F4476C" w14:textId="66A7437A" w:rsidR="00A2383D" w:rsidRPr="00231950" w:rsidRDefault="0059088B" w:rsidP="009A60E0">
            <w:pPr>
              <w:rPr>
                <w:rFonts w:eastAsia="Times New Roman"/>
                <w:szCs w:val="20"/>
              </w:rPr>
            </w:pPr>
            <w:r>
              <w:rPr>
                <w:rFonts w:eastAsia="Times New Roman"/>
                <w:szCs w:val="20"/>
              </w:rPr>
              <w:t>vervallen</w:t>
            </w:r>
          </w:p>
        </w:tc>
      </w:tr>
      <w:tr w:rsidR="00A2383D" w:rsidRPr="00231950" w14:paraId="3E03BFEF" w14:textId="77777777" w:rsidTr="00B64EFA">
        <w:trPr>
          <w:tblCellSpacing w:w="0" w:type="dxa"/>
        </w:trPr>
        <w:tc>
          <w:tcPr>
            <w:tcW w:w="1500" w:type="pct"/>
            <w:tcBorders>
              <w:top w:val="nil"/>
              <w:left w:val="nil"/>
              <w:bottom w:val="nil"/>
              <w:right w:val="nil"/>
            </w:tcBorders>
            <w:hideMark/>
          </w:tcPr>
          <w:p w14:paraId="3982FB23" w14:textId="77777777" w:rsidR="00A2383D" w:rsidRPr="00231950" w:rsidRDefault="00A2383D"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70E93784" w14:textId="50FD4D4F" w:rsidR="00A2383D" w:rsidRPr="00231950" w:rsidRDefault="00A268D5" w:rsidP="009A60E0">
            <w:pPr>
              <w:rPr>
                <w:rFonts w:eastAsia="Times New Roman"/>
                <w:szCs w:val="20"/>
              </w:rPr>
            </w:pPr>
            <w:r>
              <w:rPr>
                <w:rFonts w:eastAsia="Times New Roman"/>
                <w:szCs w:val="20"/>
              </w:rPr>
              <w:t>Hiermee wordt aangeduid of een bepaald</w:t>
            </w:r>
            <w:r w:rsidR="00857401">
              <w:rPr>
                <w:rFonts w:eastAsia="Times New Roman"/>
                <w:szCs w:val="20"/>
              </w:rPr>
              <w:t xml:space="preserve"> </w:t>
            </w:r>
            <w:proofErr w:type="spellStart"/>
            <w:r w:rsidR="00857401">
              <w:rPr>
                <w:rFonts w:eastAsia="Times New Roman"/>
                <w:szCs w:val="20"/>
              </w:rPr>
              <w:t>DocumentComponent</w:t>
            </w:r>
            <w:proofErr w:type="spellEnd"/>
            <w:r w:rsidR="00857401">
              <w:rPr>
                <w:rFonts w:eastAsia="Times New Roman"/>
                <w:szCs w:val="20"/>
              </w:rPr>
              <w:t xml:space="preserve"> vervallen is. (Deze kan alleen voorkomen bij een Artikel.)</w:t>
            </w:r>
          </w:p>
        </w:tc>
      </w:tr>
      <w:tr w:rsidR="00A2383D" w:rsidRPr="00231950" w14:paraId="28DDD2AA" w14:textId="77777777" w:rsidTr="00B64EFA">
        <w:trPr>
          <w:tblCellSpacing w:w="0" w:type="dxa"/>
        </w:trPr>
        <w:tc>
          <w:tcPr>
            <w:tcW w:w="1500" w:type="pct"/>
            <w:tcBorders>
              <w:top w:val="nil"/>
              <w:left w:val="nil"/>
              <w:bottom w:val="nil"/>
              <w:right w:val="nil"/>
            </w:tcBorders>
            <w:hideMark/>
          </w:tcPr>
          <w:p w14:paraId="30E70CC4" w14:textId="77777777" w:rsidR="00A2383D" w:rsidRPr="00231950" w:rsidRDefault="00A2383D"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2AE185FC" w14:textId="319516AB" w:rsidR="00A2383D" w:rsidRPr="00231950" w:rsidRDefault="006534DB" w:rsidP="009A60E0">
            <w:pPr>
              <w:rPr>
                <w:rFonts w:eastAsia="Times New Roman"/>
                <w:szCs w:val="20"/>
              </w:rPr>
            </w:pPr>
            <w:proofErr w:type="spellStart"/>
            <w:r>
              <w:rPr>
                <w:rFonts w:eastAsia="Times New Roman"/>
                <w:szCs w:val="20"/>
              </w:rPr>
              <w:t>Boolean</w:t>
            </w:r>
            <w:proofErr w:type="spellEnd"/>
          </w:p>
        </w:tc>
      </w:tr>
    </w:tbl>
    <w:p w14:paraId="10B57EA0" w14:textId="5EEBC027" w:rsidR="00213BE2" w:rsidRPr="00231950" w:rsidRDefault="005017C0" w:rsidP="00213BE2">
      <w:pPr>
        <w:pStyle w:val="Kop4"/>
      </w:pPr>
      <w:proofErr w:type="spellStart"/>
      <w:r>
        <w:t>Gegevensgroeptype</w:t>
      </w:r>
      <w:proofErr w:type="spellEnd"/>
      <w:r>
        <w:t xml:space="preserve"> Kop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213BE2" w:rsidRPr="00231950" w14:paraId="7A8157B6" w14:textId="77777777" w:rsidTr="00B64EFA">
        <w:trPr>
          <w:tblCellSpacing w:w="0" w:type="dxa"/>
        </w:trPr>
        <w:tc>
          <w:tcPr>
            <w:tcW w:w="1500" w:type="pct"/>
            <w:tcBorders>
              <w:top w:val="nil"/>
              <w:left w:val="nil"/>
              <w:bottom w:val="nil"/>
              <w:right w:val="nil"/>
            </w:tcBorders>
            <w:hideMark/>
          </w:tcPr>
          <w:p w14:paraId="1DC779D2" w14:textId="77777777" w:rsidR="00213BE2" w:rsidRPr="00231950" w:rsidRDefault="00213BE2"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089941E3" w14:textId="091788D6" w:rsidR="00213BE2" w:rsidRPr="00231950" w:rsidRDefault="008B33ED" w:rsidP="009A60E0">
            <w:pPr>
              <w:rPr>
                <w:rFonts w:eastAsia="Times New Roman"/>
                <w:szCs w:val="20"/>
              </w:rPr>
            </w:pPr>
            <w:r>
              <w:rPr>
                <w:rFonts w:eastAsia="Times New Roman"/>
                <w:szCs w:val="20"/>
              </w:rPr>
              <w:t>Kop</w:t>
            </w:r>
          </w:p>
        </w:tc>
      </w:tr>
      <w:tr w:rsidR="00213BE2" w:rsidRPr="00231950" w14:paraId="0DBDA3AF" w14:textId="77777777" w:rsidTr="00B64EFA">
        <w:trPr>
          <w:tblCellSpacing w:w="0" w:type="dxa"/>
        </w:trPr>
        <w:tc>
          <w:tcPr>
            <w:tcW w:w="1500" w:type="pct"/>
            <w:tcBorders>
              <w:top w:val="nil"/>
              <w:left w:val="nil"/>
              <w:bottom w:val="nil"/>
              <w:right w:val="nil"/>
            </w:tcBorders>
            <w:hideMark/>
          </w:tcPr>
          <w:p w14:paraId="4F0ECE70" w14:textId="77777777" w:rsidR="00213BE2" w:rsidRPr="00231950" w:rsidRDefault="00213BE2"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6127921" w14:textId="7FF7EAE3" w:rsidR="00213BE2" w:rsidRPr="00231950" w:rsidRDefault="00410B61" w:rsidP="009A60E0">
            <w:pPr>
              <w:rPr>
                <w:rFonts w:eastAsia="Times New Roman"/>
                <w:szCs w:val="20"/>
              </w:rPr>
            </w:pPr>
            <w:r>
              <w:rPr>
                <w:rFonts w:eastAsia="Times New Roman"/>
                <w:szCs w:val="20"/>
              </w:rPr>
              <w:t xml:space="preserve">Een </w:t>
            </w:r>
            <w:r w:rsidR="00C5206B">
              <w:rPr>
                <w:rFonts w:eastAsia="Times New Roman"/>
                <w:szCs w:val="20"/>
              </w:rPr>
              <w:t xml:space="preserve">titel die de inhoud van </w:t>
            </w:r>
            <w:r w:rsidR="002E0658">
              <w:rPr>
                <w:rFonts w:eastAsia="Times New Roman"/>
                <w:szCs w:val="20"/>
              </w:rPr>
              <w:t>de</w:t>
            </w:r>
            <w:r w:rsidR="00C5206B">
              <w:rPr>
                <w:rFonts w:eastAsia="Times New Roman"/>
                <w:szCs w:val="20"/>
              </w:rPr>
              <w:t xml:space="preserve"> </w:t>
            </w:r>
            <w:proofErr w:type="spellStart"/>
            <w:r w:rsidR="00C5206B">
              <w:rPr>
                <w:rFonts w:eastAsia="Times New Roman"/>
                <w:szCs w:val="20"/>
              </w:rPr>
              <w:t>DocumentComponent</w:t>
            </w:r>
            <w:proofErr w:type="spellEnd"/>
            <w:r w:rsidR="00C5206B">
              <w:rPr>
                <w:rFonts w:eastAsia="Times New Roman"/>
                <w:szCs w:val="20"/>
              </w:rPr>
              <w:t xml:space="preserve"> beschrijft.</w:t>
            </w:r>
          </w:p>
        </w:tc>
      </w:tr>
      <w:tr w:rsidR="00213BE2" w:rsidRPr="00231950" w14:paraId="354DC0DE" w14:textId="77777777" w:rsidTr="00B64EFA">
        <w:trPr>
          <w:tblCellSpacing w:w="0" w:type="dxa"/>
        </w:trPr>
        <w:tc>
          <w:tcPr>
            <w:tcW w:w="1500" w:type="pct"/>
            <w:tcBorders>
              <w:top w:val="nil"/>
              <w:left w:val="nil"/>
              <w:bottom w:val="nil"/>
              <w:right w:val="nil"/>
            </w:tcBorders>
            <w:hideMark/>
          </w:tcPr>
          <w:p w14:paraId="3F3D28FF" w14:textId="77777777" w:rsidR="00213BE2" w:rsidRPr="00231950" w:rsidRDefault="00213BE2"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285A8FDC" w14:textId="0778FA3C" w:rsidR="00213BE2" w:rsidRPr="00231950" w:rsidRDefault="00213BE2" w:rsidP="009A60E0">
            <w:pPr>
              <w:rPr>
                <w:rFonts w:eastAsia="Times New Roman"/>
                <w:szCs w:val="20"/>
              </w:rPr>
            </w:pPr>
            <w:proofErr w:type="spellStart"/>
            <w:r>
              <w:rPr>
                <w:rFonts w:eastAsia="Times New Roman"/>
                <w:szCs w:val="20"/>
              </w:rPr>
              <w:t>CharacterString</w:t>
            </w:r>
            <w:proofErr w:type="spellEnd"/>
            <w:r>
              <w:rPr>
                <w:rFonts w:eastAsia="Times New Roman"/>
                <w:szCs w:val="20"/>
              </w:rPr>
              <w:t xml:space="preserve"> </w:t>
            </w:r>
          </w:p>
        </w:tc>
      </w:tr>
      <w:tr w:rsidR="009E10B3" w:rsidRPr="00231950" w14:paraId="0FB56126" w14:textId="77777777" w:rsidTr="00B64EFA">
        <w:trPr>
          <w:tblCellSpacing w:w="0" w:type="dxa"/>
        </w:trPr>
        <w:tc>
          <w:tcPr>
            <w:tcW w:w="1500" w:type="pct"/>
            <w:tcBorders>
              <w:top w:val="nil"/>
              <w:left w:val="nil"/>
              <w:bottom w:val="nil"/>
              <w:right w:val="nil"/>
            </w:tcBorders>
          </w:tcPr>
          <w:p w14:paraId="75F5C78D" w14:textId="3915021F" w:rsidR="009E10B3" w:rsidRPr="00971E65" w:rsidRDefault="009E10B3" w:rsidP="009A60E0">
            <w:pPr>
              <w:rPr>
                <w:rFonts w:eastAsia="Times New Roman"/>
                <w:b/>
                <w:bCs/>
                <w:szCs w:val="20"/>
              </w:rPr>
            </w:pPr>
            <w:r w:rsidRPr="00971E65">
              <w:rPr>
                <w:rFonts w:eastAsia="Times New Roman"/>
                <w:b/>
                <w:bCs/>
                <w:szCs w:val="20"/>
              </w:rPr>
              <w:t>Toelicht</w:t>
            </w:r>
            <w:r w:rsidR="00971E65">
              <w:rPr>
                <w:rFonts w:eastAsia="Times New Roman"/>
                <w:b/>
                <w:bCs/>
                <w:szCs w:val="20"/>
              </w:rPr>
              <w:t>i</w:t>
            </w:r>
            <w:r w:rsidRPr="00971E65">
              <w:rPr>
                <w:rFonts w:eastAsia="Times New Roman"/>
                <w:b/>
                <w:bCs/>
                <w:szCs w:val="20"/>
              </w:rPr>
              <w:t>ng</w:t>
            </w:r>
          </w:p>
        </w:tc>
        <w:tc>
          <w:tcPr>
            <w:tcW w:w="3500" w:type="pct"/>
            <w:tcBorders>
              <w:top w:val="nil"/>
              <w:left w:val="nil"/>
              <w:bottom w:val="nil"/>
              <w:right w:val="nil"/>
            </w:tcBorders>
          </w:tcPr>
          <w:p w14:paraId="70F55B1D" w14:textId="3B10F8FD" w:rsidR="009E10B3" w:rsidRDefault="009E10B3" w:rsidP="009A60E0">
            <w:pPr>
              <w:rPr>
                <w:rFonts w:eastAsia="Times New Roman"/>
                <w:szCs w:val="20"/>
              </w:rPr>
            </w:pPr>
            <w:r>
              <w:rPr>
                <w:rFonts w:eastAsia="Times New Roman"/>
                <w:szCs w:val="20"/>
              </w:rPr>
              <w:t xml:space="preserve">Een Kop komt voor zodra </w:t>
            </w:r>
            <w:r w:rsidR="00A26865">
              <w:rPr>
                <w:rFonts w:eastAsia="Times New Roman"/>
                <w:szCs w:val="20"/>
              </w:rPr>
              <w:t xml:space="preserve">een </w:t>
            </w:r>
            <w:proofErr w:type="spellStart"/>
            <w:r w:rsidR="00A26865">
              <w:rPr>
                <w:rFonts w:eastAsia="Times New Roman"/>
                <w:szCs w:val="20"/>
              </w:rPr>
              <w:t>DocumentComponent</w:t>
            </w:r>
            <w:proofErr w:type="spellEnd"/>
            <w:r w:rsidR="00A26865">
              <w:rPr>
                <w:rFonts w:eastAsia="Times New Roman"/>
                <w:szCs w:val="20"/>
              </w:rPr>
              <w:t xml:space="preserve"> </w:t>
            </w:r>
            <w:r w:rsidR="00EC51AE">
              <w:rPr>
                <w:rFonts w:eastAsia="Times New Roman"/>
                <w:szCs w:val="20"/>
              </w:rPr>
              <w:t>structuur geeft aan het Omgevingsdocument.</w:t>
            </w:r>
          </w:p>
        </w:tc>
      </w:tr>
    </w:tbl>
    <w:p w14:paraId="6C0B7BC9" w14:textId="20D41DE0" w:rsidR="005017C0" w:rsidRPr="00231950" w:rsidRDefault="005017C0" w:rsidP="005017C0">
      <w:pPr>
        <w:pStyle w:val="Kop4"/>
      </w:pPr>
      <w:r w:rsidRPr="00231950">
        <w:t xml:space="preserve">Attribuutsoort </w:t>
      </w:r>
      <w:r w:rsidR="008E7142">
        <w:t>label</w:t>
      </w:r>
      <w:r>
        <w:t xml:space="preserve">, van </w:t>
      </w:r>
      <w:proofErr w:type="spellStart"/>
      <w:r>
        <w:t>gegevensgroeptype</w:t>
      </w:r>
      <w:proofErr w:type="spellEnd"/>
      <w:r>
        <w:t xml:space="preserve"> </w:t>
      </w:r>
      <w:r w:rsidR="008E7142">
        <w:t>Kop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017C0" w:rsidRPr="00231950" w14:paraId="1647A46D" w14:textId="77777777" w:rsidTr="00B64EFA">
        <w:trPr>
          <w:tblCellSpacing w:w="0" w:type="dxa"/>
        </w:trPr>
        <w:tc>
          <w:tcPr>
            <w:tcW w:w="1500" w:type="pct"/>
            <w:tcBorders>
              <w:top w:val="nil"/>
              <w:left w:val="nil"/>
              <w:bottom w:val="nil"/>
              <w:right w:val="nil"/>
            </w:tcBorders>
            <w:hideMark/>
          </w:tcPr>
          <w:p w14:paraId="0F98B859" w14:textId="77777777" w:rsidR="005017C0" w:rsidRPr="00231950" w:rsidRDefault="005017C0"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0E4D837" w14:textId="3BA63430" w:rsidR="005017C0" w:rsidRPr="00231950" w:rsidRDefault="00B871F5" w:rsidP="009A60E0">
            <w:pPr>
              <w:rPr>
                <w:rFonts w:eastAsia="Times New Roman"/>
                <w:szCs w:val="20"/>
              </w:rPr>
            </w:pPr>
            <w:r>
              <w:rPr>
                <w:rFonts w:eastAsia="Times New Roman"/>
                <w:szCs w:val="20"/>
              </w:rPr>
              <w:t>L</w:t>
            </w:r>
            <w:r w:rsidR="005909C5">
              <w:rPr>
                <w:rFonts w:eastAsia="Times New Roman"/>
                <w:szCs w:val="20"/>
              </w:rPr>
              <w:t>abel</w:t>
            </w:r>
          </w:p>
        </w:tc>
      </w:tr>
      <w:tr w:rsidR="005017C0" w:rsidRPr="00231950" w14:paraId="778C163E" w14:textId="77777777" w:rsidTr="00B64EFA">
        <w:trPr>
          <w:tblCellSpacing w:w="0" w:type="dxa"/>
        </w:trPr>
        <w:tc>
          <w:tcPr>
            <w:tcW w:w="1500" w:type="pct"/>
            <w:tcBorders>
              <w:top w:val="nil"/>
              <w:left w:val="nil"/>
              <w:bottom w:val="nil"/>
              <w:right w:val="nil"/>
            </w:tcBorders>
            <w:hideMark/>
          </w:tcPr>
          <w:p w14:paraId="557BB98C" w14:textId="77777777" w:rsidR="005017C0" w:rsidRPr="00231950" w:rsidRDefault="005017C0"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068A026F" w14:textId="21E51D1C" w:rsidR="005017C0" w:rsidRPr="00231950" w:rsidRDefault="00DC3A27" w:rsidP="009A60E0">
            <w:pPr>
              <w:rPr>
                <w:rFonts w:eastAsia="Times New Roman"/>
                <w:szCs w:val="20"/>
              </w:rPr>
            </w:pPr>
            <w:r>
              <w:rPr>
                <w:rFonts w:eastAsia="Times New Roman"/>
                <w:szCs w:val="20"/>
              </w:rPr>
              <w:t xml:space="preserve">Het label </w:t>
            </w:r>
            <w:r w:rsidR="00596D40">
              <w:rPr>
                <w:rFonts w:eastAsia="Times New Roman"/>
                <w:szCs w:val="20"/>
              </w:rPr>
              <w:t>dat getoond wordt bij de desbetreffende Kop.</w:t>
            </w:r>
          </w:p>
        </w:tc>
      </w:tr>
      <w:tr w:rsidR="005017C0" w:rsidRPr="00231950" w14:paraId="55DBA40A" w14:textId="77777777" w:rsidTr="00B64EFA">
        <w:trPr>
          <w:tblCellSpacing w:w="0" w:type="dxa"/>
        </w:trPr>
        <w:tc>
          <w:tcPr>
            <w:tcW w:w="1500" w:type="pct"/>
            <w:tcBorders>
              <w:top w:val="nil"/>
              <w:left w:val="nil"/>
              <w:bottom w:val="nil"/>
              <w:right w:val="nil"/>
            </w:tcBorders>
            <w:hideMark/>
          </w:tcPr>
          <w:p w14:paraId="543E3206" w14:textId="77777777" w:rsidR="005017C0" w:rsidRPr="00231950" w:rsidRDefault="005017C0"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hideMark/>
          </w:tcPr>
          <w:p w14:paraId="7111E06D" w14:textId="50B4FB1F" w:rsidR="005017C0" w:rsidRPr="00231950" w:rsidRDefault="000D1221" w:rsidP="009A60E0">
            <w:pPr>
              <w:rPr>
                <w:rFonts w:eastAsia="Times New Roman"/>
                <w:szCs w:val="20"/>
              </w:rPr>
            </w:pPr>
            <w:proofErr w:type="spellStart"/>
            <w:r>
              <w:rPr>
                <w:rFonts w:eastAsia="Times New Roman"/>
                <w:szCs w:val="20"/>
              </w:rPr>
              <w:t>CharacterString</w:t>
            </w:r>
            <w:proofErr w:type="spellEnd"/>
          </w:p>
        </w:tc>
      </w:tr>
    </w:tbl>
    <w:p w14:paraId="663109F1" w14:textId="77932D3D" w:rsidR="005017C0" w:rsidRPr="00231950" w:rsidRDefault="005017C0" w:rsidP="005017C0">
      <w:pPr>
        <w:pStyle w:val="Kop4"/>
      </w:pPr>
      <w:r w:rsidRPr="00231950">
        <w:t xml:space="preserve">Attribuutsoort </w:t>
      </w:r>
      <w:r w:rsidR="00D477B8">
        <w:t>nummer</w:t>
      </w:r>
      <w:r>
        <w:t xml:space="preserve">, van </w:t>
      </w:r>
      <w:proofErr w:type="spellStart"/>
      <w:r>
        <w:t>gegevensgroeptype</w:t>
      </w:r>
      <w:proofErr w:type="spellEnd"/>
      <w:r>
        <w:t xml:space="preserve"> </w:t>
      </w:r>
      <w:r w:rsidR="00D477B8">
        <w:t>Kop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017C0" w:rsidRPr="00231950" w14:paraId="5AAA7404" w14:textId="77777777" w:rsidTr="00B64EFA">
        <w:trPr>
          <w:tblCellSpacing w:w="0" w:type="dxa"/>
        </w:trPr>
        <w:tc>
          <w:tcPr>
            <w:tcW w:w="1500" w:type="pct"/>
            <w:tcBorders>
              <w:top w:val="nil"/>
              <w:left w:val="nil"/>
              <w:bottom w:val="nil"/>
              <w:right w:val="nil"/>
            </w:tcBorders>
            <w:hideMark/>
          </w:tcPr>
          <w:p w14:paraId="02575B7D" w14:textId="77777777" w:rsidR="005017C0" w:rsidRPr="00231950" w:rsidRDefault="005017C0"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6C5D8454" w14:textId="4B405B03" w:rsidR="005017C0" w:rsidRPr="00231950" w:rsidRDefault="000D1221" w:rsidP="009A60E0">
            <w:pPr>
              <w:rPr>
                <w:rFonts w:eastAsia="Times New Roman"/>
                <w:szCs w:val="20"/>
              </w:rPr>
            </w:pPr>
            <w:r>
              <w:rPr>
                <w:rFonts w:eastAsia="Times New Roman"/>
                <w:szCs w:val="20"/>
              </w:rPr>
              <w:t>N</w:t>
            </w:r>
            <w:r w:rsidR="00CD15D2">
              <w:rPr>
                <w:rFonts w:eastAsia="Times New Roman"/>
                <w:szCs w:val="20"/>
              </w:rPr>
              <w:t>ummer</w:t>
            </w:r>
          </w:p>
        </w:tc>
      </w:tr>
      <w:tr w:rsidR="005017C0" w:rsidRPr="00231950" w14:paraId="12EE2A15" w14:textId="77777777" w:rsidTr="00B64EFA">
        <w:trPr>
          <w:tblCellSpacing w:w="0" w:type="dxa"/>
        </w:trPr>
        <w:tc>
          <w:tcPr>
            <w:tcW w:w="1500" w:type="pct"/>
            <w:tcBorders>
              <w:top w:val="nil"/>
              <w:left w:val="nil"/>
              <w:bottom w:val="nil"/>
              <w:right w:val="nil"/>
            </w:tcBorders>
            <w:hideMark/>
          </w:tcPr>
          <w:p w14:paraId="5831A4C7" w14:textId="77777777" w:rsidR="005017C0" w:rsidRPr="00231950" w:rsidRDefault="005017C0"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038B52A5" w14:textId="2F45D7BB" w:rsidR="005017C0" w:rsidRPr="008A3471" w:rsidRDefault="00217C9E" w:rsidP="00B168EA">
            <w:pPr>
              <w:rPr>
                <w:rFonts w:eastAsia="Times New Roman"/>
              </w:rPr>
            </w:pPr>
            <w:r>
              <w:t>Het nummer dat hoort bij de desbetreffende Kop.</w:t>
            </w:r>
          </w:p>
        </w:tc>
      </w:tr>
      <w:tr w:rsidR="005017C0" w:rsidRPr="00231950" w14:paraId="36412499" w14:textId="77777777" w:rsidTr="00B64EFA">
        <w:trPr>
          <w:tblCellSpacing w:w="0" w:type="dxa"/>
        </w:trPr>
        <w:tc>
          <w:tcPr>
            <w:tcW w:w="1500" w:type="pct"/>
            <w:tcBorders>
              <w:top w:val="nil"/>
              <w:left w:val="nil"/>
              <w:bottom w:val="nil"/>
              <w:right w:val="nil"/>
            </w:tcBorders>
            <w:hideMark/>
          </w:tcPr>
          <w:p w14:paraId="55D12C90" w14:textId="77777777" w:rsidR="005017C0" w:rsidRPr="00231950" w:rsidRDefault="005017C0"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tcPr>
          <w:p w14:paraId="54A76E59" w14:textId="6A9EE3EA" w:rsidR="005017C0" w:rsidRPr="00231950" w:rsidRDefault="00217C9E" w:rsidP="009A60E0">
            <w:pPr>
              <w:rPr>
                <w:rFonts w:eastAsia="Times New Roman"/>
                <w:szCs w:val="20"/>
              </w:rPr>
            </w:pPr>
            <w:proofErr w:type="spellStart"/>
            <w:r>
              <w:rPr>
                <w:rFonts w:cstheme="minorHAnsi"/>
                <w:szCs w:val="20"/>
              </w:rPr>
              <w:t>CharacterString</w:t>
            </w:r>
            <w:proofErr w:type="spellEnd"/>
          </w:p>
        </w:tc>
      </w:tr>
    </w:tbl>
    <w:p w14:paraId="0010812F" w14:textId="00562393" w:rsidR="005909C5" w:rsidRPr="00231950" w:rsidRDefault="005909C5" w:rsidP="005909C5">
      <w:pPr>
        <w:pStyle w:val="Kop4"/>
      </w:pPr>
      <w:r w:rsidRPr="00231950">
        <w:t xml:space="preserve">Attribuutsoort </w:t>
      </w:r>
      <w:r>
        <w:t xml:space="preserve">opschrift, van </w:t>
      </w:r>
      <w:proofErr w:type="spellStart"/>
      <w:r>
        <w:t>gegevensgroeptype</w:t>
      </w:r>
      <w:proofErr w:type="spellEnd"/>
      <w:r>
        <w:t xml:space="preserve"> Kop</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5909C5" w:rsidRPr="00231950" w14:paraId="34D69098" w14:textId="77777777" w:rsidTr="00B64EFA">
        <w:trPr>
          <w:tblCellSpacing w:w="0" w:type="dxa"/>
        </w:trPr>
        <w:tc>
          <w:tcPr>
            <w:tcW w:w="1500" w:type="pct"/>
            <w:tcBorders>
              <w:top w:val="nil"/>
              <w:left w:val="nil"/>
              <w:bottom w:val="nil"/>
              <w:right w:val="nil"/>
            </w:tcBorders>
            <w:hideMark/>
          </w:tcPr>
          <w:p w14:paraId="143897E2" w14:textId="77777777" w:rsidR="005909C5" w:rsidRPr="00231950" w:rsidRDefault="005909C5" w:rsidP="009A60E0">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5A27683B" w14:textId="77777777" w:rsidR="005909C5" w:rsidRPr="00231950" w:rsidRDefault="005909C5" w:rsidP="009A60E0">
            <w:pPr>
              <w:rPr>
                <w:rFonts w:eastAsia="Times New Roman"/>
                <w:szCs w:val="20"/>
              </w:rPr>
            </w:pPr>
            <w:r>
              <w:rPr>
                <w:rFonts w:eastAsia="Times New Roman"/>
                <w:szCs w:val="20"/>
              </w:rPr>
              <w:t>activiteitregelkwalificatie</w:t>
            </w:r>
          </w:p>
        </w:tc>
      </w:tr>
      <w:tr w:rsidR="005909C5" w:rsidRPr="00231950" w14:paraId="30C5329B" w14:textId="77777777" w:rsidTr="00B64EFA">
        <w:trPr>
          <w:tblCellSpacing w:w="0" w:type="dxa"/>
        </w:trPr>
        <w:tc>
          <w:tcPr>
            <w:tcW w:w="1500" w:type="pct"/>
            <w:tcBorders>
              <w:top w:val="nil"/>
              <w:left w:val="nil"/>
              <w:bottom w:val="nil"/>
              <w:right w:val="nil"/>
            </w:tcBorders>
            <w:hideMark/>
          </w:tcPr>
          <w:p w14:paraId="2675F3D5" w14:textId="77777777" w:rsidR="005909C5" w:rsidRPr="00231950" w:rsidRDefault="005909C5" w:rsidP="009A60E0">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tcPr>
          <w:p w14:paraId="1617F957" w14:textId="12DFC0C6" w:rsidR="005909C5" w:rsidRPr="008A3471" w:rsidRDefault="006332F3" w:rsidP="00B168EA">
            <w:pPr>
              <w:rPr>
                <w:rFonts w:eastAsia="Times New Roman"/>
              </w:rPr>
            </w:pPr>
            <w:r>
              <w:t>Het opschrift dat hoort bij de desbetreffende Kop</w:t>
            </w:r>
            <w:r w:rsidR="005909C5" w:rsidRPr="008A3471">
              <w:t xml:space="preserve">. </w:t>
            </w:r>
          </w:p>
        </w:tc>
      </w:tr>
      <w:tr w:rsidR="005909C5" w:rsidRPr="00231950" w14:paraId="338CCF6E" w14:textId="77777777" w:rsidTr="00B64EFA">
        <w:trPr>
          <w:tblCellSpacing w:w="0" w:type="dxa"/>
        </w:trPr>
        <w:tc>
          <w:tcPr>
            <w:tcW w:w="1500" w:type="pct"/>
            <w:tcBorders>
              <w:top w:val="nil"/>
              <w:left w:val="nil"/>
              <w:bottom w:val="nil"/>
              <w:right w:val="nil"/>
            </w:tcBorders>
            <w:hideMark/>
          </w:tcPr>
          <w:p w14:paraId="18334066" w14:textId="77777777" w:rsidR="005909C5" w:rsidRPr="00231950" w:rsidRDefault="005909C5" w:rsidP="009A60E0">
            <w:pPr>
              <w:rPr>
                <w:rFonts w:eastAsia="Times New Roman"/>
                <w:szCs w:val="20"/>
              </w:rPr>
            </w:pPr>
            <w:r w:rsidRPr="00231950">
              <w:rPr>
                <w:rFonts w:eastAsia="Times New Roman"/>
                <w:b/>
                <w:bCs/>
                <w:szCs w:val="20"/>
              </w:rPr>
              <w:t>Formaat</w:t>
            </w:r>
          </w:p>
        </w:tc>
        <w:tc>
          <w:tcPr>
            <w:tcW w:w="3500" w:type="pct"/>
            <w:tcBorders>
              <w:top w:val="nil"/>
              <w:left w:val="nil"/>
              <w:bottom w:val="nil"/>
              <w:right w:val="nil"/>
            </w:tcBorders>
          </w:tcPr>
          <w:p w14:paraId="013A459A" w14:textId="381C7A7C" w:rsidR="005909C5" w:rsidRPr="00231950" w:rsidRDefault="00596D40" w:rsidP="009A60E0">
            <w:pPr>
              <w:rPr>
                <w:rFonts w:eastAsia="Times New Roman"/>
                <w:szCs w:val="20"/>
              </w:rPr>
            </w:pPr>
            <w:proofErr w:type="spellStart"/>
            <w:r>
              <w:rPr>
                <w:rFonts w:eastAsia="Times New Roman"/>
                <w:szCs w:val="20"/>
              </w:rPr>
              <w:t>CharacterString</w:t>
            </w:r>
            <w:proofErr w:type="spellEnd"/>
          </w:p>
        </w:tc>
      </w:tr>
    </w:tbl>
    <w:p w14:paraId="594160E6" w14:textId="09560F02" w:rsidR="007B2600" w:rsidRDefault="007B2600" w:rsidP="00853502">
      <w:pPr>
        <w:pStyle w:val="Kop4"/>
      </w:pPr>
      <w:r>
        <w:t>Relatiesoor</w:t>
      </w:r>
      <w:r w:rsidR="00F56424">
        <w:t>t is onderdeel van</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857152" w:rsidRPr="00231950" w14:paraId="0F752284" w14:textId="77777777" w:rsidTr="00B64EFA">
        <w:trPr>
          <w:tblCellSpacing w:w="0" w:type="dxa"/>
        </w:trPr>
        <w:tc>
          <w:tcPr>
            <w:tcW w:w="1500" w:type="pct"/>
            <w:tcBorders>
              <w:top w:val="nil"/>
              <w:left w:val="nil"/>
              <w:bottom w:val="nil"/>
              <w:right w:val="nil"/>
            </w:tcBorders>
            <w:hideMark/>
          </w:tcPr>
          <w:p w14:paraId="4191544F" w14:textId="77777777" w:rsidR="00857152" w:rsidRPr="00231950" w:rsidRDefault="00857152" w:rsidP="00C1445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7F5C3549" w14:textId="2C439F7F" w:rsidR="00857152" w:rsidRPr="00231950" w:rsidRDefault="00857152" w:rsidP="00C1445D">
            <w:pPr>
              <w:rPr>
                <w:rFonts w:eastAsia="Times New Roman"/>
                <w:szCs w:val="20"/>
              </w:rPr>
            </w:pPr>
            <w:r>
              <w:rPr>
                <w:rFonts w:eastAsia="Times New Roman"/>
                <w:szCs w:val="20"/>
              </w:rPr>
              <w:t>Is onderdeel van</w:t>
            </w:r>
          </w:p>
        </w:tc>
      </w:tr>
      <w:tr w:rsidR="00857152" w:rsidRPr="00231950" w14:paraId="3C47230D" w14:textId="77777777" w:rsidTr="00B64EFA">
        <w:trPr>
          <w:tblCellSpacing w:w="0" w:type="dxa"/>
        </w:trPr>
        <w:tc>
          <w:tcPr>
            <w:tcW w:w="1500" w:type="pct"/>
            <w:tcBorders>
              <w:top w:val="nil"/>
              <w:left w:val="nil"/>
              <w:bottom w:val="nil"/>
              <w:right w:val="nil"/>
            </w:tcBorders>
            <w:hideMark/>
          </w:tcPr>
          <w:p w14:paraId="1BB9D222" w14:textId="77777777" w:rsidR="00857152" w:rsidRPr="00231950" w:rsidRDefault="00857152" w:rsidP="00C1445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42BF3453" w14:textId="51E9A7AE" w:rsidR="00857152" w:rsidRPr="00231950" w:rsidRDefault="00C668CD" w:rsidP="00C1445D">
            <w:pPr>
              <w:spacing w:after="1"/>
              <w:rPr>
                <w:rFonts w:eastAsia="Times New Roman"/>
                <w:szCs w:val="20"/>
              </w:rPr>
            </w:pPr>
            <w:r>
              <w:rPr>
                <w:rFonts w:cstheme="minorHAnsi"/>
                <w:szCs w:val="20"/>
              </w:rPr>
              <w:t>De verwijzing</w:t>
            </w:r>
            <w:r w:rsidR="00E24413">
              <w:rPr>
                <w:rFonts w:cstheme="minorHAnsi"/>
                <w:szCs w:val="20"/>
              </w:rPr>
              <w:t xml:space="preserve"> van een </w:t>
            </w:r>
            <w:proofErr w:type="spellStart"/>
            <w:r w:rsidR="00E24413">
              <w:rPr>
                <w:rFonts w:cstheme="minorHAnsi"/>
                <w:szCs w:val="20"/>
              </w:rPr>
              <w:t>DocumentComponent</w:t>
            </w:r>
            <w:proofErr w:type="spellEnd"/>
            <w:r w:rsidR="00E24413">
              <w:rPr>
                <w:rFonts w:cstheme="minorHAnsi"/>
                <w:szCs w:val="20"/>
              </w:rPr>
              <w:t xml:space="preserve"> naar het Omgevingsdocument waar het een </w:t>
            </w:r>
            <w:r w:rsidR="00D71A8F">
              <w:rPr>
                <w:rFonts w:cstheme="minorHAnsi"/>
                <w:szCs w:val="20"/>
              </w:rPr>
              <w:t xml:space="preserve">integraal </w:t>
            </w:r>
            <w:r w:rsidR="00E24413">
              <w:rPr>
                <w:rFonts w:cstheme="minorHAnsi"/>
                <w:szCs w:val="20"/>
              </w:rPr>
              <w:t>onderdeel van is.</w:t>
            </w:r>
          </w:p>
        </w:tc>
      </w:tr>
      <w:tr w:rsidR="00857152" w:rsidRPr="00231950" w14:paraId="0E53D3F6" w14:textId="77777777" w:rsidTr="00B64EFA">
        <w:trPr>
          <w:tblCellSpacing w:w="0" w:type="dxa"/>
        </w:trPr>
        <w:tc>
          <w:tcPr>
            <w:tcW w:w="1500" w:type="pct"/>
            <w:tcBorders>
              <w:top w:val="nil"/>
              <w:left w:val="nil"/>
              <w:bottom w:val="nil"/>
              <w:right w:val="nil"/>
            </w:tcBorders>
            <w:hideMark/>
          </w:tcPr>
          <w:p w14:paraId="10188DD5" w14:textId="77777777" w:rsidR="00857152" w:rsidRPr="00231950" w:rsidRDefault="00857152" w:rsidP="00C1445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1905CB45" w14:textId="3E77E32F" w:rsidR="00857152" w:rsidRPr="00231950" w:rsidRDefault="00A42AAA" w:rsidP="00C1445D">
            <w:pPr>
              <w:rPr>
                <w:rFonts w:eastAsia="Times New Roman"/>
                <w:szCs w:val="20"/>
              </w:rPr>
            </w:pPr>
            <w:r>
              <w:t>Omgevingsdocument</w:t>
            </w:r>
          </w:p>
        </w:tc>
      </w:tr>
      <w:tr w:rsidR="00857152" w:rsidRPr="009F0944" w14:paraId="3FEFF2D5" w14:textId="77777777" w:rsidTr="00B64EFA">
        <w:trPr>
          <w:tblCellSpacing w:w="0" w:type="dxa"/>
        </w:trPr>
        <w:tc>
          <w:tcPr>
            <w:tcW w:w="1500" w:type="pct"/>
            <w:tcBorders>
              <w:top w:val="nil"/>
              <w:left w:val="nil"/>
              <w:bottom w:val="nil"/>
              <w:right w:val="nil"/>
            </w:tcBorders>
          </w:tcPr>
          <w:p w14:paraId="40F73931" w14:textId="77777777" w:rsidR="00857152" w:rsidRPr="00231950" w:rsidRDefault="00857152" w:rsidP="00C1445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2107B679" w14:textId="16DE7709" w:rsidR="00857152" w:rsidRPr="00BC7669" w:rsidRDefault="0036081C" w:rsidP="00C1445D">
            <w:pPr>
              <w:pStyle w:val="Tekstzonderopmaak"/>
              <w:rPr>
                <w:rStyle w:val="Hyperlink"/>
                <w:rFonts w:asciiTheme="minorHAnsi" w:hAnsiTheme="minorHAnsi"/>
                <w:b/>
                <w:bCs/>
                <w:color w:val="auto"/>
                <w:sz w:val="20"/>
                <w:szCs w:val="20"/>
                <w:u w:val="none"/>
              </w:rPr>
            </w:pPr>
            <w:r w:rsidRPr="00C84ECB">
              <w:rPr>
                <w:rFonts w:eastAsiaTheme="minorEastAsia" w:cstheme="minorHAnsi"/>
                <w:lang w:eastAsia="nl-NL"/>
              </w:rPr>
              <w:t>E</w:t>
            </w:r>
            <w:r w:rsidRPr="00C84ECB">
              <w:rPr>
                <w:rFonts w:eastAsiaTheme="minorEastAsia" w:cstheme="minorHAnsi"/>
                <w:sz w:val="20"/>
                <w:szCs w:val="20"/>
                <w:lang w:eastAsia="nl-NL"/>
              </w:rPr>
              <w:t>en Omgevingsdocument (</w:t>
            </w:r>
            <w:r w:rsidRPr="00BC7669">
              <w:rPr>
                <w:rFonts w:eastAsiaTheme="minorEastAsia" w:cstheme="minorHAnsi"/>
                <w:sz w:val="20"/>
                <w:szCs w:val="20"/>
                <w:lang w:eastAsia="nl-NL"/>
              </w:rPr>
              <w:t>Regeling) bestaat uit veel verschillende (</w:t>
            </w:r>
            <w:r w:rsidR="001B25B2" w:rsidRPr="00BC7669">
              <w:rPr>
                <w:rFonts w:eastAsiaTheme="minorEastAsia" w:cstheme="minorHAnsi"/>
                <w:sz w:val="20"/>
                <w:szCs w:val="20"/>
                <w:lang w:eastAsia="nl-NL"/>
              </w:rPr>
              <w:t>D</w:t>
            </w:r>
            <w:r w:rsidRPr="00BC7669">
              <w:rPr>
                <w:rFonts w:eastAsiaTheme="minorEastAsia" w:cstheme="minorHAnsi"/>
                <w:sz w:val="20"/>
                <w:szCs w:val="20"/>
                <w:lang w:eastAsia="nl-NL"/>
              </w:rPr>
              <w:t>ocument)</w:t>
            </w:r>
            <w:r w:rsidR="003F1832" w:rsidRPr="000052BD">
              <w:rPr>
                <w:rFonts w:eastAsiaTheme="minorEastAsia" w:cstheme="minorHAnsi"/>
                <w:sz w:val="20"/>
                <w:szCs w:val="20"/>
                <w:lang w:eastAsia="nl-NL"/>
              </w:rPr>
              <w:t>C</w:t>
            </w:r>
            <w:r w:rsidRPr="000052BD">
              <w:rPr>
                <w:rFonts w:eastAsiaTheme="minorEastAsia" w:cstheme="minorHAnsi"/>
                <w:sz w:val="20"/>
                <w:szCs w:val="20"/>
                <w:lang w:eastAsia="nl-NL"/>
              </w:rPr>
              <w:t>omponenten</w:t>
            </w:r>
            <w:r w:rsidR="00C84ECB" w:rsidRPr="000052BD">
              <w:rPr>
                <w:rFonts w:eastAsiaTheme="minorEastAsia" w:cstheme="minorHAnsi"/>
                <w:sz w:val="20"/>
                <w:szCs w:val="20"/>
                <w:lang w:eastAsia="nl-NL"/>
              </w:rPr>
              <w:t>.</w:t>
            </w:r>
            <w:r w:rsidR="00C84ECB" w:rsidRPr="000052BD">
              <w:rPr>
                <w:rFonts w:cstheme="minorHAnsi"/>
                <w:sz w:val="20"/>
                <w:szCs w:val="20"/>
              </w:rPr>
              <w:t xml:space="preserve"> Deze </w:t>
            </w:r>
            <w:proofErr w:type="spellStart"/>
            <w:r w:rsidR="00BC7669" w:rsidRPr="000052BD">
              <w:rPr>
                <w:rFonts w:cstheme="minorHAnsi"/>
                <w:sz w:val="20"/>
                <w:szCs w:val="20"/>
              </w:rPr>
              <w:t>DocumentComponenten</w:t>
            </w:r>
            <w:proofErr w:type="spellEnd"/>
            <w:r w:rsidR="00BC7669" w:rsidRPr="000052BD">
              <w:rPr>
                <w:rFonts w:cstheme="minorHAnsi"/>
                <w:sz w:val="20"/>
                <w:szCs w:val="20"/>
              </w:rPr>
              <w:t xml:space="preserve"> tezamen vormen het </w:t>
            </w:r>
            <w:r w:rsidR="00C85A67" w:rsidRPr="000052BD">
              <w:rPr>
                <w:rFonts w:cstheme="minorHAnsi"/>
                <w:sz w:val="20"/>
                <w:szCs w:val="20"/>
              </w:rPr>
              <w:t>Omgevingsdocument.</w:t>
            </w:r>
            <w:r w:rsidR="00C85A67">
              <w:rPr>
                <w:rFonts w:cstheme="minorHAnsi"/>
                <w:szCs w:val="20"/>
              </w:rPr>
              <w:t xml:space="preserve"> </w:t>
            </w:r>
          </w:p>
        </w:tc>
      </w:tr>
      <w:tr w:rsidR="00857152" w14:paraId="4A263338" w14:textId="77777777" w:rsidTr="00B64EFA">
        <w:trPr>
          <w:tblCellSpacing w:w="0" w:type="dxa"/>
        </w:trPr>
        <w:tc>
          <w:tcPr>
            <w:tcW w:w="1500" w:type="pct"/>
            <w:tcBorders>
              <w:top w:val="nil"/>
              <w:left w:val="nil"/>
              <w:bottom w:val="nil"/>
              <w:right w:val="nil"/>
            </w:tcBorders>
          </w:tcPr>
          <w:p w14:paraId="7343BC07" w14:textId="77777777" w:rsidR="00857152" w:rsidRDefault="00857152" w:rsidP="00C1445D">
            <w:pPr>
              <w:rPr>
                <w:rFonts w:eastAsia="Times New Roman"/>
                <w:b/>
                <w:bCs/>
                <w:szCs w:val="20"/>
              </w:rPr>
            </w:pPr>
            <w:r>
              <w:rPr>
                <w:rFonts w:eastAsia="Times New Roman"/>
                <w:b/>
                <w:bCs/>
                <w:szCs w:val="20"/>
              </w:rPr>
              <w:lastRenderedPageBreak/>
              <w:t xml:space="preserve">Relatie rol </w:t>
            </w:r>
          </w:p>
        </w:tc>
        <w:tc>
          <w:tcPr>
            <w:tcW w:w="3500" w:type="pct"/>
            <w:tcBorders>
              <w:top w:val="nil"/>
              <w:left w:val="nil"/>
              <w:bottom w:val="nil"/>
              <w:right w:val="nil"/>
            </w:tcBorders>
          </w:tcPr>
          <w:p w14:paraId="089152E8" w14:textId="4056E67A" w:rsidR="00857152" w:rsidRDefault="008554EA" w:rsidP="00C1445D">
            <w:pPr>
              <w:pStyle w:val="Tekstzonderopmaak"/>
              <w:rPr>
                <w:rFonts w:asciiTheme="minorHAnsi" w:hAnsiTheme="minorHAnsi"/>
                <w:sz w:val="20"/>
                <w:szCs w:val="20"/>
              </w:rPr>
            </w:pPr>
            <w:proofErr w:type="spellStart"/>
            <w:r>
              <w:rPr>
                <w:rFonts w:asciiTheme="minorHAnsi" w:hAnsiTheme="minorHAnsi"/>
                <w:sz w:val="20"/>
                <w:szCs w:val="20"/>
              </w:rPr>
              <w:t>onderdeelVan</w:t>
            </w:r>
            <w:proofErr w:type="spellEnd"/>
          </w:p>
        </w:tc>
      </w:tr>
    </w:tbl>
    <w:p w14:paraId="2AD98B5C" w14:textId="760F6BA9" w:rsidR="00E277A9" w:rsidRDefault="00E277A9" w:rsidP="00FC38DE">
      <w:pPr>
        <w:pStyle w:val="Kop4"/>
      </w:pPr>
      <w:r>
        <w:t xml:space="preserve">Relatiesoort </w:t>
      </w:r>
      <w:r w:rsidR="00A761C2">
        <w:t>V</w:t>
      </w:r>
      <w:r>
        <w:t>erwijst naar</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277A9" w:rsidRPr="00231950" w14:paraId="737AE4C0" w14:textId="77777777" w:rsidTr="00B64EFA">
        <w:trPr>
          <w:tblCellSpacing w:w="0" w:type="dxa"/>
        </w:trPr>
        <w:tc>
          <w:tcPr>
            <w:tcW w:w="1500" w:type="pct"/>
            <w:tcBorders>
              <w:top w:val="nil"/>
              <w:left w:val="nil"/>
              <w:bottom w:val="nil"/>
              <w:right w:val="nil"/>
            </w:tcBorders>
            <w:hideMark/>
          </w:tcPr>
          <w:p w14:paraId="76C41CA3" w14:textId="77777777" w:rsidR="00E277A9" w:rsidRPr="00231950" w:rsidRDefault="00E277A9" w:rsidP="00C1445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5C8B9FB6" w14:textId="0F73AC34" w:rsidR="00E277A9" w:rsidRPr="00231950" w:rsidRDefault="00A761C2" w:rsidP="00C1445D">
            <w:pPr>
              <w:rPr>
                <w:rFonts w:eastAsia="Times New Roman"/>
                <w:szCs w:val="20"/>
              </w:rPr>
            </w:pPr>
            <w:r>
              <w:rPr>
                <w:rFonts w:eastAsia="Times New Roman"/>
                <w:szCs w:val="20"/>
              </w:rPr>
              <w:t>V</w:t>
            </w:r>
            <w:r w:rsidR="00E277A9">
              <w:rPr>
                <w:rFonts w:eastAsia="Times New Roman"/>
                <w:szCs w:val="20"/>
              </w:rPr>
              <w:t>erwijst naar</w:t>
            </w:r>
          </w:p>
        </w:tc>
      </w:tr>
      <w:tr w:rsidR="00E277A9" w:rsidRPr="00231950" w14:paraId="73FF56FD" w14:textId="77777777" w:rsidTr="00B64EFA">
        <w:trPr>
          <w:tblCellSpacing w:w="0" w:type="dxa"/>
        </w:trPr>
        <w:tc>
          <w:tcPr>
            <w:tcW w:w="1500" w:type="pct"/>
            <w:tcBorders>
              <w:top w:val="nil"/>
              <w:left w:val="nil"/>
              <w:bottom w:val="nil"/>
              <w:right w:val="nil"/>
            </w:tcBorders>
            <w:hideMark/>
          </w:tcPr>
          <w:p w14:paraId="4CA69F92" w14:textId="77777777" w:rsidR="00E277A9" w:rsidRPr="00231950" w:rsidRDefault="00E277A9" w:rsidP="00C1445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2F448DC4" w14:textId="540BAB70" w:rsidR="00E277A9" w:rsidRPr="00231950" w:rsidRDefault="00E277A9" w:rsidP="00C1445D">
            <w:pPr>
              <w:spacing w:after="1"/>
              <w:rPr>
                <w:rFonts w:eastAsia="Times New Roman"/>
                <w:szCs w:val="20"/>
              </w:rPr>
            </w:pPr>
            <w:r>
              <w:rPr>
                <w:rFonts w:cstheme="minorHAnsi"/>
                <w:szCs w:val="20"/>
              </w:rPr>
              <w:t>De verwijzing</w:t>
            </w:r>
            <w:r w:rsidR="001C60C1">
              <w:rPr>
                <w:rFonts w:cstheme="minorHAnsi"/>
                <w:szCs w:val="20"/>
              </w:rPr>
              <w:t xml:space="preserve"> die gedaan wordt </w:t>
            </w:r>
            <w:r>
              <w:rPr>
                <w:rFonts w:cstheme="minorHAnsi"/>
                <w:szCs w:val="20"/>
              </w:rPr>
              <w:t xml:space="preserve">van een </w:t>
            </w:r>
            <w:proofErr w:type="spellStart"/>
            <w:r>
              <w:rPr>
                <w:rFonts w:cstheme="minorHAnsi"/>
                <w:szCs w:val="20"/>
              </w:rPr>
              <w:t>DocumentComponent</w:t>
            </w:r>
            <w:proofErr w:type="spellEnd"/>
            <w:r>
              <w:rPr>
                <w:rFonts w:cstheme="minorHAnsi"/>
                <w:szCs w:val="20"/>
              </w:rPr>
              <w:t xml:space="preserve"> naar </w:t>
            </w:r>
            <w:r w:rsidR="00A761C2">
              <w:rPr>
                <w:rFonts w:cstheme="minorHAnsi"/>
                <w:szCs w:val="20"/>
              </w:rPr>
              <w:t xml:space="preserve">een ander </w:t>
            </w:r>
            <w:proofErr w:type="spellStart"/>
            <w:r w:rsidR="00A761C2">
              <w:rPr>
                <w:rFonts w:cstheme="minorHAnsi"/>
                <w:szCs w:val="20"/>
              </w:rPr>
              <w:t>DocumentComponent</w:t>
            </w:r>
            <w:proofErr w:type="spellEnd"/>
            <w:r>
              <w:rPr>
                <w:rFonts w:cstheme="minorHAnsi"/>
                <w:szCs w:val="20"/>
              </w:rPr>
              <w:t>.</w:t>
            </w:r>
          </w:p>
        </w:tc>
      </w:tr>
      <w:tr w:rsidR="00E277A9" w:rsidRPr="00231950" w14:paraId="07B9D47E" w14:textId="77777777" w:rsidTr="00B64EFA">
        <w:trPr>
          <w:tblCellSpacing w:w="0" w:type="dxa"/>
        </w:trPr>
        <w:tc>
          <w:tcPr>
            <w:tcW w:w="1500" w:type="pct"/>
            <w:tcBorders>
              <w:top w:val="nil"/>
              <w:left w:val="nil"/>
              <w:bottom w:val="nil"/>
              <w:right w:val="nil"/>
            </w:tcBorders>
            <w:hideMark/>
          </w:tcPr>
          <w:p w14:paraId="25B9305B" w14:textId="77777777" w:rsidR="00E277A9" w:rsidRPr="00231950" w:rsidRDefault="00E277A9" w:rsidP="00C1445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4C80E40E" w14:textId="5595515A" w:rsidR="00E277A9" w:rsidRPr="00231950" w:rsidRDefault="00255DC5" w:rsidP="00C1445D">
            <w:pPr>
              <w:rPr>
                <w:rFonts w:eastAsia="Times New Roman"/>
                <w:szCs w:val="20"/>
              </w:rPr>
            </w:pPr>
            <w:proofErr w:type="spellStart"/>
            <w:r>
              <w:t>DocumentComponent</w:t>
            </w:r>
            <w:proofErr w:type="spellEnd"/>
          </w:p>
        </w:tc>
      </w:tr>
      <w:tr w:rsidR="00E277A9" w:rsidRPr="009F0944" w14:paraId="0682FB15" w14:textId="77777777" w:rsidTr="00B64EFA">
        <w:trPr>
          <w:tblCellSpacing w:w="0" w:type="dxa"/>
        </w:trPr>
        <w:tc>
          <w:tcPr>
            <w:tcW w:w="1500" w:type="pct"/>
            <w:tcBorders>
              <w:top w:val="nil"/>
              <w:left w:val="nil"/>
              <w:bottom w:val="nil"/>
              <w:right w:val="nil"/>
            </w:tcBorders>
          </w:tcPr>
          <w:p w14:paraId="7F198C5C" w14:textId="77777777" w:rsidR="00E277A9" w:rsidRPr="00231950" w:rsidRDefault="00E277A9" w:rsidP="00C1445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6FEE84AE" w14:textId="1D069F40" w:rsidR="00D21FE2" w:rsidRDefault="00A761C2" w:rsidP="00C1445D">
            <w:pPr>
              <w:pStyle w:val="Tekstzonderopmaak"/>
              <w:rPr>
                <w:rStyle w:val="Hyperlink"/>
                <w:color w:val="auto"/>
                <w:u w:val="none"/>
              </w:rPr>
            </w:pPr>
            <w:r>
              <w:rPr>
                <w:rStyle w:val="Hyperlink"/>
                <w:color w:val="auto"/>
                <w:u w:val="none"/>
              </w:rPr>
              <w:t xml:space="preserve">Een </w:t>
            </w:r>
            <w:proofErr w:type="spellStart"/>
            <w:r>
              <w:rPr>
                <w:rStyle w:val="Hyperlink"/>
                <w:color w:val="auto"/>
                <w:u w:val="none"/>
              </w:rPr>
              <w:t>DocumentComponent</w:t>
            </w:r>
            <w:proofErr w:type="spellEnd"/>
            <w:r>
              <w:rPr>
                <w:rStyle w:val="Hyperlink"/>
                <w:color w:val="auto"/>
                <w:u w:val="none"/>
              </w:rPr>
              <w:t xml:space="preserve"> </w:t>
            </w:r>
            <w:r w:rsidR="00255DC5">
              <w:rPr>
                <w:rStyle w:val="Hyperlink"/>
                <w:color w:val="auto"/>
                <w:u w:val="none"/>
              </w:rPr>
              <w:t xml:space="preserve">van een bepaald type kan een verwijzing doen naar een ander </w:t>
            </w:r>
            <w:proofErr w:type="spellStart"/>
            <w:r w:rsidR="00255DC5">
              <w:rPr>
                <w:rStyle w:val="Hyperlink"/>
                <w:color w:val="auto"/>
                <w:u w:val="none"/>
              </w:rPr>
              <w:t>DocumentComponent</w:t>
            </w:r>
            <w:proofErr w:type="spellEnd"/>
            <w:r w:rsidR="00255DC5">
              <w:rPr>
                <w:rStyle w:val="Hyperlink"/>
                <w:color w:val="auto"/>
                <w:u w:val="none"/>
              </w:rPr>
              <w:t>.</w:t>
            </w:r>
          </w:p>
          <w:p w14:paraId="64D5B2F9" w14:textId="2C64FE46" w:rsidR="00396A0D" w:rsidRDefault="00396A0D" w:rsidP="00C1445D">
            <w:pPr>
              <w:pStyle w:val="Tekstzonderopmaak"/>
              <w:rPr>
                <w:rStyle w:val="Hyperlink"/>
                <w:color w:val="auto"/>
                <w:u w:val="none"/>
              </w:rPr>
            </w:pPr>
          </w:p>
          <w:p w14:paraId="122A942B" w14:textId="3059170A" w:rsidR="00E277A9" w:rsidRPr="00A761C2" w:rsidRDefault="00255DC5" w:rsidP="00C1445D">
            <w:pPr>
              <w:pStyle w:val="Tekstzonderopmaak"/>
              <w:rPr>
                <w:rStyle w:val="Hyperlink"/>
                <w:rFonts w:asciiTheme="minorHAnsi" w:hAnsiTheme="minorHAnsi"/>
                <w:color w:val="auto"/>
                <w:sz w:val="20"/>
                <w:szCs w:val="20"/>
                <w:u w:val="none"/>
              </w:rPr>
            </w:pPr>
            <w:r>
              <w:rPr>
                <w:rStyle w:val="Hyperlink"/>
                <w:color w:val="auto"/>
                <w:u w:val="none"/>
              </w:rPr>
              <w:t>Bijvoorbeeld: een artikel kan verwijzen naar een Begrip</w:t>
            </w:r>
            <w:r w:rsidR="00396A0D">
              <w:rPr>
                <w:rStyle w:val="Hyperlink"/>
                <w:color w:val="auto"/>
                <w:u w:val="none"/>
              </w:rPr>
              <w:t>, of een Bijlage.</w:t>
            </w:r>
          </w:p>
        </w:tc>
      </w:tr>
      <w:tr w:rsidR="00E277A9" w14:paraId="1FFD81C1" w14:textId="77777777" w:rsidTr="00B64EFA">
        <w:trPr>
          <w:tblCellSpacing w:w="0" w:type="dxa"/>
        </w:trPr>
        <w:tc>
          <w:tcPr>
            <w:tcW w:w="1500" w:type="pct"/>
            <w:tcBorders>
              <w:top w:val="nil"/>
              <w:left w:val="nil"/>
              <w:bottom w:val="nil"/>
              <w:right w:val="nil"/>
            </w:tcBorders>
          </w:tcPr>
          <w:p w14:paraId="69E716B7" w14:textId="77777777" w:rsidR="00E277A9" w:rsidRDefault="00E277A9" w:rsidP="00C1445D">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615F4C43" w14:textId="04873746" w:rsidR="00E277A9" w:rsidRDefault="00B85863" w:rsidP="00C1445D">
            <w:pPr>
              <w:pStyle w:val="Tekstzonderopmaak"/>
              <w:rPr>
                <w:rFonts w:asciiTheme="minorHAnsi" w:hAnsiTheme="minorHAnsi"/>
                <w:sz w:val="20"/>
                <w:szCs w:val="20"/>
              </w:rPr>
            </w:pPr>
            <w:proofErr w:type="spellStart"/>
            <w:r>
              <w:rPr>
                <w:rFonts w:asciiTheme="minorHAnsi" w:hAnsiTheme="minorHAnsi"/>
                <w:sz w:val="20"/>
                <w:szCs w:val="20"/>
              </w:rPr>
              <w:t>v</w:t>
            </w:r>
            <w:r>
              <w:rPr>
                <w:szCs w:val="20"/>
              </w:rPr>
              <w:t>erwijzingNaar</w:t>
            </w:r>
            <w:proofErr w:type="spellEnd"/>
          </w:p>
        </w:tc>
      </w:tr>
    </w:tbl>
    <w:p w14:paraId="5B6793AA" w14:textId="2D9D2778" w:rsidR="00E277A9" w:rsidRDefault="00E277A9" w:rsidP="00E277A9">
      <w:pPr>
        <w:pStyle w:val="Kop4"/>
      </w:pPr>
      <w:r>
        <w:t xml:space="preserve">Relatiesoort </w:t>
      </w:r>
      <w:r w:rsidR="00A761C2">
        <w:t>Valt onder</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E277A9" w:rsidRPr="00231950" w14:paraId="34CE2101" w14:textId="77777777" w:rsidTr="00B64EFA">
        <w:trPr>
          <w:tblCellSpacing w:w="0" w:type="dxa"/>
        </w:trPr>
        <w:tc>
          <w:tcPr>
            <w:tcW w:w="1500" w:type="pct"/>
            <w:tcBorders>
              <w:top w:val="nil"/>
              <w:left w:val="nil"/>
              <w:bottom w:val="nil"/>
              <w:right w:val="nil"/>
            </w:tcBorders>
            <w:hideMark/>
          </w:tcPr>
          <w:p w14:paraId="2F98D6B2" w14:textId="77777777" w:rsidR="00E277A9" w:rsidRPr="00231950" w:rsidRDefault="00E277A9" w:rsidP="00C1445D">
            <w:pPr>
              <w:rPr>
                <w:rFonts w:eastAsia="Times New Roman"/>
                <w:szCs w:val="20"/>
              </w:rPr>
            </w:pPr>
            <w:r w:rsidRPr="00231950">
              <w:rPr>
                <w:rFonts w:eastAsia="Times New Roman"/>
                <w:b/>
                <w:bCs/>
                <w:szCs w:val="20"/>
              </w:rPr>
              <w:t>Naam</w:t>
            </w:r>
          </w:p>
        </w:tc>
        <w:tc>
          <w:tcPr>
            <w:tcW w:w="3500" w:type="pct"/>
            <w:tcBorders>
              <w:top w:val="nil"/>
              <w:left w:val="nil"/>
              <w:bottom w:val="nil"/>
              <w:right w:val="nil"/>
            </w:tcBorders>
            <w:hideMark/>
          </w:tcPr>
          <w:p w14:paraId="157140C2" w14:textId="1CADBF2A" w:rsidR="00E277A9" w:rsidRPr="00231950" w:rsidRDefault="00396A0D" w:rsidP="00C1445D">
            <w:pPr>
              <w:rPr>
                <w:rFonts w:eastAsia="Times New Roman"/>
                <w:szCs w:val="20"/>
              </w:rPr>
            </w:pPr>
            <w:r>
              <w:rPr>
                <w:rFonts w:eastAsia="Times New Roman"/>
                <w:szCs w:val="20"/>
              </w:rPr>
              <w:t>Valt onder</w:t>
            </w:r>
          </w:p>
        </w:tc>
      </w:tr>
      <w:tr w:rsidR="00E277A9" w:rsidRPr="00231950" w14:paraId="51931290" w14:textId="77777777" w:rsidTr="00B64EFA">
        <w:trPr>
          <w:tblCellSpacing w:w="0" w:type="dxa"/>
        </w:trPr>
        <w:tc>
          <w:tcPr>
            <w:tcW w:w="1500" w:type="pct"/>
            <w:tcBorders>
              <w:top w:val="nil"/>
              <w:left w:val="nil"/>
              <w:bottom w:val="nil"/>
              <w:right w:val="nil"/>
            </w:tcBorders>
            <w:hideMark/>
          </w:tcPr>
          <w:p w14:paraId="62D4E4A0" w14:textId="77777777" w:rsidR="00E277A9" w:rsidRPr="00231950" w:rsidRDefault="00E277A9" w:rsidP="00C1445D">
            <w:pPr>
              <w:rPr>
                <w:rFonts w:eastAsia="Times New Roman"/>
                <w:szCs w:val="20"/>
              </w:rPr>
            </w:pPr>
            <w:r w:rsidRPr="00231950">
              <w:rPr>
                <w:rFonts w:eastAsia="Times New Roman"/>
                <w:b/>
                <w:bCs/>
                <w:szCs w:val="20"/>
              </w:rPr>
              <w:t>Definitie</w:t>
            </w:r>
          </w:p>
        </w:tc>
        <w:tc>
          <w:tcPr>
            <w:tcW w:w="3500" w:type="pct"/>
            <w:tcBorders>
              <w:top w:val="nil"/>
              <w:left w:val="nil"/>
              <w:bottom w:val="nil"/>
              <w:right w:val="nil"/>
            </w:tcBorders>
            <w:hideMark/>
          </w:tcPr>
          <w:p w14:paraId="1C53AFFC" w14:textId="278C3E21" w:rsidR="00E277A9" w:rsidRPr="00231950" w:rsidRDefault="00E277A9" w:rsidP="00C1445D">
            <w:pPr>
              <w:spacing w:after="1"/>
              <w:rPr>
                <w:rFonts w:eastAsia="Times New Roman"/>
                <w:szCs w:val="20"/>
              </w:rPr>
            </w:pPr>
            <w:r>
              <w:rPr>
                <w:rFonts w:cstheme="minorHAnsi"/>
                <w:szCs w:val="20"/>
              </w:rPr>
              <w:t xml:space="preserve">De verwijzing van een </w:t>
            </w:r>
            <w:proofErr w:type="spellStart"/>
            <w:r>
              <w:rPr>
                <w:rFonts w:cstheme="minorHAnsi"/>
                <w:szCs w:val="20"/>
              </w:rPr>
              <w:t>DocumentComponent</w:t>
            </w:r>
            <w:proofErr w:type="spellEnd"/>
            <w:r>
              <w:rPr>
                <w:rFonts w:cstheme="minorHAnsi"/>
                <w:szCs w:val="20"/>
              </w:rPr>
              <w:t xml:space="preserve"> naar </w:t>
            </w:r>
            <w:r w:rsidR="001C60C1">
              <w:rPr>
                <w:rFonts w:cstheme="minorHAnsi"/>
                <w:szCs w:val="20"/>
              </w:rPr>
              <w:t xml:space="preserve">een ander </w:t>
            </w:r>
            <w:proofErr w:type="spellStart"/>
            <w:r w:rsidR="001C60C1">
              <w:rPr>
                <w:rFonts w:cstheme="minorHAnsi"/>
                <w:szCs w:val="20"/>
              </w:rPr>
              <w:t>DocumentComponent</w:t>
            </w:r>
            <w:proofErr w:type="spellEnd"/>
            <w:r w:rsidR="001C60C1">
              <w:rPr>
                <w:rFonts w:cstheme="minorHAnsi"/>
                <w:szCs w:val="20"/>
              </w:rPr>
              <w:t xml:space="preserve"> waar het een onderdeel van uit maakt</w:t>
            </w:r>
            <w:r>
              <w:rPr>
                <w:rFonts w:cstheme="minorHAnsi"/>
                <w:szCs w:val="20"/>
              </w:rPr>
              <w:t>.</w:t>
            </w:r>
          </w:p>
        </w:tc>
      </w:tr>
      <w:tr w:rsidR="00E277A9" w:rsidRPr="00231950" w14:paraId="50CED4D5" w14:textId="77777777" w:rsidTr="00B64EFA">
        <w:trPr>
          <w:tblCellSpacing w:w="0" w:type="dxa"/>
        </w:trPr>
        <w:tc>
          <w:tcPr>
            <w:tcW w:w="1500" w:type="pct"/>
            <w:tcBorders>
              <w:top w:val="nil"/>
              <w:left w:val="nil"/>
              <w:bottom w:val="nil"/>
              <w:right w:val="nil"/>
            </w:tcBorders>
            <w:hideMark/>
          </w:tcPr>
          <w:p w14:paraId="123C0B1D" w14:textId="77777777" w:rsidR="00E277A9" w:rsidRPr="00231950" w:rsidRDefault="00E277A9" w:rsidP="00C1445D">
            <w:pPr>
              <w:rPr>
                <w:rFonts w:eastAsia="Times New Roman"/>
                <w:szCs w:val="20"/>
              </w:rPr>
            </w:pPr>
            <w:r w:rsidRPr="00231950">
              <w:rPr>
                <w:rFonts w:eastAsia="Times New Roman"/>
                <w:b/>
                <w:bCs/>
                <w:szCs w:val="20"/>
              </w:rPr>
              <w:t>Gerelateerd objecttype</w:t>
            </w:r>
          </w:p>
        </w:tc>
        <w:tc>
          <w:tcPr>
            <w:tcW w:w="3500" w:type="pct"/>
            <w:tcBorders>
              <w:top w:val="nil"/>
              <w:left w:val="nil"/>
              <w:bottom w:val="nil"/>
              <w:right w:val="nil"/>
            </w:tcBorders>
            <w:hideMark/>
          </w:tcPr>
          <w:p w14:paraId="2483011F" w14:textId="40BD9745" w:rsidR="00E277A9" w:rsidRPr="00231950" w:rsidRDefault="001C60C1" w:rsidP="00C1445D">
            <w:pPr>
              <w:rPr>
                <w:rFonts w:eastAsia="Times New Roman"/>
                <w:szCs w:val="20"/>
              </w:rPr>
            </w:pPr>
            <w:proofErr w:type="spellStart"/>
            <w:r>
              <w:t>DocumentComponent</w:t>
            </w:r>
            <w:proofErr w:type="spellEnd"/>
          </w:p>
        </w:tc>
      </w:tr>
      <w:tr w:rsidR="00E277A9" w:rsidRPr="009F0944" w14:paraId="67AF7470" w14:textId="77777777" w:rsidTr="00B64EFA">
        <w:trPr>
          <w:tblCellSpacing w:w="0" w:type="dxa"/>
        </w:trPr>
        <w:tc>
          <w:tcPr>
            <w:tcW w:w="1500" w:type="pct"/>
            <w:tcBorders>
              <w:top w:val="nil"/>
              <w:left w:val="nil"/>
              <w:bottom w:val="nil"/>
              <w:right w:val="nil"/>
            </w:tcBorders>
          </w:tcPr>
          <w:p w14:paraId="29C7CFAA" w14:textId="77777777" w:rsidR="00E277A9" w:rsidRPr="00231950" w:rsidRDefault="00E277A9" w:rsidP="00C1445D">
            <w:pPr>
              <w:rPr>
                <w:rFonts w:eastAsia="Times New Roman"/>
                <w:b/>
                <w:bCs/>
                <w:szCs w:val="20"/>
              </w:rPr>
            </w:pPr>
            <w:r>
              <w:rPr>
                <w:rFonts w:eastAsia="Times New Roman"/>
                <w:b/>
                <w:bCs/>
                <w:szCs w:val="20"/>
              </w:rPr>
              <w:t>Toelichting</w:t>
            </w:r>
          </w:p>
        </w:tc>
        <w:tc>
          <w:tcPr>
            <w:tcW w:w="3500" w:type="pct"/>
            <w:tcBorders>
              <w:top w:val="nil"/>
              <w:left w:val="nil"/>
              <w:bottom w:val="nil"/>
              <w:right w:val="nil"/>
            </w:tcBorders>
          </w:tcPr>
          <w:p w14:paraId="1D9891EE" w14:textId="5516DA8C" w:rsidR="003E10FD" w:rsidRDefault="00E277A9" w:rsidP="00C1445D">
            <w:pPr>
              <w:pStyle w:val="Tekstzonderopmaak"/>
              <w:rPr>
                <w:rFonts w:eastAsiaTheme="minorEastAsia" w:cstheme="minorHAnsi"/>
                <w:sz w:val="20"/>
                <w:szCs w:val="20"/>
                <w:lang w:eastAsia="nl-NL"/>
              </w:rPr>
            </w:pPr>
            <w:r w:rsidRPr="00C84ECB">
              <w:rPr>
                <w:rFonts w:eastAsiaTheme="minorEastAsia" w:cstheme="minorHAnsi"/>
                <w:lang w:eastAsia="nl-NL"/>
              </w:rPr>
              <w:t>E</w:t>
            </w:r>
            <w:r w:rsidRPr="00C84ECB">
              <w:rPr>
                <w:rFonts w:eastAsiaTheme="minorEastAsia" w:cstheme="minorHAnsi"/>
                <w:sz w:val="20"/>
                <w:szCs w:val="20"/>
                <w:lang w:eastAsia="nl-NL"/>
              </w:rPr>
              <w:t xml:space="preserve">en </w:t>
            </w:r>
            <w:proofErr w:type="spellStart"/>
            <w:r w:rsidR="003E10FD">
              <w:rPr>
                <w:rFonts w:eastAsiaTheme="minorEastAsia" w:cstheme="minorHAnsi"/>
                <w:sz w:val="20"/>
                <w:szCs w:val="20"/>
                <w:lang w:eastAsia="nl-NL"/>
              </w:rPr>
              <w:t>DocumentComponent</w:t>
            </w:r>
            <w:proofErr w:type="spellEnd"/>
            <w:r w:rsidR="003E10FD">
              <w:rPr>
                <w:rFonts w:eastAsiaTheme="minorEastAsia" w:cstheme="minorHAnsi"/>
                <w:sz w:val="20"/>
                <w:szCs w:val="20"/>
                <w:lang w:eastAsia="nl-NL"/>
              </w:rPr>
              <w:t xml:space="preserve"> </w:t>
            </w:r>
            <w:r w:rsidR="003643CF">
              <w:rPr>
                <w:rFonts w:eastAsiaTheme="minorEastAsia" w:cstheme="minorHAnsi"/>
                <w:sz w:val="20"/>
                <w:szCs w:val="20"/>
                <w:lang w:eastAsia="nl-NL"/>
              </w:rPr>
              <w:t xml:space="preserve">van een bepaald type </w:t>
            </w:r>
            <w:r w:rsidR="003E10FD">
              <w:rPr>
                <w:rFonts w:eastAsiaTheme="minorEastAsia" w:cstheme="minorHAnsi"/>
                <w:sz w:val="20"/>
                <w:szCs w:val="20"/>
                <w:lang w:eastAsia="nl-NL"/>
              </w:rPr>
              <w:t xml:space="preserve">kan een onderdeel zijn van een ander </w:t>
            </w:r>
            <w:proofErr w:type="spellStart"/>
            <w:r w:rsidR="003E10FD">
              <w:rPr>
                <w:rFonts w:eastAsiaTheme="minorEastAsia" w:cstheme="minorHAnsi"/>
                <w:sz w:val="20"/>
                <w:szCs w:val="20"/>
                <w:lang w:eastAsia="nl-NL"/>
              </w:rPr>
              <w:t>DocumentComponent</w:t>
            </w:r>
            <w:proofErr w:type="spellEnd"/>
            <w:r w:rsidR="003E10FD">
              <w:rPr>
                <w:rFonts w:eastAsiaTheme="minorEastAsia" w:cstheme="minorHAnsi"/>
                <w:sz w:val="20"/>
                <w:szCs w:val="20"/>
                <w:lang w:eastAsia="nl-NL"/>
              </w:rPr>
              <w:t>.</w:t>
            </w:r>
          </w:p>
          <w:p w14:paraId="396882CC" w14:textId="77777777" w:rsidR="005371D8" w:rsidRDefault="005371D8" w:rsidP="00C1445D">
            <w:pPr>
              <w:pStyle w:val="Tekstzonderopmaak"/>
              <w:rPr>
                <w:rFonts w:cstheme="minorHAnsi"/>
                <w:szCs w:val="20"/>
              </w:rPr>
            </w:pPr>
          </w:p>
          <w:p w14:paraId="71B0AF6B" w14:textId="22181A94" w:rsidR="00D21FE2" w:rsidRDefault="005371D8" w:rsidP="00C1445D">
            <w:pPr>
              <w:pStyle w:val="Tekstzonderopmaak"/>
              <w:rPr>
                <w:rFonts w:cstheme="minorHAnsi"/>
                <w:szCs w:val="20"/>
              </w:rPr>
            </w:pPr>
            <w:r>
              <w:rPr>
                <w:rFonts w:cstheme="minorHAnsi"/>
                <w:szCs w:val="20"/>
              </w:rPr>
              <w:t>Voorbeelden</w:t>
            </w:r>
            <w:r w:rsidR="003E10FD">
              <w:rPr>
                <w:rFonts w:cstheme="minorHAnsi"/>
                <w:szCs w:val="20"/>
              </w:rPr>
              <w:t>:</w:t>
            </w:r>
          </w:p>
          <w:p w14:paraId="770AB8CB" w14:textId="22469EEC" w:rsidR="00E277A9" w:rsidRPr="005371D8" w:rsidRDefault="003E10FD" w:rsidP="00A6491F">
            <w:pPr>
              <w:pStyle w:val="Tekstzonderopmaak"/>
              <w:numPr>
                <w:ilvl w:val="0"/>
                <w:numId w:val="6"/>
              </w:numPr>
              <w:rPr>
                <w:rFonts w:asciiTheme="minorHAnsi" w:hAnsiTheme="minorHAnsi"/>
                <w:b/>
                <w:bCs/>
                <w:sz w:val="20"/>
                <w:szCs w:val="20"/>
              </w:rPr>
            </w:pPr>
            <w:r>
              <w:rPr>
                <w:rFonts w:cstheme="minorHAnsi"/>
                <w:szCs w:val="20"/>
              </w:rPr>
              <w:t xml:space="preserve">een Begrip </w:t>
            </w:r>
            <w:r w:rsidR="005371D8">
              <w:rPr>
                <w:rFonts w:cstheme="minorHAnsi"/>
                <w:szCs w:val="20"/>
              </w:rPr>
              <w:t>valt onder de Begrippenlijst</w:t>
            </w:r>
          </w:p>
          <w:p w14:paraId="62B89551" w14:textId="62C62971" w:rsidR="005371D8" w:rsidRPr="005371D8" w:rsidRDefault="005371D8" w:rsidP="00A6491F">
            <w:pPr>
              <w:pStyle w:val="Tekstzonderopmaak"/>
              <w:numPr>
                <w:ilvl w:val="0"/>
                <w:numId w:val="6"/>
              </w:numPr>
              <w:rPr>
                <w:rFonts w:asciiTheme="minorHAnsi" w:hAnsiTheme="minorHAnsi"/>
                <w:sz w:val="20"/>
                <w:szCs w:val="20"/>
              </w:rPr>
            </w:pPr>
            <w:r w:rsidRPr="005371D8">
              <w:rPr>
                <w:szCs w:val="20"/>
              </w:rPr>
              <w:t>een</w:t>
            </w:r>
            <w:r>
              <w:rPr>
                <w:szCs w:val="20"/>
              </w:rPr>
              <w:t xml:space="preserve"> Artikel valt onder een Paragraaf</w:t>
            </w:r>
          </w:p>
          <w:p w14:paraId="6730BE5F" w14:textId="0C36C41C" w:rsidR="005371D8" w:rsidRPr="003643CF" w:rsidRDefault="005371D8" w:rsidP="00A6491F">
            <w:pPr>
              <w:pStyle w:val="Tekstzonderopmaak"/>
              <w:numPr>
                <w:ilvl w:val="0"/>
                <w:numId w:val="6"/>
              </w:numPr>
              <w:rPr>
                <w:rFonts w:asciiTheme="minorHAnsi" w:hAnsiTheme="minorHAnsi"/>
                <w:sz w:val="20"/>
                <w:szCs w:val="20"/>
              </w:rPr>
            </w:pPr>
            <w:r>
              <w:rPr>
                <w:szCs w:val="20"/>
              </w:rPr>
              <w:t>een Artikel valt onder een Hoofdstuk</w:t>
            </w:r>
          </w:p>
          <w:p w14:paraId="2C0E1993" w14:textId="6E460E22" w:rsidR="003643CF" w:rsidRPr="005371D8" w:rsidRDefault="003643CF" w:rsidP="00A6491F">
            <w:pPr>
              <w:pStyle w:val="Tekstzonderopmaak"/>
              <w:numPr>
                <w:ilvl w:val="0"/>
                <w:numId w:val="6"/>
              </w:numPr>
              <w:rPr>
                <w:rFonts w:asciiTheme="minorHAnsi" w:hAnsiTheme="minorHAnsi"/>
                <w:sz w:val="20"/>
                <w:szCs w:val="20"/>
              </w:rPr>
            </w:pPr>
            <w:r>
              <w:rPr>
                <w:szCs w:val="20"/>
              </w:rPr>
              <w:t xml:space="preserve">een </w:t>
            </w:r>
            <w:proofErr w:type="spellStart"/>
            <w:r>
              <w:rPr>
                <w:szCs w:val="20"/>
              </w:rPr>
              <w:t>Subparagraaf</w:t>
            </w:r>
            <w:proofErr w:type="spellEnd"/>
            <w:r>
              <w:rPr>
                <w:szCs w:val="20"/>
              </w:rPr>
              <w:t xml:space="preserve"> valt onder een Paragraaf</w:t>
            </w:r>
          </w:p>
          <w:p w14:paraId="71766FE4" w14:textId="5AB59A4E" w:rsidR="005371D8" w:rsidRPr="005371D8" w:rsidRDefault="005371D8" w:rsidP="005371D8">
            <w:pPr>
              <w:pStyle w:val="Tekstzonderopmaak"/>
              <w:ind w:left="720"/>
              <w:rPr>
                <w:rStyle w:val="Hyperlink"/>
                <w:rFonts w:asciiTheme="minorHAnsi" w:hAnsiTheme="minorHAnsi"/>
                <w:bCs/>
                <w:color w:val="auto"/>
                <w:sz w:val="20"/>
                <w:szCs w:val="20"/>
                <w:u w:val="none"/>
              </w:rPr>
            </w:pPr>
          </w:p>
        </w:tc>
      </w:tr>
      <w:tr w:rsidR="00E277A9" w14:paraId="7FC741B0" w14:textId="77777777" w:rsidTr="00B64EFA">
        <w:trPr>
          <w:tblCellSpacing w:w="0" w:type="dxa"/>
        </w:trPr>
        <w:tc>
          <w:tcPr>
            <w:tcW w:w="1500" w:type="pct"/>
            <w:tcBorders>
              <w:top w:val="nil"/>
              <w:left w:val="nil"/>
              <w:bottom w:val="nil"/>
              <w:right w:val="nil"/>
            </w:tcBorders>
          </w:tcPr>
          <w:p w14:paraId="5112DB35" w14:textId="77777777" w:rsidR="00E277A9" w:rsidRDefault="00E277A9" w:rsidP="00C1445D">
            <w:pPr>
              <w:rPr>
                <w:rFonts w:eastAsia="Times New Roman"/>
                <w:b/>
                <w:bCs/>
                <w:szCs w:val="20"/>
              </w:rPr>
            </w:pPr>
            <w:r>
              <w:rPr>
                <w:rFonts w:eastAsia="Times New Roman"/>
                <w:b/>
                <w:bCs/>
                <w:szCs w:val="20"/>
              </w:rPr>
              <w:t xml:space="preserve">Relatie rol </w:t>
            </w:r>
          </w:p>
        </w:tc>
        <w:tc>
          <w:tcPr>
            <w:tcW w:w="3500" w:type="pct"/>
            <w:tcBorders>
              <w:top w:val="nil"/>
              <w:left w:val="nil"/>
              <w:bottom w:val="nil"/>
              <w:right w:val="nil"/>
            </w:tcBorders>
          </w:tcPr>
          <w:p w14:paraId="5B705705" w14:textId="29D43C41" w:rsidR="00E277A9" w:rsidRDefault="00143729" w:rsidP="00C1445D">
            <w:pPr>
              <w:pStyle w:val="Tekstzonderopmaak"/>
              <w:rPr>
                <w:rFonts w:asciiTheme="minorHAnsi" w:hAnsiTheme="minorHAnsi"/>
                <w:sz w:val="20"/>
                <w:szCs w:val="20"/>
              </w:rPr>
            </w:pPr>
            <w:proofErr w:type="spellStart"/>
            <w:r>
              <w:rPr>
                <w:rFonts w:asciiTheme="minorHAnsi" w:hAnsiTheme="minorHAnsi"/>
                <w:sz w:val="20"/>
                <w:szCs w:val="20"/>
              </w:rPr>
              <w:t>h</w:t>
            </w:r>
            <w:r>
              <w:rPr>
                <w:szCs w:val="20"/>
              </w:rPr>
              <w:t>eeft</w:t>
            </w:r>
            <w:r w:rsidR="00A33F24">
              <w:rPr>
                <w:szCs w:val="20"/>
              </w:rPr>
              <w:t>Bovenliggend</w:t>
            </w:r>
            <w:r>
              <w:rPr>
                <w:szCs w:val="20"/>
              </w:rPr>
              <w:t>Component</w:t>
            </w:r>
            <w:proofErr w:type="spellEnd"/>
          </w:p>
        </w:tc>
      </w:tr>
    </w:tbl>
    <w:p w14:paraId="458A6497" w14:textId="77777777" w:rsidR="00853502" w:rsidRDefault="00853502" w:rsidP="00853502"/>
    <w:p w14:paraId="710B6901" w14:textId="27EC3243" w:rsidR="00D21FE2" w:rsidRPr="00231950" w:rsidRDefault="00F56E00" w:rsidP="0039795D">
      <w:pPr>
        <w:pStyle w:val="Kop2"/>
        <w:rPr>
          <w:rFonts w:eastAsia="Times New Roman"/>
        </w:rPr>
      </w:pPr>
      <w:bookmarkStart w:id="199" w:name="_Toc92286682"/>
      <w:r w:rsidRPr="00231950">
        <w:rPr>
          <w:rFonts w:eastAsia="Times New Roman"/>
        </w:rPr>
        <w:t>D</w:t>
      </w:r>
      <w:r w:rsidR="0094208A" w:rsidRPr="00231950">
        <w:rPr>
          <w:rFonts w:eastAsia="Times New Roman"/>
        </w:rPr>
        <w:t>atatypen overzicht</w:t>
      </w:r>
      <w:bookmarkEnd w:id="149"/>
      <w:bookmarkEnd w:id="188"/>
      <w:bookmarkEnd w:id="194"/>
      <w:bookmarkEnd w:id="199"/>
    </w:p>
    <w:p w14:paraId="0C7BB353" w14:textId="2B51027E" w:rsidR="00D21FE2" w:rsidRDefault="00C5564F" w:rsidP="00C5564F">
      <w:pPr>
        <w:pStyle w:val="Default"/>
        <w:divId w:val="619649774"/>
        <w:rPr>
          <w:rFonts w:asciiTheme="minorHAnsi" w:hAnsiTheme="minorHAnsi"/>
          <w:sz w:val="20"/>
          <w:szCs w:val="20"/>
        </w:rPr>
      </w:pPr>
      <w:r w:rsidRPr="00231950">
        <w:rPr>
          <w:rFonts w:asciiTheme="minorHAnsi" w:hAnsiTheme="minorHAnsi"/>
          <w:color w:val="auto"/>
          <w:sz w:val="20"/>
          <w:szCs w:val="20"/>
        </w:rPr>
        <w:t xml:space="preserve">Deze paragraaf beschrijft de datatypen die gebruikt zijn in het </w:t>
      </w:r>
      <w:proofErr w:type="spellStart"/>
      <w:r w:rsidRPr="00231950">
        <w:rPr>
          <w:rFonts w:asciiTheme="minorHAnsi" w:hAnsiTheme="minorHAnsi"/>
          <w:color w:val="auto"/>
          <w:sz w:val="20"/>
          <w:szCs w:val="20"/>
        </w:rPr>
        <w:t>informatiemodel</w:t>
      </w:r>
      <w:proofErr w:type="spellEnd"/>
      <w:r w:rsidRPr="00231950">
        <w:rPr>
          <w:rFonts w:asciiTheme="minorHAnsi" w:hAnsiTheme="minorHAnsi"/>
          <w:color w:val="auto"/>
          <w:sz w:val="20"/>
          <w:szCs w:val="20"/>
        </w:rPr>
        <w:t xml:space="preserve">. Een datatype </w:t>
      </w:r>
      <w:r w:rsidRPr="00231950">
        <w:rPr>
          <w:rFonts w:asciiTheme="minorHAnsi" w:hAnsiTheme="minorHAnsi"/>
          <w:sz w:val="20"/>
          <w:szCs w:val="20"/>
        </w:rPr>
        <w:t>beschrijft de structuur van de data</w:t>
      </w:r>
      <w:r w:rsidR="001F3ED2" w:rsidRPr="00231950">
        <w:rPr>
          <w:rFonts w:asciiTheme="minorHAnsi" w:hAnsiTheme="minorHAnsi"/>
          <w:sz w:val="20"/>
          <w:szCs w:val="20"/>
        </w:rPr>
        <w:t xml:space="preserve"> en kan aanvullend aangeven aan welke eisen de data zelf moet voldoen.</w:t>
      </w:r>
      <w:bookmarkStart w:id="200" w:name="_Ref39048559"/>
    </w:p>
    <w:p w14:paraId="085DA77D" w14:textId="23B81076" w:rsidR="00D21FE2" w:rsidRPr="00FA096B" w:rsidRDefault="00FA096B" w:rsidP="0039795D">
      <w:pPr>
        <w:pStyle w:val="Kop3"/>
        <w:divId w:val="619649774"/>
      </w:pPr>
      <w:bookmarkStart w:id="201" w:name="_Toc92286683"/>
      <w:r w:rsidRPr="00FA096B">
        <w:t>Waardelijsten</w:t>
      </w:r>
      <w:bookmarkEnd w:id="200"/>
      <w:bookmarkEnd w:id="201"/>
    </w:p>
    <w:p w14:paraId="7F24CA88" w14:textId="675C4C7E" w:rsidR="00D21FE2" w:rsidRDefault="00B3767B" w:rsidP="00A02EF8">
      <w:pPr>
        <w:pStyle w:val="Default"/>
        <w:divId w:val="619649774"/>
        <w:rPr>
          <w:rFonts w:asciiTheme="minorHAnsi" w:hAnsiTheme="minorHAnsi"/>
          <w:color w:val="auto"/>
          <w:sz w:val="20"/>
          <w:szCs w:val="20"/>
        </w:rPr>
      </w:pPr>
      <w:r w:rsidRPr="00231950">
        <w:rPr>
          <w:rFonts w:asciiTheme="minorHAnsi" w:hAnsiTheme="minorHAnsi"/>
          <w:sz w:val="20"/>
          <w:szCs w:val="20"/>
        </w:rPr>
        <w:t xml:space="preserve">Het </w:t>
      </w:r>
      <w:proofErr w:type="spellStart"/>
      <w:r w:rsidRPr="00231950">
        <w:rPr>
          <w:rFonts w:asciiTheme="minorHAnsi" w:hAnsiTheme="minorHAnsi"/>
          <w:sz w:val="20"/>
          <w:szCs w:val="20"/>
        </w:rPr>
        <w:t>informatiemodel</w:t>
      </w:r>
      <w:proofErr w:type="spellEnd"/>
      <w:r w:rsidRPr="00231950">
        <w:rPr>
          <w:rFonts w:asciiTheme="minorHAnsi" w:hAnsiTheme="minorHAnsi"/>
          <w:sz w:val="20"/>
          <w:szCs w:val="20"/>
        </w:rPr>
        <w:t xml:space="preserve"> maakt veelvuld</w:t>
      </w:r>
      <w:r w:rsidR="00C5049F">
        <w:rPr>
          <w:rFonts w:asciiTheme="minorHAnsi" w:hAnsiTheme="minorHAnsi"/>
          <w:sz w:val="20"/>
          <w:szCs w:val="20"/>
        </w:rPr>
        <w:t xml:space="preserve">ig gebruik van </w:t>
      </w:r>
      <w:proofErr w:type="spellStart"/>
      <w:r w:rsidR="00C5049F">
        <w:rPr>
          <w:rFonts w:asciiTheme="minorHAnsi" w:hAnsiTheme="minorHAnsi"/>
          <w:sz w:val="20"/>
          <w:szCs w:val="20"/>
        </w:rPr>
        <w:t>waardelijsten</w:t>
      </w:r>
      <w:proofErr w:type="spellEnd"/>
      <w:r w:rsidR="00A02EF8">
        <w:rPr>
          <w:rFonts w:asciiTheme="minorHAnsi" w:hAnsiTheme="minorHAnsi"/>
          <w:sz w:val="20"/>
          <w:szCs w:val="20"/>
        </w:rPr>
        <w:t>, te weten d</w:t>
      </w:r>
      <w:r w:rsidR="00C5564F" w:rsidRPr="00A02EF8">
        <w:rPr>
          <w:rFonts w:asciiTheme="minorHAnsi" w:hAnsiTheme="minorHAnsi"/>
          <w:color w:val="auto"/>
          <w:sz w:val="20"/>
          <w:szCs w:val="20"/>
        </w:rPr>
        <w:t xml:space="preserve">e volgende </w:t>
      </w:r>
      <w:proofErr w:type="spellStart"/>
      <w:r w:rsidR="00C5564F" w:rsidRPr="00A02EF8">
        <w:rPr>
          <w:rFonts w:asciiTheme="minorHAnsi" w:hAnsiTheme="minorHAnsi"/>
          <w:color w:val="auto"/>
          <w:sz w:val="20"/>
          <w:szCs w:val="20"/>
        </w:rPr>
        <w:t>waardelijsten</w:t>
      </w:r>
      <w:proofErr w:type="spellEnd"/>
      <w:r w:rsidR="00A02EF8">
        <w:rPr>
          <w:rFonts w:asciiTheme="minorHAnsi" w:hAnsiTheme="minorHAnsi"/>
          <w:color w:val="auto"/>
          <w:sz w:val="20"/>
          <w:szCs w:val="20"/>
        </w:rPr>
        <w:t>:</w:t>
      </w:r>
    </w:p>
    <w:p w14:paraId="2FAE302F" w14:textId="417ABE5D" w:rsidR="0082141E" w:rsidRDefault="00253FAC" w:rsidP="00A02EF8">
      <w:pPr>
        <w:pStyle w:val="Default"/>
        <w:divId w:val="619649774"/>
        <w:rPr>
          <w:rFonts w:asciiTheme="minorHAnsi" w:hAnsiTheme="minorHAnsi"/>
          <w:color w:val="auto"/>
          <w:sz w:val="20"/>
          <w:szCs w:val="20"/>
        </w:rPr>
      </w:pPr>
      <w:r>
        <w:rPr>
          <w:rFonts w:asciiTheme="minorHAnsi" w:hAnsiTheme="minorHAnsi"/>
          <w:noProof/>
          <w:color w:val="auto"/>
          <w:sz w:val="20"/>
          <w:szCs w:val="20"/>
        </w:rPr>
        <w:drawing>
          <wp:inline distT="0" distB="0" distL="0" distR="0" wp14:anchorId="0CC44EF8" wp14:editId="1FF42503">
            <wp:extent cx="5593278" cy="1567180"/>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342" t="10759" r="1420" b="5698"/>
                    <a:stretch/>
                  </pic:blipFill>
                  <pic:spPr bwMode="auto">
                    <a:xfrm>
                      <a:off x="0" y="0"/>
                      <a:ext cx="5594848" cy="1567620"/>
                    </a:xfrm>
                    <a:prstGeom prst="rect">
                      <a:avLst/>
                    </a:prstGeom>
                    <a:noFill/>
                    <a:ln>
                      <a:noFill/>
                    </a:ln>
                    <a:extLst>
                      <a:ext uri="{53640926-AAD7-44D8-BBD7-CCE9431645EC}">
                        <a14:shadowObscured xmlns:a14="http://schemas.microsoft.com/office/drawing/2010/main"/>
                      </a:ext>
                    </a:extLst>
                  </pic:spPr>
                </pic:pic>
              </a:graphicData>
            </a:graphic>
          </wp:inline>
        </w:drawing>
      </w:r>
    </w:p>
    <w:p w14:paraId="60AAEECF" w14:textId="12322E85" w:rsidR="00F34F89" w:rsidRDefault="008C0E5C" w:rsidP="008C0E5C">
      <w:pPr>
        <w:pStyle w:val="Bijschrift"/>
        <w:rPr>
          <w:b/>
          <w:bCs/>
          <w:sz w:val="20"/>
          <w:szCs w:val="20"/>
        </w:rPr>
      </w:pPr>
      <w:r>
        <w:lastRenderedPageBreak/>
        <w:t xml:space="preserve">Figuur </w:t>
      </w:r>
      <w:r>
        <w:rPr>
          <w:noProof/>
        </w:rPr>
        <w:fldChar w:fldCharType="begin"/>
      </w:r>
      <w:r>
        <w:rPr>
          <w:noProof/>
        </w:rPr>
        <w:instrText xml:space="preserve"> SEQ Figuur \* ARABIC </w:instrText>
      </w:r>
      <w:r>
        <w:rPr>
          <w:noProof/>
        </w:rPr>
        <w:fldChar w:fldCharType="separate"/>
      </w:r>
      <w:r w:rsidR="00DA1E96">
        <w:rPr>
          <w:noProof/>
        </w:rPr>
        <w:t>12</w:t>
      </w:r>
      <w:r>
        <w:rPr>
          <w:noProof/>
        </w:rPr>
        <w:fldChar w:fldCharType="end"/>
      </w:r>
      <w:r>
        <w:t xml:space="preserve">: </w:t>
      </w:r>
      <w:bookmarkStart w:id="202" w:name="graph_EAID_1BBF2542_A489_4825_867C_00C8A"/>
      <w:bookmarkStart w:id="203" w:name="global_class_RegelsOpLocatie_WaardeEenhe"/>
      <w:bookmarkEnd w:id="202"/>
      <w:bookmarkEnd w:id="203"/>
      <w:r>
        <w:t xml:space="preserve">Overzicht </w:t>
      </w:r>
      <w:proofErr w:type="spellStart"/>
      <w:r>
        <w:t>waardelijsten</w:t>
      </w:r>
      <w:proofErr w:type="spellEnd"/>
    </w:p>
    <w:p w14:paraId="0F13316F" w14:textId="5AEF5E81" w:rsidR="00D21FE2" w:rsidRDefault="00A02EF8" w:rsidP="00A02EF8">
      <w:pPr>
        <w:pStyle w:val="Normaalweb"/>
        <w:rPr>
          <w:rFonts w:eastAsia="Times New Roman"/>
          <w:bCs/>
          <w:szCs w:val="20"/>
        </w:rPr>
      </w:pPr>
      <w:r w:rsidRPr="00231950">
        <w:rPr>
          <w:szCs w:val="20"/>
        </w:rPr>
        <w:t xml:space="preserve">Een </w:t>
      </w:r>
      <w:proofErr w:type="spellStart"/>
      <w:r w:rsidRPr="00231950">
        <w:rPr>
          <w:szCs w:val="20"/>
        </w:rPr>
        <w:t>waardelijst</w:t>
      </w:r>
      <w:proofErr w:type="spellEnd"/>
      <w:r w:rsidRPr="00231950">
        <w:rPr>
          <w:szCs w:val="20"/>
        </w:rPr>
        <w:t xml:space="preserve"> is een datatype waarin de mogelijke waarden expliciet zijn opgesomd in een lijst. De waarde van een attribuutsoort moet één van de waarden zijn uit de gespecificeerde </w:t>
      </w:r>
      <w:proofErr w:type="spellStart"/>
      <w:r w:rsidRPr="00231950">
        <w:rPr>
          <w:szCs w:val="20"/>
        </w:rPr>
        <w:t>waardelijst</w:t>
      </w:r>
      <w:proofErr w:type="spellEnd"/>
      <w:r w:rsidR="00474833">
        <w:rPr>
          <w:szCs w:val="20"/>
        </w:rPr>
        <w:t xml:space="preserve">, oftewel </w:t>
      </w:r>
      <w:r w:rsidR="007B6426">
        <w:rPr>
          <w:szCs w:val="20"/>
        </w:rPr>
        <w:t>wordt</w:t>
      </w:r>
      <w:r w:rsidR="00474833">
        <w:rPr>
          <w:szCs w:val="20"/>
        </w:rPr>
        <w:t xml:space="preserve"> gekozen uit deze lijst</w:t>
      </w:r>
      <w:r w:rsidRPr="00231950">
        <w:rPr>
          <w:szCs w:val="20"/>
        </w:rPr>
        <w:t xml:space="preserve">. </w:t>
      </w:r>
      <w:r w:rsidR="00211A02">
        <w:rPr>
          <w:szCs w:val="20"/>
        </w:rPr>
        <w:t>E</w:t>
      </w:r>
      <w:r w:rsidRPr="00231950">
        <w:rPr>
          <w:szCs w:val="20"/>
        </w:rPr>
        <w:t xml:space="preserve">r zijn verschillende types </w:t>
      </w:r>
      <w:proofErr w:type="spellStart"/>
      <w:r w:rsidRPr="00231950">
        <w:rPr>
          <w:szCs w:val="20"/>
        </w:rPr>
        <w:t>waardelijsten</w:t>
      </w:r>
      <w:proofErr w:type="spellEnd"/>
      <w:r w:rsidRPr="00231950">
        <w:rPr>
          <w:szCs w:val="20"/>
        </w:rPr>
        <w:t xml:space="preserve">, dit </w:t>
      </w:r>
      <w:proofErr w:type="spellStart"/>
      <w:r w:rsidRPr="00231950">
        <w:rPr>
          <w:szCs w:val="20"/>
        </w:rPr>
        <w:t>informatiemodel</w:t>
      </w:r>
      <w:proofErr w:type="spellEnd"/>
      <w:r w:rsidRPr="00231950">
        <w:rPr>
          <w:szCs w:val="20"/>
        </w:rPr>
        <w:t xml:space="preserve"> maakt gebruik van een </w:t>
      </w:r>
      <w:r w:rsidR="00BF7C8B">
        <w:rPr>
          <w:szCs w:val="20"/>
        </w:rPr>
        <w:t>referentielijst</w:t>
      </w:r>
      <w:r w:rsidRPr="00231950">
        <w:rPr>
          <w:szCs w:val="20"/>
        </w:rPr>
        <w:t>. Dit betekent dat de toegestane waarden buiten het model in een exter</w:t>
      </w:r>
      <w:r>
        <w:rPr>
          <w:szCs w:val="20"/>
        </w:rPr>
        <w:t xml:space="preserve">ne </w:t>
      </w:r>
      <w:proofErr w:type="spellStart"/>
      <w:r>
        <w:rPr>
          <w:szCs w:val="20"/>
        </w:rPr>
        <w:t>waardelijst</w:t>
      </w:r>
      <w:proofErr w:type="spellEnd"/>
      <w:r>
        <w:rPr>
          <w:szCs w:val="20"/>
        </w:rPr>
        <w:t xml:space="preserve"> worden beheerd</w:t>
      </w:r>
      <w:r w:rsidR="000E02DA">
        <w:rPr>
          <w:szCs w:val="20"/>
        </w:rPr>
        <w:t xml:space="preserve"> en de erin opgenomen waarden aldaar te vinden zijn.</w:t>
      </w:r>
      <w:r w:rsidR="009014C3">
        <w:rPr>
          <w:szCs w:val="20"/>
        </w:rPr>
        <w:t xml:space="preserve"> Zie </w:t>
      </w:r>
      <w:r w:rsidR="00E91FDE">
        <w:rPr>
          <w:rFonts w:eastAsia="Times New Roman"/>
          <w:szCs w:val="20"/>
        </w:rPr>
        <w:t>Stelselcatalogus</w:t>
      </w:r>
      <w:r w:rsidR="009547D2">
        <w:rPr>
          <w:rStyle w:val="Voetnootmarkering"/>
          <w:rFonts w:eastAsia="Times New Roman"/>
          <w:szCs w:val="20"/>
        </w:rPr>
        <w:footnoteReference w:id="9"/>
      </w:r>
      <w:r w:rsidR="009547D2">
        <w:rPr>
          <w:rFonts w:eastAsia="Times New Roman"/>
          <w:szCs w:val="20"/>
        </w:rPr>
        <w:t>.</w:t>
      </w:r>
    </w:p>
    <w:p w14:paraId="2E2B745E" w14:textId="2C0967D0" w:rsidR="00D21FE2" w:rsidRDefault="005C53E1" w:rsidP="00A02EF8">
      <w:pPr>
        <w:pStyle w:val="Normaalweb"/>
        <w:rPr>
          <w:rFonts w:eastAsia="Times New Roman"/>
          <w:bCs/>
          <w:szCs w:val="20"/>
        </w:rPr>
      </w:pPr>
      <w:r>
        <w:rPr>
          <w:rFonts w:eastAsia="Times New Roman"/>
          <w:bCs/>
          <w:szCs w:val="20"/>
        </w:rPr>
        <w:t xml:space="preserve">De meeste </w:t>
      </w:r>
      <w:proofErr w:type="spellStart"/>
      <w:r>
        <w:rPr>
          <w:rFonts w:eastAsia="Times New Roman"/>
          <w:bCs/>
          <w:szCs w:val="20"/>
        </w:rPr>
        <w:t>waardelijsten</w:t>
      </w:r>
      <w:proofErr w:type="spellEnd"/>
      <w:r>
        <w:rPr>
          <w:rFonts w:eastAsia="Times New Roman"/>
          <w:bCs/>
          <w:szCs w:val="20"/>
        </w:rPr>
        <w:t xml:space="preserve"> word</w:t>
      </w:r>
      <w:r w:rsidR="009C5312">
        <w:rPr>
          <w:rFonts w:eastAsia="Times New Roman"/>
          <w:bCs/>
          <w:szCs w:val="20"/>
        </w:rPr>
        <w:t>en</w:t>
      </w:r>
      <w:r>
        <w:rPr>
          <w:rFonts w:eastAsia="Times New Roman"/>
          <w:bCs/>
          <w:szCs w:val="20"/>
        </w:rPr>
        <w:t xml:space="preserve"> maar één keer gebruikt. </w:t>
      </w:r>
      <w:r w:rsidR="008F01EF">
        <w:rPr>
          <w:rFonts w:eastAsia="Times New Roman"/>
          <w:bCs/>
          <w:szCs w:val="20"/>
        </w:rPr>
        <w:t xml:space="preserve">Thema is </w:t>
      </w:r>
      <w:r>
        <w:rPr>
          <w:rFonts w:eastAsia="Times New Roman"/>
          <w:bCs/>
          <w:szCs w:val="20"/>
        </w:rPr>
        <w:t xml:space="preserve">hierin een uitzondering, en is </w:t>
      </w:r>
      <w:r w:rsidR="008F01EF">
        <w:rPr>
          <w:rFonts w:eastAsia="Times New Roman"/>
          <w:bCs/>
          <w:szCs w:val="20"/>
        </w:rPr>
        <w:t xml:space="preserve">een algemene </w:t>
      </w:r>
      <w:proofErr w:type="spellStart"/>
      <w:r w:rsidR="008F01EF">
        <w:rPr>
          <w:rFonts w:eastAsia="Times New Roman"/>
          <w:bCs/>
          <w:szCs w:val="20"/>
        </w:rPr>
        <w:t>waardelijst</w:t>
      </w:r>
      <w:proofErr w:type="spellEnd"/>
      <w:r w:rsidR="008F01EF">
        <w:rPr>
          <w:rFonts w:eastAsia="Times New Roman"/>
          <w:bCs/>
          <w:szCs w:val="20"/>
        </w:rPr>
        <w:t xml:space="preserve"> die voor meerdere </w:t>
      </w:r>
      <w:r w:rsidR="003B6302">
        <w:rPr>
          <w:rFonts w:eastAsia="Times New Roman"/>
          <w:bCs/>
          <w:szCs w:val="20"/>
        </w:rPr>
        <w:t xml:space="preserve">kenmerken van </w:t>
      </w:r>
      <w:r w:rsidR="008F01EF">
        <w:rPr>
          <w:rFonts w:eastAsia="Times New Roman"/>
          <w:bCs/>
          <w:szCs w:val="20"/>
        </w:rPr>
        <w:t>objecttype</w:t>
      </w:r>
      <w:r w:rsidR="003B6302">
        <w:rPr>
          <w:rFonts w:eastAsia="Times New Roman"/>
          <w:bCs/>
          <w:szCs w:val="20"/>
        </w:rPr>
        <w:t>n</w:t>
      </w:r>
      <w:r w:rsidR="008F01EF">
        <w:rPr>
          <w:rFonts w:eastAsia="Times New Roman"/>
          <w:bCs/>
          <w:szCs w:val="20"/>
        </w:rPr>
        <w:t xml:space="preserve"> gebruikt wordt.</w:t>
      </w:r>
    </w:p>
    <w:p w14:paraId="5FCA8BB9" w14:textId="541C0FDE" w:rsidR="008D014D" w:rsidRPr="00333C0E" w:rsidRDefault="00181933" w:rsidP="00333C0E">
      <w:pPr>
        <w:pStyle w:val="Kop3"/>
        <w:rPr>
          <w:rFonts w:eastAsia="Times New Roman"/>
        </w:rPr>
      </w:pPr>
      <w:bookmarkStart w:id="204" w:name="_Toc92286684"/>
      <w:r>
        <w:rPr>
          <w:rFonts w:eastAsia="Times New Roman"/>
        </w:rPr>
        <w:t>Extern</w:t>
      </w:r>
      <w:r w:rsidR="00333C0E" w:rsidRPr="00333C0E">
        <w:rPr>
          <w:rFonts w:eastAsia="Times New Roman"/>
        </w:rPr>
        <w:t xml:space="preserve"> gedefinieerde Datatypen</w:t>
      </w:r>
      <w:bookmarkEnd w:id="204"/>
    </w:p>
    <w:p w14:paraId="2CBD375B" w14:textId="77777777" w:rsidR="00253FAC" w:rsidRDefault="00253FAC" w:rsidP="00253FAC">
      <w:r>
        <w:rPr>
          <w:noProof/>
        </w:rPr>
        <w:drawing>
          <wp:inline distT="0" distB="0" distL="0" distR="0" wp14:anchorId="2EDC6277" wp14:editId="57BA28C6">
            <wp:extent cx="4963885" cy="1359473"/>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5161" t="63662" r="8542" b="6399"/>
                    <a:stretch/>
                  </pic:blipFill>
                  <pic:spPr bwMode="auto">
                    <a:xfrm>
                      <a:off x="0" y="0"/>
                      <a:ext cx="4965249" cy="1359847"/>
                    </a:xfrm>
                    <a:prstGeom prst="rect">
                      <a:avLst/>
                    </a:prstGeom>
                    <a:noFill/>
                    <a:ln>
                      <a:noFill/>
                    </a:ln>
                    <a:extLst>
                      <a:ext uri="{53640926-AAD7-44D8-BBD7-CCE9431645EC}">
                        <a14:shadowObscured xmlns:a14="http://schemas.microsoft.com/office/drawing/2010/main"/>
                      </a:ext>
                    </a:extLst>
                  </pic:spPr>
                </pic:pic>
              </a:graphicData>
            </a:graphic>
          </wp:inline>
        </w:drawing>
      </w:r>
    </w:p>
    <w:p w14:paraId="3CFA08E2" w14:textId="672CE803" w:rsidR="00253FAC" w:rsidRDefault="00253FAC" w:rsidP="00253FAC">
      <w:pPr>
        <w:pStyle w:val="Bijschrift"/>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Extern gedefinieerde datatypen</w:t>
      </w:r>
    </w:p>
    <w:p w14:paraId="114775F6" w14:textId="6F6767ED" w:rsidR="00A76F13" w:rsidRPr="00231950" w:rsidRDefault="007A4243" w:rsidP="00253FAC">
      <w:pPr>
        <w:pStyle w:val="Kop4"/>
      </w:pPr>
      <w:r w:rsidRPr="00231950">
        <w:t xml:space="preserve">Datatype </w:t>
      </w:r>
      <w:r w:rsidRPr="00C24024">
        <w:t>Identificatie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7A4243" w:rsidRPr="00231950" w14:paraId="7A103459" w14:textId="77777777" w:rsidTr="00B64EFA">
        <w:trPr>
          <w:tblCellSpacing w:w="0" w:type="dxa"/>
        </w:trPr>
        <w:tc>
          <w:tcPr>
            <w:tcW w:w="1500" w:type="pct"/>
            <w:tcMar>
              <w:top w:w="15" w:type="dxa"/>
              <w:left w:w="15" w:type="dxa"/>
              <w:bottom w:w="15" w:type="dxa"/>
              <w:right w:w="15" w:type="dxa"/>
            </w:tcMar>
          </w:tcPr>
          <w:p w14:paraId="42248970" w14:textId="77777777" w:rsidR="007A4243" w:rsidRPr="00231950" w:rsidRDefault="007A4243" w:rsidP="00A07BB4">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tcPr>
          <w:p w14:paraId="0EB9697A" w14:textId="77777777" w:rsidR="007A4243" w:rsidRPr="00231950" w:rsidRDefault="007A4243" w:rsidP="00A07BB4">
            <w:pPr>
              <w:rPr>
                <w:rFonts w:eastAsia="Times New Roman"/>
                <w:szCs w:val="20"/>
              </w:rPr>
            </w:pPr>
            <w:r w:rsidRPr="00231950">
              <w:rPr>
                <w:rFonts w:eastAsia="Times New Roman"/>
                <w:szCs w:val="20"/>
              </w:rPr>
              <w:t>Identificatie</w:t>
            </w:r>
          </w:p>
        </w:tc>
      </w:tr>
      <w:tr w:rsidR="007A4243" w:rsidRPr="00231950" w14:paraId="4711E461" w14:textId="77777777" w:rsidTr="00B64EFA">
        <w:trPr>
          <w:tblCellSpacing w:w="0" w:type="dxa"/>
        </w:trPr>
        <w:tc>
          <w:tcPr>
            <w:tcW w:w="1500" w:type="pct"/>
            <w:tcMar>
              <w:top w:w="15" w:type="dxa"/>
              <w:left w:w="15" w:type="dxa"/>
              <w:bottom w:w="15" w:type="dxa"/>
              <w:right w:w="15" w:type="dxa"/>
            </w:tcMar>
          </w:tcPr>
          <w:p w14:paraId="5AB54207" w14:textId="77777777" w:rsidR="007A4243" w:rsidRPr="00231950" w:rsidRDefault="007A4243" w:rsidP="00A07BB4">
            <w:pPr>
              <w:rPr>
                <w:rFonts w:eastAsia="Times New Roman"/>
                <w:b/>
                <w:szCs w:val="20"/>
              </w:rPr>
            </w:pPr>
            <w:r w:rsidRPr="00231950">
              <w:rPr>
                <w:rFonts w:eastAsia="Times New Roman"/>
                <w:b/>
                <w:szCs w:val="20"/>
              </w:rPr>
              <w:t xml:space="preserve">Definitie </w:t>
            </w:r>
          </w:p>
        </w:tc>
        <w:tc>
          <w:tcPr>
            <w:tcW w:w="3500" w:type="pct"/>
            <w:tcMar>
              <w:top w:w="15" w:type="dxa"/>
              <w:left w:w="15" w:type="dxa"/>
              <w:bottom w:w="15" w:type="dxa"/>
              <w:right w:w="15" w:type="dxa"/>
            </w:tcMar>
          </w:tcPr>
          <w:p w14:paraId="76B2DE95" w14:textId="77777777" w:rsidR="007A4243" w:rsidRPr="00231950" w:rsidRDefault="007A4243" w:rsidP="00A07BB4">
            <w:pPr>
              <w:rPr>
                <w:rFonts w:eastAsia="Times New Roman"/>
                <w:szCs w:val="20"/>
              </w:rPr>
            </w:pPr>
            <w:r w:rsidRPr="00231950">
              <w:rPr>
                <w:rFonts w:eastAsia="Times New Roman"/>
                <w:szCs w:val="20"/>
              </w:rPr>
              <w:t xml:space="preserve">Een uniek en vaststaand gegeven. </w:t>
            </w:r>
          </w:p>
        </w:tc>
      </w:tr>
      <w:tr w:rsidR="007A4243" w:rsidRPr="00231950" w14:paraId="2B5D8FA2" w14:textId="77777777" w:rsidTr="00B64EFA">
        <w:trPr>
          <w:tblCellSpacing w:w="0" w:type="dxa"/>
        </w:trPr>
        <w:tc>
          <w:tcPr>
            <w:tcW w:w="1500" w:type="pct"/>
            <w:tcMar>
              <w:top w:w="15" w:type="dxa"/>
              <w:left w:w="15" w:type="dxa"/>
              <w:bottom w:w="15" w:type="dxa"/>
              <w:right w:w="15" w:type="dxa"/>
            </w:tcMar>
            <w:hideMark/>
          </w:tcPr>
          <w:p w14:paraId="14732699" w14:textId="77777777" w:rsidR="007A4243" w:rsidRPr="00231950" w:rsidRDefault="007A4243" w:rsidP="00A07BB4">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09C6864" w14:textId="1A340039" w:rsidR="007A4243" w:rsidRPr="00231950" w:rsidRDefault="00CB3161" w:rsidP="00A07BB4">
            <w:pPr>
              <w:rPr>
                <w:rFonts w:eastAsia="Times New Roman"/>
                <w:szCs w:val="20"/>
              </w:rPr>
            </w:pPr>
            <w:r>
              <w:rPr>
                <w:rFonts w:eastAsia="Times New Roman"/>
                <w:szCs w:val="20"/>
              </w:rPr>
              <w:t>Een identificatie dient te voldoen aan specifieke regels</w:t>
            </w:r>
            <w:r w:rsidR="00217A66">
              <w:rPr>
                <w:rFonts w:eastAsia="Times New Roman"/>
                <w:szCs w:val="20"/>
              </w:rPr>
              <w:t>, deze worden gedefinieerd in het IMOW-document.</w:t>
            </w:r>
          </w:p>
        </w:tc>
      </w:tr>
      <w:tr w:rsidR="007A4243" w:rsidRPr="00231950" w14:paraId="342F231B" w14:textId="77777777" w:rsidTr="00B64EFA">
        <w:trPr>
          <w:tblCellSpacing w:w="0" w:type="dxa"/>
        </w:trPr>
        <w:tc>
          <w:tcPr>
            <w:tcW w:w="1500" w:type="pct"/>
            <w:tcMar>
              <w:top w:w="15" w:type="dxa"/>
              <w:left w:w="15" w:type="dxa"/>
              <w:bottom w:w="15" w:type="dxa"/>
              <w:right w:w="15" w:type="dxa"/>
            </w:tcMar>
          </w:tcPr>
          <w:p w14:paraId="3F5C0262" w14:textId="77777777" w:rsidR="007A4243" w:rsidRPr="00231950" w:rsidRDefault="007A4243" w:rsidP="00A07BB4">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47D43CD9" w14:textId="42198EFC" w:rsidR="009547D2" w:rsidRPr="00231950" w:rsidRDefault="007A4243" w:rsidP="00F33879">
            <w:pPr>
              <w:rPr>
                <w:rFonts w:eastAsia="Times New Roman"/>
                <w:szCs w:val="20"/>
              </w:rPr>
            </w:pPr>
            <w:r w:rsidRPr="00231950">
              <w:rPr>
                <w:rFonts w:eastAsia="Times New Roman"/>
                <w:szCs w:val="20"/>
              </w:rPr>
              <w:t>Dit datatype is bedoeld om objecten uniek te kunnen identificeren</w:t>
            </w:r>
            <w:r w:rsidR="00A56FA2">
              <w:rPr>
                <w:rFonts w:eastAsia="Times New Roman"/>
                <w:szCs w:val="20"/>
              </w:rPr>
              <w:t xml:space="preserve"> c.q. objecten die in dit CIMOW &lt;&lt;objecttype&gt;&gt; toegekend hebben gekregen. </w:t>
            </w:r>
          </w:p>
        </w:tc>
      </w:tr>
      <w:tr w:rsidR="00F33879" w:rsidRPr="00231950" w14:paraId="392CC302" w14:textId="77777777" w:rsidTr="00B64EFA">
        <w:trPr>
          <w:tblCellSpacing w:w="0" w:type="dxa"/>
        </w:trPr>
        <w:tc>
          <w:tcPr>
            <w:tcW w:w="1500" w:type="pct"/>
            <w:tcMar>
              <w:top w:w="15" w:type="dxa"/>
              <w:left w:w="15" w:type="dxa"/>
              <w:bottom w:w="15" w:type="dxa"/>
              <w:right w:w="15" w:type="dxa"/>
            </w:tcMar>
          </w:tcPr>
          <w:p w14:paraId="16458EB7" w14:textId="01FF7775" w:rsidR="00F33879" w:rsidRPr="00231950" w:rsidRDefault="00F33879" w:rsidP="00A07BB4">
            <w:pPr>
              <w:rPr>
                <w:rFonts w:eastAsia="Times New Roman"/>
                <w:b/>
                <w:bCs/>
                <w:szCs w:val="20"/>
              </w:rPr>
            </w:pPr>
            <w:r>
              <w:rPr>
                <w:rFonts w:eastAsia="Times New Roman"/>
                <w:b/>
                <w:bCs/>
                <w:szCs w:val="20"/>
              </w:rPr>
              <w:t>Herkomst</w:t>
            </w:r>
          </w:p>
        </w:tc>
        <w:tc>
          <w:tcPr>
            <w:tcW w:w="3500" w:type="pct"/>
            <w:tcMar>
              <w:top w:w="15" w:type="dxa"/>
              <w:left w:w="15" w:type="dxa"/>
              <w:bottom w:w="15" w:type="dxa"/>
              <w:right w:w="15" w:type="dxa"/>
            </w:tcMar>
          </w:tcPr>
          <w:p w14:paraId="0580CC5D" w14:textId="52449C59" w:rsidR="00F33879" w:rsidRPr="00231950" w:rsidRDefault="00F33879" w:rsidP="00A56FA2">
            <w:pPr>
              <w:rPr>
                <w:rFonts w:eastAsia="Times New Roman"/>
                <w:szCs w:val="20"/>
              </w:rPr>
            </w:pPr>
            <w:r>
              <w:rPr>
                <w:rFonts w:eastAsia="Times New Roman"/>
                <w:szCs w:val="20"/>
              </w:rPr>
              <w:t>IMOW</w:t>
            </w:r>
          </w:p>
        </w:tc>
      </w:tr>
    </w:tbl>
    <w:p w14:paraId="60CB16E6" w14:textId="13191F90" w:rsidR="00333C0E" w:rsidRDefault="00333C0E" w:rsidP="00333C0E">
      <w:pPr>
        <w:pStyle w:val="Kop4"/>
      </w:pPr>
      <w:bookmarkStart w:id="205" w:name="global_package_DatatypenAlgemeen"/>
      <w:bookmarkStart w:id="206" w:name="detail_class_RegelsOpLocatie_WaardeEenhe"/>
      <w:bookmarkEnd w:id="205"/>
      <w:bookmarkEnd w:id="206"/>
      <w:r w:rsidRPr="00231950">
        <w:t xml:space="preserve">Datatype </w:t>
      </w:r>
      <w:proofErr w:type="spellStart"/>
      <w:r>
        <w:t>wId</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D7AE8" w:rsidRPr="00231950" w14:paraId="4F47C324" w14:textId="77777777" w:rsidTr="00B64EFA">
        <w:trPr>
          <w:tblCellSpacing w:w="0" w:type="dxa"/>
        </w:trPr>
        <w:tc>
          <w:tcPr>
            <w:tcW w:w="1500" w:type="pct"/>
            <w:tcMar>
              <w:top w:w="15" w:type="dxa"/>
              <w:left w:w="15" w:type="dxa"/>
              <w:bottom w:w="15" w:type="dxa"/>
              <w:right w:w="15" w:type="dxa"/>
            </w:tcMar>
          </w:tcPr>
          <w:p w14:paraId="35E258F1" w14:textId="77777777" w:rsidR="00CD7AE8" w:rsidRPr="00231950" w:rsidRDefault="00CD7AE8" w:rsidP="00C1445D">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tcPr>
          <w:p w14:paraId="477ADB9C" w14:textId="19E1F9D7" w:rsidR="00CD7AE8" w:rsidRPr="00231950" w:rsidRDefault="003740D4" w:rsidP="00C1445D">
            <w:pPr>
              <w:rPr>
                <w:rFonts w:eastAsia="Times New Roman"/>
                <w:szCs w:val="20"/>
              </w:rPr>
            </w:pPr>
            <w:proofErr w:type="spellStart"/>
            <w:r>
              <w:rPr>
                <w:rFonts w:eastAsia="Times New Roman"/>
                <w:szCs w:val="20"/>
              </w:rPr>
              <w:t>wId</w:t>
            </w:r>
            <w:proofErr w:type="spellEnd"/>
          </w:p>
        </w:tc>
      </w:tr>
      <w:tr w:rsidR="00CD7AE8" w:rsidRPr="00231950" w14:paraId="1AA4E1ED" w14:textId="77777777" w:rsidTr="00B64EFA">
        <w:trPr>
          <w:tblCellSpacing w:w="0" w:type="dxa"/>
        </w:trPr>
        <w:tc>
          <w:tcPr>
            <w:tcW w:w="1500" w:type="pct"/>
            <w:tcMar>
              <w:top w:w="15" w:type="dxa"/>
              <w:left w:w="15" w:type="dxa"/>
              <w:bottom w:w="15" w:type="dxa"/>
              <w:right w:w="15" w:type="dxa"/>
            </w:tcMar>
          </w:tcPr>
          <w:p w14:paraId="0F162342" w14:textId="77777777" w:rsidR="00CD7AE8" w:rsidRPr="00231950" w:rsidRDefault="00CD7AE8" w:rsidP="00C1445D">
            <w:pPr>
              <w:rPr>
                <w:rFonts w:eastAsia="Times New Roman"/>
                <w:b/>
                <w:szCs w:val="20"/>
              </w:rPr>
            </w:pPr>
            <w:r w:rsidRPr="00231950">
              <w:rPr>
                <w:rFonts w:eastAsia="Times New Roman"/>
                <w:b/>
                <w:szCs w:val="20"/>
              </w:rPr>
              <w:t xml:space="preserve">Definitie </w:t>
            </w:r>
          </w:p>
        </w:tc>
        <w:tc>
          <w:tcPr>
            <w:tcW w:w="3500" w:type="pct"/>
            <w:tcMar>
              <w:top w:w="15" w:type="dxa"/>
              <w:left w:w="15" w:type="dxa"/>
              <w:bottom w:w="15" w:type="dxa"/>
              <w:right w:w="15" w:type="dxa"/>
            </w:tcMar>
          </w:tcPr>
          <w:p w14:paraId="5F535305" w14:textId="5F4F7D40" w:rsidR="00CD7AE8" w:rsidRPr="00231950" w:rsidRDefault="00CD7AE8" w:rsidP="00C1445D">
            <w:pPr>
              <w:rPr>
                <w:rFonts w:eastAsia="Times New Roman"/>
                <w:szCs w:val="20"/>
              </w:rPr>
            </w:pPr>
            <w:r w:rsidRPr="00231950">
              <w:rPr>
                <w:rFonts w:eastAsia="Times New Roman"/>
                <w:szCs w:val="20"/>
              </w:rPr>
              <w:t>Een uniek en vaststaand gegeven</w:t>
            </w:r>
            <w:r w:rsidR="00F65047">
              <w:rPr>
                <w:rFonts w:eastAsia="Times New Roman"/>
                <w:szCs w:val="20"/>
              </w:rPr>
              <w:t xml:space="preserve"> </w:t>
            </w:r>
            <w:r w:rsidR="000A63CE">
              <w:rPr>
                <w:rFonts w:eastAsia="Times New Roman"/>
                <w:szCs w:val="20"/>
              </w:rPr>
              <w:t>uit het OP-domein</w:t>
            </w:r>
            <w:r w:rsidRPr="00231950">
              <w:rPr>
                <w:rFonts w:eastAsia="Times New Roman"/>
                <w:szCs w:val="20"/>
              </w:rPr>
              <w:t xml:space="preserve">. </w:t>
            </w:r>
          </w:p>
        </w:tc>
      </w:tr>
      <w:tr w:rsidR="00CD7AE8" w:rsidRPr="00231950" w14:paraId="74BB58E8" w14:textId="77777777" w:rsidTr="00B64EFA">
        <w:trPr>
          <w:tblCellSpacing w:w="0" w:type="dxa"/>
        </w:trPr>
        <w:tc>
          <w:tcPr>
            <w:tcW w:w="1500" w:type="pct"/>
            <w:tcMar>
              <w:top w:w="15" w:type="dxa"/>
              <w:left w:w="15" w:type="dxa"/>
              <w:bottom w:w="15" w:type="dxa"/>
              <w:right w:w="15" w:type="dxa"/>
            </w:tcMar>
            <w:hideMark/>
          </w:tcPr>
          <w:p w14:paraId="427C0548" w14:textId="77777777" w:rsidR="00CD7AE8" w:rsidRPr="00231950" w:rsidRDefault="00CD7AE8" w:rsidP="00C1445D">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AE3803C" w14:textId="1E64AD57" w:rsidR="00CD7AE8" w:rsidRPr="00231950" w:rsidRDefault="00CD7AE8" w:rsidP="00C1445D">
            <w:pPr>
              <w:rPr>
                <w:rFonts w:eastAsia="Times New Roman"/>
                <w:szCs w:val="20"/>
              </w:rPr>
            </w:pPr>
            <w:r>
              <w:rPr>
                <w:rFonts w:eastAsia="Times New Roman"/>
                <w:szCs w:val="20"/>
              </w:rPr>
              <w:t xml:space="preserve">Een identificatie dient te voldoen aan specifieke regels, deze worden gedefinieerd in </w:t>
            </w:r>
            <w:r w:rsidR="000A63CE">
              <w:rPr>
                <w:rFonts w:eastAsia="Times New Roman"/>
                <w:szCs w:val="20"/>
              </w:rPr>
              <w:t>de OP-standaard</w:t>
            </w:r>
            <w:r>
              <w:rPr>
                <w:rFonts w:eastAsia="Times New Roman"/>
                <w:szCs w:val="20"/>
              </w:rPr>
              <w:t>.</w:t>
            </w:r>
          </w:p>
        </w:tc>
      </w:tr>
      <w:tr w:rsidR="00CD7AE8" w:rsidRPr="00231950" w14:paraId="3A5E26F0" w14:textId="77777777" w:rsidTr="00B64EFA">
        <w:trPr>
          <w:tblCellSpacing w:w="0" w:type="dxa"/>
        </w:trPr>
        <w:tc>
          <w:tcPr>
            <w:tcW w:w="1500" w:type="pct"/>
            <w:tcMar>
              <w:top w:w="15" w:type="dxa"/>
              <w:left w:w="15" w:type="dxa"/>
              <w:bottom w:w="15" w:type="dxa"/>
              <w:right w:w="15" w:type="dxa"/>
            </w:tcMar>
          </w:tcPr>
          <w:p w14:paraId="524EB7B0" w14:textId="77777777" w:rsidR="00CD7AE8" w:rsidRPr="00231950" w:rsidRDefault="00CD7AE8" w:rsidP="00C1445D">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11BA7D1B" w14:textId="479D9AFC" w:rsidR="00CD7AE8" w:rsidRPr="00231950" w:rsidRDefault="00CD7AE8" w:rsidP="00187495">
            <w:pPr>
              <w:rPr>
                <w:rFonts w:eastAsia="Times New Roman"/>
                <w:szCs w:val="20"/>
              </w:rPr>
            </w:pPr>
            <w:r w:rsidRPr="00231950">
              <w:rPr>
                <w:rFonts w:eastAsia="Times New Roman"/>
                <w:szCs w:val="20"/>
              </w:rPr>
              <w:t xml:space="preserve">Dit datatype is bedoeld om </w:t>
            </w:r>
            <w:r w:rsidR="000A63CE">
              <w:rPr>
                <w:rFonts w:eastAsia="Times New Roman"/>
                <w:szCs w:val="20"/>
              </w:rPr>
              <w:t xml:space="preserve">officiële-publicatie-componenten </w:t>
            </w:r>
            <w:r w:rsidRPr="00231950">
              <w:rPr>
                <w:rFonts w:eastAsia="Times New Roman"/>
                <w:szCs w:val="20"/>
              </w:rPr>
              <w:t>uniek te kunnen identificeren</w:t>
            </w:r>
            <w:r>
              <w:rPr>
                <w:rFonts w:eastAsia="Times New Roman"/>
                <w:szCs w:val="20"/>
              </w:rPr>
              <w:t xml:space="preserve"> c.q. </w:t>
            </w:r>
            <w:r w:rsidR="000A63CE">
              <w:rPr>
                <w:rFonts w:eastAsia="Times New Roman"/>
                <w:szCs w:val="20"/>
              </w:rPr>
              <w:t>elementen uit de OP-standaard</w:t>
            </w:r>
            <w:r>
              <w:rPr>
                <w:rFonts w:eastAsia="Times New Roman"/>
                <w:szCs w:val="20"/>
              </w:rPr>
              <w:t xml:space="preserve">. </w:t>
            </w:r>
          </w:p>
        </w:tc>
      </w:tr>
      <w:tr w:rsidR="00F33879" w:rsidRPr="00231950" w14:paraId="59995C3A" w14:textId="77777777" w:rsidTr="00B64EFA">
        <w:trPr>
          <w:tblCellSpacing w:w="0" w:type="dxa"/>
        </w:trPr>
        <w:tc>
          <w:tcPr>
            <w:tcW w:w="1500" w:type="pct"/>
            <w:tcMar>
              <w:top w:w="15" w:type="dxa"/>
              <w:left w:w="15" w:type="dxa"/>
              <w:bottom w:w="15" w:type="dxa"/>
              <w:right w:w="15" w:type="dxa"/>
            </w:tcMar>
          </w:tcPr>
          <w:p w14:paraId="7D358F41" w14:textId="31BFD06D" w:rsidR="00F33879" w:rsidRPr="00231950" w:rsidRDefault="00F33879" w:rsidP="00C1445D">
            <w:pPr>
              <w:rPr>
                <w:rFonts w:eastAsia="Times New Roman"/>
                <w:b/>
                <w:bCs/>
                <w:szCs w:val="20"/>
              </w:rPr>
            </w:pPr>
            <w:r>
              <w:rPr>
                <w:rFonts w:eastAsia="Times New Roman"/>
                <w:b/>
                <w:bCs/>
                <w:szCs w:val="20"/>
              </w:rPr>
              <w:t>Herkomst</w:t>
            </w:r>
          </w:p>
        </w:tc>
        <w:tc>
          <w:tcPr>
            <w:tcW w:w="3500" w:type="pct"/>
            <w:tcMar>
              <w:top w:w="15" w:type="dxa"/>
              <w:left w:w="15" w:type="dxa"/>
              <w:bottom w:w="15" w:type="dxa"/>
              <w:right w:w="15" w:type="dxa"/>
            </w:tcMar>
          </w:tcPr>
          <w:p w14:paraId="0AC5995E" w14:textId="313F1B4A" w:rsidR="00F33879" w:rsidRPr="00231950" w:rsidRDefault="00187495" w:rsidP="00C1445D">
            <w:pPr>
              <w:rPr>
                <w:rFonts w:eastAsia="Times New Roman"/>
                <w:szCs w:val="20"/>
              </w:rPr>
            </w:pPr>
            <w:r>
              <w:rPr>
                <w:rFonts w:eastAsia="Times New Roman"/>
                <w:szCs w:val="20"/>
              </w:rPr>
              <w:t>OP</w:t>
            </w:r>
          </w:p>
        </w:tc>
      </w:tr>
    </w:tbl>
    <w:p w14:paraId="6803A128" w14:textId="37B96CA8" w:rsidR="00CD7AE8" w:rsidRDefault="00CD7AE8" w:rsidP="00CD7AE8">
      <w:pPr>
        <w:pStyle w:val="Kop4"/>
      </w:pPr>
      <w:r w:rsidRPr="00231950">
        <w:t xml:space="preserve">Datatype </w:t>
      </w:r>
      <w:proofErr w:type="spellStart"/>
      <w:r>
        <w:t>eId</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CD7AE8" w:rsidRPr="00231950" w14:paraId="41CD006F" w14:textId="77777777" w:rsidTr="00B64EFA">
        <w:trPr>
          <w:tblCellSpacing w:w="0" w:type="dxa"/>
        </w:trPr>
        <w:tc>
          <w:tcPr>
            <w:tcW w:w="1500" w:type="pct"/>
            <w:tcMar>
              <w:top w:w="15" w:type="dxa"/>
              <w:left w:w="15" w:type="dxa"/>
              <w:bottom w:w="15" w:type="dxa"/>
              <w:right w:w="15" w:type="dxa"/>
            </w:tcMar>
          </w:tcPr>
          <w:p w14:paraId="2918F2D1" w14:textId="77777777" w:rsidR="00CD7AE8" w:rsidRPr="00231950" w:rsidRDefault="00CD7AE8" w:rsidP="00C1445D">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tcPr>
          <w:p w14:paraId="3D27FACB" w14:textId="71D1D79D" w:rsidR="00CD7AE8" w:rsidRPr="00231950" w:rsidRDefault="003740D4" w:rsidP="00C1445D">
            <w:pPr>
              <w:rPr>
                <w:rFonts w:eastAsia="Times New Roman"/>
                <w:szCs w:val="20"/>
              </w:rPr>
            </w:pPr>
            <w:proofErr w:type="spellStart"/>
            <w:r>
              <w:rPr>
                <w:rFonts w:eastAsia="Times New Roman"/>
                <w:szCs w:val="20"/>
              </w:rPr>
              <w:t>eId</w:t>
            </w:r>
            <w:proofErr w:type="spellEnd"/>
          </w:p>
        </w:tc>
      </w:tr>
      <w:tr w:rsidR="00CD7AE8" w:rsidRPr="00231950" w14:paraId="572112E0" w14:textId="77777777" w:rsidTr="00B64EFA">
        <w:trPr>
          <w:tblCellSpacing w:w="0" w:type="dxa"/>
        </w:trPr>
        <w:tc>
          <w:tcPr>
            <w:tcW w:w="1500" w:type="pct"/>
            <w:tcMar>
              <w:top w:w="15" w:type="dxa"/>
              <w:left w:w="15" w:type="dxa"/>
              <w:bottom w:w="15" w:type="dxa"/>
              <w:right w:w="15" w:type="dxa"/>
            </w:tcMar>
          </w:tcPr>
          <w:p w14:paraId="70966F20" w14:textId="77777777" w:rsidR="00CD7AE8" w:rsidRPr="00231950" w:rsidRDefault="00CD7AE8" w:rsidP="00C1445D">
            <w:pPr>
              <w:rPr>
                <w:rFonts w:eastAsia="Times New Roman"/>
                <w:b/>
                <w:szCs w:val="20"/>
              </w:rPr>
            </w:pPr>
            <w:r w:rsidRPr="00231950">
              <w:rPr>
                <w:rFonts w:eastAsia="Times New Roman"/>
                <w:b/>
                <w:szCs w:val="20"/>
              </w:rPr>
              <w:t xml:space="preserve">Definitie </w:t>
            </w:r>
          </w:p>
        </w:tc>
        <w:tc>
          <w:tcPr>
            <w:tcW w:w="3500" w:type="pct"/>
            <w:tcMar>
              <w:top w:w="15" w:type="dxa"/>
              <w:left w:w="15" w:type="dxa"/>
              <w:bottom w:w="15" w:type="dxa"/>
              <w:right w:w="15" w:type="dxa"/>
            </w:tcMar>
          </w:tcPr>
          <w:p w14:paraId="5631FF6E" w14:textId="582D0DEF" w:rsidR="00CD7AE8" w:rsidRPr="00231950" w:rsidRDefault="00CD7AE8" w:rsidP="00C1445D">
            <w:pPr>
              <w:rPr>
                <w:rFonts w:eastAsia="Times New Roman"/>
                <w:szCs w:val="20"/>
              </w:rPr>
            </w:pPr>
            <w:r w:rsidRPr="00231950">
              <w:rPr>
                <w:rFonts w:eastAsia="Times New Roman"/>
                <w:szCs w:val="20"/>
              </w:rPr>
              <w:t xml:space="preserve">Een uniek </w:t>
            </w:r>
            <w:r w:rsidR="00623DAE">
              <w:rPr>
                <w:rFonts w:eastAsia="Times New Roman"/>
                <w:szCs w:val="20"/>
              </w:rPr>
              <w:t>en vaststaand gegeven binnen één Omgevingsdocument.</w:t>
            </w:r>
            <w:r w:rsidRPr="00231950">
              <w:rPr>
                <w:rFonts w:eastAsia="Times New Roman"/>
                <w:szCs w:val="20"/>
              </w:rPr>
              <w:t xml:space="preserve"> </w:t>
            </w:r>
          </w:p>
        </w:tc>
      </w:tr>
      <w:tr w:rsidR="00CD7AE8" w:rsidRPr="00231950" w14:paraId="74E6462A" w14:textId="77777777" w:rsidTr="00B64EFA">
        <w:trPr>
          <w:tblCellSpacing w:w="0" w:type="dxa"/>
        </w:trPr>
        <w:tc>
          <w:tcPr>
            <w:tcW w:w="1500" w:type="pct"/>
            <w:tcMar>
              <w:top w:w="15" w:type="dxa"/>
              <w:left w:w="15" w:type="dxa"/>
              <w:bottom w:w="15" w:type="dxa"/>
              <w:right w:w="15" w:type="dxa"/>
            </w:tcMar>
            <w:hideMark/>
          </w:tcPr>
          <w:p w14:paraId="2ADDF524" w14:textId="77777777" w:rsidR="00CD7AE8" w:rsidRPr="00231950" w:rsidRDefault="00CD7AE8" w:rsidP="00C1445D">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201230C9" w14:textId="794645E5" w:rsidR="00CD7AE8" w:rsidRPr="00231950" w:rsidRDefault="00CD7AE8" w:rsidP="00C1445D">
            <w:pPr>
              <w:rPr>
                <w:rFonts w:eastAsia="Times New Roman"/>
                <w:szCs w:val="20"/>
              </w:rPr>
            </w:pPr>
            <w:r>
              <w:rPr>
                <w:rFonts w:eastAsia="Times New Roman"/>
                <w:szCs w:val="20"/>
              </w:rPr>
              <w:t xml:space="preserve">Een identificatie dient te voldoen aan specifieke regels, deze worden gedefinieerd </w:t>
            </w:r>
            <w:r w:rsidR="00112713">
              <w:rPr>
                <w:rFonts w:eastAsia="Times New Roman"/>
                <w:szCs w:val="20"/>
              </w:rPr>
              <w:t>in de OP-standaard</w:t>
            </w:r>
            <w:r>
              <w:rPr>
                <w:rFonts w:eastAsia="Times New Roman"/>
                <w:szCs w:val="20"/>
              </w:rPr>
              <w:t>.</w:t>
            </w:r>
          </w:p>
        </w:tc>
      </w:tr>
      <w:tr w:rsidR="00CD7AE8" w:rsidRPr="00231950" w14:paraId="5F81545A" w14:textId="77777777" w:rsidTr="00B64EFA">
        <w:trPr>
          <w:tblCellSpacing w:w="0" w:type="dxa"/>
        </w:trPr>
        <w:tc>
          <w:tcPr>
            <w:tcW w:w="1500" w:type="pct"/>
            <w:tcMar>
              <w:top w:w="15" w:type="dxa"/>
              <w:left w:w="15" w:type="dxa"/>
              <w:bottom w:w="15" w:type="dxa"/>
              <w:right w:w="15" w:type="dxa"/>
            </w:tcMar>
          </w:tcPr>
          <w:p w14:paraId="411EAD79" w14:textId="77777777" w:rsidR="00CD7AE8" w:rsidRPr="00231950" w:rsidRDefault="00CD7AE8" w:rsidP="00C1445D">
            <w:pPr>
              <w:rPr>
                <w:rFonts w:eastAsia="Times New Roman"/>
                <w:b/>
                <w:bCs/>
                <w:szCs w:val="20"/>
              </w:rPr>
            </w:pPr>
            <w:r w:rsidRPr="00231950">
              <w:rPr>
                <w:rFonts w:eastAsia="Times New Roman"/>
                <w:b/>
                <w:bCs/>
                <w:szCs w:val="20"/>
              </w:rPr>
              <w:t>Toelichting</w:t>
            </w:r>
          </w:p>
        </w:tc>
        <w:tc>
          <w:tcPr>
            <w:tcW w:w="3500" w:type="pct"/>
            <w:tcMar>
              <w:top w:w="15" w:type="dxa"/>
              <w:left w:w="15" w:type="dxa"/>
              <w:bottom w:w="15" w:type="dxa"/>
              <w:right w:w="15" w:type="dxa"/>
            </w:tcMar>
          </w:tcPr>
          <w:p w14:paraId="66EAF9E3" w14:textId="215FECD2" w:rsidR="00CD7AE8" w:rsidRPr="00231950" w:rsidRDefault="00CD7AE8" w:rsidP="001F2061">
            <w:pPr>
              <w:rPr>
                <w:rFonts w:eastAsia="Times New Roman"/>
                <w:szCs w:val="20"/>
              </w:rPr>
            </w:pPr>
            <w:r w:rsidRPr="00231950">
              <w:rPr>
                <w:rFonts w:eastAsia="Times New Roman"/>
                <w:szCs w:val="20"/>
              </w:rPr>
              <w:t xml:space="preserve">Dit datatype is bedoeld om objecten </w:t>
            </w:r>
            <w:r w:rsidR="009F57E9">
              <w:rPr>
                <w:rFonts w:eastAsia="Times New Roman"/>
                <w:szCs w:val="20"/>
              </w:rPr>
              <w:t>binnen één Omgevingsdocument uniek te kunnen identificeren</w:t>
            </w:r>
            <w:r>
              <w:rPr>
                <w:rFonts w:eastAsia="Times New Roman"/>
                <w:szCs w:val="20"/>
              </w:rPr>
              <w:t xml:space="preserve">. </w:t>
            </w:r>
          </w:p>
        </w:tc>
      </w:tr>
      <w:tr w:rsidR="00187495" w:rsidRPr="00231950" w14:paraId="16D99DF8" w14:textId="77777777" w:rsidTr="00B64EFA">
        <w:trPr>
          <w:tblCellSpacing w:w="0" w:type="dxa"/>
        </w:trPr>
        <w:tc>
          <w:tcPr>
            <w:tcW w:w="1500" w:type="pct"/>
            <w:tcMar>
              <w:top w:w="15" w:type="dxa"/>
              <w:left w:w="15" w:type="dxa"/>
              <w:bottom w:w="15" w:type="dxa"/>
              <w:right w:w="15" w:type="dxa"/>
            </w:tcMar>
          </w:tcPr>
          <w:p w14:paraId="502600BE" w14:textId="7EB91FB7" w:rsidR="00187495" w:rsidRPr="00231950" w:rsidRDefault="00187495" w:rsidP="00C1445D">
            <w:pPr>
              <w:rPr>
                <w:rFonts w:eastAsia="Times New Roman"/>
                <w:b/>
                <w:bCs/>
                <w:szCs w:val="20"/>
              </w:rPr>
            </w:pPr>
            <w:r>
              <w:rPr>
                <w:rFonts w:eastAsia="Times New Roman"/>
                <w:b/>
                <w:bCs/>
                <w:szCs w:val="20"/>
              </w:rPr>
              <w:t>Herkomst</w:t>
            </w:r>
          </w:p>
        </w:tc>
        <w:tc>
          <w:tcPr>
            <w:tcW w:w="3500" w:type="pct"/>
            <w:tcMar>
              <w:top w:w="15" w:type="dxa"/>
              <w:left w:w="15" w:type="dxa"/>
              <w:bottom w:w="15" w:type="dxa"/>
              <w:right w:w="15" w:type="dxa"/>
            </w:tcMar>
          </w:tcPr>
          <w:p w14:paraId="5CF7508A" w14:textId="4E35FB91" w:rsidR="00187495" w:rsidRPr="00231950" w:rsidRDefault="00623DAE" w:rsidP="00C1445D">
            <w:pPr>
              <w:rPr>
                <w:rFonts w:eastAsia="Times New Roman"/>
                <w:szCs w:val="20"/>
              </w:rPr>
            </w:pPr>
            <w:r>
              <w:rPr>
                <w:rFonts w:eastAsia="Times New Roman"/>
                <w:szCs w:val="20"/>
              </w:rPr>
              <w:t>OP</w:t>
            </w:r>
          </w:p>
        </w:tc>
      </w:tr>
    </w:tbl>
    <w:p w14:paraId="012BEADE" w14:textId="77777777" w:rsidR="00333C0E" w:rsidRDefault="00333C0E" w:rsidP="00333C0E"/>
    <w:p w14:paraId="604D3713" w14:textId="7CF62AAA" w:rsidR="00D21FE2" w:rsidRDefault="00181933" w:rsidP="0039795D">
      <w:pPr>
        <w:pStyle w:val="Kop3"/>
        <w:rPr>
          <w:rFonts w:eastAsia="Times New Roman"/>
        </w:rPr>
      </w:pPr>
      <w:bookmarkStart w:id="207" w:name="_Toc92286685"/>
      <w:r>
        <w:rPr>
          <w:rFonts w:eastAsia="Times New Roman"/>
        </w:rPr>
        <w:lastRenderedPageBreak/>
        <w:t>CIMOW</w:t>
      </w:r>
      <w:r w:rsidR="00333C0E">
        <w:rPr>
          <w:rFonts w:eastAsia="Times New Roman"/>
        </w:rPr>
        <w:t>-g</w:t>
      </w:r>
      <w:r w:rsidR="0003685B">
        <w:rPr>
          <w:rFonts w:eastAsia="Times New Roman"/>
        </w:rPr>
        <w:t>edefinieerde datatypen</w:t>
      </w:r>
      <w:bookmarkEnd w:id="207"/>
    </w:p>
    <w:p w14:paraId="717E51CF" w14:textId="0ACFB213" w:rsidR="00D21FE2" w:rsidRPr="0003685B" w:rsidRDefault="0003685B" w:rsidP="0003685B">
      <w:pPr>
        <w:rPr>
          <w:rFonts w:eastAsia="Times New Roman"/>
          <w:szCs w:val="20"/>
        </w:rPr>
      </w:pPr>
      <w:r w:rsidRPr="0003685B">
        <w:rPr>
          <w:rFonts w:eastAsia="Times New Roman"/>
          <w:szCs w:val="20"/>
        </w:rPr>
        <w:t xml:space="preserve">Het </w:t>
      </w:r>
      <w:proofErr w:type="spellStart"/>
      <w:r w:rsidRPr="0003685B">
        <w:rPr>
          <w:rFonts w:eastAsia="Times New Roman"/>
          <w:szCs w:val="20"/>
        </w:rPr>
        <w:t>informatiemodel</w:t>
      </w:r>
      <w:proofErr w:type="spellEnd"/>
      <w:r w:rsidRPr="0003685B">
        <w:rPr>
          <w:rFonts w:eastAsia="Times New Roman"/>
          <w:szCs w:val="20"/>
        </w:rPr>
        <w:t xml:space="preserve"> heeft een aantal datatypen gedefinieerd</w:t>
      </w:r>
      <w:r w:rsidR="00181933">
        <w:rPr>
          <w:rFonts w:eastAsia="Times New Roman"/>
          <w:szCs w:val="20"/>
        </w:rPr>
        <w:t>,</w:t>
      </w:r>
      <w:r w:rsidRPr="0003685B">
        <w:rPr>
          <w:rFonts w:eastAsia="Times New Roman"/>
          <w:szCs w:val="20"/>
        </w:rPr>
        <w:t xml:space="preserve"> </w:t>
      </w:r>
      <w:r w:rsidR="00181933">
        <w:rPr>
          <w:rFonts w:eastAsia="Times New Roman"/>
          <w:szCs w:val="20"/>
        </w:rPr>
        <w:t>d</w:t>
      </w:r>
      <w:r w:rsidRPr="0003685B">
        <w:rPr>
          <w:rFonts w:eastAsia="Times New Roman"/>
          <w:szCs w:val="20"/>
        </w:rPr>
        <w:t>it zijn:</w:t>
      </w:r>
    </w:p>
    <w:p w14:paraId="2D406D98" w14:textId="5CEF2F2F" w:rsidR="00D21FE2" w:rsidRDefault="00433D1F">
      <w:pPr>
        <w:rPr>
          <w:rFonts w:eastAsia="Times New Roman"/>
        </w:rPr>
      </w:pPr>
      <w:r w:rsidRPr="00433D1F">
        <w:rPr>
          <w:rFonts w:eastAsia="Times New Roman"/>
          <w:noProof/>
        </w:rPr>
        <w:drawing>
          <wp:inline distT="0" distB="0" distL="0" distR="0" wp14:anchorId="686C7F04" wp14:editId="55535A1C">
            <wp:extent cx="3343702" cy="1080677"/>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a:ext>
                      </a:extLst>
                    </a:blip>
                    <a:srcRect l="3786" t="16099" r="4339" b="20746"/>
                    <a:stretch/>
                  </pic:blipFill>
                  <pic:spPr bwMode="auto">
                    <a:xfrm>
                      <a:off x="0" y="0"/>
                      <a:ext cx="3390471" cy="1095793"/>
                    </a:xfrm>
                    <a:prstGeom prst="rect">
                      <a:avLst/>
                    </a:prstGeom>
                    <a:noFill/>
                    <a:ln>
                      <a:noFill/>
                    </a:ln>
                    <a:extLst>
                      <a:ext uri="{53640926-AAD7-44D8-BBD7-CCE9431645EC}">
                        <a14:shadowObscured xmlns:a14="http://schemas.microsoft.com/office/drawing/2010/main"/>
                      </a:ext>
                    </a:extLst>
                  </pic:spPr>
                </pic:pic>
              </a:graphicData>
            </a:graphic>
          </wp:inline>
        </w:drawing>
      </w:r>
    </w:p>
    <w:p w14:paraId="5E65D40F" w14:textId="1BB939E9" w:rsidR="000F06F6" w:rsidRDefault="00A76F13" w:rsidP="00A76F13">
      <w:pPr>
        <w:pStyle w:val="Bijschrift"/>
        <w:rPr>
          <w:rFonts w:eastAsia="Times New Roman"/>
        </w:rPr>
      </w:pPr>
      <w:r>
        <w:t xml:space="preserve">Figuur </w:t>
      </w:r>
      <w:r>
        <w:rPr>
          <w:noProof/>
        </w:rPr>
        <w:fldChar w:fldCharType="begin"/>
      </w:r>
      <w:r>
        <w:rPr>
          <w:noProof/>
        </w:rPr>
        <w:instrText xml:space="preserve"> SEQ Figuur \* ARABIC </w:instrText>
      </w:r>
      <w:r>
        <w:rPr>
          <w:noProof/>
        </w:rPr>
        <w:fldChar w:fldCharType="separate"/>
      </w:r>
      <w:r w:rsidR="00DA1E96">
        <w:rPr>
          <w:noProof/>
        </w:rPr>
        <w:t>14</w:t>
      </w:r>
      <w:r>
        <w:rPr>
          <w:noProof/>
        </w:rPr>
        <w:fldChar w:fldCharType="end"/>
      </w:r>
      <w:r>
        <w:t>: Gedefinieerde datatypen</w:t>
      </w:r>
    </w:p>
    <w:p w14:paraId="4EC72F93" w14:textId="77777777" w:rsidR="00AE6386" w:rsidRDefault="00F34F89" w:rsidP="00EF3FC9">
      <w:pPr>
        <w:pStyle w:val="Kop4"/>
      </w:pPr>
      <w:r w:rsidRPr="00231950">
        <w:t xml:space="preserve">Gestructureerd datatype </w:t>
      </w:r>
      <w:proofErr w:type="spellStart"/>
      <w:r w:rsidRPr="00C24024">
        <w:t>WaardeEenheid</w:t>
      </w:r>
      <w:proofErr w:type="spellEnd"/>
    </w:p>
    <w:p w14:paraId="70248836" w14:textId="77777777" w:rsidR="00F34F89" w:rsidRPr="00231950" w:rsidRDefault="00F34F89" w:rsidP="00F34F89">
      <w:pPr>
        <w:pStyle w:val="Kop6"/>
        <w:rPr>
          <w:rFonts w:eastAsia="Times New Roman"/>
          <w:sz w:val="20"/>
          <w:szCs w:val="20"/>
        </w:rPr>
      </w:pPr>
      <w:bookmarkStart w:id="208" w:name="detail_attribute_RegelsOpLocatie_WaardeE"/>
      <w:r w:rsidRPr="00231950">
        <w:rPr>
          <w:rFonts w:eastAsia="Times New Roman"/>
          <w:sz w:val="20"/>
          <w:szCs w:val="20"/>
        </w:rPr>
        <w:t>Data element waarde</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34F89" w:rsidRPr="00231950" w14:paraId="3FD91A28" w14:textId="77777777" w:rsidTr="00B64EFA">
        <w:trPr>
          <w:tblCellSpacing w:w="0" w:type="dxa"/>
        </w:trPr>
        <w:tc>
          <w:tcPr>
            <w:tcW w:w="1500" w:type="pct"/>
            <w:tcMar>
              <w:top w:w="15" w:type="dxa"/>
              <w:left w:w="15" w:type="dxa"/>
              <w:bottom w:w="15" w:type="dxa"/>
              <w:right w:w="15" w:type="dxa"/>
            </w:tcMar>
            <w:hideMark/>
          </w:tcPr>
          <w:p w14:paraId="448A6346" w14:textId="77777777" w:rsidR="00F34F89" w:rsidRPr="00231950" w:rsidRDefault="00F34F89" w:rsidP="00261D1E">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0C0F3E63" w14:textId="77777777" w:rsidR="00F34F89" w:rsidRPr="00231950" w:rsidRDefault="00F34F89" w:rsidP="00261D1E">
            <w:pPr>
              <w:rPr>
                <w:rFonts w:eastAsia="Times New Roman"/>
                <w:szCs w:val="20"/>
              </w:rPr>
            </w:pPr>
            <w:r w:rsidRPr="00231950">
              <w:rPr>
                <w:rFonts w:eastAsia="Times New Roman"/>
                <w:szCs w:val="20"/>
              </w:rPr>
              <w:t>waarde</w:t>
            </w:r>
          </w:p>
        </w:tc>
      </w:tr>
      <w:tr w:rsidR="00AE120B" w:rsidRPr="00231950" w14:paraId="641746D3" w14:textId="77777777" w:rsidTr="00B64EFA">
        <w:trPr>
          <w:tblCellSpacing w:w="0" w:type="dxa"/>
        </w:trPr>
        <w:tc>
          <w:tcPr>
            <w:tcW w:w="1500" w:type="pct"/>
            <w:tcMar>
              <w:top w:w="15" w:type="dxa"/>
              <w:left w:w="15" w:type="dxa"/>
              <w:bottom w:w="15" w:type="dxa"/>
              <w:right w:w="15" w:type="dxa"/>
            </w:tcMar>
          </w:tcPr>
          <w:p w14:paraId="6EB1AEE4" w14:textId="6C04F866" w:rsidR="00AE120B" w:rsidRPr="00231950" w:rsidRDefault="00AE120B" w:rsidP="00261D1E">
            <w:pPr>
              <w:rPr>
                <w:rFonts w:eastAsia="Times New Roman"/>
                <w:b/>
                <w:bCs/>
                <w:szCs w:val="20"/>
              </w:rPr>
            </w:pPr>
            <w:r>
              <w:rPr>
                <w:rFonts w:eastAsia="Times New Roman"/>
                <w:b/>
                <w:bCs/>
                <w:szCs w:val="20"/>
              </w:rPr>
              <w:t>Definitie</w:t>
            </w:r>
          </w:p>
        </w:tc>
        <w:tc>
          <w:tcPr>
            <w:tcW w:w="3500" w:type="pct"/>
            <w:tcMar>
              <w:top w:w="15" w:type="dxa"/>
              <w:left w:w="15" w:type="dxa"/>
              <w:bottom w:w="15" w:type="dxa"/>
              <w:right w:w="15" w:type="dxa"/>
            </w:tcMar>
          </w:tcPr>
          <w:p w14:paraId="318F5E09" w14:textId="782110D8" w:rsidR="00AE120B" w:rsidRPr="00231950" w:rsidRDefault="009E2611" w:rsidP="00DF3E80">
            <w:pPr>
              <w:rPr>
                <w:rFonts w:eastAsia="Times New Roman"/>
                <w:szCs w:val="20"/>
              </w:rPr>
            </w:pPr>
            <w:r>
              <w:rPr>
                <w:rFonts w:eastAsia="Times New Roman"/>
                <w:szCs w:val="20"/>
              </w:rPr>
              <w:t>E</w:t>
            </w:r>
            <w:r w:rsidR="00AE120B">
              <w:rPr>
                <w:rFonts w:eastAsia="Times New Roman"/>
                <w:szCs w:val="20"/>
              </w:rPr>
              <w:t>e</w:t>
            </w:r>
            <w:r>
              <w:rPr>
                <w:rFonts w:eastAsia="Times New Roman"/>
                <w:szCs w:val="20"/>
              </w:rPr>
              <w:t>n</w:t>
            </w:r>
            <w:r w:rsidR="00AE120B">
              <w:rPr>
                <w:rFonts w:eastAsia="Times New Roman"/>
                <w:szCs w:val="20"/>
              </w:rPr>
              <w:t xml:space="preserve"> </w:t>
            </w:r>
            <w:r w:rsidR="00BA126F">
              <w:rPr>
                <w:rFonts w:eastAsia="Times New Roman"/>
                <w:szCs w:val="20"/>
              </w:rPr>
              <w:t>numerieke</w:t>
            </w:r>
            <w:r w:rsidR="00AE120B">
              <w:rPr>
                <w:rFonts w:eastAsia="Times New Roman"/>
                <w:szCs w:val="20"/>
              </w:rPr>
              <w:t xml:space="preserve"> waarde. </w:t>
            </w:r>
          </w:p>
        </w:tc>
      </w:tr>
      <w:tr w:rsidR="00F34F89" w:rsidRPr="00231950" w14:paraId="073E9DCE" w14:textId="77777777" w:rsidTr="00B64EFA">
        <w:trPr>
          <w:tblCellSpacing w:w="0" w:type="dxa"/>
        </w:trPr>
        <w:tc>
          <w:tcPr>
            <w:tcW w:w="1500" w:type="pct"/>
            <w:tcMar>
              <w:top w:w="15" w:type="dxa"/>
              <w:left w:w="15" w:type="dxa"/>
              <w:bottom w:w="15" w:type="dxa"/>
              <w:right w:w="15" w:type="dxa"/>
            </w:tcMar>
            <w:hideMark/>
          </w:tcPr>
          <w:p w14:paraId="06CD413C" w14:textId="77777777" w:rsidR="00F34F89" w:rsidRPr="00231950" w:rsidRDefault="00F34F89" w:rsidP="00261D1E">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0B4C3FF7" w14:textId="77777777" w:rsidR="00F34F89" w:rsidRPr="00231950" w:rsidRDefault="00F34F89" w:rsidP="00261D1E">
            <w:pPr>
              <w:rPr>
                <w:rFonts w:eastAsia="Times New Roman"/>
                <w:szCs w:val="20"/>
              </w:rPr>
            </w:pPr>
            <w:r w:rsidRPr="00231950">
              <w:rPr>
                <w:rFonts w:eastAsia="Times New Roman"/>
                <w:szCs w:val="20"/>
              </w:rPr>
              <w:t>REAL</w:t>
            </w:r>
          </w:p>
        </w:tc>
      </w:tr>
      <w:tr w:rsidR="00AE120B" w:rsidRPr="00231950" w14:paraId="1D375381" w14:textId="77777777" w:rsidTr="00B64EFA">
        <w:trPr>
          <w:tblCellSpacing w:w="0" w:type="dxa"/>
        </w:trPr>
        <w:tc>
          <w:tcPr>
            <w:tcW w:w="1500" w:type="pct"/>
            <w:tcMar>
              <w:top w:w="15" w:type="dxa"/>
              <w:left w:w="15" w:type="dxa"/>
              <w:bottom w:w="15" w:type="dxa"/>
              <w:right w:w="15" w:type="dxa"/>
            </w:tcMar>
          </w:tcPr>
          <w:p w14:paraId="4A0A26D6" w14:textId="6E8B42BF" w:rsidR="00AE120B" w:rsidRPr="00231950" w:rsidRDefault="00AE120B" w:rsidP="00261D1E">
            <w:pPr>
              <w:rPr>
                <w:rFonts w:eastAsia="Times New Roman"/>
                <w:b/>
                <w:bCs/>
                <w:szCs w:val="20"/>
              </w:rPr>
            </w:pPr>
            <w:r>
              <w:rPr>
                <w:rFonts w:eastAsia="Times New Roman"/>
                <w:b/>
                <w:bCs/>
                <w:szCs w:val="20"/>
              </w:rPr>
              <w:t>Toelichting</w:t>
            </w:r>
          </w:p>
        </w:tc>
        <w:tc>
          <w:tcPr>
            <w:tcW w:w="3500" w:type="pct"/>
            <w:tcMar>
              <w:top w:w="15" w:type="dxa"/>
              <w:left w:w="15" w:type="dxa"/>
              <w:bottom w:w="15" w:type="dxa"/>
              <w:right w:w="15" w:type="dxa"/>
            </w:tcMar>
          </w:tcPr>
          <w:p w14:paraId="0280AB46" w14:textId="0E22729F" w:rsidR="00AE120B" w:rsidRPr="00231950" w:rsidRDefault="00AE120B" w:rsidP="00261D1E">
            <w:pPr>
              <w:rPr>
                <w:rFonts w:eastAsia="Times New Roman"/>
                <w:szCs w:val="20"/>
              </w:rPr>
            </w:pPr>
            <w:r>
              <w:rPr>
                <w:rFonts w:eastAsia="Times New Roman"/>
                <w:szCs w:val="20"/>
              </w:rPr>
              <w:t>Bijvoorbeeld: 10</w:t>
            </w:r>
          </w:p>
        </w:tc>
      </w:tr>
    </w:tbl>
    <w:bookmarkEnd w:id="208"/>
    <w:p w14:paraId="0838AEB9" w14:textId="77777777" w:rsidR="00F34F89" w:rsidRPr="00231950" w:rsidRDefault="00F34F89" w:rsidP="00F34F89">
      <w:pPr>
        <w:pStyle w:val="Kop6"/>
        <w:rPr>
          <w:rFonts w:eastAsia="Times New Roman"/>
          <w:sz w:val="20"/>
          <w:szCs w:val="20"/>
        </w:rPr>
      </w:pPr>
      <w:r w:rsidRPr="00231950">
        <w:rPr>
          <w:rFonts w:eastAsia="Times New Roman"/>
          <w:sz w:val="20"/>
          <w:szCs w:val="20"/>
        </w:rPr>
        <w:t>Data element eenheid</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F34F89" w:rsidRPr="00231950" w14:paraId="51C3E8AE" w14:textId="77777777" w:rsidTr="00B64EFA">
        <w:trPr>
          <w:tblCellSpacing w:w="0" w:type="dxa"/>
        </w:trPr>
        <w:tc>
          <w:tcPr>
            <w:tcW w:w="1500" w:type="pct"/>
            <w:tcMar>
              <w:top w:w="15" w:type="dxa"/>
              <w:left w:w="15" w:type="dxa"/>
              <w:bottom w:w="15" w:type="dxa"/>
              <w:right w:w="15" w:type="dxa"/>
            </w:tcMar>
            <w:hideMark/>
          </w:tcPr>
          <w:p w14:paraId="01939C3E" w14:textId="77777777" w:rsidR="00F34F89" w:rsidRPr="00231950" w:rsidRDefault="00F34F89" w:rsidP="00261D1E">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6DDB05F" w14:textId="3C73EC65" w:rsidR="00F34F89" w:rsidRPr="00231950" w:rsidRDefault="00AE120B" w:rsidP="00261D1E">
            <w:pPr>
              <w:rPr>
                <w:rFonts w:eastAsia="Times New Roman"/>
                <w:szCs w:val="20"/>
              </w:rPr>
            </w:pPr>
            <w:r w:rsidRPr="00231950">
              <w:rPr>
                <w:rFonts w:eastAsia="Times New Roman"/>
                <w:szCs w:val="20"/>
              </w:rPr>
              <w:t>E</w:t>
            </w:r>
            <w:r w:rsidR="00F34F89" w:rsidRPr="00231950">
              <w:rPr>
                <w:rFonts w:eastAsia="Times New Roman"/>
                <w:szCs w:val="20"/>
              </w:rPr>
              <w:t>enheid</w:t>
            </w:r>
          </w:p>
        </w:tc>
      </w:tr>
      <w:tr w:rsidR="00F34F89" w:rsidRPr="00231950" w14:paraId="0D50A959" w14:textId="77777777" w:rsidTr="00B64EFA">
        <w:trPr>
          <w:tblCellSpacing w:w="0" w:type="dxa"/>
        </w:trPr>
        <w:tc>
          <w:tcPr>
            <w:tcW w:w="1500" w:type="pct"/>
            <w:tcMar>
              <w:top w:w="15" w:type="dxa"/>
              <w:left w:w="15" w:type="dxa"/>
              <w:bottom w:w="15" w:type="dxa"/>
              <w:right w:w="15" w:type="dxa"/>
            </w:tcMar>
            <w:hideMark/>
          </w:tcPr>
          <w:p w14:paraId="63C23B14" w14:textId="77777777" w:rsidR="00F34F89" w:rsidRPr="00231950" w:rsidRDefault="00F34F89" w:rsidP="00261D1E">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D616AF3" w14:textId="5A93E972" w:rsidR="00F34F89" w:rsidRPr="00231950" w:rsidRDefault="00AE120B" w:rsidP="00261D1E">
            <w:pPr>
              <w:rPr>
                <w:rFonts w:eastAsia="Times New Roman"/>
                <w:szCs w:val="20"/>
              </w:rPr>
            </w:pPr>
            <w:r>
              <w:rPr>
                <w:rFonts w:eastAsia="Times New Roman"/>
                <w:szCs w:val="20"/>
              </w:rPr>
              <w:t xml:space="preserve">De eenheid van de waarde, voluit geschreven. </w:t>
            </w:r>
          </w:p>
        </w:tc>
      </w:tr>
      <w:tr w:rsidR="00F34F89" w:rsidRPr="00231950" w14:paraId="73CA3C52" w14:textId="77777777" w:rsidTr="00B64EFA">
        <w:trPr>
          <w:tblCellSpacing w:w="0" w:type="dxa"/>
        </w:trPr>
        <w:tc>
          <w:tcPr>
            <w:tcW w:w="1500" w:type="pct"/>
            <w:tcMar>
              <w:top w:w="15" w:type="dxa"/>
              <w:left w:w="15" w:type="dxa"/>
              <w:bottom w:w="15" w:type="dxa"/>
              <w:right w:w="15" w:type="dxa"/>
            </w:tcMar>
            <w:hideMark/>
          </w:tcPr>
          <w:p w14:paraId="6A7D703B" w14:textId="77777777" w:rsidR="00F34F89" w:rsidRPr="00231950" w:rsidRDefault="00F34F89" w:rsidP="00261D1E">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69476A69" w14:textId="003FE33E" w:rsidR="00F34F89" w:rsidRPr="00231950" w:rsidRDefault="000D75A9" w:rsidP="00261D1E">
            <w:pPr>
              <w:rPr>
                <w:rFonts w:eastAsia="Times New Roman"/>
                <w:szCs w:val="20"/>
              </w:rPr>
            </w:pPr>
            <w:r>
              <w:rPr>
                <w:rFonts w:eastAsia="Times New Roman"/>
                <w:szCs w:val="20"/>
              </w:rPr>
              <w:t>Eenheid (</w:t>
            </w:r>
            <w:proofErr w:type="spellStart"/>
            <w:r>
              <w:rPr>
                <w:rFonts w:eastAsia="Times New Roman"/>
                <w:szCs w:val="20"/>
              </w:rPr>
              <w:t>w</w:t>
            </w:r>
            <w:r w:rsidR="004779D7">
              <w:rPr>
                <w:rFonts w:eastAsia="Times New Roman"/>
                <w:szCs w:val="20"/>
              </w:rPr>
              <w:t>aardelijst</w:t>
            </w:r>
            <w:proofErr w:type="spellEnd"/>
            <w:r>
              <w:rPr>
                <w:rFonts w:eastAsia="Times New Roman"/>
                <w:szCs w:val="20"/>
              </w:rPr>
              <w:t>)</w:t>
            </w:r>
          </w:p>
        </w:tc>
      </w:tr>
      <w:tr w:rsidR="00AE120B" w:rsidRPr="00231950" w14:paraId="56AC5219" w14:textId="77777777" w:rsidTr="00B64EFA">
        <w:trPr>
          <w:tblCellSpacing w:w="0" w:type="dxa"/>
        </w:trPr>
        <w:tc>
          <w:tcPr>
            <w:tcW w:w="1500" w:type="pct"/>
            <w:tcMar>
              <w:top w:w="15" w:type="dxa"/>
              <w:left w:w="15" w:type="dxa"/>
              <w:bottom w:w="15" w:type="dxa"/>
              <w:right w:w="15" w:type="dxa"/>
            </w:tcMar>
          </w:tcPr>
          <w:p w14:paraId="09CF04C8" w14:textId="2BD66758" w:rsidR="00AE120B" w:rsidRPr="00231950" w:rsidRDefault="00AE120B" w:rsidP="00261D1E">
            <w:pPr>
              <w:rPr>
                <w:rFonts w:eastAsia="Times New Roman"/>
                <w:b/>
                <w:bCs/>
                <w:szCs w:val="20"/>
              </w:rPr>
            </w:pPr>
            <w:r>
              <w:rPr>
                <w:rFonts w:eastAsia="Times New Roman"/>
                <w:b/>
                <w:bCs/>
                <w:szCs w:val="20"/>
              </w:rPr>
              <w:t>Toelichting</w:t>
            </w:r>
          </w:p>
        </w:tc>
        <w:tc>
          <w:tcPr>
            <w:tcW w:w="3500" w:type="pct"/>
            <w:tcMar>
              <w:top w:w="15" w:type="dxa"/>
              <w:left w:w="15" w:type="dxa"/>
              <w:bottom w:w="15" w:type="dxa"/>
              <w:right w:w="15" w:type="dxa"/>
            </w:tcMar>
          </w:tcPr>
          <w:p w14:paraId="65F72DFE" w14:textId="674C47F8" w:rsidR="00AE120B" w:rsidRPr="00231950" w:rsidRDefault="00AE120B" w:rsidP="000D75A9">
            <w:pPr>
              <w:rPr>
                <w:rFonts w:eastAsia="Times New Roman"/>
                <w:szCs w:val="20"/>
              </w:rPr>
            </w:pPr>
            <w:r>
              <w:rPr>
                <w:rFonts w:eastAsia="Times New Roman"/>
                <w:szCs w:val="20"/>
              </w:rPr>
              <w:t>Bijvoorbeeld: decibel</w:t>
            </w:r>
            <w:r w:rsidR="00D24711">
              <w:rPr>
                <w:rFonts w:eastAsia="Times New Roman"/>
                <w:szCs w:val="20"/>
              </w:rPr>
              <w:t xml:space="preserve">, meter. </w:t>
            </w:r>
          </w:p>
        </w:tc>
      </w:tr>
    </w:tbl>
    <w:p w14:paraId="390D659F" w14:textId="7F282820" w:rsidR="00464AEF" w:rsidRDefault="00464AEF" w:rsidP="00EF3FC9">
      <w:pPr>
        <w:pStyle w:val="Kop4"/>
      </w:pPr>
      <w:r w:rsidRPr="00231950">
        <w:t xml:space="preserve">Gestructureerd </w:t>
      </w:r>
      <w:r w:rsidRPr="00C24024">
        <w:t>datatype</w:t>
      </w:r>
      <w:r w:rsidRPr="00231950">
        <w:t xml:space="preserve"> </w:t>
      </w:r>
      <w:proofErr w:type="spellStart"/>
      <w:r>
        <w:t>VlakOfMultivlak</w:t>
      </w:r>
      <w:proofErr w:type="spellEnd"/>
    </w:p>
    <w:p w14:paraId="71A1DDFB" w14:textId="5071DAA1" w:rsidR="00464AEF" w:rsidRPr="00231950" w:rsidRDefault="00464AEF" w:rsidP="00464AEF">
      <w:pPr>
        <w:pStyle w:val="Kop6"/>
        <w:rPr>
          <w:rFonts w:eastAsia="Times New Roman"/>
          <w:sz w:val="20"/>
          <w:szCs w:val="20"/>
        </w:rPr>
      </w:pPr>
      <w:r w:rsidRPr="00231950">
        <w:rPr>
          <w:rFonts w:eastAsia="Times New Roman"/>
          <w:sz w:val="20"/>
          <w:szCs w:val="20"/>
        </w:rPr>
        <w:t xml:space="preserve">Data element </w:t>
      </w:r>
      <w:r>
        <w:rPr>
          <w:rFonts w:eastAsia="Times New Roman"/>
          <w:sz w:val="20"/>
          <w:szCs w:val="20"/>
        </w:rPr>
        <w:t>vlak</w:t>
      </w:r>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4AEF" w:rsidRPr="00231950" w14:paraId="1BBCE9E6" w14:textId="77777777" w:rsidTr="00B64EFA">
        <w:trPr>
          <w:tblCellSpacing w:w="0" w:type="dxa"/>
        </w:trPr>
        <w:tc>
          <w:tcPr>
            <w:tcW w:w="1500" w:type="pct"/>
            <w:tcMar>
              <w:top w:w="15" w:type="dxa"/>
              <w:left w:w="15" w:type="dxa"/>
              <w:bottom w:w="15" w:type="dxa"/>
              <w:right w:w="15" w:type="dxa"/>
            </w:tcMar>
            <w:hideMark/>
          </w:tcPr>
          <w:p w14:paraId="69CDC950" w14:textId="77777777" w:rsidR="00464AEF" w:rsidRPr="00231950" w:rsidRDefault="00464AEF" w:rsidP="00A07BB4">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16B0E7E5" w14:textId="1F291EF6" w:rsidR="00464AEF" w:rsidRPr="00231950" w:rsidRDefault="00E26F2B" w:rsidP="00A07BB4">
            <w:pPr>
              <w:rPr>
                <w:rFonts w:eastAsia="Times New Roman"/>
                <w:szCs w:val="20"/>
              </w:rPr>
            </w:pPr>
            <w:r>
              <w:rPr>
                <w:rFonts w:eastAsia="Times New Roman"/>
                <w:szCs w:val="20"/>
              </w:rPr>
              <w:t>vlak</w:t>
            </w:r>
          </w:p>
        </w:tc>
      </w:tr>
      <w:tr w:rsidR="00464AEF" w:rsidRPr="00231950" w14:paraId="0C186255" w14:textId="77777777" w:rsidTr="00B64EFA">
        <w:trPr>
          <w:tblCellSpacing w:w="0" w:type="dxa"/>
        </w:trPr>
        <w:tc>
          <w:tcPr>
            <w:tcW w:w="1500" w:type="pct"/>
            <w:tcMar>
              <w:top w:w="15" w:type="dxa"/>
              <w:left w:w="15" w:type="dxa"/>
              <w:bottom w:w="15" w:type="dxa"/>
              <w:right w:w="15" w:type="dxa"/>
            </w:tcMar>
          </w:tcPr>
          <w:p w14:paraId="3965EEC0" w14:textId="77777777" w:rsidR="00464AEF" w:rsidRPr="00231950" w:rsidRDefault="00464AEF" w:rsidP="00A07BB4">
            <w:pPr>
              <w:rPr>
                <w:rFonts w:eastAsia="Times New Roman"/>
                <w:b/>
                <w:bCs/>
                <w:szCs w:val="20"/>
              </w:rPr>
            </w:pPr>
            <w:r>
              <w:rPr>
                <w:rFonts w:eastAsia="Times New Roman"/>
                <w:b/>
                <w:bCs/>
                <w:szCs w:val="20"/>
              </w:rPr>
              <w:t>Definitie</w:t>
            </w:r>
          </w:p>
        </w:tc>
        <w:tc>
          <w:tcPr>
            <w:tcW w:w="3500" w:type="pct"/>
            <w:tcMar>
              <w:top w:w="15" w:type="dxa"/>
              <w:left w:w="15" w:type="dxa"/>
              <w:bottom w:w="15" w:type="dxa"/>
              <w:right w:w="15" w:type="dxa"/>
            </w:tcMar>
          </w:tcPr>
          <w:p w14:paraId="16851F8F" w14:textId="08E5CC72" w:rsidR="00464AEF" w:rsidRPr="00231950" w:rsidRDefault="00063F5B" w:rsidP="0049124F">
            <w:pPr>
              <w:rPr>
                <w:rFonts w:eastAsia="Times New Roman"/>
                <w:szCs w:val="20"/>
              </w:rPr>
            </w:pPr>
            <w:r>
              <w:rPr>
                <w:rFonts w:eastAsia="Times New Roman"/>
                <w:szCs w:val="20"/>
              </w:rPr>
              <w:t xml:space="preserve">Een vlak met een </w:t>
            </w:r>
            <w:r w:rsidR="00E466EE">
              <w:rPr>
                <w:rFonts w:eastAsia="Times New Roman"/>
                <w:szCs w:val="20"/>
              </w:rPr>
              <w:t xml:space="preserve">externe </w:t>
            </w:r>
            <w:r>
              <w:rPr>
                <w:rFonts w:eastAsia="Times New Roman"/>
                <w:szCs w:val="20"/>
              </w:rPr>
              <w:t xml:space="preserve">buitengrens, en </w:t>
            </w:r>
            <w:r w:rsidR="00E466EE">
              <w:rPr>
                <w:rFonts w:eastAsia="Times New Roman"/>
                <w:szCs w:val="20"/>
              </w:rPr>
              <w:t xml:space="preserve">optioneel </w:t>
            </w:r>
            <w:r>
              <w:rPr>
                <w:rFonts w:eastAsia="Times New Roman"/>
                <w:szCs w:val="20"/>
              </w:rPr>
              <w:t xml:space="preserve">interne uitsneden. </w:t>
            </w:r>
          </w:p>
        </w:tc>
      </w:tr>
      <w:tr w:rsidR="00464AEF" w:rsidRPr="00231950" w14:paraId="269A940E" w14:textId="77777777" w:rsidTr="00B64EFA">
        <w:trPr>
          <w:tblCellSpacing w:w="0" w:type="dxa"/>
        </w:trPr>
        <w:tc>
          <w:tcPr>
            <w:tcW w:w="1500" w:type="pct"/>
            <w:tcMar>
              <w:top w:w="15" w:type="dxa"/>
              <w:left w:w="15" w:type="dxa"/>
              <w:bottom w:w="15" w:type="dxa"/>
              <w:right w:w="15" w:type="dxa"/>
            </w:tcMar>
            <w:hideMark/>
          </w:tcPr>
          <w:p w14:paraId="1E80FEE5" w14:textId="77777777" w:rsidR="00464AEF" w:rsidRPr="00231950" w:rsidRDefault="00464AEF" w:rsidP="00A07BB4">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55BF4A84" w14:textId="0C30CBD1" w:rsidR="00464AEF" w:rsidRPr="00231950" w:rsidRDefault="00E26F2B" w:rsidP="00A07BB4">
            <w:pPr>
              <w:rPr>
                <w:rFonts w:eastAsia="Times New Roman"/>
                <w:szCs w:val="20"/>
              </w:rPr>
            </w:pPr>
            <w:r>
              <w:rPr>
                <w:rFonts w:eastAsia="Times New Roman"/>
                <w:szCs w:val="20"/>
              </w:rPr>
              <w:t>GM Surface</w:t>
            </w:r>
          </w:p>
        </w:tc>
      </w:tr>
      <w:tr w:rsidR="00464AEF" w:rsidRPr="00231950" w14:paraId="3E296291" w14:textId="77777777" w:rsidTr="00B64EFA">
        <w:trPr>
          <w:tblCellSpacing w:w="0" w:type="dxa"/>
        </w:trPr>
        <w:tc>
          <w:tcPr>
            <w:tcW w:w="1500" w:type="pct"/>
            <w:tcMar>
              <w:top w:w="15" w:type="dxa"/>
              <w:left w:w="15" w:type="dxa"/>
              <w:bottom w:w="15" w:type="dxa"/>
              <w:right w:w="15" w:type="dxa"/>
            </w:tcMar>
          </w:tcPr>
          <w:p w14:paraId="132E985B" w14:textId="77777777" w:rsidR="00464AEF" w:rsidRPr="00231950" w:rsidRDefault="00464AEF" w:rsidP="00A07BB4">
            <w:pPr>
              <w:rPr>
                <w:rFonts w:eastAsia="Times New Roman"/>
                <w:b/>
                <w:bCs/>
                <w:szCs w:val="20"/>
              </w:rPr>
            </w:pPr>
            <w:r>
              <w:rPr>
                <w:rFonts w:eastAsia="Times New Roman"/>
                <w:b/>
                <w:bCs/>
                <w:szCs w:val="20"/>
              </w:rPr>
              <w:t>Toelichting</w:t>
            </w:r>
          </w:p>
        </w:tc>
        <w:tc>
          <w:tcPr>
            <w:tcW w:w="3500" w:type="pct"/>
            <w:tcMar>
              <w:top w:w="15" w:type="dxa"/>
              <w:left w:w="15" w:type="dxa"/>
              <w:bottom w:w="15" w:type="dxa"/>
              <w:right w:w="15" w:type="dxa"/>
            </w:tcMar>
          </w:tcPr>
          <w:p w14:paraId="6D070F34" w14:textId="5EF20553" w:rsidR="00D21FE2" w:rsidRDefault="00E26F2B" w:rsidP="003965C4">
            <w:pPr>
              <w:rPr>
                <w:rFonts w:eastAsia="Times New Roman"/>
                <w:szCs w:val="20"/>
              </w:rPr>
            </w:pPr>
            <w:r>
              <w:rPr>
                <w:rFonts w:eastAsia="Times New Roman"/>
                <w:szCs w:val="20"/>
              </w:rPr>
              <w:t xml:space="preserve">Een GM Surface, </w:t>
            </w:r>
            <w:r w:rsidR="003965C4">
              <w:rPr>
                <w:rFonts w:eastAsia="Times New Roman"/>
                <w:szCs w:val="20"/>
              </w:rPr>
              <w:t xml:space="preserve">zoals bedoeld in de </w:t>
            </w:r>
            <w:r>
              <w:rPr>
                <w:rFonts w:eastAsia="Times New Roman"/>
                <w:szCs w:val="20"/>
              </w:rPr>
              <w:t>ISO standaard</w:t>
            </w:r>
            <w:r w:rsidR="003965C4">
              <w:rPr>
                <w:rFonts w:eastAsia="Times New Roman"/>
                <w:szCs w:val="20"/>
              </w:rPr>
              <w:t xml:space="preserve"> van OGC</w:t>
            </w:r>
            <w:r>
              <w:rPr>
                <w:rFonts w:eastAsia="Times New Roman"/>
                <w:szCs w:val="20"/>
              </w:rPr>
              <w:t>.</w:t>
            </w:r>
          </w:p>
          <w:p w14:paraId="2B323B2D" w14:textId="42DF3314" w:rsidR="00C80F1B" w:rsidRDefault="00C80F1B" w:rsidP="003965C4">
            <w:pPr>
              <w:rPr>
                <w:rFonts w:eastAsia="Times New Roman"/>
                <w:szCs w:val="20"/>
              </w:rPr>
            </w:pPr>
          </w:p>
          <w:p w14:paraId="7D97A888" w14:textId="36F4EFE6" w:rsidR="00464AEF" w:rsidRPr="00231950" w:rsidRDefault="00C80F1B" w:rsidP="003965C4">
            <w:pPr>
              <w:rPr>
                <w:rFonts w:eastAsia="Times New Roman"/>
                <w:szCs w:val="20"/>
              </w:rPr>
            </w:pPr>
            <w:r>
              <w:rPr>
                <w:rFonts w:eastAsia="Times New Roman"/>
                <w:szCs w:val="20"/>
              </w:rPr>
              <w:t xml:space="preserve">De </w:t>
            </w:r>
            <w:proofErr w:type="spellStart"/>
            <w:r>
              <w:rPr>
                <w:rFonts w:eastAsia="Times New Roman"/>
                <w:szCs w:val="20"/>
              </w:rPr>
              <w:t>Polygon</w:t>
            </w:r>
            <w:proofErr w:type="spellEnd"/>
            <w:r>
              <w:rPr>
                <w:rFonts w:eastAsia="Times New Roman"/>
                <w:szCs w:val="20"/>
              </w:rPr>
              <w:t xml:space="preserve"> is ook toegestaan als implementatie van een Surface</w:t>
            </w:r>
            <w:r w:rsidR="00596B9F">
              <w:rPr>
                <w:rFonts w:eastAsia="Times New Roman"/>
                <w:szCs w:val="20"/>
              </w:rPr>
              <w:t>.</w:t>
            </w:r>
            <w:r w:rsidR="00587F5A">
              <w:rPr>
                <w:rFonts w:eastAsia="Times New Roman"/>
                <w:szCs w:val="20"/>
              </w:rPr>
              <w:t xml:space="preserve"> </w:t>
            </w:r>
          </w:p>
        </w:tc>
      </w:tr>
    </w:tbl>
    <w:p w14:paraId="54B72393" w14:textId="53843278" w:rsidR="00464AEF" w:rsidRPr="00231950" w:rsidRDefault="00464AEF" w:rsidP="00DF43E2">
      <w:pPr>
        <w:pStyle w:val="Kop6"/>
        <w:rPr>
          <w:rFonts w:eastAsia="Times New Roman"/>
          <w:sz w:val="20"/>
          <w:szCs w:val="20"/>
        </w:rPr>
      </w:pPr>
      <w:r w:rsidRPr="00231950">
        <w:rPr>
          <w:rFonts w:eastAsia="Times New Roman"/>
          <w:sz w:val="20"/>
          <w:szCs w:val="20"/>
        </w:rPr>
        <w:t xml:space="preserve">Data element </w:t>
      </w:r>
      <w:proofErr w:type="spellStart"/>
      <w:r>
        <w:rPr>
          <w:rFonts w:eastAsia="Times New Roman"/>
          <w:sz w:val="20"/>
          <w:szCs w:val="20"/>
        </w:rPr>
        <w:t>multivlak</w:t>
      </w:r>
      <w:proofErr w:type="spellEnd"/>
    </w:p>
    <w:tbl>
      <w:tblPr>
        <w:tblW w:w="5000" w:type="pct"/>
        <w:tblCellSpacing w:w="0" w:type="dxa"/>
        <w:tblLayout w:type="fixed"/>
        <w:tblCellMar>
          <w:top w:w="57" w:type="dxa"/>
          <w:left w:w="0" w:type="dxa"/>
          <w:bottom w:w="57" w:type="dxa"/>
          <w:right w:w="0" w:type="dxa"/>
        </w:tblCellMar>
        <w:tblLook w:val="0600" w:firstRow="0" w:lastRow="0" w:firstColumn="0" w:lastColumn="0" w:noHBand="1" w:noVBand="1"/>
      </w:tblPr>
      <w:tblGrid>
        <w:gridCol w:w="2721"/>
        <w:gridCol w:w="6349"/>
      </w:tblGrid>
      <w:tr w:rsidR="00464AEF" w:rsidRPr="00231950" w14:paraId="3F5E8693" w14:textId="77777777" w:rsidTr="00B64EFA">
        <w:trPr>
          <w:tblCellSpacing w:w="0" w:type="dxa"/>
        </w:trPr>
        <w:tc>
          <w:tcPr>
            <w:tcW w:w="1500" w:type="pct"/>
            <w:tcMar>
              <w:top w:w="15" w:type="dxa"/>
              <w:left w:w="15" w:type="dxa"/>
              <w:bottom w:w="15" w:type="dxa"/>
              <w:right w:w="15" w:type="dxa"/>
            </w:tcMar>
            <w:hideMark/>
          </w:tcPr>
          <w:p w14:paraId="10DCA282" w14:textId="77777777" w:rsidR="00464AEF" w:rsidRPr="00231950" w:rsidRDefault="00464AEF" w:rsidP="00A07BB4">
            <w:pPr>
              <w:rPr>
                <w:rFonts w:eastAsia="Times New Roman"/>
                <w:szCs w:val="20"/>
              </w:rPr>
            </w:pPr>
            <w:r w:rsidRPr="00231950">
              <w:rPr>
                <w:rFonts w:eastAsia="Times New Roman"/>
                <w:b/>
                <w:bCs/>
                <w:szCs w:val="20"/>
              </w:rPr>
              <w:t>Naam</w:t>
            </w:r>
          </w:p>
        </w:tc>
        <w:tc>
          <w:tcPr>
            <w:tcW w:w="3500" w:type="pct"/>
            <w:tcMar>
              <w:top w:w="15" w:type="dxa"/>
              <w:left w:w="15" w:type="dxa"/>
              <w:bottom w:w="15" w:type="dxa"/>
              <w:right w:w="15" w:type="dxa"/>
            </w:tcMar>
            <w:hideMark/>
          </w:tcPr>
          <w:p w14:paraId="7B532279" w14:textId="6D5C5E78" w:rsidR="00464AEF" w:rsidRPr="00231950" w:rsidRDefault="00672E39" w:rsidP="00A07BB4">
            <w:pPr>
              <w:rPr>
                <w:rFonts w:eastAsia="Times New Roman"/>
                <w:szCs w:val="20"/>
              </w:rPr>
            </w:pPr>
            <w:proofErr w:type="spellStart"/>
            <w:r>
              <w:rPr>
                <w:rFonts w:eastAsia="Times New Roman"/>
                <w:szCs w:val="20"/>
              </w:rPr>
              <w:t>m</w:t>
            </w:r>
            <w:r w:rsidR="00903CBC">
              <w:rPr>
                <w:rFonts w:eastAsia="Times New Roman"/>
                <w:szCs w:val="20"/>
              </w:rPr>
              <w:t>ultivlak</w:t>
            </w:r>
            <w:proofErr w:type="spellEnd"/>
          </w:p>
        </w:tc>
      </w:tr>
      <w:tr w:rsidR="00464AEF" w:rsidRPr="00231950" w14:paraId="4CCD105E" w14:textId="77777777" w:rsidTr="00B64EFA">
        <w:trPr>
          <w:tblCellSpacing w:w="0" w:type="dxa"/>
        </w:trPr>
        <w:tc>
          <w:tcPr>
            <w:tcW w:w="1500" w:type="pct"/>
            <w:tcMar>
              <w:top w:w="15" w:type="dxa"/>
              <w:left w:w="15" w:type="dxa"/>
              <w:bottom w:w="15" w:type="dxa"/>
              <w:right w:w="15" w:type="dxa"/>
            </w:tcMar>
            <w:hideMark/>
          </w:tcPr>
          <w:p w14:paraId="285D90BE" w14:textId="77777777" w:rsidR="00464AEF" w:rsidRPr="00231950" w:rsidRDefault="00464AEF" w:rsidP="00A07BB4">
            <w:pPr>
              <w:rPr>
                <w:rFonts w:eastAsia="Times New Roman"/>
                <w:szCs w:val="20"/>
              </w:rPr>
            </w:pPr>
            <w:r w:rsidRPr="00231950">
              <w:rPr>
                <w:rFonts w:eastAsia="Times New Roman"/>
                <w:b/>
                <w:bCs/>
                <w:szCs w:val="20"/>
              </w:rPr>
              <w:t>Definitie</w:t>
            </w:r>
          </w:p>
        </w:tc>
        <w:tc>
          <w:tcPr>
            <w:tcW w:w="3500" w:type="pct"/>
            <w:tcMar>
              <w:top w:w="15" w:type="dxa"/>
              <w:left w:w="15" w:type="dxa"/>
              <w:bottom w:w="15" w:type="dxa"/>
              <w:right w:w="15" w:type="dxa"/>
            </w:tcMar>
            <w:hideMark/>
          </w:tcPr>
          <w:p w14:paraId="28868C9C" w14:textId="67DEB883" w:rsidR="00464AEF" w:rsidRPr="00231950" w:rsidRDefault="0049124F" w:rsidP="00A07BB4">
            <w:pPr>
              <w:rPr>
                <w:rFonts w:eastAsia="Times New Roman"/>
                <w:szCs w:val="20"/>
              </w:rPr>
            </w:pPr>
            <w:r>
              <w:rPr>
                <w:rFonts w:eastAsia="Times New Roman"/>
                <w:szCs w:val="20"/>
              </w:rPr>
              <w:t xml:space="preserve">Meerdere vlakken, die elkaar aanvullen, zonder elkaar te overlappen. </w:t>
            </w:r>
          </w:p>
        </w:tc>
      </w:tr>
      <w:tr w:rsidR="00464AEF" w:rsidRPr="00231950" w14:paraId="334C539C" w14:textId="77777777" w:rsidTr="00B64EFA">
        <w:trPr>
          <w:tblCellSpacing w:w="0" w:type="dxa"/>
        </w:trPr>
        <w:tc>
          <w:tcPr>
            <w:tcW w:w="1500" w:type="pct"/>
            <w:tcMar>
              <w:top w:w="15" w:type="dxa"/>
              <w:left w:w="15" w:type="dxa"/>
              <w:bottom w:w="15" w:type="dxa"/>
              <w:right w:w="15" w:type="dxa"/>
            </w:tcMar>
            <w:hideMark/>
          </w:tcPr>
          <w:p w14:paraId="71F9BBDD" w14:textId="77777777" w:rsidR="00464AEF" w:rsidRPr="00231950" w:rsidRDefault="00464AEF" w:rsidP="00A07BB4">
            <w:pPr>
              <w:rPr>
                <w:rFonts w:eastAsia="Times New Roman"/>
                <w:szCs w:val="20"/>
              </w:rPr>
            </w:pPr>
            <w:r w:rsidRPr="00231950">
              <w:rPr>
                <w:rFonts w:eastAsia="Times New Roman"/>
                <w:b/>
                <w:bCs/>
                <w:szCs w:val="20"/>
              </w:rPr>
              <w:t>Formaat</w:t>
            </w:r>
          </w:p>
        </w:tc>
        <w:tc>
          <w:tcPr>
            <w:tcW w:w="3500" w:type="pct"/>
            <w:tcMar>
              <w:top w:w="15" w:type="dxa"/>
              <w:left w:w="15" w:type="dxa"/>
              <w:bottom w:w="15" w:type="dxa"/>
              <w:right w:w="15" w:type="dxa"/>
            </w:tcMar>
            <w:hideMark/>
          </w:tcPr>
          <w:p w14:paraId="14A905B3" w14:textId="77777777" w:rsidR="00464AEF" w:rsidRPr="00231950" w:rsidRDefault="00464AEF" w:rsidP="00A07BB4">
            <w:pPr>
              <w:rPr>
                <w:rFonts w:eastAsia="Times New Roman"/>
                <w:szCs w:val="20"/>
              </w:rPr>
            </w:pPr>
            <w:proofErr w:type="spellStart"/>
            <w:r w:rsidRPr="00231950">
              <w:rPr>
                <w:rFonts w:eastAsia="Times New Roman"/>
                <w:szCs w:val="20"/>
              </w:rPr>
              <w:t>CharacterString</w:t>
            </w:r>
            <w:proofErr w:type="spellEnd"/>
          </w:p>
        </w:tc>
      </w:tr>
      <w:tr w:rsidR="00464AEF" w:rsidRPr="00231950" w14:paraId="7ADA6E93" w14:textId="77777777" w:rsidTr="00B64EFA">
        <w:trPr>
          <w:tblCellSpacing w:w="0" w:type="dxa"/>
        </w:trPr>
        <w:tc>
          <w:tcPr>
            <w:tcW w:w="1500" w:type="pct"/>
            <w:tcMar>
              <w:top w:w="15" w:type="dxa"/>
              <w:left w:w="15" w:type="dxa"/>
              <w:bottom w:w="15" w:type="dxa"/>
              <w:right w:w="15" w:type="dxa"/>
            </w:tcMar>
          </w:tcPr>
          <w:p w14:paraId="12304843" w14:textId="77777777" w:rsidR="00464AEF" w:rsidRPr="00231950" w:rsidRDefault="00464AEF" w:rsidP="00A07BB4">
            <w:pPr>
              <w:rPr>
                <w:rFonts w:eastAsia="Times New Roman"/>
                <w:b/>
                <w:bCs/>
                <w:szCs w:val="20"/>
              </w:rPr>
            </w:pPr>
            <w:r>
              <w:rPr>
                <w:rFonts w:eastAsia="Times New Roman"/>
                <w:b/>
                <w:bCs/>
                <w:szCs w:val="20"/>
              </w:rPr>
              <w:t>Toelichting</w:t>
            </w:r>
          </w:p>
        </w:tc>
        <w:tc>
          <w:tcPr>
            <w:tcW w:w="3500" w:type="pct"/>
            <w:tcMar>
              <w:top w:w="15" w:type="dxa"/>
              <w:left w:w="15" w:type="dxa"/>
              <w:bottom w:w="15" w:type="dxa"/>
              <w:right w:w="15" w:type="dxa"/>
            </w:tcMar>
          </w:tcPr>
          <w:p w14:paraId="6150FBD8" w14:textId="16034201" w:rsidR="00464AEF" w:rsidRPr="00231950" w:rsidRDefault="003965C4" w:rsidP="00E26F2B">
            <w:pPr>
              <w:rPr>
                <w:rFonts w:eastAsia="Times New Roman"/>
                <w:szCs w:val="20"/>
              </w:rPr>
            </w:pPr>
            <w:r>
              <w:rPr>
                <w:rFonts w:eastAsia="Times New Roman"/>
                <w:szCs w:val="20"/>
              </w:rPr>
              <w:t>Een GM Surface, zoals bedoeld in de ISO standaard van OGC.</w:t>
            </w:r>
          </w:p>
        </w:tc>
      </w:tr>
    </w:tbl>
    <w:p w14:paraId="6C626FC2" w14:textId="77777777" w:rsidR="00974E2A" w:rsidRDefault="00AB275C" w:rsidP="0039795D">
      <w:pPr>
        <w:pStyle w:val="Kop1"/>
        <w:rPr>
          <w:rFonts w:eastAsia="Times New Roman"/>
        </w:rPr>
      </w:pPr>
      <w:bookmarkStart w:id="209" w:name="_Toc92286686"/>
      <w:r>
        <w:rPr>
          <w:rFonts w:eastAsia="Times New Roman"/>
        </w:rPr>
        <w:lastRenderedPageBreak/>
        <w:t>Bijlage</w:t>
      </w:r>
      <w:r w:rsidR="00974E2A">
        <w:rPr>
          <w:rFonts w:eastAsia="Times New Roman"/>
        </w:rPr>
        <w:t>n</w:t>
      </w:r>
      <w:bookmarkEnd w:id="209"/>
    </w:p>
    <w:p w14:paraId="4B35FD0D" w14:textId="05C32689" w:rsidR="00D21FE2" w:rsidRPr="00231950" w:rsidRDefault="00974E2A" w:rsidP="00594FB8">
      <w:pPr>
        <w:pStyle w:val="Kop2"/>
        <w:rPr>
          <w:rFonts w:eastAsia="Times New Roman"/>
        </w:rPr>
      </w:pPr>
      <w:bookmarkStart w:id="210" w:name="_Toc92286687"/>
      <w:r>
        <w:rPr>
          <w:rFonts w:eastAsia="Times New Roman"/>
        </w:rPr>
        <w:t xml:space="preserve">Bijlage </w:t>
      </w:r>
      <w:r w:rsidR="00AB275C">
        <w:rPr>
          <w:rFonts w:eastAsia="Times New Roman"/>
        </w:rPr>
        <w:t xml:space="preserve">1: </w:t>
      </w:r>
      <w:r w:rsidR="007013CD">
        <w:rPr>
          <w:rFonts w:eastAsia="Times New Roman"/>
        </w:rPr>
        <w:t>T</w:t>
      </w:r>
      <w:r w:rsidR="00B71745" w:rsidRPr="00231950">
        <w:rPr>
          <w:rFonts w:eastAsia="Times New Roman"/>
        </w:rPr>
        <w:t xml:space="preserve">oelichting </w:t>
      </w:r>
      <w:r w:rsidR="0029304C">
        <w:rPr>
          <w:rFonts w:eastAsia="Times New Roman"/>
        </w:rPr>
        <w:t xml:space="preserve">modellering van </w:t>
      </w:r>
      <w:r w:rsidR="00B71745" w:rsidRPr="00231950">
        <w:rPr>
          <w:rFonts w:eastAsia="Times New Roman"/>
        </w:rPr>
        <w:t xml:space="preserve">het </w:t>
      </w:r>
      <w:proofErr w:type="spellStart"/>
      <w:r w:rsidR="00B71745" w:rsidRPr="00231950">
        <w:rPr>
          <w:rFonts w:eastAsia="Times New Roman"/>
        </w:rPr>
        <w:t>informatiemodel</w:t>
      </w:r>
      <w:bookmarkEnd w:id="210"/>
      <w:proofErr w:type="spellEnd"/>
    </w:p>
    <w:p w14:paraId="50CB61AF" w14:textId="7139A5F9" w:rsidR="003809C0" w:rsidRDefault="003809C0" w:rsidP="00912206">
      <w:pPr>
        <w:rPr>
          <w:rFonts w:eastAsia="Times New Roman"/>
          <w:i/>
          <w:iCs/>
          <w:szCs w:val="20"/>
        </w:rPr>
      </w:pPr>
      <w:r>
        <w:rPr>
          <w:rFonts w:eastAsia="Times New Roman"/>
          <w:i/>
          <w:iCs/>
          <w:szCs w:val="20"/>
        </w:rPr>
        <w:t>Deze toelichting is gebaseerd op versie 0.98-kern van het CIMOW.</w:t>
      </w:r>
    </w:p>
    <w:p w14:paraId="3CC13255" w14:textId="77777777" w:rsidR="00CB79DF" w:rsidRPr="003809C0" w:rsidRDefault="00CB79DF" w:rsidP="00912206">
      <w:pPr>
        <w:rPr>
          <w:rFonts w:eastAsia="Times New Roman"/>
          <w:i/>
          <w:iCs/>
          <w:szCs w:val="20"/>
        </w:rPr>
      </w:pPr>
    </w:p>
    <w:p w14:paraId="3C5C504B" w14:textId="2AAA0008" w:rsidR="00D21FE2" w:rsidRPr="00912206" w:rsidRDefault="00B71745" w:rsidP="00912206">
      <w:pPr>
        <w:rPr>
          <w:rFonts w:eastAsia="Times New Roman"/>
          <w:szCs w:val="20"/>
        </w:rPr>
      </w:pPr>
      <w:r w:rsidRPr="00912206">
        <w:rPr>
          <w:rFonts w:eastAsia="Times New Roman"/>
          <w:szCs w:val="20"/>
        </w:rPr>
        <w:t xml:space="preserve">Dit hoofdstuk legt </w:t>
      </w:r>
      <w:r w:rsidR="009C5312">
        <w:rPr>
          <w:rFonts w:eastAsia="Times New Roman"/>
          <w:szCs w:val="20"/>
        </w:rPr>
        <w:t xml:space="preserve">de nadruk </w:t>
      </w:r>
      <w:r w:rsidRPr="00912206">
        <w:rPr>
          <w:rFonts w:eastAsia="Times New Roman"/>
          <w:szCs w:val="20"/>
        </w:rPr>
        <w:t xml:space="preserve">op bepaalde aspecten die van belang zijn bij het lezen </w:t>
      </w:r>
      <w:r w:rsidR="00912206" w:rsidRPr="00912206">
        <w:rPr>
          <w:rFonts w:eastAsia="Times New Roman"/>
          <w:szCs w:val="20"/>
        </w:rPr>
        <w:t>en interpreteren van het model en beschrijft de m</w:t>
      </w:r>
      <w:r w:rsidR="0021683B" w:rsidRPr="00912206">
        <w:rPr>
          <w:szCs w:val="20"/>
        </w:rPr>
        <w:t>odelelementen</w:t>
      </w:r>
      <w:r w:rsidR="0021683B" w:rsidRPr="00912206">
        <w:rPr>
          <w:rFonts w:eastAsia="Times New Roman"/>
          <w:szCs w:val="20"/>
        </w:rPr>
        <w:t xml:space="preserve"> zoals objecttype, attribuutsoort</w:t>
      </w:r>
      <w:r w:rsidR="009C5312">
        <w:rPr>
          <w:rFonts w:eastAsia="Times New Roman"/>
          <w:szCs w:val="20"/>
        </w:rPr>
        <w:t xml:space="preserve"> en relatiesoort.</w:t>
      </w:r>
    </w:p>
    <w:p w14:paraId="0E463E5A" w14:textId="56CFF777" w:rsidR="00D21FE2" w:rsidRPr="00231950" w:rsidRDefault="00D21FE2" w:rsidP="00912206">
      <w:pPr>
        <w:rPr>
          <w:rFonts w:eastAsia="Times New Roman"/>
        </w:rPr>
      </w:pPr>
    </w:p>
    <w:p w14:paraId="59228FD4" w14:textId="035571CB" w:rsidR="00D21FE2" w:rsidRPr="00231950" w:rsidRDefault="00DE6672" w:rsidP="0021683B">
      <w:pPr>
        <w:rPr>
          <w:szCs w:val="20"/>
        </w:rPr>
      </w:pPr>
      <w:r w:rsidRPr="00231950">
        <w:rPr>
          <w:szCs w:val="20"/>
        </w:rPr>
        <w:t xml:space="preserve">Onderstaand diagram beschrijft een Omgevingsnorm. </w:t>
      </w:r>
      <w:r w:rsidR="00C46809" w:rsidRPr="00231950">
        <w:rPr>
          <w:szCs w:val="20"/>
        </w:rPr>
        <w:t>De modelmatige beschrijving volgt het metamodel voor informatiemodellen</w:t>
      </w:r>
      <w:r w:rsidR="009C5312">
        <w:rPr>
          <w:rStyle w:val="Voetnootmarkering"/>
          <w:szCs w:val="20"/>
        </w:rPr>
        <w:footnoteReference w:id="10"/>
      </w:r>
      <w:r w:rsidR="009C5312">
        <w:rPr>
          <w:szCs w:val="20"/>
        </w:rPr>
        <w:t xml:space="preserve">. </w:t>
      </w:r>
      <w:r w:rsidR="00A7677E" w:rsidRPr="00231950">
        <w:rPr>
          <w:szCs w:val="20"/>
        </w:rPr>
        <w:t xml:space="preserve">In deze </w:t>
      </w:r>
      <w:r w:rsidR="000F7D0B" w:rsidRPr="00231950">
        <w:rPr>
          <w:szCs w:val="20"/>
        </w:rPr>
        <w:t>paragraaf</w:t>
      </w:r>
      <w:r w:rsidR="00A7677E" w:rsidRPr="00231950">
        <w:rPr>
          <w:szCs w:val="20"/>
        </w:rPr>
        <w:t xml:space="preserve"> wordt </w:t>
      </w:r>
      <w:r w:rsidR="00152B2B" w:rsidRPr="00231950">
        <w:rPr>
          <w:szCs w:val="20"/>
        </w:rPr>
        <w:t xml:space="preserve">deze </w:t>
      </w:r>
      <w:r w:rsidR="008C1BD5" w:rsidRPr="00231950">
        <w:rPr>
          <w:szCs w:val="20"/>
        </w:rPr>
        <w:t>model</w:t>
      </w:r>
      <w:r w:rsidR="009A5A05">
        <w:rPr>
          <w:szCs w:val="20"/>
        </w:rPr>
        <w:t>l</w:t>
      </w:r>
      <w:r w:rsidR="008C1BD5" w:rsidRPr="00231950">
        <w:rPr>
          <w:szCs w:val="20"/>
        </w:rPr>
        <w:t xml:space="preserve">ering </w:t>
      </w:r>
      <w:r w:rsidR="00152B2B" w:rsidRPr="00231950">
        <w:rPr>
          <w:szCs w:val="20"/>
        </w:rPr>
        <w:t>kort toegelicht</w:t>
      </w:r>
      <w:r w:rsidR="00C52B1C" w:rsidRPr="00231950">
        <w:rPr>
          <w:szCs w:val="20"/>
        </w:rPr>
        <w:t>, aan de hand van het voorbeeld omgevingsnorm</w:t>
      </w:r>
      <w:r w:rsidR="00152B2B" w:rsidRPr="00231950">
        <w:rPr>
          <w:szCs w:val="20"/>
        </w:rPr>
        <w:t>.</w:t>
      </w:r>
    </w:p>
    <w:p w14:paraId="70DC2B2C" w14:textId="1DF48EA3" w:rsidR="00DE6672" w:rsidRPr="00231950" w:rsidRDefault="00DE6672" w:rsidP="0021683B">
      <w:pPr>
        <w:rPr>
          <w:szCs w:val="20"/>
        </w:rPr>
      </w:pPr>
    </w:p>
    <w:p w14:paraId="4971317E" w14:textId="20A1C994" w:rsidR="00DE6672" w:rsidRDefault="00791780" w:rsidP="0021683B">
      <w:pPr>
        <w:rPr>
          <w:szCs w:val="20"/>
        </w:rPr>
      </w:pPr>
      <w:r w:rsidRPr="00791780">
        <w:rPr>
          <w:noProof/>
          <w:szCs w:val="20"/>
        </w:rPr>
        <w:drawing>
          <wp:inline distT="0" distB="0" distL="0" distR="0" wp14:anchorId="4383DDB7" wp14:editId="65090539">
            <wp:extent cx="5499982" cy="3181350"/>
            <wp:effectExtent l="0" t="0" r="571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a:ext>
                      </a:extLst>
                    </a:blip>
                    <a:srcRect l="2286" t="6365" r="2200" b="4310"/>
                    <a:stretch/>
                  </pic:blipFill>
                  <pic:spPr bwMode="auto">
                    <a:xfrm>
                      <a:off x="0" y="0"/>
                      <a:ext cx="5502219" cy="3182644"/>
                    </a:xfrm>
                    <a:prstGeom prst="rect">
                      <a:avLst/>
                    </a:prstGeom>
                    <a:noFill/>
                    <a:ln>
                      <a:noFill/>
                    </a:ln>
                    <a:extLst>
                      <a:ext uri="{53640926-AAD7-44D8-BBD7-CCE9431645EC}">
                        <a14:shadowObscured xmlns:a14="http://schemas.microsoft.com/office/drawing/2010/main"/>
                      </a:ext>
                    </a:extLst>
                  </pic:spPr>
                </pic:pic>
              </a:graphicData>
            </a:graphic>
          </wp:inline>
        </w:drawing>
      </w:r>
    </w:p>
    <w:p w14:paraId="79BEFB25" w14:textId="24A2F6B7" w:rsidR="008C0E5C" w:rsidRPr="00231950" w:rsidRDefault="008C0E5C" w:rsidP="008C0E5C">
      <w:pPr>
        <w:pStyle w:val="Bijschrift"/>
        <w:rPr>
          <w:szCs w:val="20"/>
        </w:rPr>
      </w:pPr>
      <w:r>
        <w:t xml:space="preserve">Figuur </w:t>
      </w:r>
      <w:r>
        <w:rPr>
          <w:noProof/>
        </w:rPr>
        <w:fldChar w:fldCharType="begin"/>
      </w:r>
      <w:r>
        <w:rPr>
          <w:noProof/>
        </w:rPr>
        <w:instrText xml:space="preserve"> SEQ Figuur \* ARABIC </w:instrText>
      </w:r>
      <w:r>
        <w:rPr>
          <w:noProof/>
        </w:rPr>
        <w:fldChar w:fldCharType="separate"/>
      </w:r>
      <w:r w:rsidR="00DA1E96">
        <w:rPr>
          <w:noProof/>
        </w:rPr>
        <w:t>15</w:t>
      </w:r>
      <w:r>
        <w:rPr>
          <w:noProof/>
        </w:rPr>
        <w:fldChar w:fldCharType="end"/>
      </w:r>
      <w:r>
        <w:t>: Modellering uit</w:t>
      </w:r>
      <w:r w:rsidR="003809C0">
        <w:t xml:space="preserve"> C</w:t>
      </w:r>
      <w:r>
        <w:t>IMOW v0.98-</w:t>
      </w:r>
      <w:r w:rsidR="007E1D0C">
        <w:t>kern</w:t>
      </w:r>
    </w:p>
    <w:p w14:paraId="16848804" w14:textId="77777777" w:rsidR="00DE6672" w:rsidRPr="00231950" w:rsidRDefault="00DE6672" w:rsidP="0021683B">
      <w:pPr>
        <w:rPr>
          <w:szCs w:val="20"/>
        </w:rPr>
      </w:pPr>
    </w:p>
    <w:p w14:paraId="0F8A52B4" w14:textId="7FFB18E3" w:rsidR="00D21FE2" w:rsidRPr="00231950" w:rsidRDefault="00C46809" w:rsidP="00EF3FB9">
      <w:pPr>
        <w:rPr>
          <w:rFonts w:eastAsia="Times New Roman"/>
          <w:szCs w:val="20"/>
        </w:rPr>
      </w:pPr>
      <w:r w:rsidRPr="00231950">
        <w:rPr>
          <w:szCs w:val="20"/>
        </w:rPr>
        <w:t xml:space="preserve">De Omgevingsnorm </w:t>
      </w:r>
      <w:r w:rsidR="002859AC" w:rsidRPr="00231950">
        <w:rPr>
          <w:szCs w:val="20"/>
        </w:rPr>
        <w:t xml:space="preserve">is gemodelleerd als een </w:t>
      </w:r>
      <w:r w:rsidR="00B61DC8" w:rsidRPr="00491C24">
        <w:rPr>
          <w:i/>
          <w:sz w:val="16"/>
          <w:szCs w:val="20"/>
        </w:rPr>
        <w:t>&lt;&lt;</w:t>
      </w:r>
      <w:r w:rsidR="00B61DC8">
        <w:rPr>
          <w:rFonts w:eastAsia="Times New Roman"/>
          <w:szCs w:val="20"/>
        </w:rPr>
        <w:t>objecttype</w:t>
      </w:r>
      <w:r w:rsidR="00B61DC8" w:rsidRPr="00491C24">
        <w:rPr>
          <w:i/>
          <w:sz w:val="16"/>
          <w:szCs w:val="20"/>
        </w:rPr>
        <w:t>&gt;&gt;</w:t>
      </w:r>
      <w:r w:rsidR="002D15D8" w:rsidRPr="00231950">
        <w:rPr>
          <w:szCs w:val="20"/>
        </w:rPr>
        <w:t xml:space="preserve"> </w:t>
      </w:r>
      <w:r w:rsidR="009C5312">
        <w:rPr>
          <w:szCs w:val="20"/>
        </w:rPr>
        <w:t>h</w:t>
      </w:r>
      <w:r w:rsidR="00EF3FB9" w:rsidRPr="00231950">
        <w:rPr>
          <w:szCs w:val="20"/>
        </w:rPr>
        <w:t>ier</w:t>
      </w:r>
      <w:r w:rsidR="0044399B">
        <w:rPr>
          <w:szCs w:val="20"/>
        </w:rPr>
        <w:t xml:space="preserve"> </w:t>
      </w:r>
      <w:r w:rsidR="00EF3FB9" w:rsidRPr="00231950">
        <w:rPr>
          <w:szCs w:val="20"/>
        </w:rPr>
        <w:t>wordt i</w:t>
      </w:r>
      <w:r w:rsidR="00EF3FB9" w:rsidRPr="00231950">
        <w:rPr>
          <w:rFonts w:eastAsia="Times New Roman"/>
          <w:szCs w:val="20"/>
        </w:rPr>
        <w:t>nformatie bijgehouden</w:t>
      </w:r>
      <w:r w:rsidR="009C5312">
        <w:rPr>
          <w:rFonts w:eastAsia="Times New Roman"/>
          <w:szCs w:val="20"/>
        </w:rPr>
        <w:t xml:space="preserve">, dat maakt een </w:t>
      </w:r>
      <w:r w:rsidR="009C5312" w:rsidRPr="00491C24">
        <w:rPr>
          <w:i/>
          <w:sz w:val="16"/>
          <w:szCs w:val="20"/>
        </w:rPr>
        <w:t>&lt;&lt;</w:t>
      </w:r>
      <w:r w:rsidR="009C5312">
        <w:rPr>
          <w:rFonts w:eastAsia="Times New Roman"/>
          <w:szCs w:val="20"/>
        </w:rPr>
        <w:t>objecttype</w:t>
      </w:r>
      <w:r w:rsidR="009C5312" w:rsidRPr="00491C24">
        <w:rPr>
          <w:i/>
          <w:sz w:val="16"/>
          <w:szCs w:val="20"/>
        </w:rPr>
        <w:t>&gt;&gt;</w:t>
      </w:r>
      <w:r w:rsidR="009C5312">
        <w:rPr>
          <w:i/>
          <w:sz w:val="16"/>
          <w:szCs w:val="20"/>
        </w:rPr>
        <w:t xml:space="preserve"> </w:t>
      </w:r>
      <w:r w:rsidR="008D042F">
        <w:rPr>
          <w:rFonts w:eastAsia="Times New Roman"/>
          <w:szCs w:val="20"/>
        </w:rPr>
        <w:t xml:space="preserve">een </w:t>
      </w:r>
      <w:r w:rsidR="00A752EA" w:rsidRPr="00231950">
        <w:rPr>
          <w:rFonts w:eastAsia="Times New Roman"/>
          <w:szCs w:val="20"/>
        </w:rPr>
        <w:t>zelfstandige eenhe</w:t>
      </w:r>
      <w:r w:rsidR="006B4884" w:rsidRPr="00231950">
        <w:rPr>
          <w:rFonts w:eastAsia="Times New Roman"/>
          <w:szCs w:val="20"/>
        </w:rPr>
        <w:t>i</w:t>
      </w:r>
      <w:r w:rsidR="00A752EA" w:rsidRPr="00231950">
        <w:rPr>
          <w:rFonts w:eastAsia="Times New Roman"/>
          <w:szCs w:val="20"/>
        </w:rPr>
        <w:t>d</w:t>
      </w:r>
      <w:r w:rsidR="00EF3FB9" w:rsidRPr="00231950">
        <w:rPr>
          <w:rFonts w:eastAsia="Times New Roman"/>
          <w:szCs w:val="20"/>
        </w:rPr>
        <w:t xml:space="preserve">. </w:t>
      </w:r>
      <w:r w:rsidR="002421F6">
        <w:rPr>
          <w:rFonts w:eastAsia="Times New Roman"/>
          <w:szCs w:val="20"/>
        </w:rPr>
        <w:t xml:space="preserve">In het geval van een omgevingsnorm, als </w:t>
      </w:r>
      <w:r w:rsidR="000F7D0B">
        <w:rPr>
          <w:rFonts w:eastAsia="Times New Roman"/>
          <w:szCs w:val="20"/>
        </w:rPr>
        <w:t xml:space="preserve">een bevoegd gezag een </w:t>
      </w:r>
      <w:r w:rsidR="0071459C">
        <w:rPr>
          <w:rFonts w:eastAsia="Times New Roman"/>
          <w:szCs w:val="20"/>
        </w:rPr>
        <w:t>individuele</w:t>
      </w:r>
      <w:r w:rsidR="000F7D0B">
        <w:rPr>
          <w:rFonts w:eastAsia="Times New Roman"/>
          <w:szCs w:val="20"/>
        </w:rPr>
        <w:t xml:space="preserve"> norm beschrijft, dan wordt deze structuur gevuld met data, waaronder de naam. </w:t>
      </w:r>
      <w:r w:rsidR="002421F6">
        <w:rPr>
          <w:rFonts w:eastAsia="Times New Roman"/>
          <w:szCs w:val="20"/>
        </w:rPr>
        <w:t xml:space="preserve">Zoals </w:t>
      </w:r>
      <w:r w:rsidR="000F7D0B">
        <w:rPr>
          <w:rFonts w:eastAsia="Times New Roman"/>
          <w:szCs w:val="20"/>
        </w:rPr>
        <w:t>bijvoorbeeld de omgevingsnorm</w:t>
      </w:r>
      <w:r w:rsidR="009C5312">
        <w:rPr>
          <w:rFonts w:eastAsia="Times New Roman"/>
          <w:szCs w:val="20"/>
        </w:rPr>
        <w:t xml:space="preserve"> voor de </w:t>
      </w:r>
      <w:r w:rsidR="000F7D0B">
        <w:rPr>
          <w:rFonts w:eastAsia="Times New Roman"/>
          <w:szCs w:val="20"/>
        </w:rPr>
        <w:t>maxim</w:t>
      </w:r>
      <w:r w:rsidR="001C6510">
        <w:rPr>
          <w:rFonts w:eastAsia="Times New Roman"/>
          <w:szCs w:val="20"/>
        </w:rPr>
        <w:t>um</w:t>
      </w:r>
      <w:r w:rsidR="000F7D0B">
        <w:rPr>
          <w:rFonts w:eastAsia="Times New Roman"/>
          <w:szCs w:val="20"/>
        </w:rPr>
        <w:t xml:space="preserve"> bouwhoogte in Apeldoorn. </w:t>
      </w:r>
      <w:r w:rsidR="00EF3FB9" w:rsidRPr="00231950">
        <w:rPr>
          <w:rFonts w:eastAsia="Times New Roman"/>
          <w:szCs w:val="20"/>
        </w:rPr>
        <w:t xml:space="preserve">Elk bevoegd gezag kan </w:t>
      </w:r>
      <w:r w:rsidR="005F0FB6" w:rsidRPr="00231950">
        <w:rPr>
          <w:rFonts w:eastAsia="Times New Roman"/>
          <w:szCs w:val="20"/>
        </w:rPr>
        <w:t xml:space="preserve">verschillende </w:t>
      </w:r>
      <w:r w:rsidR="00EF3FB9" w:rsidRPr="00231950">
        <w:rPr>
          <w:rFonts w:eastAsia="Times New Roman"/>
          <w:szCs w:val="20"/>
        </w:rPr>
        <w:t xml:space="preserve">omgevingsnormen opstellen en zo ontstaan er in de loop van de tijd </w:t>
      </w:r>
      <w:r w:rsidR="00F05A66">
        <w:rPr>
          <w:rFonts w:eastAsia="Times New Roman"/>
          <w:szCs w:val="20"/>
        </w:rPr>
        <w:t>meerdere objecten</w:t>
      </w:r>
      <w:r w:rsidR="009C5312">
        <w:rPr>
          <w:rFonts w:eastAsia="Times New Roman"/>
          <w:szCs w:val="20"/>
        </w:rPr>
        <w:t xml:space="preserve"> van het </w:t>
      </w:r>
      <w:r w:rsidR="009C5312" w:rsidRPr="00491C24">
        <w:rPr>
          <w:i/>
          <w:sz w:val="16"/>
          <w:szCs w:val="20"/>
        </w:rPr>
        <w:t>&lt;&lt;</w:t>
      </w:r>
      <w:r w:rsidR="009C5312">
        <w:rPr>
          <w:rFonts w:eastAsia="Times New Roman"/>
          <w:szCs w:val="20"/>
        </w:rPr>
        <w:t>objecttype</w:t>
      </w:r>
      <w:r w:rsidR="009C5312" w:rsidRPr="00491C24">
        <w:rPr>
          <w:i/>
          <w:sz w:val="16"/>
          <w:szCs w:val="20"/>
        </w:rPr>
        <w:t>&gt;&gt;</w:t>
      </w:r>
      <w:r w:rsidR="009C5312">
        <w:rPr>
          <w:i/>
          <w:sz w:val="16"/>
          <w:szCs w:val="20"/>
        </w:rPr>
        <w:t xml:space="preserve"> </w:t>
      </w:r>
      <w:r w:rsidR="009C5312">
        <w:rPr>
          <w:rFonts w:eastAsia="Times New Roman"/>
          <w:szCs w:val="20"/>
        </w:rPr>
        <w:t>omgevingsnorm</w:t>
      </w:r>
      <w:r w:rsidR="00EF3FB9" w:rsidRPr="00231950">
        <w:rPr>
          <w:rFonts w:eastAsia="Times New Roman"/>
          <w:szCs w:val="20"/>
        </w:rPr>
        <w:t>.</w:t>
      </w:r>
    </w:p>
    <w:p w14:paraId="68AF6A04" w14:textId="489373B8" w:rsidR="006B4884" w:rsidRPr="00231950" w:rsidRDefault="006B4884" w:rsidP="00EF3FB9">
      <w:pPr>
        <w:rPr>
          <w:rFonts w:eastAsia="Times New Roman"/>
          <w:szCs w:val="20"/>
        </w:rPr>
      </w:pPr>
    </w:p>
    <w:p w14:paraId="39E85671" w14:textId="5EF6B9BF" w:rsidR="00D21FE2" w:rsidRPr="00231950" w:rsidRDefault="000F7D0B" w:rsidP="00EF3FB9">
      <w:pPr>
        <w:rPr>
          <w:szCs w:val="20"/>
        </w:rPr>
      </w:pPr>
      <w:r>
        <w:rPr>
          <w:rFonts w:eastAsia="Times New Roman"/>
          <w:szCs w:val="20"/>
        </w:rPr>
        <w:t>E</w:t>
      </w:r>
      <w:r w:rsidR="00726AD2">
        <w:rPr>
          <w:rFonts w:eastAsia="Times New Roman"/>
          <w:szCs w:val="20"/>
        </w:rPr>
        <w:t xml:space="preserve">lk </w:t>
      </w:r>
      <w:r w:rsidR="00491C24" w:rsidRPr="00491C24">
        <w:rPr>
          <w:i/>
          <w:sz w:val="16"/>
          <w:szCs w:val="20"/>
        </w:rPr>
        <w:t>&lt;&lt;</w:t>
      </w:r>
      <w:r w:rsidR="00726AD2">
        <w:rPr>
          <w:rFonts w:eastAsia="Times New Roman"/>
          <w:szCs w:val="20"/>
        </w:rPr>
        <w:t>objecttype</w:t>
      </w:r>
      <w:r w:rsidR="00491C24" w:rsidRPr="00491C24">
        <w:rPr>
          <w:i/>
          <w:sz w:val="16"/>
          <w:szCs w:val="20"/>
        </w:rPr>
        <w:t>&gt;&gt;</w:t>
      </w:r>
      <w:r w:rsidR="00726AD2">
        <w:rPr>
          <w:rFonts w:eastAsia="Times New Roman"/>
          <w:szCs w:val="20"/>
        </w:rPr>
        <w:t xml:space="preserve"> </w:t>
      </w:r>
      <w:r w:rsidR="00EF3FB9" w:rsidRPr="00231950">
        <w:rPr>
          <w:szCs w:val="20"/>
        </w:rPr>
        <w:t xml:space="preserve">kan vervolgens verder beschreven worden door er kenmerken aan toe te kennen, </w:t>
      </w:r>
      <w:r w:rsidR="00B037B5" w:rsidRPr="00231950">
        <w:rPr>
          <w:szCs w:val="20"/>
        </w:rPr>
        <w:t xml:space="preserve">waarover </w:t>
      </w:r>
      <w:r w:rsidR="00873DD1" w:rsidRPr="00231950">
        <w:rPr>
          <w:szCs w:val="20"/>
        </w:rPr>
        <w:t xml:space="preserve">afzonderlijk herkenbare </w:t>
      </w:r>
      <w:r w:rsidR="00B037B5" w:rsidRPr="00231950">
        <w:rPr>
          <w:szCs w:val="20"/>
        </w:rPr>
        <w:t xml:space="preserve">informatie </w:t>
      </w:r>
      <w:r w:rsidR="005C2083">
        <w:rPr>
          <w:szCs w:val="20"/>
        </w:rPr>
        <w:t xml:space="preserve">wordt </w:t>
      </w:r>
      <w:r w:rsidR="00B037B5" w:rsidRPr="00231950">
        <w:rPr>
          <w:szCs w:val="20"/>
        </w:rPr>
        <w:t>bij</w:t>
      </w:r>
      <w:r w:rsidR="005C2083">
        <w:rPr>
          <w:szCs w:val="20"/>
        </w:rPr>
        <w:t>ge</w:t>
      </w:r>
      <w:r w:rsidR="00B037B5" w:rsidRPr="00231950">
        <w:rPr>
          <w:szCs w:val="20"/>
        </w:rPr>
        <w:t xml:space="preserve">houden. </w:t>
      </w:r>
      <w:r w:rsidR="009C5312">
        <w:rPr>
          <w:szCs w:val="20"/>
        </w:rPr>
        <w:t xml:space="preserve">Zoals </w:t>
      </w:r>
      <w:r w:rsidR="00491C24">
        <w:rPr>
          <w:szCs w:val="20"/>
        </w:rPr>
        <w:t>de</w:t>
      </w:r>
      <w:r w:rsidR="00B037B5" w:rsidRPr="00231950">
        <w:rPr>
          <w:szCs w:val="20"/>
        </w:rPr>
        <w:t xml:space="preserve"> </w:t>
      </w:r>
      <w:r w:rsidR="00EF3FB9" w:rsidRPr="00231950">
        <w:rPr>
          <w:szCs w:val="20"/>
          <w:u w:val="single"/>
        </w:rPr>
        <w:t>naam</w:t>
      </w:r>
      <w:r w:rsidR="00376390" w:rsidRPr="00231950">
        <w:rPr>
          <w:szCs w:val="20"/>
        </w:rPr>
        <w:t xml:space="preserve"> ‘</w:t>
      </w:r>
      <w:r w:rsidR="001C6510">
        <w:rPr>
          <w:szCs w:val="20"/>
        </w:rPr>
        <w:t xml:space="preserve">maximum </w:t>
      </w:r>
      <w:r w:rsidR="00376390" w:rsidRPr="00231950">
        <w:rPr>
          <w:szCs w:val="20"/>
        </w:rPr>
        <w:t>bouwhoogte’</w:t>
      </w:r>
      <w:r w:rsidR="009C5312">
        <w:rPr>
          <w:szCs w:val="20"/>
        </w:rPr>
        <w:t>,</w:t>
      </w:r>
      <w:r w:rsidR="005D6A68" w:rsidRPr="00231950">
        <w:rPr>
          <w:szCs w:val="20"/>
        </w:rPr>
        <w:t xml:space="preserve"> </w:t>
      </w:r>
      <w:r w:rsidR="009C5312">
        <w:rPr>
          <w:szCs w:val="20"/>
        </w:rPr>
        <w:t>d</w:t>
      </w:r>
      <w:r w:rsidR="00ED4DEE">
        <w:rPr>
          <w:szCs w:val="20"/>
        </w:rPr>
        <w:t>e</w:t>
      </w:r>
      <w:r w:rsidR="009C5312">
        <w:rPr>
          <w:szCs w:val="20"/>
        </w:rPr>
        <w:t>ze</w:t>
      </w:r>
      <w:r w:rsidR="00ED4DEE">
        <w:rPr>
          <w:szCs w:val="20"/>
        </w:rPr>
        <w:t xml:space="preserve"> </w:t>
      </w:r>
      <w:r w:rsidR="003A6A0A" w:rsidRPr="00F45707">
        <w:rPr>
          <w:szCs w:val="20"/>
          <w:u w:val="single"/>
        </w:rPr>
        <w:t>naam</w:t>
      </w:r>
      <w:r w:rsidR="003A6A0A" w:rsidRPr="00231950">
        <w:rPr>
          <w:szCs w:val="20"/>
        </w:rPr>
        <w:t xml:space="preserve"> </w:t>
      </w:r>
      <w:r w:rsidR="00ED4DEE">
        <w:rPr>
          <w:szCs w:val="20"/>
        </w:rPr>
        <w:t xml:space="preserve">is </w:t>
      </w:r>
      <w:r w:rsidR="003A6A0A" w:rsidRPr="00231950">
        <w:rPr>
          <w:szCs w:val="20"/>
        </w:rPr>
        <w:t xml:space="preserve">een </w:t>
      </w:r>
      <w:r w:rsidR="003A6A0A" w:rsidRPr="00491C24">
        <w:rPr>
          <w:i/>
          <w:sz w:val="16"/>
          <w:szCs w:val="20"/>
        </w:rPr>
        <w:t>&lt;&lt;</w:t>
      </w:r>
      <w:r w:rsidR="003A6A0A" w:rsidRPr="00231950">
        <w:rPr>
          <w:i/>
          <w:szCs w:val="20"/>
        </w:rPr>
        <w:t>attribuutsoort</w:t>
      </w:r>
      <w:r w:rsidR="003A6A0A" w:rsidRPr="00491C24">
        <w:rPr>
          <w:i/>
          <w:sz w:val="16"/>
          <w:szCs w:val="20"/>
        </w:rPr>
        <w:t>&gt;&gt;</w:t>
      </w:r>
      <w:r w:rsidR="001C7413" w:rsidRPr="00231950">
        <w:rPr>
          <w:szCs w:val="20"/>
        </w:rPr>
        <w:t>, waar</w:t>
      </w:r>
      <w:r w:rsidR="009C5312">
        <w:rPr>
          <w:szCs w:val="20"/>
        </w:rPr>
        <w:t xml:space="preserve"> de</w:t>
      </w:r>
      <w:r w:rsidR="001C7413" w:rsidRPr="00231950">
        <w:rPr>
          <w:szCs w:val="20"/>
        </w:rPr>
        <w:t xml:space="preserve"> </w:t>
      </w:r>
      <w:r w:rsidR="00F359F7" w:rsidRPr="00231950">
        <w:rPr>
          <w:szCs w:val="20"/>
        </w:rPr>
        <w:t>informatie</w:t>
      </w:r>
      <w:r w:rsidR="006871A8" w:rsidRPr="00231950">
        <w:rPr>
          <w:szCs w:val="20"/>
        </w:rPr>
        <w:t xml:space="preserve"> </w:t>
      </w:r>
      <w:r w:rsidR="005417AF" w:rsidRPr="00231950">
        <w:rPr>
          <w:szCs w:val="20"/>
        </w:rPr>
        <w:t>‘</w:t>
      </w:r>
      <w:r w:rsidR="001C6510">
        <w:rPr>
          <w:szCs w:val="20"/>
        </w:rPr>
        <w:t>maximum</w:t>
      </w:r>
      <w:r w:rsidR="00587F5A">
        <w:rPr>
          <w:szCs w:val="20"/>
        </w:rPr>
        <w:t xml:space="preserve"> </w:t>
      </w:r>
      <w:r w:rsidR="00F47FE2" w:rsidRPr="00231950">
        <w:rPr>
          <w:szCs w:val="20"/>
        </w:rPr>
        <w:t>bouwhoogte</w:t>
      </w:r>
      <w:r w:rsidR="005417AF" w:rsidRPr="00231950">
        <w:rPr>
          <w:szCs w:val="20"/>
        </w:rPr>
        <w:t>’</w:t>
      </w:r>
      <w:r w:rsidR="009C5312">
        <w:rPr>
          <w:szCs w:val="20"/>
        </w:rPr>
        <w:t xml:space="preserve"> bijgehouden wordt</w:t>
      </w:r>
      <w:r w:rsidR="00F47FE2" w:rsidRPr="00231950">
        <w:rPr>
          <w:szCs w:val="20"/>
        </w:rPr>
        <w:t xml:space="preserve">. </w:t>
      </w:r>
      <w:r w:rsidR="00491C24">
        <w:rPr>
          <w:szCs w:val="20"/>
        </w:rPr>
        <w:t>De ‘</w:t>
      </w:r>
      <w:r w:rsidR="001C6510">
        <w:rPr>
          <w:szCs w:val="20"/>
        </w:rPr>
        <w:t>maximum</w:t>
      </w:r>
      <w:r w:rsidR="00587F5A">
        <w:rPr>
          <w:szCs w:val="20"/>
        </w:rPr>
        <w:t xml:space="preserve"> </w:t>
      </w:r>
      <w:r w:rsidR="00491C24">
        <w:rPr>
          <w:szCs w:val="20"/>
        </w:rPr>
        <w:t xml:space="preserve">bouwhoogte’ </w:t>
      </w:r>
      <w:r w:rsidR="009C5312">
        <w:rPr>
          <w:szCs w:val="20"/>
        </w:rPr>
        <w:t>is</w:t>
      </w:r>
      <w:r w:rsidR="004A596F" w:rsidRPr="00231950">
        <w:rPr>
          <w:szCs w:val="20"/>
        </w:rPr>
        <w:t xml:space="preserve"> waarde</w:t>
      </w:r>
      <w:r w:rsidR="00F75DE0" w:rsidRPr="00231950">
        <w:rPr>
          <w:szCs w:val="20"/>
        </w:rPr>
        <w:t xml:space="preserve"> die het kenmerk heeft</w:t>
      </w:r>
      <w:r w:rsidR="00992D57" w:rsidRPr="00231950">
        <w:rPr>
          <w:szCs w:val="20"/>
        </w:rPr>
        <w:t>,</w:t>
      </w:r>
      <w:r w:rsidR="00F75DE0" w:rsidRPr="00231950">
        <w:rPr>
          <w:szCs w:val="20"/>
        </w:rPr>
        <w:t xml:space="preserve"> voor een individuele omgevingsnorm.</w:t>
      </w:r>
    </w:p>
    <w:p w14:paraId="3A9B26CB" w14:textId="21490E76" w:rsidR="00F75DE0" w:rsidRPr="00231950" w:rsidRDefault="00F75DE0" w:rsidP="00EF3FB9">
      <w:pPr>
        <w:rPr>
          <w:szCs w:val="20"/>
        </w:rPr>
      </w:pPr>
    </w:p>
    <w:p w14:paraId="7AADA32E" w14:textId="3A40B9EA" w:rsidR="00D21FE2" w:rsidRDefault="002C2BBD" w:rsidP="00B33AEB">
      <w:pPr>
        <w:tabs>
          <w:tab w:val="left" w:pos="8647"/>
        </w:tabs>
        <w:rPr>
          <w:szCs w:val="20"/>
        </w:rPr>
      </w:pPr>
      <w:r>
        <w:rPr>
          <w:szCs w:val="20"/>
        </w:rPr>
        <w:t xml:space="preserve">In het diagram staat een </w:t>
      </w:r>
      <w:r w:rsidRPr="00231950">
        <w:rPr>
          <w:i/>
          <w:szCs w:val="20"/>
        </w:rPr>
        <w:t xml:space="preserve">&lt;&lt;generalisatie&gt;&gt; </w:t>
      </w:r>
      <w:r w:rsidRPr="00231950">
        <w:rPr>
          <w:szCs w:val="20"/>
        </w:rPr>
        <w:t>relatie</w:t>
      </w:r>
      <w:r>
        <w:rPr>
          <w:szCs w:val="20"/>
        </w:rPr>
        <w:t xml:space="preserve">, een lijn tussen </w:t>
      </w:r>
      <w:r w:rsidR="006645DA" w:rsidRPr="00231950">
        <w:rPr>
          <w:szCs w:val="20"/>
        </w:rPr>
        <w:t xml:space="preserve">Omgevingsnorm en Norm. </w:t>
      </w:r>
      <w:r>
        <w:rPr>
          <w:szCs w:val="20"/>
        </w:rPr>
        <w:t xml:space="preserve">Dit betekent </w:t>
      </w:r>
      <w:r w:rsidR="00894782" w:rsidRPr="00231950">
        <w:rPr>
          <w:szCs w:val="20"/>
        </w:rPr>
        <w:t xml:space="preserve">dat </w:t>
      </w:r>
      <w:r w:rsidR="00AE4AF7" w:rsidRPr="00231950">
        <w:rPr>
          <w:szCs w:val="20"/>
        </w:rPr>
        <w:t xml:space="preserve">een </w:t>
      </w:r>
      <w:r w:rsidR="009127EE" w:rsidRPr="00231950">
        <w:rPr>
          <w:szCs w:val="20"/>
        </w:rPr>
        <w:t>elke o</w:t>
      </w:r>
      <w:r w:rsidR="00AE4AF7" w:rsidRPr="00231950">
        <w:rPr>
          <w:szCs w:val="20"/>
        </w:rPr>
        <w:t xml:space="preserve">mgevingsnorm een </w:t>
      </w:r>
      <w:r w:rsidR="009127EE" w:rsidRPr="00231950">
        <w:rPr>
          <w:szCs w:val="20"/>
        </w:rPr>
        <w:t>n</w:t>
      </w:r>
      <w:r w:rsidR="00AE4AF7" w:rsidRPr="00231950">
        <w:rPr>
          <w:szCs w:val="20"/>
        </w:rPr>
        <w:t>orm is</w:t>
      </w:r>
      <w:r w:rsidR="002C4427" w:rsidRPr="00231950">
        <w:rPr>
          <w:szCs w:val="20"/>
        </w:rPr>
        <w:t xml:space="preserve">. </w:t>
      </w:r>
      <w:r w:rsidR="0013771C" w:rsidRPr="00231950">
        <w:rPr>
          <w:szCs w:val="20"/>
        </w:rPr>
        <w:t xml:space="preserve">De </w:t>
      </w:r>
      <w:r>
        <w:rPr>
          <w:szCs w:val="20"/>
        </w:rPr>
        <w:t>N</w:t>
      </w:r>
      <w:r w:rsidR="009C6372" w:rsidRPr="00231950">
        <w:rPr>
          <w:szCs w:val="20"/>
        </w:rPr>
        <w:t xml:space="preserve">orm </w:t>
      </w:r>
      <w:r w:rsidR="00D67BFB" w:rsidRPr="00231950">
        <w:rPr>
          <w:szCs w:val="20"/>
        </w:rPr>
        <w:t xml:space="preserve">kent </w:t>
      </w:r>
      <w:r w:rsidR="00540192">
        <w:rPr>
          <w:szCs w:val="20"/>
        </w:rPr>
        <w:t xml:space="preserve">een aantal kenmerken, zoals een identificatie en een normwaarde. </w:t>
      </w:r>
      <w:r w:rsidR="00D67BFB" w:rsidRPr="00231950">
        <w:rPr>
          <w:szCs w:val="20"/>
        </w:rPr>
        <w:t xml:space="preserve">De </w:t>
      </w:r>
      <w:r w:rsidR="00D67BFB" w:rsidRPr="00231950">
        <w:rPr>
          <w:i/>
          <w:szCs w:val="20"/>
        </w:rPr>
        <w:t>&lt;&lt;</w:t>
      </w:r>
      <w:r w:rsidR="00D67BFB" w:rsidRPr="00231950">
        <w:rPr>
          <w:szCs w:val="20"/>
        </w:rPr>
        <w:t>generalisatie</w:t>
      </w:r>
      <w:r w:rsidR="00D67BFB" w:rsidRPr="00231950">
        <w:rPr>
          <w:i/>
          <w:szCs w:val="20"/>
        </w:rPr>
        <w:t>&gt;&gt;</w:t>
      </w:r>
      <w:r w:rsidR="00D67BFB" w:rsidRPr="00231950">
        <w:rPr>
          <w:szCs w:val="20"/>
        </w:rPr>
        <w:t xml:space="preserve"> geeft </w:t>
      </w:r>
      <w:r w:rsidR="00B45CD0">
        <w:rPr>
          <w:szCs w:val="20"/>
        </w:rPr>
        <w:t xml:space="preserve">ook </w:t>
      </w:r>
      <w:r w:rsidR="00D67BFB" w:rsidRPr="00231950">
        <w:rPr>
          <w:szCs w:val="20"/>
        </w:rPr>
        <w:t xml:space="preserve">aan dat </w:t>
      </w:r>
      <w:r w:rsidR="008801F8" w:rsidRPr="00231950">
        <w:rPr>
          <w:szCs w:val="20"/>
        </w:rPr>
        <w:t>dit kenmerk</w:t>
      </w:r>
      <w:r w:rsidR="00D67BFB" w:rsidRPr="00231950">
        <w:rPr>
          <w:szCs w:val="20"/>
        </w:rPr>
        <w:t xml:space="preserve"> </w:t>
      </w:r>
      <w:r w:rsidR="004B12A3" w:rsidRPr="00231950">
        <w:rPr>
          <w:szCs w:val="20"/>
        </w:rPr>
        <w:t xml:space="preserve">van norm </w:t>
      </w:r>
      <w:r w:rsidR="009C6372" w:rsidRPr="00231950">
        <w:rPr>
          <w:szCs w:val="20"/>
        </w:rPr>
        <w:t>óók een k</w:t>
      </w:r>
      <w:r w:rsidR="00D67BFB" w:rsidRPr="00231950">
        <w:rPr>
          <w:szCs w:val="20"/>
        </w:rPr>
        <w:t xml:space="preserve">enmerk is van </w:t>
      </w:r>
      <w:r w:rsidR="00CD6C19" w:rsidRPr="00231950">
        <w:rPr>
          <w:szCs w:val="20"/>
        </w:rPr>
        <w:t xml:space="preserve">een/elke </w:t>
      </w:r>
      <w:r w:rsidR="004B6E08" w:rsidRPr="00231950">
        <w:rPr>
          <w:szCs w:val="20"/>
        </w:rPr>
        <w:t>o</w:t>
      </w:r>
      <w:r w:rsidR="009C6372" w:rsidRPr="00231950">
        <w:rPr>
          <w:szCs w:val="20"/>
        </w:rPr>
        <w:t>mgevingsnorm</w:t>
      </w:r>
      <w:r w:rsidR="005C158A">
        <w:rPr>
          <w:szCs w:val="20"/>
        </w:rPr>
        <w:t>.</w:t>
      </w:r>
    </w:p>
    <w:p w14:paraId="312C86D6" w14:textId="725A0B80" w:rsidR="004B3E06" w:rsidRPr="00231950" w:rsidRDefault="004B3E06" w:rsidP="00B33AEB">
      <w:pPr>
        <w:tabs>
          <w:tab w:val="left" w:pos="8647"/>
        </w:tabs>
        <w:rPr>
          <w:szCs w:val="20"/>
        </w:rPr>
      </w:pPr>
    </w:p>
    <w:p w14:paraId="620E6AD1" w14:textId="60292491" w:rsidR="00D21FE2" w:rsidRPr="00623ED1" w:rsidRDefault="004B3E06" w:rsidP="004B3E06">
      <w:pPr>
        <w:rPr>
          <w:szCs w:val="20"/>
        </w:rPr>
      </w:pPr>
      <w:r w:rsidRPr="00231950">
        <w:rPr>
          <w:szCs w:val="20"/>
        </w:rPr>
        <w:lastRenderedPageBreak/>
        <w:t>Wanneer verschillende</w:t>
      </w:r>
      <w:r w:rsidR="006966C1">
        <w:rPr>
          <w:szCs w:val="20"/>
        </w:rPr>
        <w:t xml:space="preserve"> kenmerken s</w:t>
      </w:r>
      <w:r w:rsidRPr="00231950">
        <w:rPr>
          <w:szCs w:val="20"/>
        </w:rPr>
        <w:t xml:space="preserve">amen betekenisvol zijn dan </w:t>
      </w:r>
      <w:r w:rsidR="004F402D">
        <w:rPr>
          <w:szCs w:val="20"/>
        </w:rPr>
        <w:t>wordt deze ge</w:t>
      </w:r>
      <w:r w:rsidRPr="00231950">
        <w:rPr>
          <w:szCs w:val="20"/>
        </w:rPr>
        <w:t>groepe</w:t>
      </w:r>
      <w:r w:rsidR="004F402D">
        <w:rPr>
          <w:szCs w:val="20"/>
        </w:rPr>
        <w:t>e</w:t>
      </w:r>
      <w:r w:rsidRPr="00231950">
        <w:rPr>
          <w:szCs w:val="20"/>
        </w:rPr>
        <w:t>r</w:t>
      </w:r>
      <w:r w:rsidR="004F402D">
        <w:rPr>
          <w:szCs w:val="20"/>
        </w:rPr>
        <w:t>d</w:t>
      </w:r>
      <w:r w:rsidRPr="00231950">
        <w:rPr>
          <w:szCs w:val="20"/>
        </w:rPr>
        <w:t xml:space="preserve"> in een groep, te herkennen aan </w:t>
      </w:r>
      <w:r w:rsidRPr="005865BA">
        <w:rPr>
          <w:i/>
          <w:sz w:val="16"/>
          <w:szCs w:val="20"/>
        </w:rPr>
        <w:t>&lt;&lt;</w:t>
      </w:r>
      <w:proofErr w:type="spellStart"/>
      <w:r w:rsidRPr="00231950">
        <w:rPr>
          <w:i/>
          <w:szCs w:val="20"/>
        </w:rPr>
        <w:t>gegevensgroeptype</w:t>
      </w:r>
      <w:proofErr w:type="spellEnd"/>
      <w:r w:rsidRPr="005865BA">
        <w:rPr>
          <w:i/>
          <w:sz w:val="16"/>
          <w:szCs w:val="20"/>
        </w:rPr>
        <w:t>&gt;&gt;</w:t>
      </w:r>
      <w:r w:rsidRPr="00231950">
        <w:rPr>
          <w:szCs w:val="20"/>
        </w:rPr>
        <w:t xml:space="preserve">. </w:t>
      </w:r>
      <w:r w:rsidR="005865BA">
        <w:rPr>
          <w:szCs w:val="20"/>
        </w:rPr>
        <w:t>T</w:t>
      </w:r>
      <w:r w:rsidR="005865BA" w:rsidRPr="00231950">
        <w:rPr>
          <w:szCs w:val="20"/>
        </w:rPr>
        <w:t xml:space="preserve">e zien is dat de </w:t>
      </w:r>
      <w:r w:rsidR="005865BA" w:rsidRPr="005865BA">
        <w:rPr>
          <w:i/>
          <w:sz w:val="16"/>
          <w:szCs w:val="20"/>
        </w:rPr>
        <w:t>&lt;&lt;</w:t>
      </w:r>
      <w:proofErr w:type="spellStart"/>
      <w:r w:rsidR="005865BA" w:rsidRPr="00231950">
        <w:rPr>
          <w:i/>
          <w:szCs w:val="20"/>
        </w:rPr>
        <w:t>gegevensgroeptype</w:t>
      </w:r>
      <w:proofErr w:type="spellEnd"/>
      <w:r w:rsidR="005865BA" w:rsidRPr="005865BA">
        <w:rPr>
          <w:i/>
          <w:sz w:val="16"/>
          <w:szCs w:val="20"/>
        </w:rPr>
        <w:t>&gt;&gt;</w:t>
      </w:r>
      <w:r w:rsidR="005865BA">
        <w:rPr>
          <w:szCs w:val="20"/>
        </w:rPr>
        <w:t xml:space="preserve"> Normwaarde als kenmerken een</w:t>
      </w:r>
      <w:r w:rsidR="00587F5A">
        <w:rPr>
          <w:szCs w:val="20"/>
        </w:rPr>
        <w:t xml:space="preserve"> </w:t>
      </w:r>
      <w:r w:rsidR="005865BA" w:rsidRPr="00491C24">
        <w:rPr>
          <w:i/>
          <w:sz w:val="16"/>
          <w:szCs w:val="20"/>
        </w:rPr>
        <w:t>&lt;&lt;</w:t>
      </w:r>
      <w:r w:rsidR="005865BA" w:rsidRPr="00231950">
        <w:rPr>
          <w:i/>
          <w:szCs w:val="20"/>
        </w:rPr>
        <w:t>attribuutsoort</w:t>
      </w:r>
      <w:r w:rsidR="005865BA" w:rsidRPr="00491C24">
        <w:rPr>
          <w:i/>
          <w:sz w:val="16"/>
          <w:szCs w:val="20"/>
        </w:rPr>
        <w:t>&gt;&gt;</w:t>
      </w:r>
      <w:r w:rsidR="00F45707">
        <w:rPr>
          <w:szCs w:val="20"/>
        </w:rPr>
        <w:t xml:space="preserve"> </w:t>
      </w:r>
      <w:r w:rsidR="005865BA" w:rsidRPr="00F45707">
        <w:rPr>
          <w:szCs w:val="20"/>
          <w:u w:val="single"/>
        </w:rPr>
        <w:t>beschrijving</w:t>
      </w:r>
      <w:r w:rsidR="005865BA" w:rsidRPr="00231950">
        <w:rPr>
          <w:szCs w:val="20"/>
        </w:rPr>
        <w:t xml:space="preserve"> kent </w:t>
      </w:r>
      <w:r w:rsidR="005865BA">
        <w:rPr>
          <w:szCs w:val="20"/>
        </w:rPr>
        <w:t xml:space="preserve">en </w:t>
      </w:r>
      <w:r w:rsidR="005865BA" w:rsidRPr="005865BA">
        <w:rPr>
          <w:i/>
          <w:sz w:val="16"/>
          <w:szCs w:val="20"/>
        </w:rPr>
        <w:t>&lt;&lt;</w:t>
      </w:r>
      <w:r w:rsidR="005865BA">
        <w:rPr>
          <w:i/>
          <w:szCs w:val="20"/>
        </w:rPr>
        <w:t>relatiesoort</w:t>
      </w:r>
      <w:r w:rsidR="005865BA" w:rsidRPr="005865BA">
        <w:rPr>
          <w:i/>
          <w:sz w:val="16"/>
          <w:szCs w:val="20"/>
        </w:rPr>
        <w:t>&gt;&gt;</w:t>
      </w:r>
      <w:r w:rsidR="005865BA">
        <w:rPr>
          <w:i/>
          <w:szCs w:val="20"/>
        </w:rPr>
        <w:t xml:space="preserve"> </w:t>
      </w:r>
      <w:r w:rsidR="005865BA" w:rsidRPr="00F45707">
        <w:rPr>
          <w:szCs w:val="20"/>
          <w:u w:val="single"/>
        </w:rPr>
        <w:t>geldt</w:t>
      </w:r>
      <w:r w:rsidR="00F45707" w:rsidRPr="00F45707">
        <w:rPr>
          <w:szCs w:val="20"/>
          <w:u w:val="single"/>
        </w:rPr>
        <w:t xml:space="preserve"> voor</w:t>
      </w:r>
      <w:r w:rsidR="005865BA">
        <w:rPr>
          <w:szCs w:val="20"/>
        </w:rPr>
        <w:t xml:space="preserve"> naar een </w:t>
      </w:r>
      <w:r w:rsidR="005865BA" w:rsidRPr="005865BA">
        <w:rPr>
          <w:i/>
          <w:sz w:val="16"/>
          <w:szCs w:val="20"/>
        </w:rPr>
        <w:t>&lt;&lt;</w:t>
      </w:r>
      <w:r w:rsidR="005865BA" w:rsidRPr="005865BA">
        <w:rPr>
          <w:i/>
          <w:szCs w:val="20"/>
        </w:rPr>
        <w:t>objecttype</w:t>
      </w:r>
      <w:r w:rsidR="005865BA" w:rsidRPr="005865BA">
        <w:rPr>
          <w:i/>
          <w:sz w:val="16"/>
          <w:szCs w:val="20"/>
        </w:rPr>
        <w:t>&gt;&gt;</w:t>
      </w:r>
      <w:r w:rsidR="005865BA">
        <w:rPr>
          <w:i/>
          <w:sz w:val="16"/>
          <w:szCs w:val="20"/>
        </w:rPr>
        <w:t xml:space="preserve"> </w:t>
      </w:r>
      <w:r w:rsidR="005865BA">
        <w:rPr>
          <w:szCs w:val="20"/>
        </w:rPr>
        <w:t xml:space="preserve">Locatie. De hele normwaarde bestaat dus uit bijvoorbeeld de </w:t>
      </w:r>
      <w:r w:rsidR="005865BA" w:rsidRPr="005865BA">
        <w:rPr>
          <w:szCs w:val="20"/>
          <w:u w:val="single"/>
        </w:rPr>
        <w:t>beschrijving</w:t>
      </w:r>
      <w:r w:rsidRPr="00231950">
        <w:rPr>
          <w:szCs w:val="20"/>
        </w:rPr>
        <w:t xml:space="preserve"> ‘De </w:t>
      </w:r>
      <w:r w:rsidR="001C6510">
        <w:rPr>
          <w:szCs w:val="20"/>
        </w:rPr>
        <w:t>maximum</w:t>
      </w:r>
      <w:r w:rsidR="00587F5A">
        <w:rPr>
          <w:szCs w:val="20"/>
        </w:rPr>
        <w:t xml:space="preserve"> </w:t>
      </w:r>
      <w:r w:rsidRPr="00231950">
        <w:rPr>
          <w:szCs w:val="20"/>
        </w:rPr>
        <w:t xml:space="preserve">bouwhoogte zoals deze geldt op de aangegeven locatie’, een </w:t>
      </w:r>
      <w:r w:rsidRPr="005865BA">
        <w:rPr>
          <w:szCs w:val="20"/>
          <w:u w:val="single"/>
        </w:rPr>
        <w:t>waarde</w:t>
      </w:r>
      <w:r w:rsidRPr="00231950">
        <w:rPr>
          <w:szCs w:val="20"/>
        </w:rPr>
        <w:t xml:space="preserve"> ‘12 meter’</w:t>
      </w:r>
      <w:r w:rsidR="005865BA">
        <w:rPr>
          <w:szCs w:val="20"/>
        </w:rPr>
        <w:t xml:space="preserve"> en een </w:t>
      </w:r>
      <w:r w:rsidR="005865BA" w:rsidRPr="005865BA">
        <w:rPr>
          <w:szCs w:val="20"/>
          <w:u w:val="single"/>
        </w:rPr>
        <w:t>geldt voor</w:t>
      </w:r>
      <w:r w:rsidRPr="00231950">
        <w:rPr>
          <w:szCs w:val="20"/>
        </w:rPr>
        <w:t xml:space="preserve"> </w:t>
      </w:r>
      <w:r w:rsidR="009C5312">
        <w:rPr>
          <w:szCs w:val="20"/>
        </w:rPr>
        <w:t xml:space="preserve">een bepaalde </w:t>
      </w:r>
      <w:r w:rsidR="00F45707">
        <w:rPr>
          <w:szCs w:val="20"/>
        </w:rPr>
        <w:t xml:space="preserve">locatie </w:t>
      </w:r>
      <w:r w:rsidR="009C5312">
        <w:rPr>
          <w:szCs w:val="20"/>
        </w:rPr>
        <w:t>in Apeldoorn</w:t>
      </w:r>
      <w:r w:rsidR="00F45707">
        <w:rPr>
          <w:szCs w:val="20"/>
        </w:rPr>
        <w:t>.</w:t>
      </w:r>
    </w:p>
    <w:p w14:paraId="7B8E753C" w14:textId="5E24B854" w:rsidR="004B3E06" w:rsidRPr="00231950" w:rsidRDefault="004B3E06" w:rsidP="004B3E06">
      <w:pPr>
        <w:rPr>
          <w:szCs w:val="20"/>
        </w:rPr>
      </w:pPr>
    </w:p>
    <w:p w14:paraId="5F46A6BE" w14:textId="256CB15C" w:rsidR="00D21FE2" w:rsidRPr="00231950" w:rsidRDefault="00F45707" w:rsidP="004B3E06">
      <w:pPr>
        <w:rPr>
          <w:szCs w:val="20"/>
        </w:rPr>
      </w:pPr>
      <w:r>
        <w:rPr>
          <w:szCs w:val="20"/>
        </w:rPr>
        <w:t>Een modelelement waar</w:t>
      </w:r>
      <w:r w:rsidRPr="00231950">
        <w:rPr>
          <w:szCs w:val="20"/>
        </w:rPr>
        <w:t xml:space="preserve"> </w:t>
      </w:r>
      <w:r w:rsidRPr="00231950">
        <w:rPr>
          <w:i/>
          <w:szCs w:val="20"/>
        </w:rPr>
        <w:t xml:space="preserve">&lt;&lt;relatiesoort&gt;&gt; </w:t>
      </w:r>
      <w:r w:rsidRPr="00F45707">
        <w:rPr>
          <w:szCs w:val="20"/>
        </w:rPr>
        <w:t xml:space="preserve">bij staat </w:t>
      </w:r>
      <w:r w:rsidRPr="00231950">
        <w:rPr>
          <w:szCs w:val="20"/>
        </w:rPr>
        <w:t xml:space="preserve">geeft aan dat </w:t>
      </w:r>
      <w:r>
        <w:rPr>
          <w:szCs w:val="20"/>
        </w:rPr>
        <w:t xml:space="preserve">er </w:t>
      </w:r>
      <w:r w:rsidRPr="00231950">
        <w:rPr>
          <w:szCs w:val="20"/>
        </w:rPr>
        <w:t xml:space="preserve">een betekenisvol verband is met een ander objecttype. </w:t>
      </w:r>
      <w:r>
        <w:rPr>
          <w:szCs w:val="20"/>
        </w:rPr>
        <w:t xml:space="preserve">De </w:t>
      </w:r>
      <w:r w:rsidRPr="008E3248">
        <w:rPr>
          <w:i/>
          <w:sz w:val="16"/>
          <w:szCs w:val="20"/>
        </w:rPr>
        <w:t>&lt;&lt;</w:t>
      </w:r>
      <w:r>
        <w:rPr>
          <w:i/>
          <w:szCs w:val="20"/>
        </w:rPr>
        <w:t>relatiesoort</w:t>
      </w:r>
      <w:r w:rsidRPr="008E3248">
        <w:rPr>
          <w:i/>
          <w:sz w:val="16"/>
          <w:szCs w:val="20"/>
        </w:rPr>
        <w:t>&gt;&gt;</w:t>
      </w:r>
      <w:r>
        <w:rPr>
          <w:i/>
          <w:szCs w:val="20"/>
        </w:rPr>
        <w:t xml:space="preserve"> </w:t>
      </w:r>
      <w:r w:rsidRPr="00F45707">
        <w:rPr>
          <w:szCs w:val="20"/>
          <w:u w:val="single"/>
        </w:rPr>
        <w:t>geldt voor</w:t>
      </w:r>
      <w:r>
        <w:rPr>
          <w:i/>
          <w:szCs w:val="20"/>
        </w:rPr>
        <w:t xml:space="preserve"> </w:t>
      </w:r>
      <w:r w:rsidR="004B3E06" w:rsidRPr="00231950">
        <w:rPr>
          <w:szCs w:val="20"/>
        </w:rPr>
        <w:t xml:space="preserve">geeft aan dat de normwaarde geldt voor de gerelateerde locatie. </w:t>
      </w:r>
      <w:r>
        <w:rPr>
          <w:szCs w:val="20"/>
        </w:rPr>
        <w:t>Elke l</w:t>
      </w:r>
      <w:r w:rsidR="004B3E06" w:rsidRPr="00231950">
        <w:rPr>
          <w:szCs w:val="20"/>
        </w:rPr>
        <w:t xml:space="preserve">ocatie is in het model onderkend als een </w:t>
      </w:r>
      <w:r>
        <w:rPr>
          <w:szCs w:val="20"/>
        </w:rPr>
        <w:t>zelfstandig concept en heeft daarom</w:t>
      </w:r>
      <w:r w:rsidR="00A6365A">
        <w:rPr>
          <w:szCs w:val="20"/>
        </w:rPr>
        <w:t xml:space="preserve"> in het model ook</w:t>
      </w:r>
      <w:r>
        <w:rPr>
          <w:szCs w:val="20"/>
        </w:rPr>
        <w:t xml:space="preserve"> </w:t>
      </w:r>
      <w:r w:rsidR="00A6365A" w:rsidRPr="00A6365A">
        <w:rPr>
          <w:sz w:val="16"/>
          <w:szCs w:val="20"/>
        </w:rPr>
        <w:t>&lt;&lt;</w:t>
      </w:r>
      <w:r w:rsidR="00A6365A">
        <w:rPr>
          <w:szCs w:val="20"/>
        </w:rPr>
        <w:t>objecttype</w:t>
      </w:r>
      <w:r w:rsidR="00A6365A" w:rsidRPr="00A6365A">
        <w:rPr>
          <w:sz w:val="16"/>
          <w:szCs w:val="20"/>
        </w:rPr>
        <w:t>&gt;&gt;</w:t>
      </w:r>
      <w:r w:rsidR="00587F5A">
        <w:rPr>
          <w:szCs w:val="20"/>
        </w:rPr>
        <w:t xml:space="preserve"> </w:t>
      </w:r>
      <w:r w:rsidR="00A6365A">
        <w:rPr>
          <w:szCs w:val="20"/>
        </w:rPr>
        <w:t xml:space="preserve">erbij staan. De locatie heeft </w:t>
      </w:r>
      <w:r w:rsidR="004B3E06" w:rsidRPr="00231950">
        <w:rPr>
          <w:szCs w:val="20"/>
        </w:rPr>
        <w:t xml:space="preserve">een </w:t>
      </w:r>
      <w:r w:rsidR="00A6365A">
        <w:rPr>
          <w:szCs w:val="20"/>
        </w:rPr>
        <w:t xml:space="preserve">kenmerk identificatie, welke in het model te herkennen aan </w:t>
      </w:r>
      <w:r w:rsidR="00A6365A" w:rsidRPr="00AE7FFC">
        <w:rPr>
          <w:i/>
          <w:szCs w:val="20"/>
        </w:rPr>
        <w:t>{</w:t>
      </w:r>
      <w:proofErr w:type="spellStart"/>
      <w:r w:rsidR="00A6365A" w:rsidRPr="00AE7FFC">
        <w:rPr>
          <w:i/>
          <w:szCs w:val="20"/>
        </w:rPr>
        <w:t>id</w:t>
      </w:r>
      <w:proofErr w:type="spellEnd"/>
      <w:r w:rsidR="00A6365A" w:rsidRPr="00AE7FFC">
        <w:rPr>
          <w:i/>
          <w:szCs w:val="20"/>
        </w:rPr>
        <w:t>}</w:t>
      </w:r>
      <w:r w:rsidR="00A6365A">
        <w:rPr>
          <w:szCs w:val="20"/>
        </w:rPr>
        <w:t xml:space="preserve">. </w:t>
      </w:r>
      <w:r w:rsidR="004B3E06" w:rsidRPr="00231950">
        <w:rPr>
          <w:szCs w:val="20"/>
        </w:rPr>
        <w:t>Dit betekent dat er</w:t>
      </w:r>
      <w:r w:rsidR="005140CC">
        <w:rPr>
          <w:szCs w:val="20"/>
        </w:rPr>
        <w:t xml:space="preserve"> </w:t>
      </w:r>
      <w:r w:rsidR="004B3E06" w:rsidRPr="00231950">
        <w:rPr>
          <w:szCs w:val="20"/>
        </w:rPr>
        <w:t xml:space="preserve">naar verwezen kan worden. Een omgevingsnorm verwijst via de </w:t>
      </w:r>
      <w:r w:rsidR="004B3E06" w:rsidRPr="00231950">
        <w:rPr>
          <w:szCs w:val="20"/>
          <w:u w:val="single"/>
        </w:rPr>
        <w:t>geldt voor</w:t>
      </w:r>
      <w:r w:rsidR="004B3E06" w:rsidRPr="00231950">
        <w:rPr>
          <w:szCs w:val="20"/>
        </w:rPr>
        <w:t xml:space="preserve"> relatie naar de locatie.</w:t>
      </w:r>
    </w:p>
    <w:p w14:paraId="37E9F0F5" w14:textId="34779D44" w:rsidR="008E3248" w:rsidRDefault="008E3248" w:rsidP="008E3248">
      <w:pPr>
        <w:rPr>
          <w:szCs w:val="20"/>
        </w:rPr>
      </w:pPr>
    </w:p>
    <w:p w14:paraId="1BB20C4A" w14:textId="55DCD25D" w:rsidR="00D21FE2" w:rsidRPr="00231950" w:rsidRDefault="008E3248" w:rsidP="008E3248">
      <w:pPr>
        <w:rPr>
          <w:szCs w:val="20"/>
        </w:rPr>
      </w:pPr>
      <w:r>
        <w:rPr>
          <w:szCs w:val="20"/>
        </w:rPr>
        <w:t xml:space="preserve">De </w:t>
      </w:r>
      <w:r w:rsidRPr="008E3248">
        <w:rPr>
          <w:i/>
          <w:sz w:val="16"/>
          <w:szCs w:val="20"/>
        </w:rPr>
        <w:t>&lt;&lt;</w:t>
      </w:r>
      <w:r w:rsidRPr="00231950">
        <w:rPr>
          <w:i/>
          <w:szCs w:val="20"/>
        </w:rPr>
        <w:t>relatiesoort</w:t>
      </w:r>
      <w:r w:rsidRPr="008E3248">
        <w:rPr>
          <w:i/>
          <w:sz w:val="16"/>
          <w:szCs w:val="20"/>
        </w:rPr>
        <w:t>&gt;&gt;</w:t>
      </w:r>
      <w:r w:rsidRPr="00231950">
        <w:rPr>
          <w:szCs w:val="20"/>
        </w:rPr>
        <w:t xml:space="preserve"> </w:t>
      </w:r>
      <w:r w:rsidRPr="008E3248">
        <w:rPr>
          <w:szCs w:val="20"/>
          <w:u w:val="single"/>
        </w:rPr>
        <w:t>geldt voor</w:t>
      </w:r>
      <w:r w:rsidRPr="00231950">
        <w:rPr>
          <w:szCs w:val="20"/>
        </w:rPr>
        <w:t xml:space="preserve"> is een kenmerk van de normwaarde en niet van de locatie. Dit is te herkennen aan de pijl. De pijl geeft aan dat de relatie vanuit de normwaarde, naar de locatie gaat. De normwaarde is dus de eigenaar van de relatie, en de locatie is dit niet.</w:t>
      </w:r>
    </w:p>
    <w:p w14:paraId="4DFB3E8B" w14:textId="188E22FD" w:rsidR="00185129" w:rsidRPr="00231950" w:rsidRDefault="00185129" w:rsidP="00EF3FB9">
      <w:pPr>
        <w:rPr>
          <w:szCs w:val="20"/>
        </w:rPr>
      </w:pPr>
    </w:p>
    <w:p w14:paraId="4D0AC834" w14:textId="137F1F9E" w:rsidR="00D21FE2" w:rsidRPr="00231950" w:rsidRDefault="004B3E06" w:rsidP="00EF3FB9">
      <w:pPr>
        <w:rPr>
          <w:szCs w:val="20"/>
        </w:rPr>
      </w:pPr>
      <w:r>
        <w:rPr>
          <w:szCs w:val="20"/>
        </w:rPr>
        <w:t>Achter de normwaarde</w:t>
      </w:r>
      <w:r w:rsidR="00F10063" w:rsidRPr="00231950">
        <w:rPr>
          <w:szCs w:val="20"/>
        </w:rPr>
        <w:t xml:space="preserve"> </w:t>
      </w:r>
      <w:r w:rsidR="00AE7FFC">
        <w:rPr>
          <w:szCs w:val="20"/>
        </w:rPr>
        <w:t xml:space="preserve">staat </w:t>
      </w:r>
      <w:r w:rsidR="00F10063" w:rsidRPr="00AE7FFC">
        <w:rPr>
          <w:i/>
          <w:szCs w:val="20"/>
        </w:rPr>
        <w:t>[1..*]</w:t>
      </w:r>
      <w:r w:rsidR="00AE7FFC">
        <w:rPr>
          <w:szCs w:val="20"/>
        </w:rPr>
        <w:t>. Dit</w:t>
      </w:r>
      <w:r w:rsidR="00F10063" w:rsidRPr="00231950">
        <w:rPr>
          <w:szCs w:val="20"/>
        </w:rPr>
        <w:t xml:space="preserve"> </w:t>
      </w:r>
      <w:r w:rsidR="004F402D">
        <w:rPr>
          <w:szCs w:val="20"/>
        </w:rPr>
        <w:t xml:space="preserve">is gelijk aan </w:t>
      </w:r>
      <w:r w:rsidR="00F10063" w:rsidRPr="00231950">
        <w:rPr>
          <w:szCs w:val="20"/>
        </w:rPr>
        <w:t xml:space="preserve">de </w:t>
      </w:r>
      <w:proofErr w:type="spellStart"/>
      <w:r w:rsidR="00F10063" w:rsidRPr="00231950">
        <w:rPr>
          <w:szCs w:val="20"/>
        </w:rPr>
        <w:t>kardinaliteit</w:t>
      </w:r>
      <w:proofErr w:type="spellEnd"/>
      <w:r w:rsidR="00920E26" w:rsidRPr="00231950">
        <w:rPr>
          <w:szCs w:val="20"/>
        </w:rPr>
        <w:t xml:space="preserve"> van het kenmerk</w:t>
      </w:r>
      <w:r w:rsidR="00F10063" w:rsidRPr="00231950">
        <w:rPr>
          <w:szCs w:val="20"/>
        </w:rPr>
        <w:t>, oftewel hoe vaak het kenmerk voor kan komen. De 1 geeft aan dat een norm minimaal één normwaarde kent, en de * geeft aan een norm uit meerdere normwaarden kan bestaan.</w:t>
      </w:r>
    </w:p>
    <w:p w14:paraId="5F68DC72" w14:textId="31AF4563" w:rsidR="00D96EB8" w:rsidRPr="00231950" w:rsidRDefault="00D96EB8" w:rsidP="00D96EB8">
      <w:pPr>
        <w:rPr>
          <w:szCs w:val="20"/>
        </w:rPr>
      </w:pPr>
    </w:p>
    <w:p w14:paraId="4459C4E7" w14:textId="00852CA5" w:rsidR="00B03C11" w:rsidRPr="00B64EFA" w:rsidRDefault="00396DE5" w:rsidP="0003743D">
      <w:pPr>
        <w:rPr>
          <w:rStyle w:val="Kop2Char"/>
          <w:b w:val="0"/>
          <w:bCs w:val="0"/>
          <w:color w:val="auto"/>
          <w:sz w:val="20"/>
          <w:szCs w:val="20"/>
        </w:rPr>
      </w:pPr>
      <w:r w:rsidRPr="00231950">
        <w:rPr>
          <w:szCs w:val="20"/>
        </w:rPr>
        <w:t>Verder kent het model datatypen</w:t>
      </w:r>
      <w:r w:rsidR="007E2166" w:rsidRPr="00231950">
        <w:rPr>
          <w:szCs w:val="20"/>
        </w:rPr>
        <w:t>, die de structuur van de data beschrijven.</w:t>
      </w:r>
      <w:r w:rsidR="00BC49A4">
        <w:rPr>
          <w:szCs w:val="20"/>
        </w:rPr>
        <w:t xml:space="preserve"> Zie</w:t>
      </w:r>
      <w:r w:rsidR="00CE2735" w:rsidRPr="001E5601">
        <w:rPr>
          <w:szCs w:val="20"/>
        </w:rPr>
        <w:t xml:space="preserve"> </w:t>
      </w:r>
      <w:r w:rsidR="007E15F6">
        <w:rPr>
          <w:szCs w:val="20"/>
        </w:rPr>
        <w:fldChar w:fldCharType="begin"/>
      </w:r>
      <w:r w:rsidR="007E15F6">
        <w:rPr>
          <w:szCs w:val="20"/>
        </w:rPr>
        <w:instrText xml:space="preserve"> REF _Ref39054520 \r \h </w:instrText>
      </w:r>
      <w:r w:rsidR="007E15F6">
        <w:rPr>
          <w:szCs w:val="20"/>
        </w:rPr>
      </w:r>
      <w:r w:rsidR="007E15F6">
        <w:rPr>
          <w:szCs w:val="20"/>
        </w:rPr>
        <w:fldChar w:fldCharType="separate"/>
      </w:r>
      <w:r w:rsidR="00DA1E96">
        <w:rPr>
          <w:szCs w:val="20"/>
        </w:rPr>
        <w:t>3.10</w:t>
      </w:r>
      <w:r w:rsidR="007E15F6">
        <w:rPr>
          <w:szCs w:val="20"/>
        </w:rPr>
        <w:fldChar w:fldCharType="end"/>
      </w:r>
      <w:r w:rsidR="007E15F6">
        <w:rPr>
          <w:szCs w:val="20"/>
        </w:rPr>
        <w:t>.</w:t>
      </w:r>
    </w:p>
    <w:p w14:paraId="60F8F5C4" w14:textId="7FF6DD7F" w:rsidR="00974E2A" w:rsidRPr="00711787" w:rsidRDefault="00974E2A" w:rsidP="00B64EFA">
      <w:pPr>
        <w:pStyle w:val="Kop2"/>
        <w:pageBreakBefore/>
      </w:pPr>
      <w:bookmarkStart w:id="211" w:name="_Toc92286688"/>
      <w:r w:rsidRPr="00B64EFA">
        <w:rPr>
          <w:rStyle w:val="Kop2Char"/>
          <w:b/>
          <w:bCs/>
        </w:rPr>
        <w:lastRenderedPageBreak/>
        <w:t>Bijlage</w:t>
      </w:r>
      <w:r w:rsidRPr="00711787">
        <w:rPr>
          <w:rStyle w:val="Kop2Char"/>
          <w:b/>
          <w:bCs/>
        </w:rPr>
        <w:t xml:space="preserve"> </w:t>
      </w:r>
      <w:r w:rsidR="00646F2D" w:rsidRPr="00711787">
        <w:rPr>
          <w:rStyle w:val="Kop2Char"/>
          <w:b/>
          <w:bCs/>
        </w:rPr>
        <w:t>2</w:t>
      </w:r>
      <w:r w:rsidRPr="00711787">
        <w:rPr>
          <w:rStyle w:val="Kop2Char"/>
          <w:b/>
          <w:bCs/>
        </w:rPr>
        <w:t xml:space="preserve">: Toelichting </w:t>
      </w:r>
      <w:proofErr w:type="spellStart"/>
      <w:r w:rsidRPr="00711787">
        <w:rPr>
          <w:rStyle w:val="Kop2Char"/>
          <w:b/>
          <w:bCs/>
        </w:rPr>
        <w:t>waardelijsten</w:t>
      </w:r>
      <w:bookmarkEnd w:id="211"/>
      <w:proofErr w:type="spellEnd"/>
    </w:p>
    <w:p w14:paraId="061EA184" w14:textId="6DC42A5B" w:rsidR="00C74989" w:rsidRPr="00C74989" w:rsidRDefault="00C74989" w:rsidP="00974E2A">
      <w:pPr>
        <w:rPr>
          <w:rFonts w:eastAsia="Times New Roman"/>
          <w:i/>
          <w:iCs/>
          <w:szCs w:val="20"/>
        </w:rPr>
      </w:pPr>
      <w:r>
        <w:rPr>
          <w:rFonts w:eastAsia="Times New Roman"/>
          <w:i/>
          <w:iCs/>
          <w:szCs w:val="20"/>
        </w:rPr>
        <w:t xml:space="preserve">Deze toelichting op de werking van </w:t>
      </w:r>
      <w:proofErr w:type="spellStart"/>
      <w:r>
        <w:rPr>
          <w:rFonts w:eastAsia="Times New Roman"/>
          <w:i/>
          <w:iCs/>
          <w:szCs w:val="20"/>
        </w:rPr>
        <w:t>waardelijsten</w:t>
      </w:r>
      <w:proofErr w:type="spellEnd"/>
      <w:r>
        <w:rPr>
          <w:rFonts w:eastAsia="Times New Roman"/>
          <w:i/>
          <w:iCs/>
          <w:szCs w:val="20"/>
        </w:rPr>
        <w:t xml:space="preserve"> is gebaseerd op v0.98-kern van het CIMOW</w:t>
      </w:r>
      <w:r w:rsidR="00CB79DF">
        <w:rPr>
          <w:rFonts w:eastAsia="Times New Roman"/>
          <w:i/>
          <w:iCs/>
          <w:szCs w:val="20"/>
        </w:rPr>
        <w:t>.</w:t>
      </w:r>
      <w:r w:rsidR="003809C0">
        <w:rPr>
          <w:rFonts w:eastAsia="Times New Roman"/>
          <w:i/>
          <w:iCs/>
          <w:szCs w:val="20"/>
        </w:rPr>
        <w:br/>
      </w:r>
    </w:p>
    <w:p w14:paraId="2B9EBE5B" w14:textId="0EEC9E1C" w:rsidR="00D21FE2" w:rsidRDefault="00974E2A" w:rsidP="00974E2A">
      <w:pPr>
        <w:rPr>
          <w:rFonts w:eastAsia="Times New Roman"/>
          <w:szCs w:val="20"/>
        </w:rPr>
      </w:pPr>
      <w:r w:rsidRPr="00231950">
        <w:rPr>
          <w:rFonts w:eastAsia="Times New Roman"/>
          <w:szCs w:val="20"/>
        </w:rPr>
        <w:t xml:space="preserve">De </w:t>
      </w:r>
      <w:r w:rsidRPr="00664063">
        <w:rPr>
          <w:rFonts w:eastAsia="Times New Roman"/>
          <w:i/>
          <w:iCs/>
          <w:szCs w:val="20"/>
        </w:rPr>
        <w:t>naam</w:t>
      </w:r>
      <w:r w:rsidRPr="00231950">
        <w:rPr>
          <w:rFonts w:eastAsia="Times New Roman"/>
          <w:szCs w:val="20"/>
        </w:rPr>
        <w:t xml:space="preserve"> van de functie heeft als datatype een </w:t>
      </w:r>
      <w:proofErr w:type="spellStart"/>
      <w:r w:rsidRPr="00231950">
        <w:rPr>
          <w:rFonts w:eastAsia="Times New Roman"/>
          <w:szCs w:val="20"/>
        </w:rPr>
        <w:t>Character</w:t>
      </w:r>
      <w:r w:rsidR="00EC73B3">
        <w:rPr>
          <w:rFonts w:eastAsia="Times New Roman"/>
          <w:szCs w:val="20"/>
        </w:rPr>
        <w:t>S</w:t>
      </w:r>
      <w:r w:rsidRPr="00231950">
        <w:rPr>
          <w:rFonts w:eastAsia="Times New Roman"/>
          <w:szCs w:val="20"/>
        </w:rPr>
        <w:t>tring</w:t>
      </w:r>
      <w:proofErr w:type="spellEnd"/>
      <w:r w:rsidRPr="00231950">
        <w:rPr>
          <w:rFonts w:eastAsia="Times New Roman"/>
          <w:szCs w:val="20"/>
        </w:rPr>
        <w:t xml:space="preserve">. Dit betekent dat er tekst gebruikt wordt om aan te geven wat de naam van een functie is. Er is hier niet voor een </w:t>
      </w:r>
      <w:proofErr w:type="spellStart"/>
      <w:r>
        <w:rPr>
          <w:rFonts w:eastAsia="Times New Roman"/>
          <w:szCs w:val="20"/>
        </w:rPr>
        <w:t>waardelijst</w:t>
      </w:r>
      <w:proofErr w:type="spellEnd"/>
      <w:r w:rsidRPr="00231950">
        <w:rPr>
          <w:rFonts w:eastAsia="Times New Roman"/>
          <w:szCs w:val="20"/>
        </w:rPr>
        <w:t xml:space="preserve"> gekozen, omdat bevoegd gezag de</w:t>
      </w:r>
      <w:r>
        <w:rPr>
          <w:rFonts w:eastAsia="Times New Roman"/>
          <w:szCs w:val="20"/>
        </w:rPr>
        <w:t xml:space="preserve"> </w:t>
      </w:r>
      <w:r w:rsidRPr="00231950">
        <w:rPr>
          <w:rFonts w:eastAsia="Times New Roman"/>
          <w:szCs w:val="20"/>
        </w:rPr>
        <w:t xml:space="preserve">naam van de functie </w:t>
      </w:r>
      <w:r w:rsidR="007036FB">
        <w:rPr>
          <w:rFonts w:eastAsia="Times New Roman"/>
          <w:szCs w:val="20"/>
        </w:rPr>
        <w:t>volledig mag bepalen</w:t>
      </w:r>
      <w:r w:rsidRPr="00231950">
        <w:rPr>
          <w:rFonts w:eastAsia="Times New Roman"/>
          <w:szCs w:val="20"/>
        </w:rPr>
        <w:t>.</w:t>
      </w:r>
    </w:p>
    <w:p w14:paraId="7F48619B" w14:textId="03F9750B" w:rsidR="00B75C46" w:rsidRDefault="00B75C46" w:rsidP="00974E2A">
      <w:pPr>
        <w:rPr>
          <w:rFonts w:eastAsia="Times New Roman"/>
          <w:szCs w:val="20"/>
        </w:rPr>
      </w:pPr>
    </w:p>
    <w:p w14:paraId="12792A56" w14:textId="267A4402" w:rsidR="00D21FE2" w:rsidRPr="00231950" w:rsidRDefault="00C077E1" w:rsidP="00974E2A">
      <w:pPr>
        <w:rPr>
          <w:rFonts w:eastAsia="Times New Roman"/>
          <w:szCs w:val="20"/>
        </w:rPr>
      </w:pPr>
      <w:r>
        <w:rPr>
          <w:rFonts w:eastAsia="Times New Roman"/>
          <w:szCs w:val="20"/>
        </w:rPr>
        <w:t xml:space="preserve">Het is mogelijk om een al gekozen </w:t>
      </w:r>
      <w:r w:rsidR="003B6A6D">
        <w:rPr>
          <w:rFonts w:eastAsia="Times New Roman"/>
          <w:szCs w:val="20"/>
        </w:rPr>
        <w:t>functie</w:t>
      </w:r>
      <w:r w:rsidR="00E508AC">
        <w:rPr>
          <w:rFonts w:eastAsia="Times New Roman"/>
          <w:szCs w:val="20"/>
        </w:rPr>
        <w:t>, en de bijbehorende</w:t>
      </w:r>
      <w:r w:rsidR="003B6A6D">
        <w:rPr>
          <w:rFonts w:eastAsia="Times New Roman"/>
          <w:szCs w:val="20"/>
        </w:rPr>
        <w:t xml:space="preserve"> </w:t>
      </w:r>
      <w:r>
        <w:rPr>
          <w:rFonts w:eastAsia="Times New Roman"/>
          <w:szCs w:val="20"/>
        </w:rPr>
        <w:t>naam</w:t>
      </w:r>
      <w:r w:rsidR="00E508AC">
        <w:rPr>
          <w:rFonts w:eastAsia="Times New Roman"/>
          <w:szCs w:val="20"/>
        </w:rPr>
        <w:t>,</w:t>
      </w:r>
      <w:r>
        <w:rPr>
          <w:rFonts w:eastAsia="Times New Roman"/>
          <w:szCs w:val="20"/>
        </w:rPr>
        <w:t xml:space="preserve"> te hergebruiken</w:t>
      </w:r>
      <w:r w:rsidR="00F57595">
        <w:rPr>
          <w:rFonts w:eastAsia="Times New Roman"/>
          <w:szCs w:val="20"/>
        </w:rPr>
        <w:t xml:space="preserve">. Dit kan als </w:t>
      </w:r>
      <w:r w:rsidR="00BB5FE5">
        <w:rPr>
          <w:rFonts w:eastAsia="Times New Roman"/>
          <w:szCs w:val="20"/>
        </w:rPr>
        <w:t xml:space="preserve">in </w:t>
      </w:r>
      <w:r w:rsidR="00C57071">
        <w:rPr>
          <w:rFonts w:eastAsia="Times New Roman"/>
          <w:szCs w:val="20"/>
        </w:rPr>
        <w:t xml:space="preserve">meerdere regels </w:t>
      </w:r>
      <w:r w:rsidR="00BB5FE5">
        <w:rPr>
          <w:rFonts w:eastAsia="Times New Roman"/>
          <w:szCs w:val="20"/>
        </w:rPr>
        <w:t xml:space="preserve">precies dezelfde functie </w:t>
      </w:r>
      <w:r w:rsidR="00C57071">
        <w:rPr>
          <w:rFonts w:eastAsia="Times New Roman"/>
          <w:szCs w:val="20"/>
        </w:rPr>
        <w:t xml:space="preserve">wordt </w:t>
      </w:r>
      <w:r w:rsidR="00BB5FE5">
        <w:rPr>
          <w:rFonts w:eastAsia="Times New Roman"/>
          <w:szCs w:val="20"/>
        </w:rPr>
        <w:t xml:space="preserve">bedoeld. </w:t>
      </w:r>
      <w:r w:rsidR="00142977">
        <w:rPr>
          <w:rFonts w:eastAsia="Times New Roman"/>
          <w:szCs w:val="20"/>
        </w:rPr>
        <w:t xml:space="preserve">Bij hergebruik </w:t>
      </w:r>
      <w:r w:rsidR="00D91DA9">
        <w:rPr>
          <w:rFonts w:eastAsia="Times New Roman"/>
          <w:szCs w:val="20"/>
        </w:rPr>
        <w:t>wordt</w:t>
      </w:r>
      <w:r w:rsidR="00142977">
        <w:rPr>
          <w:rFonts w:eastAsia="Times New Roman"/>
          <w:szCs w:val="20"/>
        </w:rPr>
        <w:t xml:space="preserve"> de </w:t>
      </w:r>
      <w:r w:rsidR="00BB5FE5">
        <w:rPr>
          <w:rFonts w:eastAsia="Times New Roman"/>
          <w:szCs w:val="20"/>
        </w:rPr>
        <w:t xml:space="preserve">functie </w:t>
      </w:r>
      <w:r w:rsidR="00D91DA9">
        <w:rPr>
          <w:rFonts w:eastAsia="Times New Roman"/>
          <w:szCs w:val="20"/>
        </w:rPr>
        <w:t xml:space="preserve">één </w:t>
      </w:r>
      <w:r w:rsidR="007036FB">
        <w:rPr>
          <w:rFonts w:eastAsia="Times New Roman"/>
          <w:szCs w:val="20"/>
        </w:rPr>
        <w:t xml:space="preserve">keer </w:t>
      </w:r>
      <w:r w:rsidR="00BB5FE5">
        <w:rPr>
          <w:rFonts w:eastAsia="Times New Roman"/>
          <w:szCs w:val="20"/>
        </w:rPr>
        <w:t>gedefinieerd met deze naam</w:t>
      </w:r>
      <w:r w:rsidR="00142977">
        <w:rPr>
          <w:rFonts w:eastAsia="Times New Roman"/>
          <w:szCs w:val="20"/>
        </w:rPr>
        <w:t xml:space="preserve">, en het </w:t>
      </w:r>
      <w:r w:rsidR="00BB5FE5">
        <w:rPr>
          <w:rFonts w:eastAsia="Times New Roman"/>
          <w:szCs w:val="20"/>
        </w:rPr>
        <w:t xml:space="preserve">volstaat </w:t>
      </w:r>
      <w:r w:rsidR="00142977">
        <w:rPr>
          <w:rFonts w:eastAsia="Times New Roman"/>
          <w:szCs w:val="20"/>
        </w:rPr>
        <w:t>daarom</w:t>
      </w:r>
      <w:r w:rsidR="00BB5FE5">
        <w:rPr>
          <w:rFonts w:eastAsia="Times New Roman"/>
          <w:szCs w:val="20"/>
        </w:rPr>
        <w:t xml:space="preserve"> om </w:t>
      </w:r>
      <w:r w:rsidR="00D91DA9">
        <w:rPr>
          <w:rFonts w:eastAsia="Times New Roman"/>
          <w:szCs w:val="20"/>
        </w:rPr>
        <w:t xml:space="preserve">er naar </w:t>
      </w:r>
      <w:r w:rsidR="00BB5FE5">
        <w:rPr>
          <w:rFonts w:eastAsia="Times New Roman"/>
          <w:szCs w:val="20"/>
        </w:rPr>
        <w:t xml:space="preserve">te verwijzen </w:t>
      </w:r>
      <w:r w:rsidR="00142977">
        <w:rPr>
          <w:rFonts w:eastAsia="Times New Roman"/>
          <w:szCs w:val="20"/>
        </w:rPr>
        <w:t xml:space="preserve">(zonder een </w:t>
      </w:r>
      <w:r w:rsidR="00BB5FE5">
        <w:rPr>
          <w:rFonts w:eastAsia="Times New Roman"/>
          <w:szCs w:val="20"/>
        </w:rPr>
        <w:t xml:space="preserve">nieuwe functie aan </w:t>
      </w:r>
      <w:r w:rsidR="00142977">
        <w:rPr>
          <w:rFonts w:eastAsia="Times New Roman"/>
          <w:szCs w:val="20"/>
        </w:rPr>
        <w:t>te ma</w:t>
      </w:r>
      <w:r w:rsidR="00BB5FE5">
        <w:rPr>
          <w:rFonts w:eastAsia="Times New Roman"/>
          <w:szCs w:val="20"/>
        </w:rPr>
        <w:t>ken</w:t>
      </w:r>
      <w:r w:rsidR="00041B38">
        <w:rPr>
          <w:rStyle w:val="Voetnootmarkering"/>
          <w:rFonts w:eastAsia="Times New Roman"/>
          <w:szCs w:val="20"/>
        </w:rPr>
        <w:footnoteReference w:id="11"/>
      </w:r>
      <w:r w:rsidR="00142977">
        <w:rPr>
          <w:rFonts w:eastAsia="Times New Roman"/>
          <w:szCs w:val="20"/>
        </w:rPr>
        <w:t xml:space="preserve">). </w:t>
      </w:r>
      <w:r w:rsidR="005C4235">
        <w:rPr>
          <w:rFonts w:eastAsia="Times New Roman"/>
          <w:szCs w:val="20"/>
        </w:rPr>
        <w:t>Bij het hergebruik</w:t>
      </w:r>
      <w:r w:rsidR="004A7119">
        <w:rPr>
          <w:rFonts w:eastAsia="Times New Roman"/>
          <w:szCs w:val="20"/>
        </w:rPr>
        <w:t xml:space="preserve">en </w:t>
      </w:r>
      <w:r w:rsidR="005C4235">
        <w:rPr>
          <w:rFonts w:eastAsia="Times New Roman"/>
          <w:szCs w:val="20"/>
        </w:rPr>
        <w:t>van dezelfde functie wordt gebruik gemaakt van de identificatie, en niet van de naam.</w:t>
      </w:r>
    </w:p>
    <w:p w14:paraId="559DA4EE" w14:textId="4D59D558" w:rsidR="00974E2A" w:rsidRPr="00231950" w:rsidRDefault="00974E2A" w:rsidP="00974E2A">
      <w:pPr>
        <w:rPr>
          <w:rFonts w:eastAsia="Times New Roman"/>
          <w:szCs w:val="20"/>
        </w:rPr>
      </w:pPr>
    </w:p>
    <w:p w14:paraId="759A694F" w14:textId="3B8FBE2B" w:rsidR="00D21FE2" w:rsidRPr="00231950" w:rsidRDefault="00974E2A" w:rsidP="00974E2A">
      <w:pPr>
        <w:rPr>
          <w:rFonts w:eastAsia="Times New Roman"/>
          <w:szCs w:val="20"/>
        </w:rPr>
      </w:pPr>
      <w:r w:rsidRPr="00231950">
        <w:rPr>
          <w:rFonts w:eastAsia="Times New Roman"/>
          <w:szCs w:val="20"/>
        </w:rPr>
        <w:t xml:space="preserve">Dit </w:t>
      </w:r>
      <w:r w:rsidR="007036FB">
        <w:rPr>
          <w:rFonts w:eastAsia="Times New Roman"/>
          <w:szCs w:val="20"/>
        </w:rPr>
        <w:t xml:space="preserve">is </w:t>
      </w:r>
      <w:r w:rsidRPr="00231950">
        <w:rPr>
          <w:rFonts w:eastAsia="Times New Roman"/>
          <w:szCs w:val="20"/>
        </w:rPr>
        <w:t xml:space="preserve">in tegenstelling tot de </w:t>
      </w:r>
      <w:r w:rsidRPr="00E91FF1">
        <w:rPr>
          <w:rFonts w:eastAsia="Times New Roman"/>
          <w:i/>
          <w:iCs/>
          <w:szCs w:val="20"/>
        </w:rPr>
        <w:t>groep</w:t>
      </w:r>
      <w:r w:rsidR="007001D5">
        <w:rPr>
          <w:rFonts w:eastAsia="Times New Roman"/>
          <w:szCs w:val="20"/>
        </w:rPr>
        <w:t xml:space="preserve"> waartoe een functie behoort</w:t>
      </w:r>
      <w:r w:rsidR="00493925">
        <w:rPr>
          <w:rFonts w:eastAsia="Times New Roman"/>
          <w:szCs w:val="20"/>
        </w:rPr>
        <w:t xml:space="preserve">, die wel als </w:t>
      </w:r>
      <w:proofErr w:type="spellStart"/>
      <w:r w:rsidR="00493925">
        <w:rPr>
          <w:rFonts w:eastAsia="Times New Roman"/>
          <w:szCs w:val="20"/>
        </w:rPr>
        <w:t>waardelijst</w:t>
      </w:r>
      <w:proofErr w:type="spellEnd"/>
      <w:r w:rsidR="00493925">
        <w:rPr>
          <w:rFonts w:eastAsia="Times New Roman"/>
          <w:szCs w:val="20"/>
        </w:rPr>
        <w:t xml:space="preserve"> is gemodelleerd</w:t>
      </w:r>
      <w:r w:rsidRPr="00231950">
        <w:rPr>
          <w:rFonts w:eastAsia="Times New Roman"/>
          <w:szCs w:val="20"/>
        </w:rPr>
        <w:t xml:space="preserve">. De </w:t>
      </w:r>
      <w:r w:rsidR="00375BCB" w:rsidRPr="00664063">
        <w:rPr>
          <w:rFonts w:eastAsia="Times New Roman"/>
          <w:i/>
          <w:iCs/>
          <w:szCs w:val="20"/>
        </w:rPr>
        <w:t>groep</w:t>
      </w:r>
      <w:r w:rsidRPr="00231950">
        <w:rPr>
          <w:rFonts w:eastAsia="Times New Roman"/>
          <w:szCs w:val="20"/>
        </w:rPr>
        <w:t xml:space="preserve"> geeft aan dat verschillende functies, met verschillende functienamen, tot dezelfde </w:t>
      </w:r>
      <w:r w:rsidR="00E9320F">
        <w:rPr>
          <w:rFonts w:eastAsia="Times New Roman"/>
          <w:szCs w:val="20"/>
        </w:rPr>
        <w:t>groep</w:t>
      </w:r>
      <w:r w:rsidR="004A7119">
        <w:rPr>
          <w:rFonts w:eastAsia="Times New Roman"/>
          <w:szCs w:val="20"/>
        </w:rPr>
        <w:t xml:space="preserve"> </w:t>
      </w:r>
      <w:r w:rsidRPr="00231950">
        <w:rPr>
          <w:rFonts w:eastAsia="Times New Roman"/>
          <w:szCs w:val="20"/>
        </w:rPr>
        <w:t xml:space="preserve">behoren. Zo kan de functie ‘hooilanden’ tot de </w:t>
      </w:r>
      <w:r w:rsidR="002F0681">
        <w:rPr>
          <w:rFonts w:eastAsia="Times New Roman"/>
          <w:szCs w:val="20"/>
        </w:rPr>
        <w:t>groep</w:t>
      </w:r>
      <w:r w:rsidRPr="00231950">
        <w:rPr>
          <w:rFonts w:eastAsia="Times New Roman"/>
          <w:szCs w:val="20"/>
        </w:rPr>
        <w:t xml:space="preserve"> ‘agrarisch’ behoren. De </w:t>
      </w:r>
      <w:r w:rsidR="00BB0EBE">
        <w:rPr>
          <w:rFonts w:eastAsia="Times New Roman"/>
          <w:szCs w:val="20"/>
        </w:rPr>
        <w:t>groep</w:t>
      </w:r>
      <w:r w:rsidRPr="00231950">
        <w:rPr>
          <w:rFonts w:eastAsia="Times New Roman"/>
          <w:szCs w:val="20"/>
        </w:rPr>
        <w:t xml:space="preserve"> die gekozen kan worden moet komen uit een </w:t>
      </w:r>
      <w:r w:rsidRPr="00B32E54">
        <w:rPr>
          <w:rFonts w:eastAsia="Times New Roman"/>
          <w:i/>
          <w:sz w:val="16"/>
          <w:szCs w:val="20"/>
        </w:rPr>
        <w:t>&lt;&lt;</w:t>
      </w:r>
      <w:r w:rsidRPr="00B32E54">
        <w:rPr>
          <w:rFonts w:eastAsia="Times New Roman"/>
          <w:i/>
          <w:szCs w:val="20"/>
        </w:rPr>
        <w:t>codelist</w:t>
      </w:r>
      <w:r w:rsidRPr="00B32E54">
        <w:rPr>
          <w:rFonts w:eastAsia="Times New Roman"/>
          <w:i/>
          <w:sz w:val="16"/>
          <w:szCs w:val="20"/>
        </w:rPr>
        <w:t>&gt;&gt;</w:t>
      </w:r>
      <w:r w:rsidRPr="00B32E54">
        <w:rPr>
          <w:rFonts w:eastAsia="Times New Roman"/>
          <w:i/>
          <w:szCs w:val="20"/>
        </w:rPr>
        <w:t>,</w:t>
      </w:r>
      <w:r w:rsidRPr="00231950">
        <w:rPr>
          <w:rFonts w:eastAsia="Times New Roman"/>
          <w:szCs w:val="20"/>
        </w:rPr>
        <w:t xml:space="preserve"> </w:t>
      </w:r>
      <w:r w:rsidR="004A7119">
        <w:rPr>
          <w:rFonts w:eastAsia="Times New Roman"/>
          <w:szCs w:val="20"/>
        </w:rPr>
        <w:t xml:space="preserve">is </w:t>
      </w:r>
      <w:r w:rsidRPr="00231950">
        <w:rPr>
          <w:rFonts w:eastAsia="Times New Roman"/>
          <w:szCs w:val="20"/>
        </w:rPr>
        <w:t xml:space="preserve">genaamd functiegroep, waarin de mogelijke waarden </w:t>
      </w:r>
      <w:r w:rsidR="004A7119">
        <w:rPr>
          <w:rFonts w:eastAsia="Times New Roman"/>
          <w:szCs w:val="20"/>
        </w:rPr>
        <w:t xml:space="preserve">in een lijst </w:t>
      </w:r>
      <w:r w:rsidRPr="00231950">
        <w:rPr>
          <w:rFonts w:eastAsia="Times New Roman"/>
          <w:szCs w:val="20"/>
        </w:rPr>
        <w:t xml:space="preserve">staan opgesomd. Deze lijst kan als het nodig is, in overleg met de beheerder van de </w:t>
      </w:r>
      <w:proofErr w:type="spellStart"/>
      <w:r>
        <w:rPr>
          <w:rFonts w:eastAsia="Times New Roman"/>
          <w:szCs w:val="20"/>
        </w:rPr>
        <w:t>waardelijst</w:t>
      </w:r>
      <w:proofErr w:type="spellEnd"/>
      <w:r w:rsidRPr="00231950">
        <w:rPr>
          <w:rFonts w:eastAsia="Times New Roman"/>
          <w:szCs w:val="20"/>
        </w:rPr>
        <w:t xml:space="preserve">, uitgebreid worden. Dit kan zonder het </w:t>
      </w:r>
      <w:proofErr w:type="spellStart"/>
      <w:r w:rsidRPr="00231950">
        <w:rPr>
          <w:rFonts w:eastAsia="Times New Roman"/>
          <w:szCs w:val="20"/>
        </w:rPr>
        <w:t>informatiemodel</w:t>
      </w:r>
      <w:proofErr w:type="spellEnd"/>
      <w:r w:rsidRPr="00231950">
        <w:rPr>
          <w:rFonts w:eastAsia="Times New Roman"/>
          <w:szCs w:val="20"/>
        </w:rPr>
        <w:t xml:space="preserve"> aan te passen, omdat er voor het datatype </w:t>
      </w:r>
      <w:r w:rsidRPr="008834A9">
        <w:rPr>
          <w:rFonts w:eastAsia="Times New Roman"/>
          <w:i/>
          <w:sz w:val="16"/>
          <w:szCs w:val="20"/>
        </w:rPr>
        <w:t>&lt;&lt;</w:t>
      </w:r>
      <w:r w:rsidRPr="008834A9">
        <w:rPr>
          <w:rFonts w:eastAsia="Times New Roman"/>
          <w:i/>
          <w:szCs w:val="20"/>
        </w:rPr>
        <w:t>codelist</w:t>
      </w:r>
      <w:r w:rsidRPr="008834A9">
        <w:rPr>
          <w:rFonts w:eastAsia="Times New Roman"/>
          <w:i/>
          <w:sz w:val="16"/>
          <w:szCs w:val="20"/>
        </w:rPr>
        <w:t>&gt;&gt;</w:t>
      </w:r>
      <w:r w:rsidRPr="00231950">
        <w:rPr>
          <w:rFonts w:eastAsia="Times New Roman"/>
          <w:szCs w:val="20"/>
        </w:rPr>
        <w:t xml:space="preserve"> is gekozen en niet voor</w:t>
      </w:r>
      <w:r>
        <w:rPr>
          <w:rFonts w:eastAsia="Times New Roman"/>
          <w:szCs w:val="20"/>
        </w:rPr>
        <w:t xml:space="preserve"> een </w:t>
      </w:r>
      <w:proofErr w:type="spellStart"/>
      <w:r>
        <w:rPr>
          <w:rFonts w:eastAsia="Times New Roman"/>
          <w:szCs w:val="20"/>
        </w:rPr>
        <w:t>waardelijst</w:t>
      </w:r>
      <w:proofErr w:type="spellEnd"/>
      <w:r>
        <w:rPr>
          <w:rFonts w:eastAsia="Times New Roman"/>
          <w:szCs w:val="20"/>
        </w:rPr>
        <w:t xml:space="preserve"> van </w:t>
      </w:r>
      <w:r w:rsidRPr="00231950">
        <w:rPr>
          <w:rFonts w:eastAsia="Times New Roman"/>
          <w:szCs w:val="20"/>
        </w:rPr>
        <w:t xml:space="preserve">het datatype </w:t>
      </w:r>
      <w:r w:rsidRPr="008834A9">
        <w:rPr>
          <w:rFonts w:eastAsia="Times New Roman"/>
          <w:i/>
          <w:sz w:val="16"/>
          <w:szCs w:val="20"/>
        </w:rPr>
        <w:t>&lt;&lt;</w:t>
      </w:r>
      <w:r w:rsidRPr="00231950">
        <w:rPr>
          <w:rFonts w:eastAsia="Times New Roman"/>
          <w:szCs w:val="20"/>
        </w:rPr>
        <w:t>enumeratie</w:t>
      </w:r>
      <w:r w:rsidRPr="008834A9">
        <w:rPr>
          <w:rFonts w:eastAsia="Times New Roman"/>
          <w:i/>
          <w:sz w:val="16"/>
          <w:szCs w:val="20"/>
        </w:rPr>
        <w:t>&gt;&gt;</w:t>
      </w:r>
      <w:r w:rsidRPr="00231950">
        <w:rPr>
          <w:rFonts w:eastAsia="Times New Roman"/>
          <w:szCs w:val="20"/>
        </w:rPr>
        <w:t>.</w:t>
      </w:r>
    </w:p>
    <w:p w14:paraId="2923D160" w14:textId="3FC6F48F" w:rsidR="00974E2A" w:rsidRPr="00231950" w:rsidRDefault="00974E2A" w:rsidP="00974E2A">
      <w:pPr>
        <w:rPr>
          <w:rFonts w:eastAsia="Times New Roman"/>
          <w:szCs w:val="20"/>
        </w:rPr>
      </w:pPr>
    </w:p>
    <w:p w14:paraId="533BC554" w14:textId="147F4F5D" w:rsidR="00D21FE2" w:rsidRPr="00231950" w:rsidRDefault="004A7119" w:rsidP="00974E2A">
      <w:pPr>
        <w:rPr>
          <w:rFonts w:eastAsia="Times New Roman"/>
          <w:szCs w:val="20"/>
        </w:rPr>
      </w:pPr>
      <w:r>
        <w:rPr>
          <w:rFonts w:eastAsia="Times New Roman"/>
          <w:szCs w:val="20"/>
        </w:rPr>
        <w:t>D</w:t>
      </w:r>
      <w:r w:rsidR="00974E2A" w:rsidRPr="00231950">
        <w:rPr>
          <w:rFonts w:eastAsia="Times New Roman"/>
          <w:szCs w:val="20"/>
        </w:rPr>
        <w:t xml:space="preserve">e </w:t>
      </w:r>
      <w:r w:rsidR="00974E2A" w:rsidRPr="005545F5">
        <w:rPr>
          <w:rFonts w:eastAsia="Times New Roman"/>
          <w:i/>
          <w:iCs/>
          <w:szCs w:val="20"/>
        </w:rPr>
        <w:t>naam</w:t>
      </w:r>
      <w:r w:rsidR="00974E2A" w:rsidRPr="00231950">
        <w:rPr>
          <w:rFonts w:eastAsia="Times New Roman"/>
          <w:szCs w:val="20"/>
        </w:rPr>
        <w:t xml:space="preserve"> van de functie </w:t>
      </w:r>
      <w:r>
        <w:rPr>
          <w:rFonts w:eastAsia="Times New Roman"/>
          <w:szCs w:val="20"/>
        </w:rPr>
        <w:t xml:space="preserve">is </w:t>
      </w:r>
      <w:r w:rsidR="00974E2A" w:rsidRPr="00231950">
        <w:rPr>
          <w:rFonts w:eastAsia="Times New Roman"/>
          <w:szCs w:val="20"/>
        </w:rPr>
        <w:t xml:space="preserve">een juridisch kenmerk en de </w:t>
      </w:r>
      <w:r w:rsidR="00011151" w:rsidRPr="00011151">
        <w:rPr>
          <w:rFonts w:eastAsia="Times New Roman"/>
          <w:i/>
          <w:iCs/>
          <w:szCs w:val="20"/>
        </w:rPr>
        <w:t>groep</w:t>
      </w:r>
      <w:r w:rsidR="00974E2A" w:rsidRPr="00231950">
        <w:rPr>
          <w:rFonts w:eastAsia="Times New Roman"/>
          <w:szCs w:val="20"/>
        </w:rPr>
        <w:t xml:space="preserve"> een </w:t>
      </w:r>
      <w:r w:rsidR="00011151">
        <w:rPr>
          <w:rFonts w:eastAsia="Times New Roman"/>
          <w:szCs w:val="20"/>
        </w:rPr>
        <w:t xml:space="preserve">categoriserend </w:t>
      </w:r>
      <w:r w:rsidR="00974E2A" w:rsidRPr="00231950">
        <w:rPr>
          <w:rFonts w:eastAsia="Times New Roman"/>
          <w:szCs w:val="20"/>
        </w:rPr>
        <w:t xml:space="preserve">kenmerk. Om duidelijk te maken dat er sprake is van een </w:t>
      </w:r>
      <w:r w:rsidR="00011151">
        <w:rPr>
          <w:rFonts w:eastAsia="Times New Roman"/>
          <w:szCs w:val="20"/>
        </w:rPr>
        <w:t xml:space="preserve">categoriserend </w:t>
      </w:r>
      <w:r w:rsidR="00974E2A" w:rsidRPr="00231950">
        <w:rPr>
          <w:rFonts w:eastAsia="Times New Roman"/>
          <w:szCs w:val="20"/>
        </w:rPr>
        <w:t xml:space="preserve">kenmerk die </w:t>
      </w:r>
      <w:r w:rsidR="00974E2A">
        <w:rPr>
          <w:rFonts w:eastAsia="Times New Roman"/>
          <w:szCs w:val="20"/>
        </w:rPr>
        <w:t xml:space="preserve">een </w:t>
      </w:r>
      <w:r w:rsidR="00802446">
        <w:rPr>
          <w:rFonts w:eastAsia="Times New Roman"/>
          <w:szCs w:val="20"/>
        </w:rPr>
        <w:t>groep</w:t>
      </w:r>
      <w:r w:rsidR="00974E2A">
        <w:rPr>
          <w:rFonts w:eastAsia="Times New Roman"/>
          <w:szCs w:val="20"/>
        </w:rPr>
        <w:t xml:space="preserve"> aangeeft heten al dit soort kenmerken in het </w:t>
      </w:r>
      <w:proofErr w:type="spellStart"/>
      <w:r w:rsidR="00974E2A">
        <w:rPr>
          <w:rFonts w:eastAsia="Times New Roman"/>
          <w:szCs w:val="20"/>
        </w:rPr>
        <w:t>informatiemodel</w:t>
      </w:r>
      <w:proofErr w:type="spellEnd"/>
      <w:r w:rsidR="00974E2A">
        <w:rPr>
          <w:rFonts w:eastAsia="Times New Roman"/>
          <w:szCs w:val="20"/>
        </w:rPr>
        <w:t xml:space="preserve"> </w:t>
      </w:r>
      <w:r w:rsidR="002A2A28">
        <w:rPr>
          <w:rFonts w:eastAsia="Times New Roman"/>
          <w:szCs w:val="20"/>
          <w:u w:val="single"/>
        </w:rPr>
        <w:t>groep</w:t>
      </w:r>
      <w:r w:rsidR="00974E2A" w:rsidRPr="00231950">
        <w:rPr>
          <w:rFonts w:eastAsia="Times New Roman"/>
          <w:szCs w:val="20"/>
        </w:rPr>
        <w:t xml:space="preserve"> en eindigt de naam van de </w:t>
      </w:r>
      <w:proofErr w:type="spellStart"/>
      <w:r w:rsidR="00974E2A">
        <w:rPr>
          <w:rFonts w:eastAsia="Times New Roman"/>
          <w:szCs w:val="20"/>
        </w:rPr>
        <w:t>waardelijst</w:t>
      </w:r>
      <w:proofErr w:type="spellEnd"/>
      <w:r w:rsidR="00974E2A" w:rsidRPr="00231950">
        <w:rPr>
          <w:rFonts w:eastAsia="Times New Roman"/>
          <w:szCs w:val="20"/>
        </w:rPr>
        <w:t xml:space="preserve"> altijd op </w:t>
      </w:r>
      <w:r w:rsidR="00974E2A" w:rsidRPr="00231950">
        <w:rPr>
          <w:rFonts w:eastAsia="Times New Roman"/>
          <w:szCs w:val="20"/>
          <w:u w:val="single"/>
        </w:rPr>
        <w:t>groep</w:t>
      </w:r>
      <w:r w:rsidR="00974E2A" w:rsidRPr="00231950">
        <w:rPr>
          <w:rFonts w:eastAsia="Times New Roman"/>
          <w:szCs w:val="20"/>
        </w:rPr>
        <w:t>.</w:t>
      </w:r>
    </w:p>
    <w:p w14:paraId="29A0E2D7" w14:textId="370E0866" w:rsidR="00974E2A" w:rsidRPr="00231950" w:rsidRDefault="00974E2A" w:rsidP="00974E2A">
      <w:pPr>
        <w:rPr>
          <w:rFonts w:eastAsia="Times New Roman"/>
          <w:szCs w:val="20"/>
        </w:rPr>
      </w:pPr>
    </w:p>
    <w:p w14:paraId="053E1BAE" w14:textId="73147128" w:rsidR="00D21FE2" w:rsidRDefault="00974E2A" w:rsidP="00974E2A">
      <w:pPr>
        <w:rPr>
          <w:rFonts w:eastAsia="Times New Roman"/>
          <w:szCs w:val="20"/>
        </w:rPr>
      </w:pPr>
      <w:r w:rsidRPr="00231950">
        <w:rPr>
          <w:rFonts w:eastAsia="Times New Roman"/>
          <w:szCs w:val="20"/>
        </w:rPr>
        <w:t xml:space="preserve">In tegenstelling tot de naam van een functie, waarbij er voor het datatype </w:t>
      </w:r>
      <w:proofErr w:type="spellStart"/>
      <w:r w:rsidRPr="00231950">
        <w:rPr>
          <w:rFonts w:eastAsia="Times New Roman"/>
          <w:szCs w:val="20"/>
        </w:rPr>
        <w:t>Character</w:t>
      </w:r>
      <w:r>
        <w:rPr>
          <w:rFonts w:eastAsia="Times New Roman"/>
          <w:szCs w:val="20"/>
        </w:rPr>
        <w:t>String</w:t>
      </w:r>
      <w:proofErr w:type="spellEnd"/>
      <w:r>
        <w:rPr>
          <w:rFonts w:eastAsia="Times New Roman"/>
          <w:szCs w:val="20"/>
        </w:rPr>
        <w:t xml:space="preserve"> gekozen is,</w:t>
      </w:r>
      <w:r w:rsidRPr="00231950">
        <w:rPr>
          <w:rFonts w:eastAsia="Times New Roman"/>
          <w:szCs w:val="20"/>
        </w:rPr>
        <w:t xml:space="preserve"> is er bij de naam van een omgevingsnorm gekozen voor het datatype </w:t>
      </w:r>
      <w:r w:rsidRPr="008834A9">
        <w:rPr>
          <w:rFonts w:eastAsia="Times New Roman"/>
          <w:i/>
          <w:sz w:val="16"/>
          <w:szCs w:val="20"/>
        </w:rPr>
        <w:t>&lt;&lt;</w:t>
      </w:r>
      <w:r w:rsidRPr="008834A9">
        <w:rPr>
          <w:rFonts w:eastAsia="Times New Roman"/>
          <w:i/>
          <w:szCs w:val="20"/>
        </w:rPr>
        <w:t>codelist</w:t>
      </w:r>
      <w:r w:rsidRPr="008834A9">
        <w:rPr>
          <w:rFonts w:eastAsia="Times New Roman"/>
          <w:i/>
          <w:sz w:val="16"/>
          <w:szCs w:val="20"/>
        </w:rPr>
        <w:t>&gt;&gt;</w:t>
      </w:r>
      <w:r w:rsidRPr="00231950">
        <w:rPr>
          <w:rFonts w:eastAsia="Times New Roman"/>
          <w:szCs w:val="20"/>
        </w:rPr>
        <w:t>. De naam moet gekozen worden uit de lijst. Ook hier geldt dat deze lijst uitgebreid kan worden, in overleg met de beheerder ervan</w:t>
      </w:r>
      <w:r>
        <w:rPr>
          <w:rFonts w:eastAsia="Times New Roman"/>
          <w:szCs w:val="20"/>
        </w:rPr>
        <w:t xml:space="preserve"> en volgens een beheerproces</w:t>
      </w:r>
      <w:r w:rsidRPr="00231950">
        <w:rPr>
          <w:rFonts w:eastAsia="Times New Roman"/>
          <w:szCs w:val="20"/>
        </w:rPr>
        <w:t xml:space="preserve">. Merk op dat de keuze voor het datatype </w:t>
      </w:r>
      <w:proofErr w:type="spellStart"/>
      <w:r w:rsidRPr="00231950">
        <w:rPr>
          <w:rFonts w:eastAsia="Times New Roman"/>
          <w:szCs w:val="20"/>
        </w:rPr>
        <w:t>CharacterString</w:t>
      </w:r>
      <w:proofErr w:type="spellEnd"/>
      <w:r w:rsidRPr="00231950">
        <w:rPr>
          <w:rFonts w:eastAsia="Times New Roman"/>
          <w:szCs w:val="20"/>
        </w:rPr>
        <w:t xml:space="preserve"> of Codelist niets verandert aan de betekenis en definitie van het kenmerk zelf.</w:t>
      </w:r>
    </w:p>
    <w:p w14:paraId="3CD3345D" w14:textId="3AB89B88" w:rsidR="0056122F" w:rsidRDefault="0056122F">
      <w:pPr>
        <w:rPr>
          <w:rFonts w:eastAsiaTheme="minorHAnsi" w:cs="Consolas"/>
          <w:szCs w:val="20"/>
          <w:lang w:eastAsia="en-US"/>
        </w:rPr>
      </w:pPr>
    </w:p>
    <w:sectPr w:rsidR="0056122F" w:rsidSect="00277FD6">
      <w:headerReference w:type="default" r:id="rId39"/>
      <w:footerReference w:type="default" r:id="rId40"/>
      <w:headerReference w:type="first" r:id="rId41"/>
      <w:pgSz w:w="11906" w:h="16838" w:code="9"/>
      <w:pgMar w:top="1701" w:right="1418" w:bottom="1418"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1E948" w14:textId="77777777" w:rsidR="00922795" w:rsidRDefault="00922795" w:rsidP="00081E1C">
      <w:r>
        <w:separator/>
      </w:r>
    </w:p>
  </w:endnote>
  <w:endnote w:type="continuationSeparator" w:id="0">
    <w:p w14:paraId="67A998EA" w14:textId="77777777" w:rsidR="00922795" w:rsidRDefault="00922795" w:rsidP="00081E1C">
      <w:r>
        <w:continuationSeparator/>
      </w:r>
    </w:p>
  </w:endnote>
  <w:endnote w:type="continuationNotice" w:id="1">
    <w:p w14:paraId="1DD380EA" w14:textId="77777777" w:rsidR="00922795" w:rsidRDefault="009227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sig w:usb0="E7002EFF" w:usb1="D200FDFF" w:usb2="0A246029" w:usb3="00000000" w:csb0="800001FF" w:csb1="00000000"/>
  </w:font>
  <w:font w:name="Lohit Hindi">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FuturaStd-Bold">
    <w:altName w:val="Century Gothic"/>
    <w:panose1 w:val="00000000000000000000"/>
    <w:charset w:val="00"/>
    <w:family w:val="swiss"/>
    <w:notTrueType/>
    <w:pitch w:val="default"/>
    <w:sig w:usb0="00000003" w:usb1="00000000" w:usb2="00000000" w:usb3="00000000" w:csb0="00000001" w:csb1="00000000"/>
  </w:font>
  <w:font w:name="FuturaStd-Book">
    <w:altName w:val="Century Goth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149874"/>
      <w:docPartObj>
        <w:docPartGallery w:val="Page Numbers (Bottom of Page)"/>
        <w:docPartUnique/>
      </w:docPartObj>
    </w:sdtPr>
    <w:sdtEndPr>
      <w:rPr>
        <w:caps/>
        <w:color w:val="000000"/>
        <w14:textFill>
          <w14:solidFill>
            <w14:srgbClr w14:val="000000">
              <w14:alpha w14:val="35000"/>
            </w14:srgbClr>
          </w14:solidFill>
        </w14:textFill>
      </w:rPr>
    </w:sdtEndPr>
    <w:sdtContent>
      <w:p w14:paraId="5D7D7877" w14:textId="77777777" w:rsidR="00D532ED" w:rsidRDefault="00D532ED" w:rsidP="00D532ED">
        <w:pPr>
          <w:tabs>
            <w:tab w:val="left" w:pos="6260"/>
          </w:tabs>
        </w:pPr>
        <w:r w:rsidRPr="006B1455">
          <w:t xml:space="preserve">Pagina </w:t>
        </w:r>
        <w:r>
          <w:fldChar w:fldCharType="begin"/>
        </w:r>
        <w:r>
          <w:instrText xml:space="preserve"> PAGE   \* MERGEFORMAT </w:instrText>
        </w:r>
        <w:r>
          <w:fldChar w:fldCharType="separate"/>
        </w:r>
        <w:r>
          <w:t>2</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47</w:t>
        </w:r>
        <w:r>
          <w:rPr>
            <w:noProof/>
          </w:rPr>
          <w:fldChar w:fldCharType="end"/>
        </w:r>
      </w:p>
      <w:p w14:paraId="1A4DCEFB" w14:textId="318353F5" w:rsidR="00C1445D" w:rsidRPr="00F20CC1" w:rsidRDefault="00C1445D">
        <w:pPr>
          <w:pStyle w:val="Voettekst"/>
          <w:jc w:val="right"/>
          <w:rPr>
            <w:caps/>
            <w:color w:val="000000"/>
            <w14:textFill>
              <w14:solidFill>
                <w14:srgbClr w14:val="000000">
                  <w14:alpha w14:val="35000"/>
                </w14:srgbClr>
              </w14:solidFill>
            </w14:textFill>
          </w:rPr>
        </w:pPr>
        <w:r w:rsidRPr="00F20CC1">
          <w:rPr>
            <w:caps/>
            <w:color w:val="000000"/>
            <w14:textFill>
              <w14:solidFill>
                <w14:srgbClr w14:val="000000">
                  <w14:alpha w14:val="35000"/>
                </w14:srgbClr>
              </w14:solidFill>
            </w14:textFill>
          </w:rPr>
          <w:tab/>
        </w:r>
        <w:r w:rsidRPr="00F20CC1">
          <w:rPr>
            <w:caps/>
            <w:color w:val="000000"/>
            <w14:textFill>
              <w14:solidFill>
                <w14:srgbClr w14:val="000000">
                  <w14:alpha w14:val="35000"/>
                </w14:srgbClr>
              </w14:solidFill>
            </w14:textFill>
          </w:rPr>
          <w:fldChar w:fldCharType="begin"/>
        </w:r>
        <w:r w:rsidRPr="00F20CC1">
          <w:rPr>
            <w:caps/>
            <w:color w:val="000000"/>
            <w14:textFill>
              <w14:solidFill>
                <w14:srgbClr w14:val="000000">
                  <w14:alpha w14:val="35000"/>
                </w14:srgbClr>
              </w14:solidFill>
            </w14:textFill>
          </w:rPr>
          <w:instrText>PAGE   \* MERGEFORMAT</w:instrText>
        </w:r>
        <w:r w:rsidRPr="00F20CC1">
          <w:rPr>
            <w:caps/>
            <w:color w:val="000000"/>
            <w14:textFill>
              <w14:solidFill>
                <w14:srgbClr w14:val="000000">
                  <w14:alpha w14:val="35000"/>
                </w14:srgbClr>
              </w14:solidFill>
            </w14:textFill>
          </w:rPr>
          <w:fldChar w:fldCharType="separate"/>
        </w:r>
        <w:r>
          <w:rPr>
            <w:caps/>
            <w:noProof/>
            <w:color w:val="000000"/>
            <w14:textFill>
              <w14:solidFill>
                <w14:srgbClr w14:val="000000">
                  <w14:alpha w14:val="35000"/>
                </w14:srgbClr>
              </w14:solidFill>
            </w14:textFill>
          </w:rPr>
          <w:t>51</w:t>
        </w:r>
        <w:r w:rsidRPr="00F20CC1">
          <w:rPr>
            <w:caps/>
            <w:color w:val="000000"/>
            <w14:textFill>
              <w14:solidFill>
                <w14:srgbClr w14:val="000000">
                  <w14:alpha w14:val="35000"/>
                </w14:srgbClr>
              </w14:solidFill>
            </w14:textFill>
          </w:rPr>
          <w:fldChar w:fldCharType="end"/>
        </w:r>
      </w:p>
    </w:sdtContent>
  </w:sdt>
  <w:p w14:paraId="141C357F" w14:textId="1465A3E9" w:rsidR="00C1445D" w:rsidRDefault="00C1445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D3075" w14:textId="77777777" w:rsidR="00922795" w:rsidRDefault="00922795" w:rsidP="00081E1C">
      <w:r>
        <w:separator/>
      </w:r>
    </w:p>
  </w:footnote>
  <w:footnote w:type="continuationSeparator" w:id="0">
    <w:p w14:paraId="26516590" w14:textId="77777777" w:rsidR="00922795" w:rsidRDefault="00922795" w:rsidP="00081E1C">
      <w:r>
        <w:continuationSeparator/>
      </w:r>
    </w:p>
  </w:footnote>
  <w:footnote w:type="continuationNotice" w:id="1">
    <w:p w14:paraId="1B0BB0B9" w14:textId="77777777" w:rsidR="00922795" w:rsidRDefault="00922795"/>
  </w:footnote>
  <w:footnote w:id="2">
    <w:p w14:paraId="772C2A41" w14:textId="7FBC87B8" w:rsidR="00C1445D" w:rsidRPr="009F0944" w:rsidRDefault="00C1445D">
      <w:pPr>
        <w:pStyle w:val="Voetnoottekst"/>
        <w:rPr>
          <w:sz w:val="16"/>
        </w:rPr>
      </w:pPr>
      <w:r>
        <w:rPr>
          <w:rStyle w:val="Voetnootmarkering"/>
        </w:rPr>
        <w:footnoteRef/>
      </w:r>
      <w:r>
        <w:t xml:space="preserve"> </w:t>
      </w:r>
      <w:hyperlink r:id="rId1" w:history="1">
        <w:r w:rsidRPr="009F576D">
          <w:rPr>
            <w:rStyle w:val="Hyperlink"/>
            <w:sz w:val="16"/>
          </w:rPr>
          <w:t>https://docs.geostandaarden.nl/mim/mim10/</w:t>
        </w:r>
      </w:hyperlink>
      <w:r>
        <w:t xml:space="preserve"> </w:t>
      </w:r>
      <w:r w:rsidRPr="009F0944">
        <w:rPr>
          <w:sz w:val="16"/>
        </w:rPr>
        <w:t>(versie 1.0</w:t>
      </w:r>
      <w:r>
        <w:rPr>
          <w:sz w:val="16"/>
        </w:rPr>
        <w:t>.1</w:t>
      </w:r>
      <w:r w:rsidRPr="009F0944">
        <w:rPr>
          <w:sz w:val="16"/>
        </w:rPr>
        <w:t xml:space="preserve"> in 2019)</w:t>
      </w:r>
    </w:p>
  </w:footnote>
  <w:footnote w:id="3">
    <w:p w14:paraId="6385DA39" w14:textId="7EAF90C8" w:rsidR="00C1445D" w:rsidRDefault="00C1445D" w:rsidP="006F6270">
      <w:pPr>
        <w:autoSpaceDE w:val="0"/>
        <w:autoSpaceDN w:val="0"/>
        <w:adjustRightInd w:val="0"/>
      </w:pPr>
      <w:r w:rsidRPr="00841C34">
        <w:rPr>
          <w:rStyle w:val="Voetnootmarkering"/>
        </w:rPr>
        <w:footnoteRef/>
      </w:r>
      <w:r>
        <w:t xml:space="preserve"> </w:t>
      </w:r>
      <w:r w:rsidRPr="00841C34">
        <w:rPr>
          <w:sz w:val="16"/>
        </w:rPr>
        <w:t xml:space="preserve">Een </w:t>
      </w:r>
      <w:r w:rsidRPr="00841C34">
        <w:rPr>
          <w:rFonts w:eastAsia="Times New Roman"/>
          <w:sz w:val="16"/>
          <w:szCs w:val="20"/>
        </w:rPr>
        <w:t>«view»</w:t>
      </w:r>
      <w:r w:rsidRPr="00841C34">
        <w:rPr>
          <w:rFonts w:eastAsia="Times New Roman"/>
          <w:sz w:val="16"/>
        </w:rPr>
        <w:t xml:space="preserve"> , zoals gedefinieerd in het metamodel voor informatiemodellen</w:t>
      </w:r>
      <w:r>
        <w:rPr>
          <w:rFonts w:eastAsia="Times New Roman"/>
          <w:sz w:val="16"/>
        </w:rPr>
        <w:t xml:space="preserve"> (versie 1.0)</w:t>
      </w:r>
      <w:r w:rsidRPr="009652E0">
        <w:rPr>
          <w:rFonts w:eastAsia="Times New Roman"/>
          <w:sz w:val="16"/>
          <w:szCs w:val="16"/>
        </w:rPr>
        <w:t xml:space="preserve">: </w:t>
      </w:r>
      <w:r w:rsidRPr="00841C34">
        <w:rPr>
          <w:rFonts w:eastAsia="Times New Roman" w:cs="Verdana"/>
          <w:sz w:val="16"/>
          <w:szCs w:val="16"/>
        </w:rPr>
        <w:t>Een groepering van objecttypen die gespecificeerd zijn in een extern informatiemodel en vanuit</w:t>
      </w:r>
      <w:r>
        <w:rPr>
          <w:rFonts w:eastAsia="Times New Roman" w:cs="Verdana"/>
          <w:sz w:val="16"/>
          <w:szCs w:val="16"/>
        </w:rPr>
        <w:t xml:space="preserve"> </w:t>
      </w:r>
      <w:r w:rsidRPr="00841C34">
        <w:rPr>
          <w:rFonts w:eastAsia="Times New Roman" w:cs="Verdana"/>
          <w:sz w:val="16"/>
          <w:szCs w:val="16"/>
        </w:rPr>
        <w:t>het perspectief van het eigen informatiemodel inzicht geeft welke gegevens van deze objecttypen</w:t>
      </w:r>
      <w:r>
        <w:rPr>
          <w:rFonts w:eastAsia="Times New Roman" w:cs="Verdana"/>
          <w:sz w:val="16"/>
          <w:szCs w:val="16"/>
        </w:rPr>
        <w:t xml:space="preserve"> </w:t>
      </w:r>
      <w:r w:rsidRPr="00841C34">
        <w:rPr>
          <w:rFonts w:eastAsia="Times New Roman" w:cs="Verdana"/>
          <w:sz w:val="16"/>
          <w:szCs w:val="16"/>
        </w:rPr>
        <w:t>relevant zijn binnen het eigen informatiemodel.</w:t>
      </w:r>
    </w:p>
  </w:footnote>
  <w:footnote w:id="4">
    <w:p w14:paraId="1693E0E4" w14:textId="30523B13" w:rsidR="00C1445D" w:rsidRDefault="00C1445D" w:rsidP="000D121B">
      <w:pPr>
        <w:pStyle w:val="Voetnoottekst"/>
        <w:ind w:left="708" w:hanging="708"/>
      </w:pPr>
      <w:r>
        <w:rPr>
          <w:rStyle w:val="Voetnootmarkering"/>
        </w:rPr>
        <w:footnoteRef/>
      </w:r>
      <w:r>
        <w:t xml:space="preserve"> </w:t>
      </w:r>
      <w:r w:rsidRPr="000D121B">
        <w:rPr>
          <w:sz w:val="16"/>
          <w:szCs w:val="16"/>
        </w:rPr>
        <w:t>Vanwege afspraak</w:t>
      </w:r>
      <w:r w:rsidRPr="00376B35">
        <w:rPr>
          <w:sz w:val="16"/>
          <w:szCs w:val="16"/>
        </w:rPr>
        <w:t xml:space="preserve"> en best practi</w:t>
      </w:r>
      <w:r w:rsidR="008750C3">
        <w:rPr>
          <w:sz w:val="16"/>
          <w:szCs w:val="16"/>
        </w:rPr>
        <w:t>c</w:t>
      </w:r>
      <w:r w:rsidRPr="00376B35">
        <w:rPr>
          <w:sz w:val="16"/>
          <w:szCs w:val="16"/>
        </w:rPr>
        <w:t>e dat</w:t>
      </w:r>
      <w:r w:rsidRPr="000D121B">
        <w:rPr>
          <w:sz w:val="16"/>
          <w:szCs w:val="16"/>
        </w:rPr>
        <w:t xml:space="preserve"> een domein</w:t>
      </w:r>
      <w:r>
        <w:rPr>
          <w:sz w:val="16"/>
          <w:szCs w:val="16"/>
        </w:rPr>
        <w:t xml:space="preserve"> </w:t>
      </w:r>
      <w:r w:rsidRPr="000D121B">
        <w:rPr>
          <w:sz w:val="16"/>
          <w:szCs w:val="16"/>
        </w:rPr>
        <w:t xml:space="preserve">specifiek informatiemodel naar een generiek </w:t>
      </w:r>
      <w:r w:rsidRPr="00376B35">
        <w:rPr>
          <w:sz w:val="16"/>
          <w:szCs w:val="16"/>
        </w:rPr>
        <w:t xml:space="preserve">wijst </w:t>
      </w:r>
      <w:r w:rsidRPr="000D121B">
        <w:rPr>
          <w:sz w:val="16"/>
          <w:szCs w:val="16"/>
        </w:rPr>
        <w:t>model, niet andersom.</w:t>
      </w:r>
    </w:p>
  </w:footnote>
  <w:footnote w:id="5">
    <w:p w14:paraId="2A89CB80" w14:textId="5DB10977" w:rsidR="00C1445D" w:rsidRDefault="00C1445D" w:rsidP="002938D7">
      <w:pPr>
        <w:autoSpaceDE w:val="0"/>
        <w:autoSpaceDN w:val="0"/>
        <w:adjustRightInd w:val="0"/>
      </w:pPr>
      <w:r w:rsidRPr="00841C34">
        <w:rPr>
          <w:rStyle w:val="Voetnootmarkering"/>
        </w:rPr>
        <w:footnoteRef/>
      </w:r>
      <w:r>
        <w:t xml:space="preserve"> </w:t>
      </w:r>
      <w:r w:rsidRPr="00841C34">
        <w:rPr>
          <w:sz w:val="16"/>
        </w:rPr>
        <w:t xml:space="preserve">Een </w:t>
      </w:r>
      <w:r w:rsidRPr="00841C34">
        <w:rPr>
          <w:rFonts w:eastAsia="Times New Roman"/>
          <w:sz w:val="16"/>
          <w:szCs w:val="20"/>
        </w:rPr>
        <w:t>«view»</w:t>
      </w:r>
      <w:r w:rsidRPr="00841C34">
        <w:rPr>
          <w:rFonts w:eastAsia="Times New Roman"/>
          <w:sz w:val="16"/>
        </w:rPr>
        <w:t xml:space="preserve"> , zoals gedefinieerd in het metamodel voor informatiemodellen</w:t>
      </w:r>
      <w:r>
        <w:rPr>
          <w:rFonts w:eastAsia="Times New Roman"/>
          <w:sz w:val="16"/>
        </w:rPr>
        <w:t xml:space="preserve"> (versie 1.0)</w:t>
      </w:r>
      <w:r w:rsidRPr="009652E0">
        <w:rPr>
          <w:rFonts w:eastAsia="Times New Roman"/>
          <w:sz w:val="16"/>
          <w:szCs w:val="16"/>
        </w:rPr>
        <w:t xml:space="preserve">: </w:t>
      </w:r>
      <w:r w:rsidRPr="00841C34">
        <w:rPr>
          <w:rFonts w:eastAsia="Times New Roman" w:cs="Verdana"/>
          <w:sz w:val="16"/>
          <w:szCs w:val="16"/>
        </w:rPr>
        <w:t>Een groepering van objecttypen die gespecificeerd zijn in een extern informatiemodel en vanuit</w:t>
      </w:r>
      <w:r>
        <w:rPr>
          <w:rFonts w:eastAsia="Times New Roman" w:cs="Verdana"/>
          <w:sz w:val="16"/>
          <w:szCs w:val="16"/>
        </w:rPr>
        <w:t xml:space="preserve"> </w:t>
      </w:r>
      <w:r w:rsidRPr="00841C34">
        <w:rPr>
          <w:rFonts w:eastAsia="Times New Roman" w:cs="Verdana"/>
          <w:sz w:val="16"/>
          <w:szCs w:val="16"/>
        </w:rPr>
        <w:t>het perspectief van het eigen informatiemodel inzicht geeft welke gegevens van deze objecttypen</w:t>
      </w:r>
      <w:r>
        <w:rPr>
          <w:rFonts w:eastAsia="Times New Roman" w:cs="Verdana"/>
          <w:sz w:val="16"/>
          <w:szCs w:val="16"/>
        </w:rPr>
        <w:t xml:space="preserve"> </w:t>
      </w:r>
      <w:r w:rsidRPr="00841C34">
        <w:rPr>
          <w:rFonts w:eastAsia="Times New Roman" w:cs="Verdana"/>
          <w:sz w:val="16"/>
          <w:szCs w:val="16"/>
        </w:rPr>
        <w:t>relevant zijn binnen het eigen informatiemodel.</w:t>
      </w:r>
    </w:p>
  </w:footnote>
  <w:footnote w:id="6">
    <w:p w14:paraId="14CE9B49" w14:textId="6BC4F198" w:rsidR="00D21FE2" w:rsidRDefault="00C1445D" w:rsidP="00894C58">
      <w:pPr>
        <w:autoSpaceDE w:val="0"/>
        <w:autoSpaceDN w:val="0"/>
        <w:adjustRightInd w:val="0"/>
        <w:rPr>
          <w:rFonts w:ascii="Segoe UI" w:eastAsia="Times New Roman" w:hAnsi="Segoe UI" w:cs="Segoe UI"/>
          <w:sz w:val="21"/>
          <w:szCs w:val="21"/>
        </w:rPr>
      </w:pPr>
      <w:r>
        <w:rPr>
          <w:rStyle w:val="Voetnootmarkering"/>
        </w:rPr>
        <w:footnoteRef/>
      </w:r>
      <w:r>
        <w:t xml:space="preserve"> </w:t>
      </w:r>
      <w:r w:rsidRPr="008F0680">
        <w:rPr>
          <w:sz w:val="16"/>
          <w:szCs w:val="16"/>
        </w:rPr>
        <w:t xml:space="preserve">Voor gegevens </w:t>
      </w:r>
      <w:r>
        <w:rPr>
          <w:sz w:val="16"/>
          <w:szCs w:val="16"/>
        </w:rPr>
        <w:t xml:space="preserve">die juridisch niet verplicht zijn maar informatiekundig wel: dit </w:t>
      </w:r>
      <w:r w:rsidRPr="008F0680">
        <w:rPr>
          <w:sz w:val="16"/>
          <w:szCs w:val="16"/>
        </w:rPr>
        <w:t xml:space="preserve">betekent </w:t>
      </w:r>
      <w:r w:rsidRPr="003235E5">
        <w:rPr>
          <w:sz w:val="16"/>
          <w:szCs w:val="16"/>
          <w:u w:val="single"/>
        </w:rPr>
        <w:t>niet</w:t>
      </w:r>
      <w:r w:rsidRPr="00F45C74">
        <w:rPr>
          <w:sz w:val="16"/>
          <w:szCs w:val="16"/>
          <w:u w:val="single"/>
        </w:rPr>
        <w:t xml:space="preserve"> per</w:t>
      </w:r>
      <w:r>
        <w:rPr>
          <w:sz w:val="16"/>
          <w:szCs w:val="16"/>
          <w:u w:val="single"/>
        </w:rPr>
        <w:t xml:space="preserve"> </w:t>
      </w:r>
      <w:r w:rsidRPr="00F45C74">
        <w:rPr>
          <w:sz w:val="16"/>
          <w:szCs w:val="16"/>
          <w:u w:val="single"/>
        </w:rPr>
        <w:t>se</w:t>
      </w:r>
      <w:r>
        <w:rPr>
          <w:sz w:val="16"/>
          <w:szCs w:val="16"/>
        </w:rPr>
        <w:t xml:space="preserve"> </w:t>
      </w:r>
      <w:r w:rsidRPr="008F0680">
        <w:rPr>
          <w:sz w:val="16"/>
          <w:szCs w:val="16"/>
        </w:rPr>
        <w:t xml:space="preserve">dat deze informatie via het </w:t>
      </w:r>
      <w:r w:rsidRPr="005B0E11">
        <w:rPr>
          <w:sz w:val="16"/>
          <w:szCs w:val="16"/>
        </w:rPr>
        <w:t xml:space="preserve">bekendmakingsproces van de LVBB </w:t>
      </w:r>
      <w:r w:rsidRPr="005B0E11">
        <w:rPr>
          <w:sz w:val="16"/>
          <w:szCs w:val="16"/>
          <w:u w:val="single"/>
        </w:rPr>
        <w:t>moet</w:t>
      </w:r>
      <w:r w:rsidRPr="005B0E11">
        <w:rPr>
          <w:sz w:val="16"/>
          <w:szCs w:val="16"/>
        </w:rPr>
        <w:t xml:space="preserve"> worden geleverd</w:t>
      </w:r>
      <w:r>
        <w:rPr>
          <w:sz w:val="16"/>
          <w:szCs w:val="16"/>
        </w:rPr>
        <w:t>, maar het is wel de bedoeling dát deze informatie wordt geleverd</w:t>
      </w:r>
      <w:r w:rsidRPr="005B0E11">
        <w:rPr>
          <w:sz w:val="16"/>
          <w:szCs w:val="16"/>
        </w:rPr>
        <w:t>.</w:t>
      </w:r>
    </w:p>
    <w:p w14:paraId="150B916F" w14:textId="55280D25" w:rsidR="00C1445D" w:rsidRDefault="00C1445D" w:rsidP="00894C58">
      <w:pPr>
        <w:pStyle w:val="Voetnoottekst"/>
      </w:pPr>
    </w:p>
  </w:footnote>
  <w:footnote w:id="7">
    <w:p w14:paraId="20AED049" w14:textId="77777777" w:rsidR="00C1445D" w:rsidRPr="00E161F7" w:rsidRDefault="00C1445D" w:rsidP="00A7774F">
      <w:pPr>
        <w:pStyle w:val="Tekstzonderopmaak"/>
        <w:rPr>
          <w:rFonts w:asciiTheme="minorHAnsi" w:hAnsiTheme="minorHAnsi"/>
          <w:sz w:val="16"/>
          <w:szCs w:val="16"/>
        </w:rPr>
      </w:pPr>
      <w:r>
        <w:rPr>
          <w:rStyle w:val="Voetnootmarkering"/>
        </w:rPr>
        <w:footnoteRef/>
      </w:r>
      <w:r>
        <w:t xml:space="preserve"> </w:t>
      </w:r>
      <w:r w:rsidRPr="000375B5">
        <w:rPr>
          <w:rStyle w:val="Hyperlink"/>
          <w:rFonts w:asciiTheme="minorHAnsi" w:hAnsiTheme="minorHAnsi"/>
          <w:color w:val="auto"/>
          <w:sz w:val="16"/>
          <w:szCs w:val="16"/>
          <w:u w:val="none"/>
        </w:rPr>
        <w:t xml:space="preserve">Er is een bijzondere verhouding tussen het werkingsgebied van de juridische regels in een regeltekst en het werkingsgebied van de regeltekst. Deze verhouding is beschreven in het </w:t>
      </w:r>
      <w:r>
        <w:rPr>
          <w:rStyle w:val="Hyperlink"/>
          <w:rFonts w:asciiTheme="minorHAnsi" w:hAnsiTheme="minorHAnsi"/>
          <w:color w:val="auto"/>
          <w:sz w:val="16"/>
          <w:szCs w:val="16"/>
          <w:u w:val="none"/>
        </w:rPr>
        <w:t>OP-domein</w:t>
      </w:r>
      <w:r w:rsidRPr="000375B5">
        <w:rPr>
          <w:rStyle w:val="Hyperlink"/>
          <w:rFonts w:asciiTheme="minorHAnsi" w:hAnsiTheme="minorHAnsi"/>
          <w:color w:val="auto"/>
          <w:sz w:val="16"/>
          <w:szCs w:val="16"/>
          <w:u w:val="none"/>
        </w:rPr>
        <w:t xml:space="preserve"> [OP] en bij de Regeltekst. </w:t>
      </w:r>
      <w:r w:rsidRPr="000375B5">
        <w:rPr>
          <w:rFonts w:asciiTheme="minorHAnsi" w:hAnsiTheme="minorHAnsi"/>
          <w:sz w:val="16"/>
          <w:szCs w:val="16"/>
        </w:rPr>
        <w:t xml:space="preserve">Uitgangspunt is dat het werkingsgebied van de Regeltekst dekkend is voor de Juridische regels die in de Regeltekst zijn opgenomen. Vanuit informatiekundig perspectief </w:t>
      </w:r>
      <w:r>
        <w:rPr>
          <w:rFonts w:asciiTheme="minorHAnsi" w:hAnsiTheme="minorHAnsi"/>
          <w:sz w:val="16"/>
          <w:szCs w:val="16"/>
        </w:rPr>
        <w:t xml:space="preserve">hebben Juridische regels </w:t>
      </w:r>
      <w:r w:rsidRPr="000375B5">
        <w:rPr>
          <w:rFonts w:asciiTheme="minorHAnsi" w:hAnsiTheme="minorHAnsi"/>
          <w:sz w:val="16"/>
          <w:szCs w:val="16"/>
        </w:rPr>
        <w:t>die geometrisch buiten het werkingsgebied van de Regeltekst vallen, voor het deel dat erbuiten valt</w:t>
      </w:r>
      <w:r>
        <w:rPr>
          <w:rFonts w:asciiTheme="minorHAnsi" w:hAnsiTheme="minorHAnsi"/>
          <w:sz w:val="16"/>
          <w:szCs w:val="16"/>
        </w:rPr>
        <w:t>,</w:t>
      </w:r>
      <w:r w:rsidRPr="000375B5">
        <w:rPr>
          <w:rFonts w:asciiTheme="minorHAnsi" w:hAnsiTheme="minorHAnsi"/>
          <w:sz w:val="16"/>
          <w:szCs w:val="16"/>
        </w:rPr>
        <w:t xml:space="preserve"> geen werking.</w:t>
      </w:r>
    </w:p>
    <w:p w14:paraId="6D793318" w14:textId="7D754C7A" w:rsidR="00C1445D" w:rsidRDefault="00C1445D" w:rsidP="00A7774F">
      <w:pPr>
        <w:pStyle w:val="Voetnoottekst"/>
      </w:pPr>
    </w:p>
  </w:footnote>
  <w:footnote w:id="8">
    <w:p w14:paraId="4A9FD596" w14:textId="2CC65DDE" w:rsidR="00C1445D" w:rsidRPr="00E02379" w:rsidRDefault="00C1445D">
      <w:pPr>
        <w:pStyle w:val="Voetnoottekst"/>
        <w:rPr>
          <w:rFonts w:cstheme="minorHAnsi"/>
          <w:sz w:val="16"/>
          <w:szCs w:val="16"/>
        </w:rPr>
      </w:pPr>
      <w:r w:rsidRPr="00E02379">
        <w:rPr>
          <w:rStyle w:val="Voetnootmarkering"/>
          <w:rFonts w:cstheme="minorHAnsi"/>
          <w:sz w:val="16"/>
          <w:szCs w:val="16"/>
        </w:rPr>
        <w:footnoteRef/>
      </w:r>
      <w:r w:rsidRPr="00E02379">
        <w:rPr>
          <w:rFonts w:cstheme="minorHAnsi"/>
          <w:sz w:val="16"/>
          <w:szCs w:val="16"/>
        </w:rPr>
        <w:t xml:space="preserve"> </w:t>
      </w:r>
      <w:r>
        <w:rPr>
          <w:rFonts w:cstheme="minorHAnsi"/>
          <w:sz w:val="16"/>
          <w:szCs w:val="16"/>
        </w:rPr>
        <w:t>D</w:t>
      </w:r>
      <w:r w:rsidRPr="00E02379">
        <w:rPr>
          <w:rFonts w:eastAsia="Times New Roman" w:cstheme="minorHAnsi"/>
          <w:sz w:val="16"/>
          <w:szCs w:val="16"/>
        </w:rPr>
        <w:t>e verbeelding van de kaart vereist aanvullende technische specificaties, welke niet in dit CIM worden beschreven en buiten het functionele object worden beheerd en gespecificeerd.</w:t>
      </w:r>
    </w:p>
  </w:footnote>
  <w:footnote w:id="9">
    <w:p w14:paraId="4483EC8D" w14:textId="6F975D9E" w:rsidR="00C1445D" w:rsidRDefault="00C1445D">
      <w:pPr>
        <w:pStyle w:val="Voetnoottekst"/>
      </w:pPr>
      <w:r>
        <w:rPr>
          <w:rStyle w:val="Voetnootmarkering"/>
        </w:rPr>
        <w:footnoteRef/>
      </w:r>
      <w:r>
        <w:t xml:space="preserve"> </w:t>
      </w:r>
      <w:hyperlink r:id="rId2" w:history="1">
        <w:r>
          <w:rPr>
            <w:rStyle w:val="Hyperlink"/>
          </w:rPr>
          <w:t>https://stelselcatalogus.omgevingswet.overheid.nl/waardelijstenpagina</w:t>
        </w:r>
      </w:hyperlink>
    </w:p>
  </w:footnote>
  <w:footnote w:id="10">
    <w:p w14:paraId="756331AA" w14:textId="1EBD62A6" w:rsidR="00C1445D" w:rsidRDefault="00C1445D">
      <w:pPr>
        <w:pStyle w:val="Voetnoottekst"/>
      </w:pPr>
      <w:r>
        <w:rPr>
          <w:rStyle w:val="Voetnootmarkering"/>
        </w:rPr>
        <w:footnoteRef/>
      </w:r>
      <w:r>
        <w:t xml:space="preserve"> </w:t>
      </w:r>
      <w:r w:rsidRPr="009C5312">
        <w:rPr>
          <w:rFonts w:cstheme="minorHAnsi"/>
        </w:rPr>
        <w:t>Zie ook</w:t>
      </w:r>
      <w:r>
        <w:t xml:space="preserve"> </w:t>
      </w:r>
      <w:hyperlink r:id="rId3" w:history="1">
        <w:r w:rsidRPr="008944DF">
          <w:rPr>
            <w:rStyle w:val="Hyperlink"/>
          </w:rPr>
          <w:t>https://www.geonovum.nl/geo-standaarden/metamodel-informatiemodellering/nationaal-metamodel-voor-informatiemodellering</w:t>
        </w:r>
      </w:hyperlink>
      <w:r>
        <w:t xml:space="preserve"> of </w:t>
      </w:r>
      <w:hyperlink r:id="rId4" w:history="1">
        <w:r w:rsidRPr="003C69C6">
          <w:rPr>
            <w:rStyle w:val="Hyperlink"/>
          </w:rPr>
          <w:t>https://docs.geostandaarden.nl/mim/mim10/</w:t>
        </w:r>
      </w:hyperlink>
    </w:p>
  </w:footnote>
  <w:footnote w:id="11">
    <w:p w14:paraId="1EFBE1E1" w14:textId="1803D2B1" w:rsidR="00C1445D" w:rsidRDefault="00C1445D">
      <w:pPr>
        <w:pStyle w:val="Voetnoottekst"/>
      </w:pPr>
      <w:r>
        <w:rPr>
          <w:rStyle w:val="Voetnootmarkering"/>
        </w:rPr>
        <w:footnoteRef/>
      </w:r>
      <w:r>
        <w:t xml:space="preserve"> </w:t>
      </w:r>
      <w:r>
        <w:rPr>
          <w:rFonts w:eastAsia="Times New Roman"/>
          <w:sz w:val="16"/>
          <w:szCs w:val="16"/>
        </w:rPr>
        <w:t>Een bevoegd gezag kan natuurlijk een nieuwe functie definiëren met dezelfde naam als een andere functie, wanneer deze andere functie is gedefinieerd door een ander bevoegd gezag. Echter, dat hetzelfde bevoegde gezag twee aparte functies definieert met dezelfde naam en elk een echt andere betekenis en een andere identificatie is onwenselijk. Al kan het niet uitgesloten worden, en daarom is het niet onmogelijk gemaakt om dit te doen. Dubbele namen worden vanuit een gebruiksperspectief niet als wenselijk gezien.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E8E3C" w14:textId="0D90EB35" w:rsidR="00111110" w:rsidRDefault="00277FD6">
    <w:pPr>
      <w:pStyle w:val="Koptekst"/>
    </w:pPr>
    <w:r>
      <w:fldChar w:fldCharType="begin"/>
    </w:r>
    <w:r>
      <w:instrText>DOCVARIABLE  ID02</w:instrText>
    </w:r>
    <w:r>
      <w:fldChar w:fldCharType="separate"/>
    </w:r>
    <w:r w:rsidR="00E970FD">
      <w:t>Conceptueel Informatiemodel Omgevingswet</w:t>
    </w:r>
    <w:r>
      <w:fldChar w:fldCharType="end"/>
    </w:r>
    <w:r>
      <w:t xml:space="preserve"> (</w:t>
    </w:r>
    <w:r>
      <w:fldChar w:fldCharType="begin"/>
    </w:r>
    <w:r>
      <w:instrText>DOCVARIABLE  ID03</w:instrText>
    </w:r>
    <w:r>
      <w:fldChar w:fldCharType="separate"/>
    </w:r>
    <w:r w:rsidR="00E970FD">
      <w:t>CIMOW</w:t>
    </w:r>
    <w:r>
      <w:fldChar w:fldCharType="end"/>
    </w:r>
    <w:r>
      <w:t>)</w:t>
    </w:r>
    <w:r w:rsidRPr="002F3B2E">
      <w:t xml:space="preserve"> | </w:t>
    </w:r>
    <w:r>
      <w:rPr>
        <w:noProof/>
      </w:rPr>
      <w:fldChar w:fldCharType="begin"/>
    </w:r>
    <w:r>
      <w:rPr>
        <w:noProof/>
      </w:rPr>
      <w:instrText xml:space="preserve"> DOCVARIABLE ID04 </w:instrText>
    </w:r>
    <w:r>
      <w:rPr>
        <w:noProof/>
      </w:rPr>
      <w:fldChar w:fldCharType="separate"/>
    </w:r>
    <w:r w:rsidR="00E970FD">
      <w:rPr>
        <w:noProof/>
      </w:rPr>
      <w:t>2.1.0</w:t>
    </w:r>
    <w:r>
      <w:rPr>
        <w:noProof/>
      </w:rPr>
      <w:fldChar w:fldCharType="end"/>
    </w:r>
    <w:r w:rsidRPr="002F3B2E">
      <w:t xml:space="preserve"> |</w:t>
    </w:r>
    <w:r>
      <w:t xml:space="preserve"> </w:t>
    </w:r>
    <w:r>
      <w:fldChar w:fldCharType="begin"/>
    </w:r>
    <w:r>
      <w:instrText>DOCVARIABLE  ID09</w:instrText>
    </w:r>
    <w:r>
      <w:fldChar w:fldCharType="separate"/>
    </w:r>
    <w:r w:rsidR="00E970FD">
      <w:t>7 januari 2022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074" w:type="pct"/>
      <w:tblLayout w:type="fixed"/>
      <w:tblCellMar>
        <w:left w:w="0" w:type="dxa"/>
        <w:right w:w="0" w:type="dxa"/>
      </w:tblCellMar>
      <w:tblLook w:val="0600" w:firstRow="0" w:lastRow="0" w:firstColumn="0" w:lastColumn="0" w:noHBand="1" w:noVBand="1"/>
    </w:tblPr>
    <w:tblGrid>
      <w:gridCol w:w="1730"/>
      <w:gridCol w:w="54"/>
      <w:gridCol w:w="4758"/>
      <w:gridCol w:w="848"/>
    </w:tblGrid>
    <w:tr w:rsidR="00D21FE2" w:rsidRPr="00022065" w14:paraId="2FA52200" w14:textId="77777777" w:rsidTr="007D088E">
      <w:trPr>
        <w:cantSplit/>
        <w:trHeight w:hRule="exact" w:val="3402"/>
      </w:trPr>
      <w:tc>
        <w:tcPr>
          <w:tcW w:w="7044" w:type="dxa"/>
          <w:gridSpan w:val="4"/>
          <w:shd w:val="clear" w:color="auto" w:fill="auto"/>
        </w:tcPr>
        <w:p w14:paraId="31E4BFF7" w14:textId="77777777" w:rsidR="00D21FE2" w:rsidRPr="00022065" w:rsidRDefault="00D21FE2" w:rsidP="00D21FE2">
          <w:pPr>
            <w:ind w:hanging="1418"/>
          </w:pPr>
          <w:r>
            <w:rPr>
              <w:noProof/>
            </w:rPr>
            <w:drawing>
              <wp:anchor distT="0" distB="0" distL="114300" distR="114300" simplePos="0" relativeHeight="251658240" behindDoc="0" locked="1" layoutInCell="1" allowOverlap="1" wp14:anchorId="50400681" wp14:editId="1D64D0ED">
                <wp:simplePos x="0" y="0"/>
                <wp:positionH relativeFrom="margin">
                  <wp:posOffset>-720090</wp:posOffset>
                </wp:positionH>
                <wp:positionV relativeFrom="margin">
                  <wp:posOffset>363855</wp:posOffset>
                </wp:positionV>
                <wp:extent cx="3042000" cy="925200"/>
                <wp:effectExtent l="0" t="0" r="6350" b="8255"/>
                <wp:wrapNone/>
                <wp:docPr id="12"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25" descr="Afbeelding met tekst&#10;&#10;Automatisch gegenereerde beschrijving"/>
                        <pic:cNvPicPr>
                          <a:picLocks noChangeAspect="1" noChangeArrowheads="1"/>
                        </pic:cNvPicPr>
                      </pic:nvPicPr>
                      <pic:blipFill>
                        <a:blip r:embed="rId1"/>
                        <a:srcRect l="1757" r="1757"/>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1FE2" w:rsidRPr="00022065" w14:paraId="05F5461F" w14:textId="77777777" w:rsidTr="007D088E">
      <w:trPr>
        <w:cantSplit/>
        <w:trHeight w:hRule="exact" w:val="1701"/>
      </w:trPr>
      <w:tc>
        <w:tcPr>
          <w:tcW w:w="7044" w:type="dxa"/>
          <w:gridSpan w:val="4"/>
          <w:shd w:val="clear" w:color="auto" w:fill="auto"/>
        </w:tcPr>
        <w:p w14:paraId="6D162779" w14:textId="48BA2553" w:rsidR="00D21FE2" w:rsidRPr="00B6668D" w:rsidRDefault="00B073ED" w:rsidP="00D21FE2">
          <w:pPr>
            <w:pStyle w:val="Titel"/>
            <w:rPr>
              <w:b w:val="0"/>
              <w:bCs w:val="0"/>
              <w:szCs w:val="24"/>
            </w:rPr>
          </w:pPr>
          <w:r>
            <w:rPr>
              <w:szCs w:val="24"/>
            </w:rPr>
            <w:fldChar w:fldCharType="begin"/>
          </w:r>
          <w:r>
            <w:rPr>
              <w:szCs w:val="24"/>
            </w:rPr>
            <w:instrText xml:space="preserve"> DOCVARIABLE  "ID02" </w:instrText>
          </w:r>
          <w:r>
            <w:rPr>
              <w:szCs w:val="24"/>
            </w:rPr>
            <w:fldChar w:fldCharType="separate"/>
          </w:r>
          <w:r>
            <w:rPr>
              <w:szCs w:val="24"/>
            </w:rPr>
            <w:t>Conceptueel Informatiemodel Omgevingswet</w:t>
          </w:r>
          <w:r>
            <w:rPr>
              <w:szCs w:val="24"/>
            </w:rPr>
            <w:fldChar w:fldCharType="end"/>
          </w:r>
          <w:r w:rsidR="00D21FE2" w:rsidRPr="00B6668D">
            <w:rPr>
              <w:szCs w:val="24"/>
            </w:rPr>
            <w:t xml:space="preserve"> (</w:t>
          </w:r>
          <w:r>
            <w:rPr>
              <w:szCs w:val="24"/>
            </w:rPr>
            <w:fldChar w:fldCharType="begin"/>
          </w:r>
          <w:r>
            <w:rPr>
              <w:szCs w:val="24"/>
            </w:rPr>
            <w:instrText xml:space="preserve"> DOCVARIABLE  "ID03" </w:instrText>
          </w:r>
          <w:r>
            <w:rPr>
              <w:szCs w:val="24"/>
            </w:rPr>
            <w:fldChar w:fldCharType="separate"/>
          </w:r>
          <w:r>
            <w:rPr>
              <w:szCs w:val="24"/>
            </w:rPr>
            <w:t>CIMOW</w:t>
          </w:r>
          <w:r>
            <w:rPr>
              <w:szCs w:val="24"/>
            </w:rPr>
            <w:fldChar w:fldCharType="end"/>
          </w:r>
          <w:r w:rsidR="00D21FE2" w:rsidRPr="00B6668D">
            <w:rPr>
              <w:szCs w:val="24"/>
            </w:rPr>
            <w:t>)</w:t>
          </w:r>
        </w:p>
      </w:tc>
    </w:tr>
    <w:tr w:rsidR="00D21FE2" w:rsidRPr="00022065" w14:paraId="558107C3" w14:textId="77777777" w:rsidTr="007D088E">
      <w:trPr>
        <w:gridAfter w:val="1"/>
        <w:wAfter w:w="808" w:type="dxa"/>
        <w:cantSplit/>
        <w:trHeight w:hRule="exact" w:val="1701"/>
      </w:trPr>
      <w:tc>
        <w:tcPr>
          <w:tcW w:w="1701" w:type="dxa"/>
          <w:gridSpan w:val="2"/>
          <w:shd w:val="clear" w:color="auto" w:fill="auto"/>
        </w:tcPr>
        <w:p w14:paraId="2D8FBBCD" w14:textId="77777777" w:rsidR="00D21FE2" w:rsidRPr="00022065" w:rsidRDefault="00D21FE2" w:rsidP="00D21FE2">
          <w:r w:rsidRPr="00022065">
            <w:t>Versie</w:t>
          </w:r>
        </w:p>
        <w:p w14:paraId="7E246536" w14:textId="77777777" w:rsidR="00D21FE2" w:rsidRPr="00022065" w:rsidRDefault="00D21FE2" w:rsidP="00D21FE2">
          <w:r w:rsidRPr="00022065">
            <w:t>Geonovum</w:t>
          </w:r>
        </w:p>
      </w:tc>
      <w:tc>
        <w:tcPr>
          <w:tcW w:w="4535" w:type="dxa"/>
          <w:shd w:val="clear" w:color="auto" w:fill="auto"/>
        </w:tcPr>
        <w:p w14:paraId="554BBC3B" w14:textId="65D63588" w:rsidR="00D21FE2" w:rsidRPr="00022065" w:rsidRDefault="00922795" w:rsidP="00D21FE2">
          <w:r>
            <w:fldChar w:fldCharType="begin"/>
          </w:r>
          <w:r>
            <w:instrText xml:space="preserve"> DOCVARIABLE  ID04 </w:instrText>
          </w:r>
          <w:r>
            <w:fldChar w:fldCharType="separate"/>
          </w:r>
          <w:r w:rsidR="00E970FD">
            <w:t>2.1.0</w:t>
          </w:r>
          <w:r>
            <w:fldChar w:fldCharType="end"/>
          </w:r>
        </w:p>
      </w:tc>
    </w:tr>
    <w:tr w:rsidR="00D21FE2" w:rsidRPr="00022065" w14:paraId="1DFEBA5B" w14:textId="77777777" w:rsidTr="007D088E">
      <w:trPr>
        <w:gridAfter w:val="1"/>
        <w:wAfter w:w="808" w:type="dxa"/>
        <w:cantSplit/>
      </w:trPr>
      <w:tc>
        <w:tcPr>
          <w:tcW w:w="1650" w:type="dxa"/>
          <w:shd w:val="clear" w:color="auto" w:fill="auto"/>
        </w:tcPr>
        <w:p w14:paraId="5213A5FF" w14:textId="77777777" w:rsidR="00D21FE2" w:rsidRPr="00022065" w:rsidRDefault="00D21FE2" w:rsidP="00D21FE2">
          <w:r w:rsidRPr="00022065">
            <w:t>Datum</w:t>
          </w:r>
        </w:p>
      </w:tc>
      <w:tc>
        <w:tcPr>
          <w:tcW w:w="4586" w:type="dxa"/>
          <w:gridSpan w:val="2"/>
          <w:shd w:val="clear" w:color="auto" w:fill="auto"/>
        </w:tcPr>
        <w:p w14:paraId="56D3FF87" w14:textId="35500704" w:rsidR="00D21FE2" w:rsidRPr="00022065" w:rsidRDefault="00922795" w:rsidP="00D21FE2">
          <w:r>
            <w:fldChar w:fldCharType="begin"/>
          </w:r>
          <w:r>
            <w:instrText xml:space="preserve"> DOCVARIABLE  ID09 </w:instrText>
          </w:r>
          <w:r>
            <w:fldChar w:fldCharType="separate"/>
          </w:r>
          <w:r w:rsidR="00E970FD">
            <w:t>7 januari 2022</w:t>
          </w:r>
          <w:r>
            <w:fldChar w:fldCharType="end"/>
          </w:r>
        </w:p>
      </w:tc>
    </w:tr>
  </w:tbl>
  <w:p w14:paraId="3F726FCD" w14:textId="77777777" w:rsidR="005A1B2A" w:rsidRDefault="005A1B2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FC299CA"/>
    <w:lvl w:ilvl="0">
      <w:start w:val="1"/>
      <w:numFmt w:val="bullet"/>
      <w:pStyle w:val="Lijstopsomteken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E543C7E"/>
    <w:lvl w:ilvl="0">
      <w:start w:val="1"/>
      <w:numFmt w:val="bullet"/>
      <w:pStyle w:val="Lijstopsomteken"/>
      <w:lvlText w:val=""/>
      <w:lvlJc w:val="left"/>
      <w:pPr>
        <w:tabs>
          <w:tab w:val="num" w:pos="360"/>
        </w:tabs>
        <w:ind w:left="360" w:hanging="360"/>
      </w:pPr>
      <w:rPr>
        <w:rFonts w:ascii="Symbol" w:hAnsi="Symbol" w:hint="default"/>
      </w:rPr>
    </w:lvl>
  </w:abstractNum>
  <w:abstractNum w:abstractNumId="2" w15:restartNumberingAfterBreak="0">
    <w:nsid w:val="02052D55"/>
    <w:multiLevelType w:val="hybridMultilevel"/>
    <w:tmpl w:val="ACB299E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05F77F23"/>
    <w:multiLevelType w:val="hybridMultilevel"/>
    <w:tmpl w:val="1BCA632C"/>
    <w:styleLink w:val="Nummering"/>
    <w:lvl w:ilvl="0" w:tplc="BF2A4C06">
      <w:start w:val="1"/>
      <w:numFmt w:val="decimal"/>
      <w:pStyle w:val="Opsommingnummers1"/>
      <w:lvlText w:val="%1"/>
      <w:lvlJc w:val="left"/>
      <w:pPr>
        <w:ind w:left="284" w:hanging="284"/>
      </w:pPr>
      <w:rPr>
        <w:color w:val="auto"/>
      </w:rPr>
    </w:lvl>
    <w:lvl w:ilvl="1" w:tplc="F4561F8A">
      <w:start w:val="1"/>
      <w:numFmt w:val="bullet"/>
      <w:pStyle w:val="Opsommingtekens1"/>
      <w:lvlText w:val=""/>
      <w:lvlJc w:val="left"/>
      <w:pPr>
        <w:ind w:left="284" w:hanging="284"/>
      </w:pPr>
      <w:rPr>
        <w:rFonts w:ascii="Symbol" w:hAnsi="Symbol" w:hint="default"/>
        <w:color w:val="auto"/>
      </w:rPr>
    </w:lvl>
    <w:lvl w:ilvl="2" w:tplc="51A6B342">
      <w:start w:val="1"/>
      <w:numFmt w:val="lowerLetter"/>
      <w:pStyle w:val="Opsommingnummers2"/>
      <w:lvlText w:val="%3"/>
      <w:lvlJc w:val="left"/>
      <w:pPr>
        <w:ind w:left="567" w:hanging="283"/>
      </w:pPr>
    </w:lvl>
    <w:lvl w:ilvl="3" w:tplc="9C6A23E4">
      <w:start w:val="1"/>
      <w:numFmt w:val="bullet"/>
      <w:pStyle w:val="Opsommingtekens2"/>
      <w:lvlText w:val="–"/>
      <w:lvlJc w:val="left"/>
      <w:pPr>
        <w:ind w:left="567" w:hanging="283"/>
      </w:pPr>
      <w:rPr>
        <w:rFonts w:ascii="Calibri" w:hAnsi="Calibri" w:cs="Times New Roman" w:hint="default"/>
        <w:color w:val="auto"/>
      </w:rPr>
    </w:lvl>
    <w:lvl w:ilvl="4" w:tplc="3906F7FA">
      <w:start w:val="1"/>
      <w:numFmt w:val="lowerRoman"/>
      <w:pStyle w:val="Opsommingnummers3"/>
      <w:lvlText w:val="%5"/>
      <w:lvlJc w:val="left"/>
      <w:pPr>
        <w:ind w:left="851" w:hanging="284"/>
      </w:pPr>
    </w:lvl>
    <w:lvl w:ilvl="5" w:tplc="D5547456">
      <w:start w:val="1"/>
      <w:numFmt w:val="bullet"/>
      <w:pStyle w:val="Opsommingtekens3"/>
      <w:lvlText w:val="‒"/>
      <w:lvlJc w:val="left"/>
      <w:pPr>
        <w:tabs>
          <w:tab w:val="num" w:pos="567"/>
        </w:tabs>
        <w:ind w:left="851" w:hanging="284"/>
      </w:pPr>
      <w:rPr>
        <w:rFonts w:ascii="Calibri" w:hAnsi="Calibri" w:cs="Times New Roman" w:hint="default"/>
        <w:color w:val="auto"/>
      </w:rPr>
    </w:lvl>
    <w:lvl w:ilvl="6" w:tplc="84FC1734">
      <w:start w:val="1"/>
      <w:numFmt w:val="bullet"/>
      <w:pStyle w:val="Opsommingtekens4"/>
      <w:lvlText w:val="‒"/>
      <w:lvlJc w:val="left"/>
      <w:pPr>
        <w:ind w:left="1134" w:hanging="283"/>
      </w:pPr>
      <w:rPr>
        <w:rFonts w:ascii="Calibri" w:hAnsi="Calibri" w:cs="Times New Roman" w:hint="default"/>
        <w:color w:val="auto"/>
      </w:rPr>
    </w:lvl>
    <w:lvl w:ilvl="7" w:tplc="697E75A4">
      <w:start w:val="1"/>
      <w:numFmt w:val="none"/>
      <w:lvlText w:val=""/>
      <w:lvlJc w:val="left"/>
      <w:pPr>
        <w:ind w:left="227" w:hanging="227"/>
      </w:pPr>
    </w:lvl>
    <w:lvl w:ilvl="8" w:tplc="B9380C60">
      <w:start w:val="1"/>
      <w:numFmt w:val="none"/>
      <w:lvlText w:val=""/>
      <w:lvlJc w:val="left"/>
      <w:pPr>
        <w:ind w:left="227" w:hanging="227"/>
      </w:pPr>
    </w:lvl>
  </w:abstractNum>
  <w:abstractNum w:abstractNumId="4" w15:restartNumberingAfterBreak="0">
    <w:nsid w:val="0E738B97"/>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5" w15:restartNumberingAfterBreak="0">
    <w:nsid w:val="0E738B98"/>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6" w15:restartNumberingAfterBreak="0">
    <w:nsid w:val="18006C8E"/>
    <w:multiLevelType w:val="hybridMultilevel"/>
    <w:tmpl w:val="27BCB6D4"/>
    <w:lvl w:ilvl="0" w:tplc="65481AD8">
      <w:start w:val="1"/>
      <w:numFmt w:val="bullet"/>
      <w:pStyle w:val="Huisstijl-Kopznr1"/>
      <w:lvlText w:val=""/>
      <w:lvlJc w:val="left"/>
      <w:pPr>
        <w:ind w:left="190" w:hanging="360"/>
      </w:pPr>
      <w:rPr>
        <w:rFonts w:ascii="Symbol" w:hAnsi="Symbol" w:hint="default"/>
        <w:vanish/>
        <w:color w:val="FFFFFF" w:themeColor="background1"/>
        <w:spacing w:val="0"/>
        <w:w w:val="100"/>
        <w:kern w:val="16"/>
        <w:position w:val="0"/>
        <w:u w:color="FFFFFF" w:themeColor="background1"/>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F952A31"/>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rPr>
        <w:rFonts w:hint="default"/>
        <w:sz w:val="24"/>
      </w:rPr>
    </w:lvl>
    <w:lvl w:ilvl="2">
      <w:start w:val="1"/>
      <w:numFmt w:val="decimal"/>
      <w:pStyle w:val="Kop3"/>
      <w:lvlText w:val="%1.%2.%3"/>
      <w:lvlJc w:val="left"/>
      <w:pPr>
        <w:ind w:left="720" w:hanging="720"/>
      </w:pPr>
      <w:rPr>
        <w:rFonts w:hint="default"/>
        <w:sz w:val="24"/>
      </w:rPr>
    </w:lvl>
    <w:lvl w:ilvl="3">
      <w:start w:val="1"/>
      <w:numFmt w:val="decimal"/>
      <w:pStyle w:val="Kop4"/>
      <w:lvlText w:val="%1.%2.%3.%4"/>
      <w:lvlJc w:val="left"/>
      <w:pPr>
        <w:ind w:left="864" w:hanging="864"/>
      </w:pPr>
      <w:rPr>
        <w:rFonts w:hint="default"/>
        <w:sz w:val="24"/>
      </w:rPr>
    </w:lvl>
    <w:lvl w:ilvl="4">
      <w:start w:val="1"/>
      <w:numFmt w:val="decimal"/>
      <w:pStyle w:val="Kop5"/>
      <w:lvlText w:val="%1.%2.%3.%4.%5"/>
      <w:lvlJc w:val="left"/>
      <w:pPr>
        <w:ind w:left="1008" w:hanging="1008"/>
      </w:pPr>
      <w:rPr>
        <w:rFonts w:hint="default"/>
        <w:sz w:val="24"/>
      </w:rPr>
    </w:lvl>
    <w:lvl w:ilvl="5">
      <w:start w:val="1"/>
      <w:numFmt w:val="decimal"/>
      <w:pStyle w:val="Kop6"/>
      <w:lvlText w:val="%1.%2.%3.%4.%5.%6"/>
      <w:lvlJc w:val="left"/>
      <w:pPr>
        <w:ind w:left="1152" w:hanging="1152"/>
      </w:pPr>
      <w:rPr>
        <w:rFonts w:hint="default"/>
        <w:sz w:val="24"/>
      </w:rPr>
    </w:lvl>
    <w:lvl w:ilvl="6">
      <w:start w:val="1"/>
      <w:numFmt w:val="decimal"/>
      <w:pStyle w:val="Kop7"/>
      <w:lvlText w:val="%1.%2.%3.%4.%5.%6.%7"/>
      <w:lvlJc w:val="left"/>
      <w:pPr>
        <w:ind w:left="1296" w:hanging="1296"/>
      </w:pPr>
      <w:rPr>
        <w:rFonts w:hint="default"/>
        <w:sz w:val="24"/>
      </w:rPr>
    </w:lvl>
    <w:lvl w:ilvl="7">
      <w:start w:val="1"/>
      <w:numFmt w:val="decimal"/>
      <w:pStyle w:val="Kop8"/>
      <w:lvlText w:val="%1.%2.%3.%4.%5.%6.%7.%8"/>
      <w:lvlJc w:val="left"/>
      <w:pPr>
        <w:ind w:left="1440" w:hanging="1440"/>
      </w:pPr>
      <w:rPr>
        <w:rFonts w:hint="default"/>
        <w:sz w:val="24"/>
      </w:rPr>
    </w:lvl>
    <w:lvl w:ilvl="8">
      <w:start w:val="1"/>
      <w:numFmt w:val="decimal"/>
      <w:pStyle w:val="Kop9"/>
      <w:lvlText w:val="%1.%2.%3.%4.%5.%6.%7.%8.%9"/>
      <w:lvlJc w:val="left"/>
      <w:pPr>
        <w:ind w:left="1584" w:hanging="1584"/>
      </w:pPr>
      <w:rPr>
        <w:rFonts w:hint="default"/>
        <w:sz w:val="24"/>
      </w:rPr>
    </w:lvl>
  </w:abstractNum>
  <w:abstractNum w:abstractNumId="8" w15:restartNumberingAfterBreak="0">
    <w:nsid w:val="68D50C2F"/>
    <w:multiLevelType w:val="hybridMultilevel"/>
    <w:tmpl w:val="45D0B6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45842070">
    <w:abstractNumId w:val="6"/>
  </w:num>
  <w:num w:numId="2" w16cid:durableId="2047757223">
    <w:abstractNumId w:val="2"/>
  </w:num>
  <w:num w:numId="3" w16cid:durableId="662585121">
    <w:abstractNumId w:val="5"/>
  </w:num>
  <w:num w:numId="4" w16cid:durableId="1961954568">
    <w:abstractNumId w:val="3"/>
  </w:num>
  <w:num w:numId="5" w16cid:durableId="2056613328">
    <w:abstractNumId w:val="7"/>
  </w:num>
  <w:num w:numId="6" w16cid:durableId="1344354988">
    <w:abstractNumId w:val="8"/>
  </w:num>
  <w:num w:numId="7" w16cid:durableId="81755648">
    <w:abstractNumId w:val="1"/>
  </w:num>
  <w:num w:numId="8" w16cid:durableId="220678875">
    <w:abstractNumId w:val="0"/>
  </w:num>
  <w:num w:numId="9" w16cid:durableId="4414161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001" w:val="Conceptueel Informatiemodel Omgevingswet (CIMOW)"/>
    <w:docVar w:name="ID003" w:val="CIMOW"/>
    <w:docVar w:name="ID004" w:val="ow"/>
    <w:docVar w:name="ID005" w:val="GN-WV"/>
    <w:docVar w:name="ID006" w:val="IM"/>
    <w:docVar w:name="ID007" w:val="cc-by-nd"/>
    <w:docVar w:name="ID008" w:val="2022-06-03"/>
    <w:docVar w:name="ID01" w:val="DSO-PR33"/>
    <w:docVar w:name="ID010" w:val="geen"/>
    <w:docVar w:name="ID011" w:val="Waar"/>
    <w:docVar w:name="ID012" w:val="1"/>
    <w:docVar w:name="ID01201" w:val="DSO project 33|Geonovum|http://www.geonovum.nl"/>
    <w:docVar w:name="ID013" w:val="1"/>
    <w:docVar w:name="ID01301" w:val="Wilko Quak|Geonovum|https://www.geonovum.nl"/>
    <w:docVar w:name="ID014" w:val="0"/>
    <w:docVar w:name="ID015" w:val="Onwaar"/>
    <w:docVar w:name="ID02" w:val="Conceptueel Informatiemodel Omgevingswet"/>
    <w:docVar w:name="ID03" w:val="CIMOW"/>
    <w:docVar w:name="ID04" w:val="2.1.0"/>
    <w:docVar w:name="ID05" w:val="STandaard Officiële Publicaties met ToepassingsProfielen voor OmgevingsDocumenten (STOP/TPOD)"/>
    <w:docVar w:name="ID06" w:val="PR33"/>
    <w:docVar w:name="ID07" w:val="Wilko Quak"/>
    <w:docVar w:name="ID08" w:val="DSO project 33"/>
    <w:docVar w:name="ID09" w:val="7 januari 2022"/>
  </w:docVars>
  <w:rsids>
    <w:rsidRoot w:val="00FB731C"/>
    <w:rsid w:val="00000EF7"/>
    <w:rsid w:val="00000F97"/>
    <w:rsid w:val="00000FE3"/>
    <w:rsid w:val="0000105B"/>
    <w:rsid w:val="00001AC7"/>
    <w:rsid w:val="00001B00"/>
    <w:rsid w:val="00001B16"/>
    <w:rsid w:val="00001D61"/>
    <w:rsid w:val="00001D7E"/>
    <w:rsid w:val="00002020"/>
    <w:rsid w:val="000021B3"/>
    <w:rsid w:val="0000255E"/>
    <w:rsid w:val="00002618"/>
    <w:rsid w:val="00002DE2"/>
    <w:rsid w:val="00002F89"/>
    <w:rsid w:val="00003172"/>
    <w:rsid w:val="0000342B"/>
    <w:rsid w:val="00003462"/>
    <w:rsid w:val="0000354F"/>
    <w:rsid w:val="00003A23"/>
    <w:rsid w:val="00003B12"/>
    <w:rsid w:val="00003B83"/>
    <w:rsid w:val="000040B5"/>
    <w:rsid w:val="00004139"/>
    <w:rsid w:val="00004657"/>
    <w:rsid w:val="00004A1A"/>
    <w:rsid w:val="00004A8F"/>
    <w:rsid w:val="00004CC8"/>
    <w:rsid w:val="000052BD"/>
    <w:rsid w:val="000055E9"/>
    <w:rsid w:val="00005E92"/>
    <w:rsid w:val="00006303"/>
    <w:rsid w:val="0000632B"/>
    <w:rsid w:val="000068C8"/>
    <w:rsid w:val="00006931"/>
    <w:rsid w:val="00006D4C"/>
    <w:rsid w:val="00006DE7"/>
    <w:rsid w:val="00006E29"/>
    <w:rsid w:val="00007170"/>
    <w:rsid w:val="00007196"/>
    <w:rsid w:val="000078BD"/>
    <w:rsid w:val="0000795F"/>
    <w:rsid w:val="00007A65"/>
    <w:rsid w:val="00007D98"/>
    <w:rsid w:val="00007DF5"/>
    <w:rsid w:val="0001028A"/>
    <w:rsid w:val="0001059F"/>
    <w:rsid w:val="000108F4"/>
    <w:rsid w:val="00010A44"/>
    <w:rsid w:val="00010E55"/>
    <w:rsid w:val="00011151"/>
    <w:rsid w:val="0001144D"/>
    <w:rsid w:val="0001169E"/>
    <w:rsid w:val="00011722"/>
    <w:rsid w:val="00011CA9"/>
    <w:rsid w:val="000125A9"/>
    <w:rsid w:val="00012611"/>
    <w:rsid w:val="0001265A"/>
    <w:rsid w:val="00012BE1"/>
    <w:rsid w:val="00012FC7"/>
    <w:rsid w:val="00013549"/>
    <w:rsid w:val="000137F9"/>
    <w:rsid w:val="00013C19"/>
    <w:rsid w:val="00013E79"/>
    <w:rsid w:val="00013F32"/>
    <w:rsid w:val="000147A6"/>
    <w:rsid w:val="00014865"/>
    <w:rsid w:val="00014C0A"/>
    <w:rsid w:val="000156AC"/>
    <w:rsid w:val="00015890"/>
    <w:rsid w:val="00015C4C"/>
    <w:rsid w:val="00015F61"/>
    <w:rsid w:val="000165FF"/>
    <w:rsid w:val="00016D96"/>
    <w:rsid w:val="0001713B"/>
    <w:rsid w:val="00017E54"/>
    <w:rsid w:val="00020929"/>
    <w:rsid w:val="00020E14"/>
    <w:rsid w:val="000210AD"/>
    <w:rsid w:val="00021268"/>
    <w:rsid w:val="00021532"/>
    <w:rsid w:val="00021534"/>
    <w:rsid w:val="00021939"/>
    <w:rsid w:val="000219AA"/>
    <w:rsid w:val="00021F32"/>
    <w:rsid w:val="000227F8"/>
    <w:rsid w:val="0002343F"/>
    <w:rsid w:val="00023460"/>
    <w:rsid w:val="00023760"/>
    <w:rsid w:val="00023771"/>
    <w:rsid w:val="00023B7E"/>
    <w:rsid w:val="00023D0C"/>
    <w:rsid w:val="00023DAE"/>
    <w:rsid w:val="00023EF7"/>
    <w:rsid w:val="00024162"/>
    <w:rsid w:val="0002433E"/>
    <w:rsid w:val="00024426"/>
    <w:rsid w:val="000247FC"/>
    <w:rsid w:val="000249D8"/>
    <w:rsid w:val="000250D3"/>
    <w:rsid w:val="00025206"/>
    <w:rsid w:val="000255D8"/>
    <w:rsid w:val="0002561D"/>
    <w:rsid w:val="00025633"/>
    <w:rsid w:val="000257A8"/>
    <w:rsid w:val="0002597B"/>
    <w:rsid w:val="0002601F"/>
    <w:rsid w:val="00026067"/>
    <w:rsid w:val="0002647D"/>
    <w:rsid w:val="0002658B"/>
    <w:rsid w:val="0002673A"/>
    <w:rsid w:val="00026E26"/>
    <w:rsid w:val="00026EB5"/>
    <w:rsid w:val="00026EF7"/>
    <w:rsid w:val="0002734C"/>
    <w:rsid w:val="00027624"/>
    <w:rsid w:val="00027989"/>
    <w:rsid w:val="0003022D"/>
    <w:rsid w:val="000304FC"/>
    <w:rsid w:val="00030D51"/>
    <w:rsid w:val="000310B6"/>
    <w:rsid w:val="000310BC"/>
    <w:rsid w:val="0003135C"/>
    <w:rsid w:val="000315CF"/>
    <w:rsid w:val="0003168D"/>
    <w:rsid w:val="00031715"/>
    <w:rsid w:val="000318A3"/>
    <w:rsid w:val="00031BE6"/>
    <w:rsid w:val="00032280"/>
    <w:rsid w:val="00032309"/>
    <w:rsid w:val="00032D00"/>
    <w:rsid w:val="00033427"/>
    <w:rsid w:val="0003350C"/>
    <w:rsid w:val="000335D4"/>
    <w:rsid w:val="00033611"/>
    <w:rsid w:val="00033800"/>
    <w:rsid w:val="0003381B"/>
    <w:rsid w:val="00033880"/>
    <w:rsid w:val="00033932"/>
    <w:rsid w:val="0003394D"/>
    <w:rsid w:val="000339B8"/>
    <w:rsid w:val="000340D4"/>
    <w:rsid w:val="000346E8"/>
    <w:rsid w:val="00034B85"/>
    <w:rsid w:val="00034D34"/>
    <w:rsid w:val="00034F28"/>
    <w:rsid w:val="00035500"/>
    <w:rsid w:val="0003559E"/>
    <w:rsid w:val="00035985"/>
    <w:rsid w:val="00035C56"/>
    <w:rsid w:val="00036210"/>
    <w:rsid w:val="0003685B"/>
    <w:rsid w:val="0003700E"/>
    <w:rsid w:val="00037338"/>
    <w:rsid w:val="0003743D"/>
    <w:rsid w:val="000374E7"/>
    <w:rsid w:val="000375B5"/>
    <w:rsid w:val="00037896"/>
    <w:rsid w:val="000401D8"/>
    <w:rsid w:val="0004082C"/>
    <w:rsid w:val="0004093C"/>
    <w:rsid w:val="0004108A"/>
    <w:rsid w:val="0004122B"/>
    <w:rsid w:val="00041502"/>
    <w:rsid w:val="00041B38"/>
    <w:rsid w:val="00041D62"/>
    <w:rsid w:val="000423E8"/>
    <w:rsid w:val="0004246A"/>
    <w:rsid w:val="000424B5"/>
    <w:rsid w:val="00042AFB"/>
    <w:rsid w:val="00042BB3"/>
    <w:rsid w:val="00042FE0"/>
    <w:rsid w:val="000431F5"/>
    <w:rsid w:val="000432F7"/>
    <w:rsid w:val="0004366A"/>
    <w:rsid w:val="00043992"/>
    <w:rsid w:val="00043D26"/>
    <w:rsid w:val="00044069"/>
    <w:rsid w:val="00044776"/>
    <w:rsid w:val="00044E7C"/>
    <w:rsid w:val="00045391"/>
    <w:rsid w:val="00045392"/>
    <w:rsid w:val="00045440"/>
    <w:rsid w:val="0004560C"/>
    <w:rsid w:val="000456D2"/>
    <w:rsid w:val="0004590C"/>
    <w:rsid w:val="0004651B"/>
    <w:rsid w:val="0004663F"/>
    <w:rsid w:val="000467F1"/>
    <w:rsid w:val="00046ABF"/>
    <w:rsid w:val="000470AA"/>
    <w:rsid w:val="00047614"/>
    <w:rsid w:val="00047679"/>
    <w:rsid w:val="00047ED1"/>
    <w:rsid w:val="0005007E"/>
    <w:rsid w:val="00050108"/>
    <w:rsid w:val="00050B80"/>
    <w:rsid w:val="00050E45"/>
    <w:rsid w:val="000512EB"/>
    <w:rsid w:val="00051345"/>
    <w:rsid w:val="00051A2C"/>
    <w:rsid w:val="00051B33"/>
    <w:rsid w:val="00051BED"/>
    <w:rsid w:val="00051EEF"/>
    <w:rsid w:val="0005272B"/>
    <w:rsid w:val="000527C0"/>
    <w:rsid w:val="00052B7D"/>
    <w:rsid w:val="00052D7B"/>
    <w:rsid w:val="00052DB8"/>
    <w:rsid w:val="00052F8E"/>
    <w:rsid w:val="00053542"/>
    <w:rsid w:val="00053AA1"/>
    <w:rsid w:val="00053F25"/>
    <w:rsid w:val="00054B7F"/>
    <w:rsid w:val="00054C95"/>
    <w:rsid w:val="00055197"/>
    <w:rsid w:val="000559C2"/>
    <w:rsid w:val="00055A09"/>
    <w:rsid w:val="00055A5B"/>
    <w:rsid w:val="00055A5E"/>
    <w:rsid w:val="00055A82"/>
    <w:rsid w:val="00055B0D"/>
    <w:rsid w:val="0005609D"/>
    <w:rsid w:val="0005634C"/>
    <w:rsid w:val="00056DB5"/>
    <w:rsid w:val="00056E09"/>
    <w:rsid w:val="00056F15"/>
    <w:rsid w:val="000570E7"/>
    <w:rsid w:val="00057410"/>
    <w:rsid w:val="00057674"/>
    <w:rsid w:val="0005776C"/>
    <w:rsid w:val="00057814"/>
    <w:rsid w:val="000604BE"/>
    <w:rsid w:val="00060511"/>
    <w:rsid w:val="00060572"/>
    <w:rsid w:val="00060674"/>
    <w:rsid w:val="000616CA"/>
    <w:rsid w:val="00061827"/>
    <w:rsid w:val="000620B9"/>
    <w:rsid w:val="00062E70"/>
    <w:rsid w:val="00062EF8"/>
    <w:rsid w:val="0006302D"/>
    <w:rsid w:val="00063137"/>
    <w:rsid w:val="0006334F"/>
    <w:rsid w:val="0006368E"/>
    <w:rsid w:val="0006389F"/>
    <w:rsid w:val="00063DC1"/>
    <w:rsid w:val="00063E90"/>
    <w:rsid w:val="00063F5B"/>
    <w:rsid w:val="000645EF"/>
    <w:rsid w:val="0006465D"/>
    <w:rsid w:val="00064AED"/>
    <w:rsid w:val="00064C78"/>
    <w:rsid w:val="00064C99"/>
    <w:rsid w:val="00064D5A"/>
    <w:rsid w:val="00064E94"/>
    <w:rsid w:val="00064F4C"/>
    <w:rsid w:val="00064FC4"/>
    <w:rsid w:val="00065B1D"/>
    <w:rsid w:val="00065C54"/>
    <w:rsid w:val="000660A5"/>
    <w:rsid w:val="000667BE"/>
    <w:rsid w:val="00066B23"/>
    <w:rsid w:val="00066CF0"/>
    <w:rsid w:val="000674B1"/>
    <w:rsid w:val="00067877"/>
    <w:rsid w:val="00067A89"/>
    <w:rsid w:val="00067D6C"/>
    <w:rsid w:val="000700B3"/>
    <w:rsid w:val="000700DB"/>
    <w:rsid w:val="00070134"/>
    <w:rsid w:val="000703E0"/>
    <w:rsid w:val="0007041F"/>
    <w:rsid w:val="00070723"/>
    <w:rsid w:val="00070B85"/>
    <w:rsid w:val="000710AE"/>
    <w:rsid w:val="0007131A"/>
    <w:rsid w:val="0007153A"/>
    <w:rsid w:val="00072308"/>
    <w:rsid w:val="000726C5"/>
    <w:rsid w:val="00072724"/>
    <w:rsid w:val="00072754"/>
    <w:rsid w:val="00072D37"/>
    <w:rsid w:val="00072D48"/>
    <w:rsid w:val="00072D7B"/>
    <w:rsid w:val="00073196"/>
    <w:rsid w:val="00073CC2"/>
    <w:rsid w:val="00073EEC"/>
    <w:rsid w:val="00074042"/>
    <w:rsid w:val="00074260"/>
    <w:rsid w:val="000742E0"/>
    <w:rsid w:val="00074764"/>
    <w:rsid w:val="0007481D"/>
    <w:rsid w:val="00075382"/>
    <w:rsid w:val="000754A7"/>
    <w:rsid w:val="000754E1"/>
    <w:rsid w:val="00075720"/>
    <w:rsid w:val="00075988"/>
    <w:rsid w:val="00075A5A"/>
    <w:rsid w:val="00075B3C"/>
    <w:rsid w:val="00075BC2"/>
    <w:rsid w:val="00075D17"/>
    <w:rsid w:val="00075DF7"/>
    <w:rsid w:val="000761A1"/>
    <w:rsid w:val="000763AC"/>
    <w:rsid w:val="000765A1"/>
    <w:rsid w:val="000765E7"/>
    <w:rsid w:val="00076C12"/>
    <w:rsid w:val="00076FC2"/>
    <w:rsid w:val="0007717B"/>
    <w:rsid w:val="00077D87"/>
    <w:rsid w:val="00077DA8"/>
    <w:rsid w:val="00077DC4"/>
    <w:rsid w:val="00077FED"/>
    <w:rsid w:val="0008031A"/>
    <w:rsid w:val="000807F9"/>
    <w:rsid w:val="0008094B"/>
    <w:rsid w:val="00080C84"/>
    <w:rsid w:val="00080E6B"/>
    <w:rsid w:val="00080E7E"/>
    <w:rsid w:val="00080F4A"/>
    <w:rsid w:val="00081076"/>
    <w:rsid w:val="000811C4"/>
    <w:rsid w:val="0008166B"/>
    <w:rsid w:val="00081812"/>
    <w:rsid w:val="00081E1C"/>
    <w:rsid w:val="00081EE2"/>
    <w:rsid w:val="00081F8B"/>
    <w:rsid w:val="00082066"/>
    <w:rsid w:val="000820BE"/>
    <w:rsid w:val="00082C69"/>
    <w:rsid w:val="000833D3"/>
    <w:rsid w:val="00083972"/>
    <w:rsid w:val="00083A29"/>
    <w:rsid w:val="00083D56"/>
    <w:rsid w:val="00083E43"/>
    <w:rsid w:val="00083E84"/>
    <w:rsid w:val="000840FD"/>
    <w:rsid w:val="00084B47"/>
    <w:rsid w:val="00084D34"/>
    <w:rsid w:val="00084FBD"/>
    <w:rsid w:val="00084FFA"/>
    <w:rsid w:val="00085A70"/>
    <w:rsid w:val="00085EB2"/>
    <w:rsid w:val="00086123"/>
    <w:rsid w:val="000861D3"/>
    <w:rsid w:val="00086A15"/>
    <w:rsid w:val="000874C4"/>
    <w:rsid w:val="0008776E"/>
    <w:rsid w:val="00087A03"/>
    <w:rsid w:val="00087D7D"/>
    <w:rsid w:val="00090280"/>
    <w:rsid w:val="00090449"/>
    <w:rsid w:val="000906E0"/>
    <w:rsid w:val="00090D98"/>
    <w:rsid w:val="0009100B"/>
    <w:rsid w:val="0009113D"/>
    <w:rsid w:val="00091232"/>
    <w:rsid w:val="00091346"/>
    <w:rsid w:val="000914D7"/>
    <w:rsid w:val="00091A17"/>
    <w:rsid w:val="00091D64"/>
    <w:rsid w:val="00091DD3"/>
    <w:rsid w:val="0009214F"/>
    <w:rsid w:val="000926DB"/>
    <w:rsid w:val="00092BAE"/>
    <w:rsid w:val="00093121"/>
    <w:rsid w:val="000931CD"/>
    <w:rsid w:val="000932E4"/>
    <w:rsid w:val="000934A7"/>
    <w:rsid w:val="00094C0A"/>
    <w:rsid w:val="000956B4"/>
    <w:rsid w:val="0009577A"/>
    <w:rsid w:val="00095BF2"/>
    <w:rsid w:val="000961DC"/>
    <w:rsid w:val="0009641C"/>
    <w:rsid w:val="0009643F"/>
    <w:rsid w:val="0009668D"/>
    <w:rsid w:val="00096C11"/>
    <w:rsid w:val="000973B9"/>
    <w:rsid w:val="000973BB"/>
    <w:rsid w:val="00097AF8"/>
    <w:rsid w:val="00097C0A"/>
    <w:rsid w:val="00097E4D"/>
    <w:rsid w:val="000A085B"/>
    <w:rsid w:val="000A0A4D"/>
    <w:rsid w:val="000A11E2"/>
    <w:rsid w:val="000A12AF"/>
    <w:rsid w:val="000A1F0C"/>
    <w:rsid w:val="000A1F6F"/>
    <w:rsid w:val="000A3A58"/>
    <w:rsid w:val="000A3EF5"/>
    <w:rsid w:val="000A4B42"/>
    <w:rsid w:val="000A4F9B"/>
    <w:rsid w:val="000A505D"/>
    <w:rsid w:val="000A53D7"/>
    <w:rsid w:val="000A570D"/>
    <w:rsid w:val="000A5820"/>
    <w:rsid w:val="000A599C"/>
    <w:rsid w:val="000A5C2C"/>
    <w:rsid w:val="000A5CE3"/>
    <w:rsid w:val="000A5D31"/>
    <w:rsid w:val="000A63CE"/>
    <w:rsid w:val="000A6743"/>
    <w:rsid w:val="000A6F49"/>
    <w:rsid w:val="000A7387"/>
    <w:rsid w:val="000A7445"/>
    <w:rsid w:val="000A75F5"/>
    <w:rsid w:val="000A78FC"/>
    <w:rsid w:val="000B002B"/>
    <w:rsid w:val="000B0603"/>
    <w:rsid w:val="000B0D79"/>
    <w:rsid w:val="000B1155"/>
    <w:rsid w:val="000B1793"/>
    <w:rsid w:val="000B1A46"/>
    <w:rsid w:val="000B1FF4"/>
    <w:rsid w:val="000B26A7"/>
    <w:rsid w:val="000B2869"/>
    <w:rsid w:val="000B2A37"/>
    <w:rsid w:val="000B3085"/>
    <w:rsid w:val="000B3497"/>
    <w:rsid w:val="000B359E"/>
    <w:rsid w:val="000B3D71"/>
    <w:rsid w:val="000B3EB1"/>
    <w:rsid w:val="000B4A79"/>
    <w:rsid w:val="000B4C69"/>
    <w:rsid w:val="000B4DEE"/>
    <w:rsid w:val="000B5499"/>
    <w:rsid w:val="000B5918"/>
    <w:rsid w:val="000B5F6B"/>
    <w:rsid w:val="000B6281"/>
    <w:rsid w:val="000B62FF"/>
    <w:rsid w:val="000B69D8"/>
    <w:rsid w:val="000B69DF"/>
    <w:rsid w:val="000B6B20"/>
    <w:rsid w:val="000B72F1"/>
    <w:rsid w:val="000B743D"/>
    <w:rsid w:val="000B7969"/>
    <w:rsid w:val="000B7C32"/>
    <w:rsid w:val="000B7D3B"/>
    <w:rsid w:val="000B7D94"/>
    <w:rsid w:val="000B7DE6"/>
    <w:rsid w:val="000B7E7B"/>
    <w:rsid w:val="000C00C7"/>
    <w:rsid w:val="000C03D0"/>
    <w:rsid w:val="000C047F"/>
    <w:rsid w:val="000C0648"/>
    <w:rsid w:val="000C0C04"/>
    <w:rsid w:val="000C0C80"/>
    <w:rsid w:val="000C15BB"/>
    <w:rsid w:val="000C1EBE"/>
    <w:rsid w:val="000C244B"/>
    <w:rsid w:val="000C269E"/>
    <w:rsid w:val="000C2F49"/>
    <w:rsid w:val="000C34A6"/>
    <w:rsid w:val="000C37A2"/>
    <w:rsid w:val="000C38F4"/>
    <w:rsid w:val="000C3BCB"/>
    <w:rsid w:val="000C3C79"/>
    <w:rsid w:val="000C4301"/>
    <w:rsid w:val="000C4480"/>
    <w:rsid w:val="000C4517"/>
    <w:rsid w:val="000C455C"/>
    <w:rsid w:val="000C48E4"/>
    <w:rsid w:val="000C4C18"/>
    <w:rsid w:val="000C535E"/>
    <w:rsid w:val="000C6170"/>
    <w:rsid w:val="000C6197"/>
    <w:rsid w:val="000C6232"/>
    <w:rsid w:val="000C6DF3"/>
    <w:rsid w:val="000C7605"/>
    <w:rsid w:val="000C7E0E"/>
    <w:rsid w:val="000D02EE"/>
    <w:rsid w:val="000D0717"/>
    <w:rsid w:val="000D09ED"/>
    <w:rsid w:val="000D0C1A"/>
    <w:rsid w:val="000D1022"/>
    <w:rsid w:val="000D1104"/>
    <w:rsid w:val="000D11E6"/>
    <w:rsid w:val="000D11E8"/>
    <w:rsid w:val="000D121B"/>
    <w:rsid w:val="000D1221"/>
    <w:rsid w:val="000D13EB"/>
    <w:rsid w:val="000D148E"/>
    <w:rsid w:val="000D1B04"/>
    <w:rsid w:val="000D1CF7"/>
    <w:rsid w:val="000D1DAD"/>
    <w:rsid w:val="000D1DBD"/>
    <w:rsid w:val="000D23C3"/>
    <w:rsid w:val="000D2971"/>
    <w:rsid w:val="000D298B"/>
    <w:rsid w:val="000D2AB6"/>
    <w:rsid w:val="000D2C4D"/>
    <w:rsid w:val="000D2FE0"/>
    <w:rsid w:val="000D335F"/>
    <w:rsid w:val="000D3370"/>
    <w:rsid w:val="000D367D"/>
    <w:rsid w:val="000D377B"/>
    <w:rsid w:val="000D39FD"/>
    <w:rsid w:val="000D43C1"/>
    <w:rsid w:val="000D4437"/>
    <w:rsid w:val="000D445A"/>
    <w:rsid w:val="000D4618"/>
    <w:rsid w:val="000D4773"/>
    <w:rsid w:val="000D4AC1"/>
    <w:rsid w:val="000D5052"/>
    <w:rsid w:val="000D5885"/>
    <w:rsid w:val="000D5A37"/>
    <w:rsid w:val="000D5B84"/>
    <w:rsid w:val="000D5E51"/>
    <w:rsid w:val="000D6732"/>
    <w:rsid w:val="000D69AF"/>
    <w:rsid w:val="000D6B89"/>
    <w:rsid w:val="000D6C27"/>
    <w:rsid w:val="000D6F72"/>
    <w:rsid w:val="000D7014"/>
    <w:rsid w:val="000D709D"/>
    <w:rsid w:val="000D75A9"/>
    <w:rsid w:val="000D762F"/>
    <w:rsid w:val="000D7C79"/>
    <w:rsid w:val="000D7E72"/>
    <w:rsid w:val="000E00E8"/>
    <w:rsid w:val="000E02DA"/>
    <w:rsid w:val="000E0919"/>
    <w:rsid w:val="000E0B1F"/>
    <w:rsid w:val="000E11A7"/>
    <w:rsid w:val="000E1A22"/>
    <w:rsid w:val="000E2306"/>
    <w:rsid w:val="000E251C"/>
    <w:rsid w:val="000E2FE2"/>
    <w:rsid w:val="000E30E0"/>
    <w:rsid w:val="000E313A"/>
    <w:rsid w:val="000E387B"/>
    <w:rsid w:val="000E3AB0"/>
    <w:rsid w:val="000E3B51"/>
    <w:rsid w:val="000E3BFD"/>
    <w:rsid w:val="000E413F"/>
    <w:rsid w:val="000E428A"/>
    <w:rsid w:val="000E48C8"/>
    <w:rsid w:val="000E4F7C"/>
    <w:rsid w:val="000E5204"/>
    <w:rsid w:val="000E5325"/>
    <w:rsid w:val="000E57BD"/>
    <w:rsid w:val="000E6132"/>
    <w:rsid w:val="000E652E"/>
    <w:rsid w:val="000E68FA"/>
    <w:rsid w:val="000E6ABA"/>
    <w:rsid w:val="000E6AFF"/>
    <w:rsid w:val="000E6BE8"/>
    <w:rsid w:val="000E6EFC"/>
    <w:rsid w:val="000E704D"/>
    <w:rsid w:val="000E7A81"/>
    <w:rsid w:val="000E7B75"/>
    <w:rsid w:val="000F01B5"/>
    <w:rsid w:val="000F03D1"/>
    <w:rsid w:val="000F03E1"/>
    <w:rsid w:val="000F0626"/>
    <w:rsid w:val="000F06F6"/>
    <w:rsid w:val="000F0F62"/>
    <w:rsid w:val="000F1226"/>
    <w:rsid w:val="000F14A8"/>
    <w:rsid w:val="000F15D7"/>
    <w:rsid w:val="000F1BF3"/>
    <w:rsid w:val="000F2327"/>
    <w:rsid w:val="000F25E1"/>
    <w:rsid w:val="000F2BE3"/>
    <w:rsid w:val="000F3278"/>
    <w:rsid w:val="000F3349"/>
    <w:rsid w:val="000F3447"/>
    <w:rsid w:val="000F3D6F"/>
    <w:rsid w:val="000F3E17"/>
    <w:rsid w:val="000F41F7"/>
    <w:rsid w:val="000F475D"/>
    <w:rsid w:val="000F47CE"/>
    <w:rsid w:val="000F495F"/>
    <w:rsid w:val="000F4D71"/>
    <w:rsid w:val="000F4F3F"/>
    <w:rsid w:val="000F523E"/>
    <w:rsid w:val="000F5468"/>
    <w:rsid w:val="000F58F7"/>
    <w:rsid w:val="000F5E65"/>
    <w:rsid w:val="000F60FB"/>
    <w:rsid w:val="000F6132"/>
    <w:rsid w:val="000F66FE"/>
    <w:rsid w:val="000F698E"/>
    <w:rsid w:val="000F6A96"/>
    <w:rsid w:val="000F6AD8"/>
    <w:rsid w:val="000F6E22"/>
    <w:rsid w:val="000F6FD0"/>
    <w:rsid w:val="000F7172"/>
    <w:rsid w:val="000F73AB"/>
    <w:rsid w:val="000F748E"/>
    <w:rsid w:val="000F797C"/>
    <w:rsid w:val="000F7C84"/>
    <w:rsid w:val="000F7D0B"/>
    <w:rsid w:val="001002A7"/>
    <w:rsid w:val="001003B8"/>
    <w:rsid w:val="00100A47"/>
    <w:rsid w:val="00100E44"/>
    <w:rsid w:val="00100EF3"/>
    <w:rsid w:val="001011CC"/>
    <w:rsid w:val="001013A9"/>
    <w:rsid w:val="0010222B"/>
    <w:rsid w:val="0010259B"/>
    <w:rsid w:val="001027D9"/>
    <w:rsid w:val="00102CEF"/>
    <w:rsid w:val="00102F63"/>
    <w:rsid w:val="00103189"/>
    <w:rsid w:val="00103555"/>
    <w:rsid w:val="0010379D"/>
    <w:rsid w:val="00103835"/>
    <w:rsid w:val="00103EB5"/>
    <w:rsid w:val="00103F48"/>
    <w:rsid w:val="0010438C"/>
    <w:rsid w:val="00104AC5"/>
    <w:rsid w:val="00104AFB"/>
    <w:rsid w:val="0010501A"/>
    <w:rsid w:val="001051F5"/>
    <w:rsid w:val="001056D9"/>
    <w:rsid w:val="001059E8"/>
    <w:rsid w:val="00105DD6"/>
    <w:rsid w:val="00106384"/>
    <w:rsid w:val="00107221"/>
    <w:rsid w:val="001078C5"/>
    <w:rsid w:val="00107AAD"/>
    <w:rsid w:val="00107CAA"/>
    <w:rsid w:val="00107FC5"/>
    <w:rsid w:val="001102FD"/>
    <w:rsid w:val="00110939"/>
    <w:rsid w:val="00110B60"/>
    <w:rsid w:val="00110C52"/>
    <w:rsid w:val="00110CBC"/>
    <w:rsid w:val="00110E8F"/>
    <w:rsid w:val="00110F86"/>
    <w:rsid w:val="00111047"/>
    <w:rsid w:val="00111110"/>
    <w:rsid w:val="001111A1"/>
    <w:rsid w:val="00111244"/>
    <w:rsid w:val="00111329"/>
    <w:rsid w:val="001119A5"/>
    <w:rsid w:val="00111BBE"/>
    <w:rsid w:val="00111E9B"/>
    <w:rsid w:val="0011235D"/>
    <w:rsid w:val="00112502"/>
    <w:rsid w:val="0011256E"/>
    <w:rsid w:val="00112713"/>
    <w:rsid w:val="00112B6E"/>
    <w:rsid w:val="00112E1B"/>
    <w:rsid w:val="00112EF4"/>
    <w:rsid w:val="00112FB8"/>
    <w:rsid w:val="0011326A"/>
    <w:rsid w:val="001137A4"/>
    <w:rsid w:val="00113B95"/>
    <w:rsid w:val="00113C39"/>
    <w:rsid w:val="00113E06"/>
    <w:rsid w:val="001141DA"/>
    <w:rsid w:val="0011442D"/>
    <w:rsid w:val="001146BF"/>
    <w:rsid w:val="001158A0"/>
    <w:rsid w:val="00115E0E"/>
    <w:rsid w:val="001165EB"/>
    <w:rsid w:val="001166F5"/>
    <w:rsid w:val="00117560"/>
    <w:rsid w:val="001175B9"/>
    <w:rsid w:val="00117AE2"/>
    <w:rsid w:val="00117B71"/>
    <w:rsid w:val="00117CB3"/>
    <w:rsid w:val="00117CF6"/>
    <w:rsid w:val="00117D01"/>
    <w:rsid w:val="00117DAA"/>
    <w:rsid w:val="0012005F"/>
    <w:rsid w:val="0012057E"/>
    <w:rsid w:val="001205BD"/>
    <w:rsid w:val="00120A22"/>
    <w:rsid w:val="00120D7B"/>
    <w:rsid w:val="00120DC7"/>
    <w:rsid w:val="0012137C"/>
    <w:rsid w:val="0012163C"/>
    <w:rsid w:val="00121BC7"/>
    <w:rsid w:val="0012267C"/>
    <w:rsid w:val="00122A24"/>
    <w:rsid w:val="00122EDE"/>
    <w:rsid w:val="00122F67"/>
    <w:rsid w:val="001232A0"/>
    <w:rsid w:val="00123388"/>
    <w:rsid w:val="00124155"/>
    <w:rsid w:val="001241EF"/>
    <w:rsid w:val="001241F4"/>
    <w:rsid w:val="00124BAF"/>
    <w:rsid w:val="00124D40"/>
    <w:rsid w:val="001254BB"/>
    <w:rsid w:val="00125C32"/>
    <w:rsid w:val="00125D86"/>
    <w:rsid w:val="00126099"/>
    <w:rsid w:val="001261CF"/>
    <w:rsid w:val="00126924"/>
    <w:rsid w:val="001269BC"/>
    <w:rsid w:val="00126ACE"/>
    <w:rsid w:val="00126CA6"/>
    <w:rsid w:val="001270BC"/>
    <w:rsid w:val="00127304"/>
    <w:rsid w:val="00127BB9"/>
    <w:rsid w:val="00127C26"/>
    <w:rsid w:val="00127E1C"/>
    <w:rsid w:val="001300D0"/>
    <w:rsid w:val="001303B4"/>
    <w:rsid w:val="0013041E"/>
    <w:rsid w:val="00130732"/>
    <w:rsid w:val="001309A7"/>
    <w:rsid w:val="00130D04"/>
    <w:rsid w:val="00130F7A"/>
    <w:rsid w:val="0013176F"/>
    <w:rsid w:val="001317FF"/>
    <w:rsid w:val="00131F4B"/>
    <w:rsid w:val="00131F5B"/>
    <w:rsid w:val="00132082"/>
    <w:rsid w:val="0013264D"/>
    <w:rsid w:val="00132CF7"/>
    <w:rsid w:val="0013352A"/>
    <w:rsid w:val="001345C4"/>
    <w:rsid w:val="001346B5"/>
    <w:rsid w:val="001347AD"/>
    <w:rsid w:val="001348EE"/>
    <w:rsid w:val="00134A41"/>
    <w:rsid w:val="00134ACA"/>
    <w:rsid w:val="00134CF5"/>
    <w:rsid w:val="00134D0F"/>
    <w:rsid w:val="001350C6"/>
    <w:rsid w:val="00135119"/>
    <w:rsid w:val="00135359"/>
    <w:rsid w:val="001361FE"/>
    <w:rsid w:val="001365DC"/>
    <w:rsid w:val="001368D3"/>
    <w:rsid w:val="00136A54"/>
    <w:rsid w:val="00136C21"/>
    <w:rsid w:val="00136F64"/>
    <w:rsid w:val="001371B7"/>
    <w:rsid w:val="00137490"/>
    <w:rsid w:val="00137507"/>
    <w:rsid w:val="0013757C"/>
    <w:rsid w:val="0013771C"/>
    <w:rsid w:val="00137C1D"/>
    <w:rsid w:val="00137E0D"/>
    <w:rsid w:val="00137E50"/>
    <w:rsid w:val="001402CC"/>
    <w:rsid w:val="00140317"/>
    <w:rsid w:val="00140908"/>
    <w:rsid w:val="00140A15"/>
    <w:rsid w:val="00140B3F"/>
    <w:rsid w:val="00141145"/>
    <w:rsid w:val="001413AC"/>
    <w:rsid w:val="00141578"/>
    <w:rsid w:val="00141D38"/>
    <w:rsid w:val="00141D4B"/>
    <w:rsid w:val="00141D70"/>
    <w:rsid w:val="0014211F"/>
    <w:rsid w:val="001428CA"/>
    <w:rsid w:val="00142977"/>
    <w:rsid w:val="00142A09"/>
    <w:rsid w:val="00142A9C"/>
    <w:rsid w:val="00143108"/>
    <w:rsid w:val="0014354D"/>
    <w:rsid w:val="00143729"/>
    <w:rsid w:val="00144170"/>
    <w:rsid w:val="001442D8"/>
    <w:rsid w:val="00144504"/>
    <w:rsid w:val="0014473A"/>
    <w:rsid w:val="0014498F"/>
    <w:rsid w:val="00144EE7"/>
    <w:rsid w:val="0014509C"/>
    <w:rsid w:val="001450DD"/>
    <w:rsid w:val="001453DD"/>
    <w:rsid w:val="0014587D"/>
    <w:rsid w:val="00145CE1"/>
    <w:rsid w:val="00145CEC"/>
    <w:rsid w:val="00146165"/>
    <w:rsid w:val="00146644"/>
    <w:rsid w:val="00146FEF"/>
    <w:rsid w:val="001470E1"/>
    <w:rsid w:val="0014740C"/>
    <w:rsid w:val="001500AF"/>
    <w:rsid w:val="001502AB"/>
    <w:rsid w:val="0015031A"/>
    <w:rsid w:val="001503F7"/>
    <w:rsid w:val="0015052D"/>
    <w:rsid w:val="00150681"/>
    <w:rsid w:val="0015089B"/>
    <w:rsid w:val="0015093F"/>
    <w:rsid w:val="00150CCD"/>
    <w:rsid w:val="00150F40"/>
    <w:rsid w:val="001511F0"/>
    <w:rsid w:val="0015138E"/>
    <w:rsid w:val="00151650"/>
    <w:rsid w:val="00151AF1"/>
    <w:rsid w:val="00151C9F"/>
    <w:rsid w:val="00151DBF"/>
    <w:rsid w:val="00151DE7"/>
    <w:rsid w:val="00151F20"/>
    <w:rsid w:val="00152583"/>
    <w:rsid w:val="00152960"/>
    <w:rsid w:val="00152A81"/>
    <w:rsid w:val="00152B2B"/>
    <w:rsid w:val="00152CA5"/>
    <w:rsid w:val="00152D0F"/>
    <w:rsid w:val="00152E02"/>
    <w:rsid w:val="00152E05"/>
    <w:rsid w:val="00153123"/>
    <w:rsid w:val="0015344C"/>
    <w:rsid w:val="00153A6E"/>
    <w:rsid w:val="001541BC"/>
    <w:rsid w:val="00154339"/>
    <w:rsid w:val="0015472D"/>
    <w:rsid w:val="00154A52"/>
    <w:rsid w:val="00154BC5"/>
    <w:rsid w:val="00154D99"/>
    <w:rsid w:val="00154E5B"/>
    <w:rsid w:val="00154FC7"/>
    <w:rsid w:val="00154FEF"/>
    <w:rsid w:val="0015512E"/>
    <w:rsid w:val="0015524F"/>
    <w:rsid w:val="00155460"/>
    <w:rsid w:val="001556A4"/>
    <w:rsid w:val="001556C4"/>
    <w:rsid w:val="00155E71"/>
    <w:rsid w:val="00156013"/>
    <w:rsid w:val="001561CE"/>
    <w:rsid w:val="001562FA"/>
    <w:rsid w:val="00156341"/>
    <w:rsid w:val="001563D6"/>
    <w:rsid w:val="00156867"/>
    <w:rsid w:val="00156A85"/>
    <w:rsid w:val="00157295"/>
    <w:rsid w:val="001577C7"/>
    <w:rsid w:val="0015785A"/>
    <w:rsid w:val="001606E3"/>
    <w:rsid w:val="001608F7"/>
    <w:rsid w:val="00160B1B"/>
    <w:rsid w:val="00160E7C"/>
    <w:rsid w:val="00161080"/>
    <w:rsid w:val="001612B7"/>
    <w:rsid w:val="00161318"/>
    <w:rsid w:val="00161636"/>
    <w:rsid w:val="001618BA"/>
    <w:rsid w:val="00162351"/>
    <w:rsid w:val="00162805"/>
    <w:rsid w:val="00162BEE"/>
    <w:rsid w:val="0016382B"/>
    <w:rsid w:val="00163951"/>
    <w:rsid w:val="00163BD4"/>
    <w:rsid w:val="00163E4E"/>
    <w:rsid w:val="0016429A"/>
    <w:rsid w:val="00164B89"/>
    <w:rsid w:val="00164C0E"/>
    <w:rsid w:val="001651F4"/>
    <w:rsid w:val="0016535B"/>
    <w:rsid w:val="001658EB"/>
    <w:rsid w:val="00165A07"/>
    <w:rsid w:val="00165E62"/>
    <w:rsid w:val="00166287"/>
    <w:rsid w:val="001667A2"/>
    <w:rsid w:val="00166916"/>
    <w:rsid w:val="00166C61"/>
    <w:rsid w:val="00166D2E"/>
    <w:rsid w:val="00166F97"/>
    <w:rsid w:val="001671CF"/>
    <w:rsid w:val="0016765E"/>
    <w:rsid w:val="001676BB"/>
    <w:rsid w:val="00167737"/>
    <w:rsid w:val="00167A2E"/>
    <w:rsid w:val="00167F6C"/>
    <w:rsid w:val="001706F2"/>
    <w:rsid w:val="00170ACD"/>
    <w:rsid w:val="00170D42"/>
    <w:rsid w:val="00170F4E"/>
    <w:rsid w:val="00171050"/>
    <w:rsid w:val="0017192F"/>
    <w:rsid w:val="00171ACF"/>
    <w:rsid w:val="00171B27"/>
    <w:rsid w:val="00171BBB"/>
    <w:rsid w:val="00171C7A"/>
    <w:rsid w:val="0017215F"/>
    <w:rsid w:val="00172520"/>
    <w:rsid w:val="00172B3E"/>
    <w:rsid w:val="00172F62"/>
    <w:rsid w:val="00173025"/>
    <w:rsid w:val="00173A02"/>
    <w:rsid w:val="00173A20"/>
    <w:rsid w:val="00173B18"/>
    <w:rsid w:val="0017413A"/>
    <w:rsid w:val="00174146"/>
    <w:rsid w:val="00174372"/>
    <w:rsid w:val="00174D3D"/>
    <w:rsid w:val="00175515"/>
    <w:rsid w:val="00175AFB"/>
    <w:rsid w:val="0017604F"/>
    <w:rsid w:val="0017617D"/>
    <w:rsid w:val="00176A2F"/>
    <w:rsid w:val="00176AC2"/>
    <w:rsid w:val="00176E0B"/>
    <w:rsid w:val="00176F55"/>
    <w:rsid w:val="00176F82"/>
    <w:rsid w:val="0017744B"/>
    <w:rsid w:val="00177741"/>
    <w:rsid w:val="001778E1"/>
    <w:rsid w:val="00177B1C"/>
    <w:rsid w:val="00177B42"/>
    <w:rsid w:val="00177CD3"/>
    <w:rsid w:val="0018017B"/>
    <w:rsid w:val="0018064A"/>
    <w:rsid w:val="00180CF7"/>
    <w:rsid w:val="00181004"/>
    <w:rsid w:val="00181277"/>
    <w:rsid w:val="00181571"/>
    <w:rsid w:val="0018173C"/>
    <w:rsid w:val="00181933"/>
    <w:rsid w:val="00181AEA"/>
    <w:rsid w:val="00181D20"/>
    <w:rsid w:val="00181DD4"/>
    <w:rsid w:val="00181E27"/>
    <w:rsid w:val="00181F7B"/>
    <w:rsid w:val="001823E3"/>
    <w:rsid w:val="0018261F"/>
    <w:rsid w:val="00182852"/>
    <w:rsid w:val="001829E8"/>
    <w:rsid w:val="00182C88"/>
    <w:rsid w:val="00182F8C"/>
    <w:rsid w:val="00183321"/>
    <w:rsid w:val="001834C4"/>
    <w:rsid w:val="00183973"/>
    <w:rsid w:val="00183D56"/>
    <w:rsid w:val="00183DFB"/>
    <w:rsid w:val="00183E71"/>
    <w:rsid w:val="001842FA"/>
    <w:rsid w:val="001845AB"/>
    <w:rsid w:val="00184A24"/>
    <w:rsid w:val="00184B61"/>
    <w:rsid w:val="00184C68"/>
    <w:rsid w:val="00184CAF"/>
    <w:rsid w:val="00184DE7"/>
    <w:rsid w:val="00185034"/>
    <w:rsid w:val="001850F0"/>
    <w:rsid w:val="00185129"/>
    <w:rsid w:val="00185326"/>
    <w:rsid w:val="0018583F"/>
    <w:rsid w:val="00185B10"/>
    <w:rsid w:val="00185E48"/>
    <w:rsid w:val="00186184"/>
    <w:rsid w:val="00186B2A"/>
    <w:rsid w:val="00186BED"/>
    <w:rsid w:val="00186CE0"/>
    <w:rsid w:val="00186CFF"/>
    <w:rsid w:val="00186EE1"/>
    <w:rsid w:val="00187476"/>
    <w:rsid w:val="00187495"/>
    <w:rsid w:val="0018767E"/>
    <w:rsid w:val="001876B8"/>
    <w:rsid w:val="001879FD"/>
    <w:rsid w:val="00187A28"/>
    <w:rsid w:val="00187C96"/>
    <w:rsid w:val="00187E54"/>
    <w:rsid w:val="00190090"/>
    <w:rsid w:val="0019011B"/>
    <w:rsid w:val="00190169"/>
    <w:rsid w:val="001904D6"/>
    <w:rsid w:val="0019084F"/>
    <w:rsid w:val="001911A7"/>
    <w:rsid w:val="001923FC"/>
    <w:rsid w:val="00192AF9"/>
    <w:rsid w:val="00192BEF"/>
    <w:rsid w:val="0019308A"/>
    <w:rsid w:val="001932A8"/>
    <w:rsid w:val="00193324"/>
    <w:rsid w:val="00193360"/>
    <w:rsid w:val="0019397D"/>
    <w:rsid w:val="001939F6"/>
    <w:rsid w:val="00193C0E"/>
    <w:rsid w:val="001943D3"/>
    <w:rsid w:val="00194434"/>
    <w:rsid w:val="0019456D"/>
    <w:rsid w:val="0019460D"/>
    <w:rsid w:val="001947C0"/>
    <w:rsid w:val="001948E4"/>
    <w:rsid w:val="00194C3B"/>
    <w:rsid w:val="00194D02"/>
    <w:rsid w:val="00194D12"/>
    <w:rsid w:val="00194D59"/>
    <w:rsid w:val="00195D52"/>
    <w:rsid w:val="00196428"/>
    <w:rsid w:val="0019673D"/>
    <w:rsid w:val="00196914"/>
    <w:rsid w:val="00196D09"/>
    <w:rsid w:val="00197100"/>
    <w:rsid w:val="00197613"/>
    <w:rsid w:val="00197897"/>
    <w:rsid w:val="00197AA5"/>
    <w:rsid w:val="00197B77"/>
    <w:rsid w:val="00197E91"/>
    <w:rsid w:val="001A0070"/>
    <w:rsid w:val="001A0154"/>
    <w:rsid w:val="001A0671"/>
    <w:rsid w:val="001A0684"/>
    <w:rsid w:val="001A085C"/>
    <w:rsid w:val="001A0F41"/>
    <w:rsid w:val="001A0FAE"/>
    <w:rsid w:val="001A1153"/>
    <w:rsid w:val="001A1209"/>
    <w:rsid w:val="001A1373"/>
    <w:rsid w:val="001A1468"/>
    <w:rsid w:val="001A1953"/>
    <w:rsid w:val="001A1C89"/>
    <w:rsid w:val="001A1E96"/>
    <w:rsid w:val="001A21B1"/>
    <w:rsid w:val="001A2432"/>
    <w:rsid w:val="001A24B5"/>
    <w:rsid w:val="001A2601"/>
    <w:rsid w:val="001A263B"/>
    <w:rsid w:val="001A35E1"/>
    <w:rsid w:val="001A3841"/>
    <w:rsid w:val="001A3964"/>
    <w:rsid w:val="001A3AEC"/>
    <w:rsid w:val="001A3C04"/>
    <w:rsid w:val="001A3E6C"/>
    <w:rsid w:val="001A3F0C"/>
    <w:rsid w:val="001A4D6B"/>
    <w:rsid w:val="001A4FBD"/>
    <w:rsid w:val="001A503B"/>
    <w:rsid w:val="001A549D"/>
    <w:rsid w:val="001A5637"/>
    <w:rsid w:val="001A57F1"/>
    <w:rsid w:val="001A5EBD"/>
    <w:rsid w:val="001A601B"/>
    <w:rsid w:val="001A63E6"/>
    <w:rsid w:val="001A689B"/>
    <w:rsid w:val="001A6AB5"/>
    <w:rsid w:val="001A7097"/>
    <w:rsid w:val="001A76BB"/>
    <w:rsid w:val="001A7792"/>
    <w:rsid w:val="001A7A59"/>
    <w:rsid w:val="001A7ED8"/>
    <w:rsid w:val="001B02A1"/>
    <w:rsid w:val="001B0386"/>
    <w:rsid w:val="001B0665"/>
    <w:rsid w:val="001B0DBE"/>
    <w:rsid w:val="001B0EC4"/>
    <w:rsid w:val="001B1043"/>
    <w:rsid w:val="001B114E"/>
    <w:rsid w:val="001B1256"/>
    <w:rsid w:val="001B12FE"/>
    <w:rsid w:val="001B13D2"/>
    <w:rsid w:val="001B1E34"/>
    <w:rsid w:val="001B25B2"/>
    <w:rsid w:val="001B2995"/>
    <w:rsid w:val="001B3002"/>
    <w:rsid w:val="001B397F"/>
    <w:rsid w:val="001B47B0"/>
    <w:rsid w:val="001B489F"/>
    <w:rsid w:val="001B4914"/>
    <w:rsid w:val="001B4942"/>
    <w:rsid w:val="001B49E2"/>
    <w:rsid w:val="001B4B82"/>
    <w:rsid w:val="001B5273"/>
    <w:rsid w:val="001B529E"/>
    <w:rsid w:val="001B5547"/>
    <w:rsid w:val="001B58FC"/>
    <w:rsid w:val="001B5C71"/>
    <w:rsid w:val="001B601B"/>
    <w:rsid w:val="001B608C"/>
    <w:rsid w:val="001B6A0B"/>
    <w:rsid w:val="001B6E2F"/>
    <w:rsid w:val="001B7898"/>
    <w:rsid w:val="001C0157"/>
    <w:rsid w:val="001C0380"/>
    <w:rsid w:val="001C0979"/>
    <w:rsid w:val="001C0DCE"/>
    <w:rsid w:val="001C0EBF"/>
    <w:rsid w:val="001C1388"/>
    <w:rsid w:val="001C1853"/>
    <w:rsid w:val="001C1C56"/>
    <w:rsid w:val="001C1C8A"/>
    <w:rsid w:val="001C21FE"/>
    <w:rsid w:val="001C2203"/>
    <w:rsid w:val="001C249F"/>
    <w:rsid w:val="001C293D"/>
    <w:rsid w:val="001C2D0D"/>
    <w:rsid w:val="001C3065"/>
    <w:rsid w:val="001C3067"/>
    <w:rsid w:val="001C33DD"/>
    <w:rsid w:val="001C37A9"/>
    <w:rsid w:val="001C385F"/>
    <w:rsid w:val="001C399B"/>
    <w:rsid w:val="001C44B5"/>
    <w:rsid w:val="001C45DA"/>
    <w:rsid w:val="001C4656"/>
    <w:rsid w:val="001C4E03"/>
    <w:rsid w:val="001C5384"/>
    <w:rsid w:val="001C54C0"/>
    <w:rsid w:val="001C5784"/>
    <w:rsid w:val="001C59FB"/>
    <w:rsid w:val="001C60C1"/>
    <w:rsid w:val="001C6101"/>
    <w:rsid w:val="001C6449"/>
    <w:rsid w:val="001C6510"/>
    <w:rsid w:val="001C653C"/>
    <w:rsid w:val="001C65EE"/>
    <w:rsid w:val="001C69AC"/>
    <w:rsid w:val="001C6A3C"/>
    <w:rsid w:val="001C6FA0"/>
    <w:rsid w:val="001C73C7"/>
    <w:rsid w:val="001C7413"/>
    <w:rsid w:val="001C74A2"/>
    <w:rsid w:val="001C756D"/>
    <w:rsid w:val="001C758B"/>
    <w:rsid w:val="001C77FD"/>
    <w:rsid w:val="001C7BA5"/>
    <w:rsid w:val="001C7E0F"/>
    <w:rsid w:val="001C7F12"/>
    <w:rsid w:val="001D0306"/>
    <w:rsid w:val="001D092D"/>
    <w:rsid w:val="001D09DA"/>
    <w:rsid w:val="001D0A05"/>
    <w:rsid w:val="001D0FF9"/>
    <w:rsid w:val="001D1267"/>
    <w:rsid w:val="001D153B"/>
    <w:rsid w:val="001D1868"/>
    <w:rsid w:val="001D19D1"/>
    <w:rsid w:val="001D1A75"/>
    <w:rsid w:val="001D1FA8"/>
    <w:rsid w:val="001D2142"/>
    <w:rsid w:val="001D22F6"/>
    <w:rsid w:val="001D23B3"/>
    <w:rsid w:val="001D24DC"/>
    <w:rsid w:val="001D2571"/>
    <w:rsid w:val="001D2651"/>
    <w:rsid w:val="001D27EA"/>
    <w:rsid w:val="001D2DAD"/>
    <w:rsid w:val="001D3006"/>
    <w:rsid w:val="001D3091"/>
    <w:rsid w:val="001D32F9"/>
    <w:rsid w:val="001D3516"/>
    <w:rsid w:val="001D3539"/>
    <w:rsid w:val="001D35BE"/>
    <w:rsid w:val="001D3829"/>
    <w:rsid w:val="001D3974"/>
    <w:rsid w:val="001D3B50"/>
    <w:rsid w:val="001D3C74"/>
    <w:rsid w:val="001D3F3E"/>
    <w:rsid w:val="001D418B"/>
    <w:rsid w:val="001D49CF"/>
    <w:rsid w:val="001D4ED0"/>
    <w:rsid w:val="001D54B6"/>
    <w:rsid w:val="001D560E"/>
    <w:rsid w:val="001D5646"/>
    <w:rsid w:val="001D5A5E"/>
    <w:rsid w:val="001D5A79"/>
    <w:rsid w:val="001D6347"/>
    <w:rsid w:val="001D6440"/>
    <w:rsid w:val="001D659B"/>
    <w:rsid w:val="001D7090"/>
    <w:rsid w:val="001D7172"/>
    <w:rsid w:val="001D76AD"/>
    <w:rsid w:val="001D77EF"/>
    <w:rsid w:val="001D7A63"/>
    <w:rsid w:val="001D7AAE"/>
    <w:rsid w:val="001D7B92"/>
    <w:rsid w:val="001D7C57"/>
    <w:rsid w:val="001D7D2F"/>
    <w:rsid w:val="001D7D51"/>
    <w:rsid w:val="001E06A2"/>
    <w:rsid w:val="001E06CC"/>
    <w:rsid w:val="001E06F6"/>
    <w:rsid w:val="001E07EA"/>
    <w:rsid w:val="001E0829"/>
    <w:rsid w:val="001E08C0"/>
    <w:rsid w:val="001E0AA6"/>
    <w:rsid w:val="001E0AAA"/>
    <w:rsid w:val="001E0B36"/>
    <w:rsid w:val="001E1275"/>
    <w:rsid w:val="001E169D"/>
    <w:rsid w:val="001E16BE"/>
    <w:rsid w:val="001E1A13"/>
    <w:rsid w:val="001E1AB5"/>
    <w:rsid w:val="001E1C72"/>
    <w:rsid w:val="001E2106"/>
    <w:rsid w:val="001E2270"/>
    <w:rsid w:val="001E2278"/>
    <w:rsid w:val="001E2B8D"/>
    <w:rsid w:val="001E3486"/>
    <w:rsid w:val="001E3907"/>
    <w:rsid w:val="001E3C00"/>
    <w:rsid w:val="001E3F82"/>
    <w:rsid w:val="001E413A"/>
    <w:rsid w:val="001E43B6"/>
    <w:rsid w:val="001E4603"/>
    <w:rsid w:val="001E465D"/>
    <w:rsid w:val="001E4E35"/>
    <w:rsid w:val="001E5601"/>
    <w:rsid w:val="001E5699"/>
    <w:rsid w:val="001E56DB"/>
    <w:rsid w:val="001E58BF"/>
    <w:rsid w:val="001E5A38"/>
    <w:rsid w:val="001E5B1B"/>
    <w:rsid w:val="001E5CBD"/>
    <w:rsid w:val="001E5E04"/>
    <w:rsid w:val="001E6415"/>
    <w:rsid w:val="001E65A0"/>
    <w:rsid w:val="001E6CCF"/>
    <w:rsid w:val="001E6F9B"/>
    <w:rsid w:val="001E7520"/>
    <w:rsid w:val="001E758C"/>
    <w:rsid w:val="001E77CA"/>
    <w:rsid w:val="001F0142"/>
    <w:rsid w:val="001F0340"/>
    <w:rsid w:val="001F0815"/>
    <w:rsid w:val="001F0A9F"/>
    <w:rsid w:val="001F0C63"/>
    <w:rsid w:val="001F1067"/>
    <w:rsid w:val="001F10DC"/>
    <w:rsid w:val="001F1287"/>
    <w:rsid w:val="001F1618"/>
    <w:rsid w:val="001F192C"/>
    <w:rsid w:val="001F1CC6"/>
    <w:rsid w:val="001F1DB9"/>
    <w:rsid w:val="001F2028"/>
    <w:rsid w:val="001F2061"/>
    <w:rsid w:val="001F239C"/>
    <w:rsid w:val="001F25FB"/>
    <w:rsid w:val="001F27C0"/>
    <w:rsid w:val="001F2D52"/>
    <w:rsid w:val="001F2D7F"/>
    <w:rsid w:val="001F2FBC"/>
    <w:rsid w:val="001F3071"/>
    <w:rsid w:val="001F38C5"/>
    <w:rsid w:val="001F3AE0"/>
    <w:rsid w:val="001F3B18"/>
    <w:rsid w:val="001F3ED2"/>
    <w:rsid w:val="001F416A"/>
    <w:rsid w:val="001F474F"/>
    <w:rsid w:val="001F4936"/>
    <w:rsid w:val="001F4A87"/>
    <w:rsid w:val="001F4C1D"/>
    <w:rsid w:val="001F4C72"/>
    <w:rsid w:val="001F507A"/>
    <w:rsid w:val="001F5089"/>
    <w:rsid w:val="001F51BA"/>
    <w:rsid w:val="001F571B"/>
    <w:rsid w:val="001F5B68"/>
    <w:rsid w:val="001F5CC7"/>
    <w:rsid w:val="001F615B"/>
    <w:rsid w:val="001F6407"/>
    <w:rsid w:val="001F6B69"/>
    <w:rsid w:val="001F6D24"/>
    <w:rsid w:val="001F6E74"/>
    <w:rsid w:val="001F7223"/>
    <w:rsid w:val="001F7879"/>
    <w:rsid w:val="0020088D"/>
    <w:rsid w:val="00200D3B"/>
    <w:rsid w:val="00200EB3"/>
    <w:rsid w:val="00201037"/>
    <w:rsid w:val="00201078"/>
    <w:rsid w:val="0020118A"/>
    <w:rsid w:val="002011B4"/>
    <w:rsid w:val="00201340"/>
    <w:rsid w:val="00201831"/>
    <w:rsid w:val="00201A2D"/>
    <w:rsid w:val="00201B8C"/>
    <w:rsid w:val="00201EDF"/>
    <w:rsid w:val="00201FFC"/>
    <w:rsid w:val="00202503"/>
    <w:rsid w:val="00203415"/>
    <w:rsid w:val="00203500"/>
    <w:rsid w:val="0020390D"/>
    <w:rsid w:val="00203DE7"/>
    <w:rsid w:val="00204117"/>
    <w:rsid w:val="002041DB"/>
    <w:rsid w:val="0020479E"/>
    <w:rsid w:val="00204B5E"/>
    <w:rsid w:val="00204BCB"/>
    <w:rsid w:val="00204E74"/>
    <w:rsid w:val="002050AC"/>
    <w:rsid w:val="00205141"/>
    <w:rsid w:val="00205408"/>
    <w:rsid w:val="00205710"/>
    <w:rsid w:val="00205748"/>
    <w:rsid w:val="00205AF4"/>
    <w:rsid w:val="00206293"/>
    <w:rsid w:val="00206403"/>
    <w:rsid w:val="00206AB5"/>
    <w:rsid w:val="00206FAE"/>
    <w:rsid w:val="0020784B"/>
    <w:rsid w:val="00210048"/>
    <w:rsid w:val="00210696"/>
    <w:rsid w:val="002106BA"/>
    <w:rsid w:val="002106D9"/>
    <w:rsid w:val="0021090A"/>
    <w:rsid w:val="002109EE"/>
    <w:rsid w:val="002109FC"/>
    <w:rsid w:val="00210FD2"/>
    <w:rsid w:val="002112FB"/>
    <w:rsid w:val="002113E4"/>
    <w:rsid w:val="00211421"/>
    <w:rsid w:val="002119E8"/>
    <w:rsid w:val="00211A02"/>
    <w:rsid w:val="00211CDB"/>
    <w:rsid w:val="00211E23"/>
    <w:rsid w:val="002120E4"/>
    <w:rsid w:val="0021290D"/>
    <w:rsid w:val="00212D77"/>
    <w:rsid w:val="002134FB"/>
    <w:rsid w:val="00213AFA"/>
    <w:rsid w:val="00213BE2"/>
    <w:rsid w:val="00213C64"/>
    <w:rsid w:val="002141AB"/>
    <w:rsid w:val="0021535F"/>
    <w:rsid w:val="00215737"/>
    <w:rsid w:val="00216148"/>
    <w:rsid w:val="0021630A"/>
    <w:rsid w:val="0021642A"/>
    <w:rsid w:val="0021683B"/>
    <w:rsid w:val="00216937"/>
    <w:rsid w:val="00216A96"/>
    <w:rsid w:val="002173FA"/>
    <w:rsid w:val="00217A66"/>
    <w:rsid w:val="00217B86"/>
    <w:rsid w:val="00217C6B"/>
    <w:rsid w:val="00217C9E"/>
    <w:rsid w:val="00217D00"/>
    <w:rsid w:val="00217E94"/>
    <w:rsid w:val="00217FBE"/>
    <w:rsid w:val="00220039"/>
    <w:rsid w:val="00220162"/>
    <w:rsid w:val="00220329"/>
    <w:rsid w:val="0022035C"/>
    <w:rsid w:val="0022045E"/>
    <w:rsid w:val="00220A17"/>
    <w:rsid w:val="00220B91"/>
    <w:rsid w:val="0022100C"/>
    <w:rsid w:val="0022137B"/>
    <w:rsid w:val="00221593"/>
    <w:rsid w:val="0022200D"/>
    <w:rsid w:val="00222BFD"/>
    <w:rsid w:val="00222DAF"/>
    <w:rsid w:val="00222DFF"/>
    <w:rsid w:val="00222F36"/>
    <w:rsid w:val="00223611"/>
    <w:rsid w:val="0022384B"/>
    <w:rsid w:val="00223CE0"/>
    <w:rsid w:val="00224210"/>
    <w:rsid w:val="00224360"/>
    <w:rsid w:val="00224941"/>
    <w:rsid w:val="00224ECF"/>
    <w:rsid w:val="0022514D"/>
    <w:rsid w:val="00225720"/>
    <w:rsid w:val="002257CF"/>
    <w:rsid w:val="00225AC6"/>
    <w:rsid w:val="00225C0A"/>
    <w:rsid w:val="002262BD"/>
    <w:rsid w:val="002263C9"/>
    <w:rsid w:val="002264B8"/>
    <w:rsid w:val="002267E5"/>
    <w:rsid w:val="00226818"/>
    <w:rsid w:val="0022700F"/>
    <w:rsid w:val="0022728C"/>
    <w:rsid w:val="0022736B"/>
    <w:rsid w:val="00227403"/>
    <w:rsid w:val="00227765"/>
    <w:rsid w:val="00227D9B"/>
    <w:rsid w:val="0023023C"/>
    <w:rsid w:val="00230506"/>
    <w:rsid w:val="0023083B"/>
    <w:rsid w:val="00230F8B"/>
    <w:rsid w:val="002311F3"/>
    <w:rsid w:val="002312E9"/>
    <w:rsid w:val="002314B5"/>
    <w:rsid w:val="00231628"/>
    <w:rsid w:val="00231950"/>
    <w:rsid w:val="00231C5D"/>
    <w:rsid w:val="00232001"/>
    <w:rsid w:val="002325C7"/>
    <w:rsid w:val="002327C9"/>
    <w:rsid w:val="00232A47"/>
    <w:rsid w:val="00232AD2"/>
    <w:rsid w:val="00232C8F"/>
    <w:rsid w:val="002332AE"/>
    <w:rsid w:val="002335D4"/>
    <w:rsid w:val="0023370A"/>
    <w:rsid w:val="0023395D"/>
    <w:rsid w:val="00233980"/>
    <w:rsid w:val="00233EFA"/>
    <w:rsid w:val="00234511"/>
    <w:rsid w:val="00234C71"/>
    <w:rsid w:val="00234F1A"/>
    <w:rsid w:val="00234F41"/>
    <w:rsid w:val="00234FC8"/>
    <w:rsid w:val="00235531"/>
    <w:rsid w:val="002357FE"/>
    <w:rsid w:val="00235B3B"/>
    <w:rsid w:val="00235CA7"/>
    <w:rsid w:val="00236045"/>
    <w:rsid w:val="00236061"/>
    <w:rsid w:val="0023648A"/>
    <w:rsid w:val="002364AB"/>
    <w:rsid w:val="00236714"/>
    <w:rsid w:val="0023697A"/>
    <w:rsid w:val="00236F51"/>
    <w:rsid w:val="0023732D"/>
    <w:rsid w:val="002375DB"/>
    <w:rsid w:val="0023766A"/>
    <w:rsid w:val="00237D48"/>
    <w:rsid w:val="00240159"/>
    <w:rsid w:val="00240179"/>
    <w:rsid w:val="002407EC"/>
    <w:rsid w:val="00240E94"/>
    <w:rsid w:val="0024121A"/>
    <w:rsid w:val="002414D8"/>
    <w:rsid w:val="00241648"/>
    <w:rsid w:val="002416FF"/>
    <w:rsid w:val="002419EC"/>
    <w:rsid w:val="002421F6"/>
    <w:rsid w:val="00242457"/>
    <w:rsid w:val="00242633"/>
    <w:rsid w:val="00242873"/>
    <w:rsid w:val="00242E6C"/>
    <w:rsid w:val="00242F9C"/>
    <w:rsid w:val="0024324B"/>
    <w:rsid w:val="00243317"/>
    <w:rsid w:val="002435F5"/>
    <w:rsid w:val="00243634"/>
    <w:rsid w:val="00243667"/>
    <w:rsid w:val="00244212"/>
    <w:rsid w:val="0024457F"/>
    <w:rsid w:val="002448CB"/>
    <w:rsid w:val="00244B9B"/>
    <w:rsid w:val="00244BF4"/>
    <w:rsid w:val="002450FA"/>
    <w:rsid w:val="002451B7"/>
    <w:rsid w:val="00245227"/>
    <w:rsid w:val="00245230"/>
    <w:rsid w:val="00245295"/>
    <w:rsid w:val="0024531E"/>
    <w:rsid w:val="0024539C"/>
    <w:rsid w:val="002454FE"/>
    <w:rsid w:val="002455A0"/>
    <w:rsid w:val="00245762"/>
    <w:rsid w:val="002460F0"/>
    <w:rsid w:val="002465E8"/>
    <w:rsid w:val="00246ACF"/>
    <w:rsid w:val="00246B64"/>
    <w:rsid w:val="00246BDE"/>
    <w:rsid w:val="00246EFC"/>
    <w:rsid w:val="002471DD"/>
    <w:rsid w:val="0024784D"/>
    <w:rsid w:val="00247C61"/>
    <w:rsid w:val="00247F68"/>
    <w:rsid w:val="002505AD"/>
    <w:rsid w:val="0025076C"/>
    <w:rsid w:val="00250AC8"/>
    <w:rsid w:val="00250FC4"/>
    <w:rsid w:val="00251AAE"/>
    <w:rsid w:val="00252479"/>
    <w:rsid w:val="00252919"/>
    <w:rsid w:val="00252EB1"/>
    <w:rsid w:val="0025311C"/>
    <w:rsid w:val="00253411"/>
    <w:rsid w:val="00253619"/>
    <w:rsid w:val="00253811"/>
    <w:rsid w:val="00253C98"/>
    <w:rsid w:val="00253F6A"/>
    <w:rsid w:val="00253FAC"/>
    <w:rsid w:val="002540B8"/>
    <w:rsid w:val="00254615"/>
    <w:rsid w:val="0025545B"/>
    <w:rsid w:val="00255616"/>
    <w:rsid w:val="00255704"/>
    <w:rsid w:val="002557A4"/>
    <w:rsid w:val="002557AE"/>
    <w:rsid w:val="002557B5"/>
    <w:rsid w:val="00255865"/>
    <w:rsid w:val="00255D2A"/>
    <w:rsid w:val="00255DC5"/>
    <w:rsid w:val="00255FA5"/>
    <w:rsid w:val="00256522"/>
    <w:rsid w:val="00256825"/>
    <w:rsid w:val="002568AA"/>
    <w:rsid w:val="00256EF4"/>
    <w:rsid w:val="00256FE1"/>
    <w:rsid w:val="0025706C"/>
    <w:rsid w:val="002570FB"/>
    <w:rsid w:val="0025723E"/>
    <w:rsid w:val="00257876"/>
    <w:rsid w:val="00257A4A"/>
    <w:rsid w:val="00257B25"/>
    <w:rsid w:val="00257CED"/>
    <w:rsid w:val="00257EF7"/>
    <w:rsid w:val="00257FA7"/>
    <w:rsid w:val="002603AC"/>
    <w:rsid w:val="00260423"/>
    <w:rsid w:val="002608B6"/>
    <w:rsid w:val="0026093B"/>
    <w:rsid w:val="00260E77"/>
    <w:rsid w:val="002612A0"/>
    <w:rsid w:val="0026135E"/>
    <w:rsid w:val="00261CF5"/>
    <w:rsid w:val="00261D1E"/>
    <w:rsid w:val="0026205C"/>
    <w:rsid w:val="00262400"/>
    <w:rsid w:val="00262809"/>
    <w:rsid w:val="00262947"/>
    <w:rsid w:val="00262F13"/>
    <w:rsid w:val="00263189"/>
    <w:rsid w:val="002634B3"/>
    <w:rsid w:val="00263500"/>
    <w:rsid w:val="002636AB"/>
    <w:rsid w:val="002639E5"/>
    <w:rsid w:val="002639F3"/>
    <w:rsid w:val="00263C34"/>
    <w:rsid w:val="00263D20"/>
    <w:rsid w:val="00264726"/>
    <w:rsid w:val="002647E4"/>
    <w:rsid w:val="002654FC"/>
    <w:rsid w:val="00265604"/>
    <w:rsid w:val="002657CB"/>
    <w:rsid w:val="00265900"/>
    <w:rsid w:val="00265A4E"/>
    <w:rsid w:val="00265CC2"/>
    <w:rsid w:val="00265D42"/>
    <w:rsid w:val="00265EBC"/>
    <w:rsid w:val="00266045"/>
    <w:rsid w:val="002660AE"/>
    <w:rsid w:val="00266478"/>
    <w:rsid w:val="00266704"/>
    <w:rsid w:val="00266DEF"/>
    <w:rsid w:val="00267B5E"/>
    <w:rsid w:val="00267E06"/>
    <w:rsid w:val="00267FB7"/>
    <w:rsid w:val="002703F1"/>
    <w:rsid w:val="002706A3"/>
    <w:rsid w:val="00270BEF"/>
    <w:rsid w:val="00270DB7"/>
    <w:rsid w:val="00270F00"/>
    <w:rsid w:val="0027100E"/>
    <w:rsid w:val="002712D1"/>
    <w:rsid w:val="0027134F"/>
    <w:rsid w:val="0027169F"/>
    <w:rsid w:val="0027194B"/>
    <w:rsid w:val="0027195C"/>
    <w:rsid w:val="002719E4"/>
    <w:rsid w:val="00271A99"/>
    <w:rsid w:val="002720FA"/>
    <w:rsid w:val="002721D6"/>
    <w:rsid w:val="002721FB"/>
    <w:rsid w:val="00272297"/>
    <w:rsid w:val="002723AC"/>
    <w:rsid w:val="002723B1"/>
    <w:rsid w:val="002724B2"/>
    <w:rsid w:val="002725BD"/>
    <w:rsid w:val="0027277B"/>
    <w:rsid w:val="002727B4"/>
    <w:rsid w:val="002735BF"/>
    <w:rsid w:val="002736A2"/>
    <w:rsid w:val="0027374C"/>
    <w:rsid w:val="002745BF"/>
    <w:rsid w:val="00274CE6"/>
    <w:rsid w:val="00274DF4"/>
    <w:rsid w:val="002752DE"/>
    <w:rsid w:val="00275607"/>
    <w:rsid w:val="0027592E"/>
    <w:rsid w:val="00275ABB"/>
    <w:rsid w:val="00275B99"/>
    <w:rsid w:val="00275DDD"/>
    <w:rsid w:val="00276446"/>
    <w:rsid w:val="00276B49"/>
    <w:rsid w:val="00276D0F"/>
    <w:rsid w:val="00276E70"/>
    <w:rsid w:val="00276F9F"/>
    <w:rsid w:val="00277079"/>
    <w:rsid w:val="002775FF"/>
    <w:rsid w:val="002777C6"/>
    <w:rsid w:val="00277B5C"/>
    <w:rsid w:val="00277FD6"/>
    <w:rsid w:val="002803A7"/>
    <w:rsid w:val="00280631"/>
    <w:rsid w:val="00280A84"/>
    <w:rsid w:val="00280BF4"/>
    <w:rsid w:val="00280D6B"/>
    <w:rsid w:val="00280E47"/>
    <w:rsid w:val="00280FCA"/>
    <w:rsid w:val="002814F3"/>
    <w:rsid w:val="00281628"/>
    <w:rsid w:val="00281873"/>
    <w:rsid w:val="00281901"/>
    <w:rsid w:val="00281994"/>
    <w:rsid w:val="00281BD5"/>
    <w:rsid w:val="00281FB6"/>
    <w:rsid w:val="00282146"/>
    <w:rsid w:val="002821D6"/>
    <w:rsid w:val="002823A7"/>
    <w:rsid w:val="002828DA"/>
    <w:rsid w:val="002829D7"/>
    <w:rsid w:val="00282B20"/>
    <w:rsid w:val="00282E9A"/>
    <w:rsid w:val="002830D6"/>
    <w:rsid w:val="00283290"/>
    <w:rsid w:val="002832F9"/>
    <w:rsid w:val="00283A78"/>
    <w:rsid w:val="00283D71"/>
    <w:rsid w:val="00283F54"/>
    <w:rsid w:val="00284395"/>
    <w:rsid w:val="00284823"/>
    <w:rsid w:val="00284953"/>
    <w:rsid w:val="00284B23"/>
    <w:rsid w:val="002856C3"/>
    <w:rsid w:val="002858C4"/>
    <w:rsid w:val="002859A3"/>
    <w:rsid w:val="002859AC"/>
    <w:rsid w:val="002864D8"/>
    <w:rsid w:val="00286530"/>
    <w:rsid w:val="002865EE"/>
    <w:rsid w:val="00286722"/>
    <w:rsid w:val="0028676C"/>
    <w:rsid w:val="00286A23"/>
    <w:rsid w:val="00286B61"/>
    <w:rsid w:val="00286C0D"/>
    <w:rsid w:val="00286CBC"/>
    <w:rsid w:val="00286FCE"/>
    <w:rsid w:val="00286FEE"/>
    <w:rsid w:val="00287046"/>
    <w:rsid w:val="00287064"/>
    <w:rsid w:val="00287127"/>
    <w:rsid w:val="00287539"/>
    <w:rsid w:val="00287880"/>
    <w:rsid w:val="00287EF9"/>
    <w:rsid w:val="00290122"/>
    <w:rsid w:val="00290161"/>
    <w:rsid w:val="00290306"/>
    <w:rsid w:val="00290532"/>
    <w:rsid w:val="00290C89"/>
    <w:rsid w:val="0029104C"/>
    <w:rsid w:val="00291589"/>
    <w:rsid w:val="002919BA"/>
    <w:rsid w:val="00291B89"/>
    <w:rsid w:val="00291E49"/>
    <w:rsid w:val="002920A8"/>
    <w:rsid w:val="00292624"/>
    <w:rsid w:val="0029287A"/>
    <w:rsid w:val="00292B8C"/>
    <w:rsid w:val="00292D66"/>
    <w:rsid w:val="0029304C"/>
    <w:rsid w:val="002930BC"/>
    <w:rsid w:val="00293440"/>
    <w:rsid w:val="002937F9"/>
    <w:rsid w:val="002938D7"/>
    <w:rsid w:val="00293DCB"/>
    <w:rsid w:val="002944D3"/>
    <w:rsid w:val="002946FF"/>
    <w:rsid w:val="0029472A"/>
    <w:rsid w:val="002947C7"/>
    <w:rsid w:val="00294996"/>
    <w:rsid w:val="00294AFC"/>
    <w:rsid w:val="00294D2C"/>
    <w:rsid w:val="00294D64"/>
    <w:rsid w:val="00294FBC"/>
    <w:rsid w:val="00295229"/>
    <w:rsid w:val="002954BE"/>
    <w:rsid w:val="00295659"/>
    <w:rsid w:val="00295C3E"/>
    <w:rsid w:val="0029631C"/>
    <w:rsid w:val="00296694"/>
    <w:rsid w:val="00296927"/>
    <w:rsid w:val="00296B50"/>
    <w:rsid w:val="00296B75"/>
    <w:rsid w:val="0029700E"/>
    <w:rsid w:val="002970F1"/>
    <w:rsid w:val="00297380"/>
    <w:rsid w:val="00297E14"/>
    <w:rsid w:val="00297E7E"/>
    <w:rsid w:val="002A0157"/>
    <w:rsid w:val="002A01C8"/>
    <w:rsid w:val="002A02C8"/>
    <w:rsid w:val="002A04A9"/>
    <w:rsid w:val="002A056A"/>
    <w:rsid w:val="002A063B"/>
    <w:rsid w:val="002A0C20"/>
    <w:rsid w:val="002A0D00"/>
    <w:rsid w:val="002A0E4A"/>
    <w:rsid w:val="002A1191"/>
    <w:rsid w:val="002A185B"/>
    <w:rsid w:val="002A1899"/>
    <w:rsid w:val="002A1B78"/>
    <w:rsid w:val="002A264C"/>
    <w:rsid w:val="002A2667"/>
    <w:rsid w:val="002A26D2"/>
    <w:rsid w:val="002A26ED"/>
    <w:rsid w:val="002A2A28"/>
    <w:rsid w:val="002A2AA3"/>
    <w:rsid w:val="002A2DDC"/>
    <w:rsid w:val="002A2E44"/>
    <w:rsid w:val="002A3376"/>
    <w:rsid w:val="002A35AE"/>
    <w:rsid w:val="002A3B4C"/>
    <w:rsid w:val="002A3EA0"/>
    <w:rsid w:val="002A495A"/>
    <w:rsid w:val="002A4B47"/>
    <w:rsid w:val="002A4E48"/>
    <w:rsid w:val="002A4E71"/>
    <w:rsid w:val="002A4FEA"/>
    <w:rsid w:val="002A50A0"/>
    <w:rsid w:val="002A52E1"/>
    <w:rsid w:val="002A5528"/>
    <w:rsid w:val="002A5788"/>
    <w:rsid w:val="002A5919"/>
    <w:rsid w:val="002A63C4"/>
    <w:rsid w:val="002A63FB"/>
    <w:rsid w:val="002A6664"/>
    <w:rsid w:val="002A666C"/>
    <w:rsid w:val="002A6A0E"/>
    <w:rsid w:val="002A6B14"/>
    <w:rsid w:val="002A6C5A"/>
    <w:rsid w:val="002A6D20"/>
    <w:rsid w:val="002B068B"/>
    <w:rsid w:val="002B08B4"/>
    <w:rsid w:val="002B0F6B"/>
    <w:rsid w:val="002B1838"/>
    <w:rsid w:val="002B18DD"/>
    <w:rsid w:val="002B2B4C"/>
    <w:rsid w:val="002B2DAC"/>
    <w:rsid w:val="002B3149"/>
    <w:rsid w:val="002B314D"/>
    <w:rsid w:val="002B323F"/>
    <w:rsid w:val="002B3391"/>
    <w:rsid w:val="002B379B"/>
    <w:rsid w:val="002B39BE"/>
    <w:rsid w:val="002B418D"/>
    <w:rsid w:val="002B46D4"/>
    <w:rsid w:val="002B4CEA"/>
    <w:rsid w:val="002B51F2"/>
    <w:rsid w:val="002B5229"/>
    <w:rsid w:val="002B5829"/>
    <w:rsid w:val="002B5BFE"/>
    <w:rsid w:val="002B681F"/>
    <w:rsid w:val="002B69D6"/>
    <w:rsid w:val="002B6DDA"/>
    <w:rsid w:val="002B71FB"/>
    <w:rsid w:val="002B7375"/>
    <w:rsid w:val="002B7C2C"/>
    <w:rsid w:val="002C030E"/>
    <w:rsid w:val="002C04A3"/>
    <w:rsid w:val="002C0E7E"/>
    <w:rsid w:val="002C1FFC"/>
    <w:rsid w:val="002C20CC"/>
    <w:rsid w:val="002C251D"/>
    <w:rsid w:val="002C255F"/>
    <w:rsid w:val="002C2BBD"/>
    <w:rsid w:val="002C2DF1"/>
    <w:rsid w:val="002C3184"/>
    <w:rsid w:val="002C3563"/>
    <w:rsid w:val="002C3784"/>
    <w:rsid w:val="002C37DF"/>
    <w:rsid w:val="002C3C42"/>
    <w:rsid w:val="002C4173"/>
    <w:rsid w:val="002C4427"/>
    <w:rsid w:val="002C470F"/>
    <w:rsid w:val="002C5C67"/>
    <w:rsid w:val="002C6089"/>
    <w:rsid w:val="002C628A"/>
    <w:rsid w:val="002C6290"/>
    <w:rsid w:val="002C657A"/>
    <w:rsid w:val="002C672D"/>
    <w:rsid w:val="002C6AF0"/>
    <w:rsid w:val="002C6EA3"/>
    <w:rsid w:val="002C6F9C"/>
    <w:rsid w:val="002C7209"/>
    <w:rsid w:val="002C7376"/>
    <w:rsid w:val="002C77B9"/>
    <w:rsid w:val="002C7C6F"/>
    <w:rsid w:val="002C7DB9"/>
    <w:rsid w:val="002C7F3B"/>
    <w:rsid w:val="002C7F75"/>
    <w:rsid w:val="002D01BE"/>
    <w:rsid w:val="002D023D"/>
    <w:rsid w:val="002D0714"/>
    <w:rsid w:val="002D0908"/>
    <w:rsid w:val="002D1508"/>
    <w:rsid w:val="002D15D8"/>
    <w:rsid w:val="002D1774"/>
    <w:rsid w:val="002D19D9"/>
    <w:rsid w:val="002D1BB4"/>
    <w:rsid w:val="002D22BD"/>
    <w:rsid w:val="002D233E"/>
    <w:rsid w:val="002D2626"/>
    <w:rsid w:val="002D26A7"/>
    <w:rsid w:val="002D328D"/>
    <w:rsid w:val="002D34E9"/>
    <w:rsid w:val="002D3B26"/>
    <w:rsid w:val="002D3F2F"/>
    <w:rsid w:val="002D3FB0"/>
    <w:rsid w:val="002D3FC3"/>
    <w:rsid w:val="002D4170"/>
    <w:rsid w:val="002D4285"/>
    <w:rsid w:val="002D478C"/>
    <w:rsid w:val="002D47DB"/>
    <w:rsid w:val="002D4A68"/>
    <w:rsid w:val="002D4B72"/>
    <w:rsid w:val="002D4C16"/>
    <w:rsid w:val="002D4FA5"/>
    <w:rsid w:val="002D4FF7"/>
    <w:rsid w:val="002D53D2"/>
    <w:rsid w:val="002D53D8"/>
    <w:rsid w:val="002D5A38"/>
    <w:rsid w:val="002D5B78"/>
    <w:rsid w:val="002D5BB9"/>
    <w:rsid w:val="002D5E57"/>
    <w:rsid w:val="002D6267"/>
    <w:rsid w:val="002D6278"/>
    <w:rsid w:val="002D6774"/>
    <w:rsid w:val="002D6EA3"/>
    <w:rsid w:val="002D6F55"/>
    <w:rsid w:val="002D7260"/>
    <w:rsid w:val="002D74F7"/>
    <w:rsid w:val="002D7743"/>
    <w:rsid w:val="002D7A13"/>
    <w:rsid w:val="002D7EB7"/>
    <w:rsid w:val="002E0467"/>
    <w:rsid w:val="002E04E7"/>
    <w:rsid w:val="002E064E"/>
    <w:rsid w:val="002E0658"/>
    <w:rsid w:val="002E0A9A"/>
    <w:rsid w:val="002E0B60"/>
    <w:rsid w:val="002E0B96"/>
    <w:rsid w:val="002E114E"/>
    <w:rsid w:val="002E1246"/>
    <w:rsid w:val="002E15A3"/>
    <w:rsid w:val="002E1B1B"/>
    <w:rsid w:val="002E1C7D"/>
    <w:rsid w:val="002E1EA1"/>
    <w:rsid w:val="002E234D"/>
    <w:rsid w:val="002E254C"/>
    <w:rsid w:val="002E2D2B"/>
    <w:rsid w:val="002E320D"/>
    <w:rsid w:val="002E3520"/>
    <w:rsid w:val="002E3579"/>
    <w:rsid w:val="002E38A8"/>
    <w:rsid w:val="002E3E7A"/>
    <w:rsid w:val="002E3FAE"/>
    <w:rsid w:val="002E4186"/>
    <w:rsid w:val="002E4212"/>
    <w:rsid w:val="002E4456"/>
    <w:rsid w:val="002E48C3"/>
    <w:rsid w:val="002E4982"/>
    <w:rsid w:val="002E4D99"/>
    <w:rsid w:val="002E5236"/>
    <w:rsid w:val="002E5A59"/>
    <w:rsid w:val="002E5AFD"/>
    <w:rsid w:val="002E5B89"/>
    <w:rsid w:val="002E5E8E"/>
    <w:rsid w:val="002E6776"/>
    <w:rsid w:val="002E678B"/>
    <w:rsid w:val="002E6812"/>
    <w:rsid w:val="002E68FF"/>
    <w:rsid w:val="002E6EA8"/>
    <w:rsid w:val="002E7062"/>
    <w:rsid w:val="002E7146"/>
    <w:rsid w:val="002E716E"/>
    <w:rsid w:val="002E7287"/>
    <w:rsid w:val="002E73CB"/>
    <w:rsid w:val="002E7637"/>
    <w:rsid w:val="002E78EA"/>
    <w:rsid w:val="002E7970"/>
    <w:rsid w:val="002E7F6B"/>
    <w:rsid w:val="002F0681"/>
    <w:rsid w:val="002F0BD2"/>
    <w:rsid w:val="002F0CF9"/>
    <w:rsid w:val="002F0FD5"/>
    <w:rsid w:val="002F1165"/>
    <w:rsid w:val="002F116A"/>
    <w:rsid w:val="002F1186"/>
    <w:rsid w:val="002F1458"/>
    <w:rsid w:val="002F16AB"/>
    <w:rsid w:val="002F16BD"/>
    <w:rsid w:val="002F20A1"/>
    <w:rsid w:val="002F20CF"/>
    <w:rsid w:val="002F283D"/>
    <w:rsid w:val="002F2A1D"/>
    <w:rsid w:val="002F2B98"/>
    <w:rsid w:val="002F2DC8"/>
    <w:rsid w:val="002F2EED"/>
    <w:rsid w:val="002F328B"/>
    <w:rsid w:val="002F3407"/>
    <w:rsid w:val="002F381E"/>
    <w:rsid w:val="002F3956"/>
    <w:rsid w:val="002F3B03"/>
    <w:rsid w:val="002F3B06"/>
    <w:rsid w:val="002F3D46"/>
    <w:rsid w:val="002F4CBE"/>
    <w:rsid w:val="002F586B"/>
    <w:rsid w:val="002F5A4C"/>
    <w:rsid w:val="002F5AD1"/>
    <w:rsid w:val="002F5F2A"/>
    <w:rsid w:val="002F69D4"/>
    <w:rsid w:val="002F69F7"/>
    <w:rsid w:val="002F6A55"/>
    <w:rsid w:val="002F7210"/>
    <w:rsid w:val="002F7355"/>
    <w:rsid w:val="002F76EC"/>
    <w:rsid w:val="002F7C1A"/>
    <w:rsid w:val="002F7D99"/>
    <w:rsid w:val="002F7FE8"/>
    <w:rsid w:val="0030002D"/>
    <w:rsid w:val="003009BA"/>
    <w:rsid w:val="00300D3E"/>
    <w:rsid w:val="003012DB"/>
    <w:rsid w:val="003014AB"/>
    <w:rsid w:val="00301625"/>
    <w:rsid w:val="0030196B"/>
    <w:rsid w:val="00301CBE"/>
    <w:rsid w:val="00301D1D"/>
    <w:rsid w:val="00301EE8"/>
    <w:rsid w:val="003025BD"/>
    <w:rsid w:val="003033BB"/>
    <w:rsid w:val="0030360B"/>
    <w:rsid w:val="0030377B"/>
    <w:rsid w:val="00303B9F"/>
    <w:rsid w:val="00303C01"/>
    <w:rsid w:val="00303C49"/>
    <w:rsid w:val="00303CB4"/>
    <w:rsid w:val="003041DE"/>
    <w:rsid w:val="0030469A"/>
    <w:rsid w:val="0030481E"/>
    <w:rsid w:val="00304DD1"/>
    <w:rsid w:val="00304FE6"/>
    <w:rsid w:val="003055D5"/>
    <w:rsid w:val="0030568D"/>
    <w:rsid w:val="0030598B"/>
    <w:rsid w:val="00305F94"/>
    <w:rsid w:val="003063C1"/>
    <w:rsid w:val="0030674E"/>
    <w:rsid w:val="00306912"/>
    <w:rsid w:val="00306C2B"/>
    <w:rsid w:val="0030710C"/>
    <w:rsid w:val="00307234"/>
    <w:rsid w:val="00307559"/>
    <w:rsid w:val="00307920"/>
    <w:rsid w:val="00307C16"/>
    <w:rsid w:val="00307CC8"/>
    <w:rsid w:val="00310141"/>
    <w:rsid w:val="00310348"/>
    <w:rsid w:val="00310439"/>
    <w:rsid w:val="00310D59"/>
    <w:rsid w:val="003111D1"/>
    <w:rsid w:val="003111D2"/>
    <w:rsid w:val="003113C4"/>
    <w:rsid w:val="00311477"/>
    <w:rsid w:val="0031184B"/>
    <w:rsid w:val="0031231A"/>
    <w:rsid w:val="003126A1"/>
    <w:rsid w:val="00312B3B"/>
    <w:rsid w:val="00313545"/>
    <w:rsid w:val="003136C4"/>
    <w:rsid w:val="0031414C"/>
    <w:rsid w:val="0031415F"/>
    <w:rsid w:val="0031423D"/>
    <w:rsid w:val="003146D1"/>
    <w:rsid w:val="003147EB"/>
    <w:rsid w:val="00314DF4"/>
    <w:rsid w:val="00315258"/>
    <w:rsid w:val="00315337"/>
    <w:rsid w:val="003157B6"/>
    <w:rsid w:val="00315AD2"/>
    <w:rsid w:val="00315CD4"/>
    <w:rsid w:val="0031642A"/>
    <w:rsid w:val="003166FF"/>
    <w:rsid w:val="00316867"/>
    <w:rsid w:val="00316ACA"/>
    <w:rsid w:val="00316C5A"/>
    <w:rsid w:val="00316CEC"/>
    <w:rsid w:val="00316EA0"/>
    <w:rsid w:val="00316EF9"/>
    <w:rsid w:val="00317122"/>
    <w:rsid w:val="00317D2F"/>
    <w:rsid w:val="00317DC9"/>
    <w:rsid w:val="00317EEA"/>
    <w:rsid w:val="00320021"/>
    <w:rsid w:val="00320071"/>
    <w:rsid w:val="003200ED"/>
    <w:rsid w:val="00320308"/>
    <w:rsid w:val="0032031E"/>
    <w:rsid w:val="003203BE"/>
    <w:rsid w:val="00320760"/>
    <w:rsid w:val="0032083E"/>
    <w:rsid w:val="003208A7"/>
    <w:rsid w:val="00320CAC"/>
    <w:rsid w:val="00320E14"/>
    <w:rsid w:val="00321699"/>
    <w:rsid w:val="00321B9F"/>
    <w:rsid w:val="00321BBE"/>
    <w:rsid w:val="00321D36"/>
    <w:rsid w:val="00322022"/>
    <w:rsid w:val="0032235C"/>
    <w:rsid w:val="003223D0"/>
    <w:rsid w:val="00322754"/>
    <w:rsid w:val="003228F9"/>
    <w:rsid w:val="00322D29"/>
    <w:rsid w:val="00322D81"/>
    <w:rsid w:val="00323049"/>
    <w:rsid w:val="00323128"/>
    <w:rsid w:val="003234BF"/>
    <w:rsid w:val="003235B0"/>
    <w:rsid w:val="003235E5"/>
    <w:rsid w:val="00323818"/>
    <w:rsid w:val="003239DA"/>
    <w:rsid w:val="00324732"/>
    <w:rsid w:val="00324A98"/>
    <w:rsid w:val="00324D19"/>
    <w:rsid w:val="00324FCB"/>
    <w:rsid w:val="00325565"/>
    <w:rsid w:val="00325DED"/>
    <w:rsid w:val="00326484"/>
    <w:rsid w:val="003265BF"/>
    <w:rsid w:val="00326747"/>
    <w:rsid w:val="00326AAF"/>
    <w:rsid w:val="00327995"/>
    <w:rsid w:val="00327B43"/>
    <w:rsid w:val="00327F5B"/>
    <w:rsid w:val="003304D7"/>
    <w:rsid w:val="00330BB2"/>
    <w:rsid w:val="00330D1A"/>
    <w:rsid w:val="003314B6"/>
    <w:rsid w:val="00331896"/>
    <w:rsid w:val="003318FD"/>
    <w:rsid w:val="00331A3E"/>
    <w:rsid w:val="00332504"/>
    <w:rsid w:val="003328B5"/>
    <w:rsid w:val="0033312E"/>
    <w:rsid w:val="0033346D"/>
    <w:rsid w:val="00333AE2"/>
    <w:rsid w:val="00333C0E"/>
    <w:rsid w:val="00333C69"/>
    <w:rsid w:val="00333E11"/>
    <w:rsid w:val="00334056"/>
    <w:rsid w:val="00334BAD"/>
    <w:rsid w:val="00334E4E"/>
    <w:rsid w:val="00334FD1"/>
    <w:rsid w:val="00335899"/>
    <w:rsid w:val="00335962"/>
    <w:rsid w:val="00335BA8"/>
    <w:rsid w:val="00336004"/>
    <w:rsid w:val="003368A2"/>
    <w:rsid w:val="00336AD9"/>
    <w:rsid w:val="00336DB8"/>
    <w:rsid w:val="00336EEE"/>
    <w:rsid w:val="0033706A"/>
    <w:rsid w:val="00337758"/>
    <w:rsid w:val="00337A28"/>
    <w:rsid w:val="00340167"/>
    <w:rsid w:val="003401D2"/>
    <w:rsid w:val="0034044B"/>
    <w:rsid w:val="00340AE7"/>
    <w:rsid w:val="00340E2C"/>
    <w:rsid w:val="00341676"/>
    <w:rsid w:val="00341A0D"/>
    <w:rsid w:val="00341B82"/>
    <w:rsid w:val="00341C9A"/>
    <w:rsid w:val="00342A89"/>
    <w:rsid w:val="00342B75"/>
    <w:rsid w:val="00342C08"/>
    <w:rsid w:val="00343C75"/>
    <w:rsid w:val="00343F78"/>
    <w:rsid w:val="00344394"/>
    <w:rsid w:val="003443B2"/>
    <w:rsid w:val="003443D8"/>
    <w:rsid w:val="00345066"/>
    <w:rsid w:val="003450D2"/>
    <w:rsid w:val="0034591A"/>
    <w:rsid w:val="003459BC"/>
    <w:rsid w:val="00345B0B"/>
    <w:rsid w:val="00345C08"/>
    <w:rsid w:val="00345E0D"/>
    <w:rsid w:val="00345F0D"/>
    <w:rsid w:val="00346240"/>
    <w:rsid w:val="003464C5"/>
    <w:rsid w:val="0034675B"/>
    <w:rsid w:val="00346B17"/>
    <w:rsid w:val="0034726A"/>
    <w:rsid w:val="003472B3"/>
    <w:rsid w:val="00347445"/>
    <w:rsid w:val="0034787F"/>
    <w:rsid w:val="00347A8A"/>
    <w:rsid w:val="00347AD4"/>
    <w:rsid w:val="00347D30"/>
    <w:rsid w:val="00347DA7"/>
    <w:rsid w:val="0035032B"/>
    <w:rsid w:val="0035041E"/>
    <w:rsid w:val="0035056B"/>
    <w:rsid w:val="00350850"/>
    <w:rsid w:val="00350F5D"/>
    <w:rsid w:val="0035141E"/>
    <w:rsid w:val="003515DD"/>
    <w:rsid w:val="0035180A"/>
    <w:rsid w:val="00351881"/>
    <w:rsid w:val="00351F48"/>
    <w:rsid w:val="00352119"/>
    <w:rsid w:val="00352165"/>
    <w:rsid w:val="003521A9"/>
    <w:rsid w:val="003526DC"/>
    <w:rsid w:val="00352763"/>
    <w:rsid w:val="003527BC"/>
    <w:rsid w:val="00352ABE"/>
    <w:rsid w:val="00352F96"/>
    <w:rsid w:val="00353387"/>
    <w:rsid w:val="00353685"/>
    <w:rsid w:val="00353D2A"/>
    <w:rsid w:val="00353E12"/>
    <w:rsid w:val="00354548"/>
    <w:rsid w:val="00354844"/>
    <w:rsid w:val="003548F4"/>
    <w:rsid w:val="0035490C"/>
    <w:rsid w:val="00354BC8"/>
    <w:rsid w:val="00354C0D"/>
    <w:rsid w:val="00354D3E"/>
    <w:rsid w:val="00354F2E"/>
    <w:rsid w:val="00354F4B"/>
    <w:rsid w:val="00355144"/>
    <w:rsid w:val="003553A3"/>
    <w:rsid w:val="003558C5"/>
    <w:rsid w:val="0035593C"/>
    <w:rsid w:val="00355A05"/>
    <w:rsid w:val="00355A27"/>
    <w:rsid w:val="00355A81"/>
    <w:rsid w:val="00356096"/>
    <w:rsid w:val="0035616F"/>
    <w:rsid w:val="00356424"/>
    <w:rsid w:val="00356869"/>
    <w:rsid w:val="00357176"/>
    <w:rsid w:val="00357623"/>
    <w:rsid w:val="00357771"/>
    <w:rsid w:val="00357AD8"/>
    <w:rsid w:val="00357D43"/>
    <w:rsid w:val="00357F35"/>
    <w:rsid w:val="0036034C"/>
    <w:rsid w:val="003603E4"/>
    <w:rsid w:val="0036074E"/>
    <w:rsid w:val="0036081C"/>
    <w:rsid w:val="00361199"/>
    <w:rsid w:val="003611F1"/>
    <w:rsid w:val="00361377"/>
    <w:rsid w:val="0036173D"/>
    <w:rsid w:val="00361AE0"/>
    <w:rsid w:val="00361EA2"/>
    <w:rsid w:val="003626FE"/>
    <w:rsid w:val="00362970"/>
    <w:rsid w:val="00362C53"/>
    <w:rsid w:val="003633DA"/>
    <w:rsid w:val="0036420B"/>
    <w:rsid w:val="003643CF"/>
    <w:rsid w:val="0036440C"/>
    <w:rsid w:val="003645B0"/>
    <w:rsid w:val="0036475E"/>
    <w:rsid w:val="00364A59"/>
    <w:rsid w:val="00364A66"/>
    <w:rsid w:val="00364DC0"/>
    <w:rsid w:val="00365011"/>
    <w:rsid w:val="003658BD"/>
    <w:rsid w:val="00365A66"/>
    <w:rsid w:val="00365E82"/>
    <w:rsid w:val="00366485"/>
    <w:rsid w:val="003669A1"/>
    <w:rsid w:val="00366BCD"/>
    <w:rsid w:val="00366BD5"/>
    <w:rsid w:val="00366C0D"/>
    <w:rsid w:val="00367303"/>
    <w:rsid w:val="00367340"/>
    <w:rsid w:val="0037064F"/>
    <w:rsid w:val="00370D29"/>
    <w:rsid w:val="003712AE"/>
    <w:rsid w:val="00371791"/>
    <w:rsid w:val="003719D0"/>
    <w:rsid w:val="00372084"/>
    <w:rsid w:val="003723D9"/>
    <w:rsid w:val="00372684"/>
    <w:rsid w:val="00372715"/>
    <w:rsid w:val="00372A73"/>
    <w:rsid w:val="00373418"/>
    <w:rsid w:val="0037364B"/>
    <w:rsid w:val="00373E43"/>
    <w:rsid w:val="00373F68"/>
    <w:rsid w:val="00373FCE"/>
    <w:rsid w:val="003740A2"/>
    <w:rsid w:val="003740D4"/>
    <w:rsid w:val="00374105"/>
    <w:rsid w:val="00374203"/>
    <w:rsid w:val="00374233"/>
    <w:rsid w:val="0037427F"/>
    <w:rsid w:val="0037457C"/>
    <w:rsid w:val="00374A76"/>
    <w:rsid w:val="00374B52"/>
    <w:rsid w:val="00374E28"/>
    <w:rsid w:val="00374EA0"/>
    <w:rsid w:val="0037520B"/>
    <w:rsid w:val="0037538D"/>
    <w:rsid w:val="00375866"/>
    <w:rsid w:val="00375BCB"/>
    <w:rsid w:val="00376390"/>
    <w:rsid w:val="00376A2F"/>
    <w:rsid w:val="00376B35"/>
    <w:rsid w:val="00376D22"/>
    <w:rsid w:val="00376EE5"/>
    <w:rsid w:val="003770F0"/>
    <w:rsid w:val="00377201"/>
    <w:rsid w:val="00377750"/>
    <w:rsid w:val="003779FA"/>
    <w:rsid w:val="00377B28"/>
    <w:rsid w:val="003803F1"/>
    <w:rsid w:val="0038068E"/>
    <w:rsid w:val="0038086E"/>
    <w:rsid w:val="00380903"/>
    <w:rsid w:val="003809C0"/>
    <w:rsid w:val="0038110A"/>
    <w:rsid w:val="00381F52"/>
    <w:rsid w:val="00381FDC"/>
    <w:rsid w:val="003820EE"/>
    <w:rsid w:val="00382781"/>
    <w:rsid w:val="0038296E"/>
    <w:rsid w:val="003829B1"/>
    <w:rsid w:val="00382B03"/>
    <w:rsid w:val="00382D97"/>
    <w:rsid w:val="00382F67"/>
    <w:rsid w:val="00383299"/>
    <w:rsid w:val="00383AF7"/>
    <w:rsid w:val="00383F77"/>
    <w:rsid w:val="003845EB"/>
    <w:rsid w:val="00385059"/>
    <w:rsid w:val="003850EE"/>
    <w:rsid w:val="0038513B"/>
    <w:rsid w:val="0038519E"/>
    <w:rsid w:val="00385229"/>
    <w:rsid w:val="00385367"/>
    <w:rsid w:val="00385641"/>
    <w:rsid w:val="00385A18"/>
    <w:rsid w:val="00385C5C"/>
    <w:rsid w:val="00385C9C"/>
    <w:rsid w:val="00385DA6"/>
    <w:rsid w:val="00386153"/>
    <w:rsid w:val="0038633E"/>
    <w:rsid w:val="00386413"/>
    <w:rsid w:val="00386515"/>
    <w:rsid w:val="00386BCA"/>
    <w:rsid w:val="00386EEB"/>
    <w:rsid w:val="00387362"/>
    <w:rsid w:val="0038757B"/>
    <w:rsid w:val="003877F9"/>
    <w:rsid w:val="0039054D"/>
    <w:rsid w:val="0039092A"/>
    <w:rsid w:val="00390F9C"/>
    <w:rsid w:val="0039153E"/>
    <w:rsid w:val="00391870"/>
    <w:rsid w:val="00391895"/>
    <w:rsid w:val="00391E02"/>
    <w:rsid w:val="00392107"/>
    <w:rsid w:val="003921E3"/>
    <w:rsid w:val="003921FD"/>
    <w:rsid w:val="00392694"/>
    <w:rsid w:val="003926A7"/>
    <w:rsid w:val="003929E8"/>
    <w:rsid w:val="0039340E"/>
    <w:rsid w:val="00393B5D"/>
    <w:rsid w:val="00393CBA"/>
    <w:rsid w:val="0039406C"/>
    <w:rsid w:val="00394649"/>
    <w:rsid w:val="00394E91"/>
    <w:rsid w:val="003951DF"/>
    <w:rsid w:val="003952AD"/>
    <w:rsid w:val="003956C7"/>
    <w:rsid w:val="00395786"/>
    <w:rsid w:val="00395DE7"/>
    <w:rsid w:val="00395F47"/>
    <w:rsid w:val="003960B2"/>
    <w:rsid w:val="003965C4"/>
    <w:rsid w:val="00396660"/>
    <w:rsid w:val="00396858"/>
    <w:rsid w:val="00396922"/>
    <w:rsid w:val="00396A0D"/>
    <w:rsid w:val="00396DE5"/>
    <w:rsid w:val="0039766E"/>
    <w:rsid w:val="0039795D"/>
    <w:rsid w:val="00397A8C"/>
    <w:rsid w:val="00397AC0"/>
    <w:rsid w:val="00397BAF"/>
    <w:rsid w:val="003A01FE"/>
    <w:rsid w:val="003A031C"/>
    <w:rsid w:val="003A032D"/>
    <w:rsid w:val="003A04CF"/>
    <w:rsid w:val="003A0669"/>
    <w:rsid w:val="003A07E2"/>
    <w:rsid w:val="003A0BB4"/>
    <w:rsid w:val="003A1122"/>
    <w:rsid w:val="003A120A"/>
    <w:rsid w:val="003A1637"/>
    <w:rsid w:val="003A1660"/>
    <w:rsid w:val="003A181A"/>
    <w:rsid w:val="003A1B7E"/>
    <w:rsid w:val="003A1D0A"/>
    <w:rsid w:val="003A1D91"/>
    <w:rsid w:val="003A1E11"/>
    <w:rsid w:val="003A1F4B"/>
    <w:rsid w:val="003A2530"/>
    <w:rsid w:val="003A2718"/>
    <w:rsid w:val="003A27BC"/>
    <w:rsid w:val="003A29DB"/>
    <w:rsid w:val="003A2A15"/>
    <w:rsid w:val="003A2BE5"/>
    <w:rsid w:val="003A2D22"/>
    <w:rsid w:val="003A35A9"/>
    <w:rsid w:val="003A36B2"/>
    <w:rsid w:val="003A36D9"/>
    <w:rsid w:val="003A376E"/>
    <w:rsid w:val="003A3E34"/>
    <w:rsid w:val="003A45DD"/>
    <w:rsid w:val="003A4642"/>
    <w:rsid w:val="003A46E9"/>
    <w:rsid w:val="003A498E"/>
    <w:rsid w:val="003A49FD"/>
    <w:rsid w:val="003A4C49"/>
    <w:rsid w:val="003A4EE2"/>
    <w:rsid w:val="003A519C"/>
    <w:rsid w:val="003A5294"/>
    <w:rsid w:val="003A5985"/>
    <w:rsid w:val="003A5B1F"/>
    <w:rsid w:val="003A5BAF"/>
    <w:rsid w:val="003A5BE2"/>
    <w:rsid w:val="003A6163"/>
    <w:rsid w:val="003A672A"/>
    <w:rsid w:val="003A6796"/>
    <w:rsid w:val="003A687A"/>
    <w:rsid w:val="003A69CA"/>
    <w:rsid w:val="003A6A0A"/>
    <w:rsid w:val="003A6A9D"/>
    <w:rsid w:val="003A71C4"/>
    <w:rsid w:val="003A7299"/>
    <w:rsid w:val="003A777F"/>
    <w:rsid w:val="003A7A7A"/>
    <w:rsid w:val="003A7FD6"/>
    <w:rsid w:val="003B00E4"/>
    <w:rsid w:val="003B0FB7"/>
    <w:rsid w:val="003B128B"/>
    <w:rsid w:val="003B14BB"/>
    <w:rsid w:val="003B1677"/>
    <w:rsid w:val="003B17CE"/>
    <w:rsid w:val="003B1DE7"/>
    <w:rsid w:val="003B1EE4"/>
    <w:rsid w:val="003B228E"/>
    <w:rsid w:val="003B2444"/>
    <w:rsid w:val="003B25AF"/>
    <w:rsid w:val="003B290F"/>
    <w:rsid w:val="003B2D61"/>
    <w:rsid w:val="003B2E2F"/>
    <w:rsid w:val="003B2FC4"/>
    <w:rsid w:val="003B30C2"/>
    <w:rsid w:val="003B3705"/>
    <w:rsid w:val="003B3949"/>
    <w:rsid w:val="003B3990"/>
    <w:rsid w:val="003B3CF0"/>
    <w:rsid w:val="003B438B"/>
    <w:rsid w:val="003B47F9"/>
    <w:rsid w:val="003B48BC"/>
    <w:rsid w:val="003B4D90"/>
    <w:rsid w:val="003B4D93"/>
    <w:rsid w:val="003B4F1D"/>
    <w:rsid w:val="003B5399"/>
    <w:rsid w:val="003B59F0"/>
    <w:rsid w:val="003B5F8A"/>
    <w:rsid w:val="003B6302"/>
    <w:rsid w:val="003B6A6D"/>
    <w:rsid w:val="003B6D51"/>
    <w:rsid w:val="003B77DB"/>
    <w:rsid w:val="003B7CEC"/>
    <w:rsid w:val="003B7EB4"/>
    <w:rsid w:val="003C006B"/>
    <w:rsid w:val="003C0908"/>
    <w:rsid w:val="003C0E20"/>
    <w:rsid w:val="003C10BF"/>
    <w:rsid w:val="003C1327"/>
    <w:rsid w:val="003C15AE"/>
    <w:rsid w:val="003C15E7"/>
    <w:rsid w:val="003C1639"/>
    <w:rsid w:val="003C1970"/>
    <w:rsid w:val="003C1A72"/>
    <w:rsid w:val="003C1A9E"/>
    <w:rsid w:val="003C1E89"/>
    <w:rsid w:val="003C1F24"/>
    <w:rsid w:val="003C2297"/>
    <w:rsid w:val="003C2433"/>
    <w:rsid w:val="003C2472"/>
    <w:rsid w:val="003C2D65"/>
    <w:rsid w:val="003C32BC"/>
    <w:rsid w:val="003C33D4"/>
    <w:rsid w:val="003C352B"/>
    <w:rsid w:val="003C3689"/>
    <w:rsid w:val="003C38D2"/>
    <w:rsid w:val="003C469E"/>
    <w:rsid w:val="003C46F4"/>
    <w:rsid w:val="003C4C0F"/>
    <w:rsid w:val="003C514A"/>
    <w:rsid w:val="003C58EA"/>
    <w:rsid w:val="003C5AF7"/>
    <w:rsid w:val="003C617A"/>
    <w:rsid w:val="003C63BE"/>
    <w:rsid w:val="003C68D6"/>
    <w:rsid w:val="003C6A3B"/>
    <w:rsid w:val="003C6AC1"/>
    <w:rsid w:val="003C6E1E"/>
    <w:rsid w:val="003C6F6D"/>
    <w:rsid w:val="003C6FA5"/>
    <w:rsid w:val="003C71E7"/>
    <w:rsid w:val="003C7259"/>
    <w:rsid w:val="003C770D"/>
    <w:rsid w:val="003C7866"/>
    <w:rsid w:val="003D0244"/>
    <w:rsid w:val="003D0490"/>
    <w:rsid w:val="003D081D"/>
    <w:rsid w:val="003D09C1"/>
    <w:rsid w:val="003D13F3"/>
    <w:rsid w:val="003D1602"/>
    <w:rsid w:val="003D172C"/>
    <w:rsid w:val="003D1907"/>
    <w:rsid w:val="003D199C"/>
    <w:rsid w:val="003D2345"/>
    <w:rsid w:val="003D270B"/>
    <w:rsid w:val="003D2E64"/>
    <w:rsid w:val="003D3141"/>
    <w:rsid w:val="003D3F67"/>
    <w:rsid w:val="003D432B"/>
    <w:rsid w:val="003D4CE3"/>
    <w:rsid w:val="003D4E5F"/>
    <w:rsid w:val="003D4FFD"/>
    <w:rsid w:val="003D538D"/>
    <w:rsid w:val="003D55B0"/>
    <w:rsid w:val="003D55FA"/>
    <w:rsid w:val="003D5647"/>
    <w:rsid w:val="003D57A1"/>
    <w:rsid w:val="003D5B09"/>
    <w:rsid w:val="003D5CD2"/>
    <w:rsid w:val="003D5D97"/>
    <w:rsid w:val="003D5FC5"/>
    <w:rsid w:val="003D67A1"/>
    <w:rsid w:val="003D6A2D"/>
    <w:rsid w:val="003D6BE8"/>
    <w:rsid w:val="003D6D05"/>
    <w:rsid w:val="003D6D2C"/>
    <w:rsid w:val="003D707F"/>
    <w:rsid w:val="003D7202"/>
    <w:rsid w:val="003D73A0"/>
    <w:rsid w:val="003D75B4"/>
    <w:rsid w:val="003E0559"/>
    <w:rsid w:val="003E0A79"/>
    <w:rsid w:val="003E0F53"/>
    <w:rsid w:val="003E10FD"/>
    <w:rsid w:val="003E14A9"/>
    <w:rsid w:val="003E1506"/>
    <w:rsid w:val="003E1644"/>
    <w:rsid w:val="003E173A"/>
    <w:rsid w:val="003E1E02"/>
    <w:rsid w:val="003E21AB"/>
    <w:rsid w:val="003E23C1"/>
    <w:rsid w:val="003E2977"/>
    <w:rsid w:val="003E2BD3"/>
    <w:rsid w:val="003E3297"/>
    <w:rsid w:val="003E332B"/>
    <w:rsid w:val="003E33F0"/>
    <w:rsid w:val="003E3805"/>
    <w:rsid w:val="003E3B40"/>
    <w:rsid w:val="003E3D09"/>
    <w:rsid w:val="003E401C"/>
    <w:rsid w:val="003E41D4"/>
    <w:rsid w:val="003E427D"/>
    <w:rsid w:val="003E436A"/>
    <w:rsid w:val="003E449D"/>
    <w:rsid w:val="003E467B"/>
    <w:rsid w:val="003E478F"/>
    <w:rsid w:val="003E4ADC"/>
    <w:rsid w:val="003E4B2D"/>
    <w:rsid w:val="003E4B81"/>
    <w:rsid w:val="003E4CCE"/>
    <w:rsid w:val="003E4CFF"/>
    <w:rsid w:val="003E50B2"/>
    <w:rsid w:val="003E51B2"/>
    <w:rsid w:val="003E51F1"/>
    <w:rsid w:val="003E537F"/>
    <w:rsid w:val="003E567B"/>
    <w:rsid w:val="003E5CA3"/>
    <w:rsid w:val="003E5EED"/>
    <w:rsid w:val="003E614E"/>
    <w:rsid w:val="003E644F"/>
    <w:rsid w:val="003E6895"/>
    <w:rsid w:val="003E6A80"/>
    <w:rsid w:val="003E6C41"/>
    <w:rsid w:val="003E6E08"/>
    <w:rsid w:val="003E6EC3"/>
    <w:rsid w:val="003E743D"/>
    <w:rsid w:val="003E763A"/>
    <w:rsid w:val="003E7715"/>
    <w:rsid w:val="003E7756"/>
    <w:rsid w:val="003E78D0"/>
    <w:rsid w:val="003E7D5B"/>
    <w:rsid w:val="003E7D8E"/>
    <w:rsid w:val="003E7DA5"/>
    <w:rsid w:val="003F00B9"/>
    <w:rsid w:val="003F09E2"/>
    <w:rsid w:val="003F0F90"/>
    <w:rsid w:val="003F169A"/>
    <w:rsid w:val="003F1832"/>
    <w:rsid w:val="003F1B67"/>
    <w:rsid w:val="003F1ED9"/>
    <w:rsid w:val="003F2229"/>
    <w:rsid w:val="003F23A7"/>
    <w:rsid w:val="003F28E9"/>
    <w:rsid w:val="003F2E54"/>
    <w:rsid w:val="003F2EF5"/>
    <w:rsid w:val="003F3209"/>
    <w:rsid w:val="003F32B8"/>
    <w:rsid w:val="003F385E"/>
    <w:rsid w:val="003F394E"/>
    <w:rsid w:val="003F3962"/>
    <w:rsid w:val="003F39E2"/>
    <w:rsid w:val="003F3BDB"/>
    <w:rsid w:val="003F3C71"/>
    <w:rsid w:val="003F3DC8"/>
    <w:rsid w:val="003F4006"/>
    <w:rsid w:val="003F4246"/>
    <w:rsid w:val="003F541B"/>
    <w:rsid w:val="003F5480"/>
    <w:rsid w:val="003F5679"/>
    <w:rsid w:val="003F648B"/>
    <w:rsid w:val="003F658B"/>
    <w:rsid w:val="003F66AB"/>
    <w:rsid w:val="003F69F1"/>
    <w:rsid w:val="003F6BD2"/>
    <w:rsid w:val="003F6D4B"/>
    <w:rsid w:val="003F7017"/>
    <w:rsid w:val="003F71A5"/>
    <w:rsid w:val="003F731C"/>
    <w:rsid w:val="003F7549"/>
    <w:rsid w:val="003F7AB0"/>
    <w:rsid w:val="003F7BCF"/>
    <w:rsid w:val="003F7C7D"/>
    <w:rsid w:val="003F7EAC"/>
    <w:rsid w:val="004001A7"/>
    <w:rsid w:val="004002A3"/>
    <w:rsid w:val="004007E3"/>
    <w:rsid w:val="00401137"/>
    <w:rsid w:val="004012E6"/>
    <w:rsid w:val="00401305"/>
    <w:rsid w:val="004015CD"/>
    <w:rsid w:val="00401E9D"/>
    <w:rsid w:val="00402399"/>
    <w:rsid w:val="004027A1"/>
    <w:rsid w:val="00402D5E"/>
    <w:rsid w:val="00402EA6"/>
    <w:rsid w:val="00403192"/>
    <w:rsid w:val="00403564"/>
    <w:rsid w:val="00403BBF"/>
    <w:rsid w:val="00403DF1"/>
    <w:rsid w:val="00404046"/>
    <w:rsid w:val="004040B5"/>
    <w:rsid w:val="00404376"/>
    <w:rsid w:val="00404533"/>
    <w:rsid w:val="004045BA"/>
    <w:rsid w:val="00404913"/>
    <w:rsid w:val="0040567F"/>
    <w:rsid w:val="00405704"/>
    <w:rsid w:val="004057E3"/>
    <w:rsid w:val="00405DF4"/>
    <w:rsid w:val="0040608E"/>
    <w:rsid w:val="00406333"/>
    <w:rsid w:val="004064E8"/>
    <w:rsid w:val="00406687"/>
    <w:rsid w:val="00406937"/>
    <w:rsid w:val="004071D3"/>
    <w:rsid w:val="004075E3"/>
    <w:rsid w:val="00407688"/>
    <w:rsid w:val="0040774E"/>
    <w:rsid w:val="00407924"/>
    <w:rsid w:val="00407AFA"/>
    <w:rsid w:val="00407B67"/>
    <w:rsid w:val="00407CEA"/>
    <w:rsid w:val="00407DB9"/>
    <w:rsid w:val="00407E2F"/>
    <w:rsid w:val="00407E44"/>
    <w:rsid w:val="00410569"/>
    <w:rsid w:val="004109A3"/>
    <w:rsid w:val="00410A7A"/>
    <w:rsid w:val="00410B61"/>
    <w:rsid w:val="00411DD8"/>
    <w:rsid w:val="00411F3B"/>
    <w:rsid w:val="004123A9"/>
    <w:rsid w:val="00412672"/>
    <w:rsid w:val="00412925"/>
    <w:rsid w:val="0041364C"/>
    <w:rsid w:val="00413969"/>
    <w:rsid w:val="00414231"/>
    <w:rsid w:val="00414343"/>
    <w:rsid w:val="0041522A"/>
    <w:rsid w:val="0041535F"/>
    <w:rsid w:val="004153B2"/>
    <w:rsid w:val="004153BD"/>
    <w:rsid w:val="00415423"/>
    <w:rsid w:val="00416213"/>
    <w:rsid w:val="00416971"/>
    <w:rsid w:val="00416C3F"/>
    <w:rsid w:val="00416CC2"/>
    <w:rsid w:val="004170D2"/>
    <w:rsid w:val="004177B2"/>
    <w:rsid w:val="0041782C"/>
    <w:rsid w:val="00420259"/>
    <w:rsid w:val="00420BBB"/>
    <w:rsid w:val="00420CB3"/>
    <w:rsid w:val="004214EE"/>
    <w:rsid w:val="00421583"/>
    <w:rsid w:val="00421BE8"/>
    <w:rsid w:val="00421FF5"/>
    <w:rsid w:val="00422043"/>
    <w:rsid w:val="00422135"/>
    <w:rsid w:val="00422C10"/>
    <w:rsid w:val="004237CE"/>
    <w:rsid w:val="00423A7C"/>
    <w:rsid w:val="00423C43"/>
    <w:rsid w:val="00424048"/>
    <w:rsid w:val="00424369"/>
    <w:rsid w:val="00424380"/>
    <w:rsid w:val="0042473A"/>
    <w:rsid w:val="00424F48"/>
    <w:rsid w:val="00425315"/>
    <w:rsid w:val="0042588A"/>
    <w:rsid w:val="00425AA0"/>
    <w:rsid w:val="0042662A"/>
    <w:rsid w:val="0042683A"/>
    <w:rsid w:val="00426C92"/>
    <w:rsid w:val="00426EBD"/>
    <w:rsid w:val="004272B5"/>
    <w:rsid w:val="0042758A"/>
    <w:rsid w:val="00427676"/>
    <w:rsid w:val="004278EB"/>
    <w:rsid w:val="00427B8A"/>
    <w:rsid w:val="00427CB3"/>
    <w:rsid w:val="00430314"/>
    <w:rsid w:val="004303A4"/>
    <w:rsid w:val="00430D6E"/>
    <w:rsid w:val="00430DC7"/>
    <w:rsid w:val="00430E65"/>
    <w:rsid w:val="00431493"/>
    <w:rsid w:val="004318C8"/>
    <w:rsid w:val="0043193F"/>
    <w:rsid w:val="00431F82"/>
    <w:rsid w:val="004328BA"/>
    <w:rsid w:val="00432A71"/>
    <w:rsid w:val="00432BD3"/>
    <w:rsid w:val="00432BEE"/>
    <w:rsid w:val="00432C0D"/>
    <w:rsid w:val="00432C3B"/>
    <w:rsid w:val="00432D30"/>
    <w:rsid w:val="004333D8"/>
    <w:rsid w:val="004333E2"/>
    <w:rsid w:val="00433742"/>
    <w:rsid w:val="00433743"/>
    <w:rsid w:val="00433869"/>
    <w:rsid w:val="00433C9F"/>
    <w:rsid w:val="00433D1F"/>
    <w:rsid w:val="0043417E"/>
    <w:rsid w:val="004348D0"/>
    <w:rsid w:val="00434CD0"/>
    <w:rsid w:val="00434DCF"/>
    <w:rsid w:val="00434E10"/>
    <w:rsid w:val="004355B0"/>
    <w:rsid w:val="004358C0"/>
    <w:rsid w:val="00436092"/>
    <w:rsid w:val="0043617A"/>
    <w:rsid w:val="00436DBD"/>
    <w:rsid w:val="0043729A"/>
    <w:rsid w:val="004378AA"/>
    <w:rsid w:val="004401EC"/>
    <w:rsid w:val="0044039A"/>
    <w:rsid w:val="00440468"/>
    <w:rsid w:val="004404CF"/>
    <w:rsid w:val="00440663"/>
    <w:rsid w:val="00440765"/>
    <w:rsid w:val="00440F58"/>
    <w:rsid w:val="00440FFE"/>
    <w:rsid w:val="004413EB"/>
    <w:rsid w:val="00441574"/>
    <w:rsid w:val="004415A7"/>
    <w:rsid w:val="004419F1"/>
    <w:rsid w:val="00441A70"/>
    <w:rsid w:val="00441F51"/>
    <w:rsid w:val="004423F7"/>
    <w:rsid w:val="00442613"/>
    <w:rsid w:val="0044303B"/>
    <w:rsid w:val="0044348C"/>
    <w:rsid w:val="00443832"/>
    <w:rsid w:val="0044384D"/>
    <w:rsid w:val="00443934"/>
    <w:rsid w:val="0044399B"/>
    <w:rsid w:val="004439EA"/>
    <w:rsid w:val="00443DC6"/>
    <w:rsid w:val="0044405E"/>
    <w:rsid w:val="004441C5"/>
    <w:rsid w:val="004443E7"/>
    <w:rsid w:val="0044453A"/>
    <w:rsid w:val="00444555"/>
    <w:rsid w:val="004445C5"/>
    <w:rsid w:val="004445FD"/>
    <w:rsid w:val="00444AA6"/>
    <w:rsid w:val="00444AA7"/>
    <w:rsid w:val="00444B0B"/>
    <w:rsid w:val="00445280"/>
    <w:rsid w:val="00445945"/>
    <w:rsid w:val="00445D52"/>
    <w:rsid w:val="0044650B"/>
    <w:rsid w:val="00446532"/>
    <w:rsid w:val="0044674C"/>
    <w:rsid w:val="004469B8"/>
    <w:rsid w:val="00446E16"/>
    <w:rsid w:val="00447381"/>
    <w:rsid w:val="004473D2"/>
    <w:rsid w:val="004475B6"/>
    <w:rsid w:val="004476ED"/>
    <w:rsid w:val="00447B28"/>
    <w:rsid w:val="00447BAD"/>
    <w:rsid w:val="004502C9"/>
    <w:rsid w:val="00451245"/>
    <w:rsid w:val="004512B7"/>
    <w:rsid w:val="004512BA"/>
    <w:rsid w:val="00451412"/>
    <w:rsid w:val="00451427"/>
    <w:rsid w:val="00451B11"/>
    <w:rsid w:val="00451D92"/>
    <w:rsid w:val="00451F43"/>
    <w:rsid w:val="00452132"/>
    <w:rsid w:val="00452295"/>
    <w:rsid w:val="00452373"/>
    <w:rsid w:val="00452503"/>
    <w:rsid w:val="00452634"/>
    <w:rsid w:val="0045286D"/>
    <w:rsid w:val="00452897"/>
    <w:rsid w:val="004530CF"/>
    <w:rsid w:val="0045342D"/>
    <w:rsid w:val="004536F7"/>
    <w:rsid w:val="00453834"/>
    <w:rsid w:val="00453F59"/>
    <w:rsid w:val="0045464C"/>
    <w:rsid w:val="004546F9"/>
    <w:rsid w:val="004547D0"/>
    <w:rsid w:val="00454AB4"/>
    <w:rsid w:val="00454D2E"/>
    <w:rsid w:val="0045503C"/>
    <w:rsid w:val="00455186"/>
    <w:rsid w:val="004551DC"/>
    <w:rsid w:val="004554A4"/>
    <w:rsid w:val="0045553F"/>
    <w:rsid w:val="0045556E"/>
    <w:rsid w:val="00455826"/>
    <w:rsid w:val="00455939"/>
    <w:rsid w:val="00455D46"/>
    <w:rsid w:val="00455DBD"/>
    <w:rsid w:val="00455E8B"/>
    <w:rsid w:val="004562C8"/>
    <w:rsid w:val="004564BF"/>
    <w:rsid w:val="0045695A"/>
    <w:rsid w:val="00456EEE"/>
    <w:rsid w:val="0045727C"/>
    <w:rsid w:val="00457326"/>
    <w:rsid w:val="00457948"/>
    <w:rsid w:val="00457B1A"/>
    <w:rsid w:val="00460A63"/>
    <w:rsid w:val="00460C57"/>
    <w:rsid w:val="00460F27"/>
    <w:rsid w:val="00460F71"/>
    <w:rsid w:val="00461286"/>
    <w:rsid w:val="004612C2"/>
    <w:rsid w:val="00461536"/>
    <w:rsid w:val="004617AB"/>
    <w:rsid w:val="00461AC6"/>
    <w:rsid w:val="00461B00"/>
    <w:rsid w:val="00461F3B"/>
    <w:rsid w:val="00462131"/>
    <w:rsid w:val="0046217D"/>
    <w:rsid w:val="00462314"/>
    <w:rsid w:val="004626EA"/>
    <w:rsid w:val="0046281D"/>
    <w:rsid w:val="004634BE"/>
    <w:rsid w:val="00463629"/>
    <w:rsid w:val="00463FF2"/>
    <w:rsid w:val="00464AEF"/>
    <w:rsid w:val="00464B04"/>
    <w:rsid w:val="00464F96"/>
    <w:rsid w:val="00464FE9"/>
    <w:rsid w:val="00466CE1"/>
    <w:rsid w:val="00467186"/>
    <w:rsid w:val="00467456"/>
    <w:rsid w:val="0046756C"/>
    <w:rsid w:val="004677B0"/>
    <w:rsid w:val="00467C7B"/>
    <w:rsid w:val="00467CBD"/>
    <w:rsid w:val="00470B4B"/>
    <w:rsid w:val="00470B5E"/>
    <w:rsid w:val="00470D24"/>
    <w:rsid w:val="004711DE"/>
    <w:rsid w:val="004719E3"/>
    <w:rsid w:val="004719FF"/>
    <w:rsid w:val="004723F1"/>
    <w:rsid w:val="0047257E"/>
    <w:rsid w:val="0047260D"/>
    <w:rsid w:val="00473120"/>
    <w:rsid w:val="0047334B"/>
    <w:rsid w:val="004733C5"/>
    <w:rsid w:val="004738CA"/>
    <w:rsid w:val="004740CE"/>
    <w:rsid w:val="004742E7"/>
    <w:rsid w:val="00474833"/>
    <w:rsid w:val="00474D8D"/>
    <w:rsid w:val="0047526E"/>
    <w:rsid w:val="004753DB"/>
    <w:rsid w:val="00475629"/>
    <w:rsid w:val="00475A0B"/>
    <w:rsid w:val="00475B24"/>
    <w:rsid w:val="00475B25"/>
    <w:rsid w:val="004762D4"/>
    <w:rsid w:val="00476317"/>
    <w:rsid w:val="00476A45"/>
    <w:rsid w:val="00476B9E"/>
    <w:rsid w:val="00476C91"/>
    <w:rsid w:val="004775FD"/>
    <w:rsid w:val="004779D7"/>
    <w:rsid w:val="00480145"/>
    <w:rsid w:val="004805F0"/>
    <w:rsid w:val="004815CA"/>
    <w:rsid w:val="004816CA"/>
    <w:rsid w:val="00481702"/>
    <w:rsid w:val="004817CE"/>
    <w:rsid w:val="004819BB"/>
    <w:rsid w:val="00481C3F"/>
    <w:rsid w:val="00481DC5"/>
    <w:rsid w:val="00481ED6"/>
    <w:rsid w:val="00482037"/>
    <w:rsid w:val="00482683"/>
    <w:rsid w:val="00482A19"/>
    <w:rsid w:val="00482C1A"/>
    <w:rsid w:val="004831A7"/>
    <w:rsid w:val="00483246"/>
    <w:rsid w:val="00483610"/>
    <w:rsid w:val="004836F9"/>
    <w:rsid w:val="00483DEB"/>
    <w:rsid w:val="00483EB9"/>
    <w:rsid w:val="00484167"/>
    <w:rsid w:val="00484231"/>
    <w:rsid w:val="00484257"/>
    <w:rsid w:val="00484C48"/>
    <w:rsid w:val="00484F6F"/>
    <w:rsid w:val="00484FEF"/>
    <w:rsid w:val="00485D4B"/>
    <w:rsid w:val="004865EE"/>
    <w:rsid w:val="0048673E"/>
    <w:rsid w:val="004870CD"/>
    <w:rsid w:val="00487760"/>
    <w:rsid w:val="00487949"/>
    <w:rsid w:val="00487BFA"/>
    <w:rsid w:val="00487DC6"/>
    <w:rsid w:val="004901A3"/>
    <w:rsid w:val="004904E9"/>
    <w:rsid w:val="004905F2"/>
    <w:rsid w:val="004905F3"/>
    <w:rsid w:val="004908E9"/>
    <w:rsid w:val="00490E35"/>
    <w:rsid w:val="00490F76"/>
    <w:rsid w:val="0049101A"/>
    <w:rsid w:val="0049124F"/>
    <w:rsid w:val="004914C1"/>
    <w:rsid w:val="004916B2"/>
    <w:rsid w:val="00491A73"/>
    <w:rsid w:val="00491C24"/>
    <w:rsid w:val="00491E6F"/>
    <w:rsid w:val="00492698"/>
    <w:rsid w:val="004926CF"/>
    <w:rsid w:val="00492728"/>
    <w:rsid w:val="00492870"/>
    <w:rsid w:val="00492B29"/>
    <w:rsid w:val="00492CBF"/>
    <w:rsid w:val="00493229"/>
    <w:rsid w:val="004933DF"/>
    <w:rsid w:val="00493925"/>
    <w:rsid w:val="00493D45"/>
    <w:rsid w:val="00494496"/>
    <w:rsid w:val="004946B8"/>
    <w:rsid w:val="0049498B"/>
    <w:rsid w:val="0049499B"/>
    <w:rsid w:val="004949B8"/>
    <w:rsid w:val="00494B3E"/>
    <w:rsid w:val="00494DA0"/>
    <w:rsid w:val="004954AA"/>
    <w:rsid w:val="00495515"/>
    <w:rsid w:val="00495688"/>
    <w:rsid w:val="0049591B"/>
    <w:rsid w:val="00495CA2"/>
    <w:rsid w:val="00495E7E"/>
    <w:rsid w:val="00495F95"/>
    <w:rsid w:val="00496035"/>
    <w:rsid w:val="00496366"/>
    <w:rsid w:val="0049665D"/>
    <w:rsid w:val="004966FF"/>
    <w:rsid w:val="00496BE9"/>
    <w:rsid w:val="00497375"/>
    <w:rsid w:val="00497719"/>
    <w:rsid w:val="00497858"/>
    <w:rsid w:val="00497CD8"/>
    <w:rsid w:val="00497F2E"/>
    <w:rsid w:val="004A00C1"/>
    <w:rsid w:val="004A0539"/>
    <w:rsid w:val="004A0685"/>
    <w:rsid w:val="004A0D8E"/>
    <w:rsid w:val="004A0D97"/>
    <w:rsid w:val="004A0EA6"/>
    <w:rsid w:val="004A0FFF"/>
    <w:rsid w:val="004A11FC"/>
    <w:rsid w:val="004A1BA8"/>
    <w:rsid w:val="004A1F0A"/>
    <w:rsid w:val="004A2181"/>
    <w:rsid w:val="004A21FE"/>
    <w:rsid w:val="004A2255"/>
    <w:rsid w:val="004A250A"/>
    <w:rsid w:val="004A29A5"/>
    <w:rsid w:val="004A3351"/>
    <w:rsid w:val="004A3AC5"/>
    <w:rsid w:val="004A3D70"/>
    <w:rsid w:val="004A4CFE"/>
    <w:rsid w:val="004A4E27"/>
    <w:rsid w:val="004A521A"/>
    <w:rsid w:val="004A53C0"/>
    <w:rsid w:val="004A5518"/>
    <w:rsid w:val="004A5543"/>
    <w:rsid w:val="004A55B7"/>
    <w:rsid w:val="004A596F"/>
    <w:rsid w:val="004A5FD3"/>
    <w:rsid w:val="004A6160"/>
    <w:rsid w:val="004A622E"/>
    <w:rsid w:val="004A636B"/>
    <w:rsid w:val="004A6640"/>
    <w:rsid w:val="004A6769"/>
    <w:rsid w:val="004A6AC7"/>
    <w:rsid w:val="004A7028"/>
    <w:rsid w:val="004A7076"/>
    <w:rsid w:val="004A7119"/>
    <w:rsid w:val="004A750E"/>
    <w:rsid w:val="004A75C1"/>
    <w:rsid w:val="004A7763"/>
    <w:rsid w:val="004A7789"/>
    <w:rsid w:val="004A7A83"/>
    <w:rsid w:val="004A7B4C"/>
    <w:rsid w:val="004B002A"/>
    <w:rsid w:val="004B019F"/>
    <w:rsid w:val="004B0370"/>
    <w:rsid w:val="004B04C2"/>
    <w:rsid w:val="004B0698"/>
    <w:rsid w:val="004B07B9"/>
    <w:rsid w:val="004B08D0"/>
    <w:rsid w:val="004B0970"/>
    <w:rsid w:val="004B0C8D"/>
    <w:rsid w:val="004B125B"/>
    <w:rsid w:val="004B12A3"/>
    <w:rsid w:val="004B14DD"/>
    <w:rsid w:val="004B158E"/>
    <w:rsid w:val="004B1CE6"/>
    <w:rsid w:val="004B1D67"/>
    <w:rsid w:val="004B1E76"/>
    <w:rsid w:val="004B1FBA"/>
    <w:rsid w:val="004B20BD"/>
    <w:rsid w:val="004B2274"/>
    <w:rsid w:val="004B22BB"/>
    <w:rsid w:val="004B233F"/>
    <w:rsid w:val="004B24F4"/>
    <w:rsid w:val="004B29C7"/>
    <w:rsid w:val="004B2AA0"/>
    <w:rsid w:val="004B32F0"/>
    <w:rsid w:val="004B3363"/>
    <w:rsid w:val="004B3883"/>
    <w:rsid w:val="004B3943"/>
    <w:rsid w:val="004B3E06"/>
    <w:rsid w:val="004B4020"/>
    <w:rsid w:val="004B4613"/>
    <w:rsid w:val="004B46C3"/>
    <w:rsid w:val="004B4915"/>
    <w:rsid w:val="004B56D6"/>
    <w:rsid w:val="004B581C"/>
    <w:rsid w:val="004B5CD4"/>
    <w:rsid w:val="004B6965"/>
    <w:rsid w:val="004B6AEC"/>
    <w:rsid w:val="004B6B16"/>
    <w:rsid w:val="004B6E08"/>
    <w:rsid w:val="004B6F82"/>
    <w:rsid w:val="004B715C"/>
    <w:rsid w:val="004B7434"/>
    <w:rsid w:val="004B753D"/>
    <w:rsid w:val="004B7FC4"/>
    <w:rsid w:val="004B7FE7"/>
    <w:rsid w:val="004C0A0C"/>
    <w:rsid w:val="004C0A71"/>
    <w:rsid w:val="004C0F4C"/>
    <w:rsid w:val="004C0F68"/>
    <w:rsid w:val="004C1049"/>
    <w:rsid w:val="004C1365"/>
    <w:rsid w:val="004C1EB4"/>
    <w:rsid w:val="004C2003"/>
    <w:rsid w:val="004C22D9"/>
    <w:rsid w:val="004C2468"/>
    <w:rsid w:val="004C26DF"/>
    <w:rsid w:val="004C3037"/>
    <w:rsid w:val="004C3772"/>
    <w:rsid w:val="004C3826"/>
    <w:rsid w:val="004C3AF0"/>
    <w:rsid w:val="004C4136"/>
    <w:rsid w:val="004C43B5"/>
    <w:rsid w:val="004C46EE"/>
    <w:rsid w:val="004C4F38"/>
    <w:rsid w:val="004C4F68"/>
    <w:rsid w:val="004C549F"/>
    <w:rsid w:val="004C5908"/>
    <w:rsid w:val="004C5A42"/>
    <w:rsid w:val="004C6273"/>
    <w:rsid w:val="004C672A"/>
    <w:rsid w:val="004C6C65"/>
    <w:rsid w:val="004C709B"/>
    <w:rsid w:val="004C75F8"/>
    <w:rsid w:val="004C7B89"/>
    <w:rsid w:val="004C7C13"/>
    <w:rsid w:val="004D03A3"/>
    <w:rsid w:val="004D0785"/>
    <w:rsid w:val="004D09AC"/>
    <w:rsid w:val="004D09FB"/>
    <w:rsid w:val="004D0B46"/>
    <w:rsid w:val="004D0B98"/>
    <w:rsid w:val="004D109C"/>
    <w:rsid w:val="004D1C6F"/>
    <w:rsid w:val="004D1D5B"/>
    <w:rsid w:val="004D2197"/>
    <w:rsid w:val="004D2CD8"/>
    <w:rsid w:val="004D2F68"/>
    <w:rsid w:val="004D32F6"/>
    <w:rsid w:val="004D3782"/>
    <w:rsid w:val="004D4075"/>
    <w:rsid w:val="004D4F70"/>
    <w:rsid w:val="004D5169"/>
    <w:rsid w:val="004D52F3"/>
    <w:rsid w:val="004D589D"/>
    <w:rsid w:val="004D601E"/>
    <w:rsid w:val="004D6368"/>
    <w:rsid w:val="004D691E"/>
    <w:rsid w:val="004D694F"/>
    <w:rsid w:val="004D69EA"/>
    <w:rsid w:val="004D6A81"/>
    <w:rsid w:val="004D73E5"/>
    <w:rsid w:val="004D75FF"/>
    <w:rsid w:val="004D7803"/>
    <w:rsid w:val="004D7937"/>
    <w:rsid w:val="004D7B57"/>
    <w:rsid w:val="004D7F11"/>
    <w:rsid w:val="004E075C"/>
    <w:rsid w:val="004E093E"/>
    <w:rsid w:val="004E09CE"/>
    <w:rsid w:val="004E0A18"/>
    <w:rsid w:val="004E0D48"/>
    <w:rsid w:val="004E0F2D"/>
    <w:rsid w:val="004E1135"/>
    <w:rsid w:val="004E1178"/>
    <w:rsid w:val="004E125E"/>
    <w:rsid w:val="004E14D4"/>
    <w:rsid w:val="004E17E4"/>
    <w:rsid w:val="004E17F0"/>
    <w:rsid w:val="004E19AE"/>
    <w:rsid w:val="004E1C7F"/>
    <w:rsid w:val="004E1F1A"/>
    <w:rsid w:val="004E1F82"/>
    <w:rsid w:val="004E2081"/>
    <w:rsid w:val="004E27FE"/>
    <w:rsid w:val="004E28CD"/>
    <w:rsid w:val="004E28FB"/>
    <w:rsid w:val="004E29CF"/>
    <w:rsid w:val="004E31B7"/>
    <w:rsid w:val="004E31EA"/>
    <w:rsid w:val="004E3660"/>
    <w:rsid w:val="004E3940"/>
    <w:rsid w:val="004E3AC3"/>
    <w:rsid w:val="004E441F"/>
    <w:rsid w:val="004E442C"/>
    <w:rsid w:val="004E4840"/>
    <w:rsid w:val="004E4AA1"/>
    <w:rsid w:val="004E4CDE"/>
    <w:rsid w:val="004E4F5B"/>
    <w:rsid w:val="004E4FD9"/>
    <w:rsid w:val="004E509B"/>
    <w:rsid w:val="004E5221"/>
    <w:rsid w:val="004E5894"/>
    <w:rsid w:val="004E5ABF"/>
    <w:rsid w:val="004E6070"/>
    <w:rsid w:val="004E68E1"/>
    <w:rsid w:val="004E6C05"/>
    <w:rsid w:val="004E6CE6"/>
    <w:rsid w:val="004E6EB3"/>
    <w:rsid w:val="004E7013"/>
    <w:rsid w:val="004E7320"/>
    <w:rsid w:val="004E7620"/>
    <w:rsid w:val="004E7B5B"/>
    <w:rsid w:val="004E7E06"/>
    <w:rsid w:val="004F0233"/>
    <w:rsid w:val="004F0669"/>
    <w:rsid w:val="004F06A6"/>
    <w:rsid w:val="004F0965"/>
    <w:rsid w:val="004F0B44"/>
    <w:rsid w:val="004F0BC1"/>
    <w:rsid w:val="004F0D16"/>
    <w:rsid w:val="004F0F56"/>
    <w:rsid w:val="004F128E"/>
    <w:rsid w:val="004F148F"/>
    <w:rsid w:val="004F14F6"/>
    <w:rsid w:val="004F1A1D"/>
    <w:rsid w:val="004F1A61"/>
    <w:rsid w:val="004F1EC6"/>
    <w:rsid w:val="004F1F50"/>
    <w:rsid w:val="004F21F5"/>
    <w:rsid w:val="004F277B"/>
    <w:rsid w:val="004F292A"/>
    <w:rsid w:val="004F2F66"/>
    <w:rsid w:val="004F31A3"/>
    <w:rsid w:val="004F31D9"/>
    <w:rsid w:val="004F3410"/>
    <w:rsid w:val="004F37A3"/>
    <w:rsid w:val="004F3B19"/>
    <w:rsid w:val="004F402D"/>
    <w:rsid w:val="004F45D6"/>
    <w:rsid w:val="004F4628"/>
    <w:rsid w:val="004F4CAE"/>
    <w:rsid w:val="004F4D47"/>
    <w:rsid w:val="004F4DBE"/>
    <w:rsid w:val="004F5136"/>
    <w:rsid w:val="004F5456"/>
    <w:rsid w:val="004F5A07"/>
    <w:rsid w:val="004F5A1E"/>
    <w:rsid w:val="004F5DFD"/>
    <w:rsid w:val="004F6014"/>
    <w:rsid w:val="004F6387"/>
    <w:rsid w:val="004F66FB"/>
    <w:rsid w:val="004F6787"/>
    <w:rsid w:val="004F67BA"/>
    <w:rsid w:val="004F69AF"/>
    <w:rsid w:val="004F69E5"/>
    <w:rsid w:val="004F6CD8"/>
    <w:rsid w:val="004F6D88"/>
    <w:rsid w:val="004F7D70"/>
    <w:rsid w:val="004F7D90"/>
    <w:rsid w:val="00500173"/>
    <w:rsid w:val="00500228"/>
    <w:rsid w:val="005009D4"/>
    <w:rsid w:val="0050117B"/>
    <w:rsid w:val="005017C0"/>
    <w:rsid w:val="005018A9"/>
    <w:rsid w:val="00501AB8"/>
    <w:rsid w:val="00501B79"/>
    <w:rsid w:val="00501DBC"/>
    <w:rsid w:val="00501F49"/>
    <w:rsid w:val="00501FDD"/>
    <w:rsid w:val="0050228D"/>
    <w:rsid w:val="00502403"/>
    <w:rsid w:val="005024AC"/>
    <w:rsid w:val="00502A9A"/>
    <w:rsid w:val="00502C97"/>
    <w:rsid w:val="00502CE1"/>
    <w:rsid w:val="005039C6"/>
    <w:rsid w:val="00503A0B"/>
    <w:rsid w:val="00503DFE"/>
    <w:rsid w:val="005044C8"/>
    <w:rsid w:val="0050467F"/>
    <w:rsid w:val="00504E98"/>
    <w:rsid w:val="00505DEA"/>
    <w:rsid w:val="00505ECA"/>
    <w:rsid w:val="00505FBA"/>
    <w:rsid w:val="00506103"/>
    <w:rsid w:val="0050675A"/>
    <w:rsid w:val="00506BE0"/>
    <w:rsid w:val="00506E6F"/>
    <w:rsid w:val="0050711C"/>
    <w:rsid w:val="0050773D"/>
    <w:rsid w:val="005077C9"/>
    <w:rsid w:val="00507A78"/>
    <w:rsid w:val="00507AFD"/>
    <w:rsid w:val="00507F03"/>
    <w:rsid w:val="00510045"/>
    <w:rsid w:val="00510525"/>
    <w:rsid w:val="0051079E"/>
    <w:rsid w:val="00510E07"/>
    <w:rsid w:val="005110FD"/>
    <w:rsid w:val="005111B6"/>
    <w:rsid w:val="005112DB"/>
    <w:rsid w:val="00511344"/>
    <w:rsid w:val="00511433"/>
    <w:rsid w:val="005119AA"/>
    <w:rsid w:val="00511B6A"/>
    <w:rsid w:val="00511BB9"/>
    <w:rsid w:val="005126D1"/>
    <w:rsid w:val="005129A9"/>
    <w:rsid w:val="005129D5"/>
    <w:rsid w:val="00512A7C"/>
    <w:rsid w:val="00512B13"/>
    <w:rsid w:val="00512D26"/>
    <w:rsid w:val="00512E34"/>
    <w:rsid w:val="00512E49"/>
    <w:rsid w:val="00513EBC"/>
    <w:rsid w:val="00513FDA"/>
    <w:rsid w:val="005140CC"/>
    <w:rsid w:val="00514A88"/>
    <w:rsid w:val="00514AA1"/>
    <w:rsid w:val="00515171"/>
    <w:rsid w:val="005154E6"/>
    <w:rsid w:val="00515529"/>
    <w:rsid w:val="005155B0"/>
    <w:rsid w:val="00515ECD"/>
    <w:rsid w:val="0051627F"/>
    <w:rsid w:val="005162DF"/>
    <w:rsid w:val="0051645A"/>
    <w:rsid w:val="005166B4"/>
    <w:rsid w:val="00516BFA"/>
    <w:rsid w:val="00516F7E"/>
    <w:rsid w:val="00517002"/>
    <w:rsid w:val="00517305"/>
    <w:rsid w:val="00517327"/>
    <w:rsid w:val="005175D6"/>
    <w:rsid w:val="00517832"/>
    <w:rsid w:val="0051786D"/>
    <w:rsid w:val="00517C0E"/>
    <w:rsid w:val="00517E15"/>
    <w:rsid w:val="00517ECB"/>
    <w:rsid w:val="00520351"/>
    <w:rsid w:val="005204B7"/>
    <w:rsid w:val="00520B2B"/>
    <w:rsid w:val="00520FB3"/>
    <w:rsid w:val="00521062"/>
    <w:rsid w:val="005214B8"/>
    <w:rsid w:val="005214BD"/>
    <w:rsid w:val="0052169F"/>
    <w:rsid w:val="00521C39"/>
    <w:rsid w:val="0052237C"/>
    <w:rsid w:val="005223A9"/>
    <w:rsid w:val="005224AC"/>
    <w:rsid w:val="00522803"/>
    <w:rsid w:val="00522AFE"/>
    <w:rsid w:val="00522DA7"/>
    <w:rsid w:val="00522DAD"/>
    <w:rsid w:val="0052300D"/>
    <w:rsid w:val="0052375F"/>
    <w:rsid w:val="00523C0D"/>
    <w:rsid w:val="00524666"/>
    <w:rsid w:val="00524B9E"/>
    <w:rsid w:val="00525164"/>
    <w:rsid w:val="005251ED"/>
    <w:rsid w:val="005251F6"/>
    <w:rsid w:val="00525452"/>
    <w:rsid w:val="005256BC"/>
    <w:rsid w:val="0052593B"/>
    <w:rsid w:val="00525BEA"/>
    <w:rsid w:val="00525F0F"/>
    <w:rsid w:val="00526031"/>
    <w:rsid w:val="0052658C"/>
    <w:rsid w:val="0052690A"/>
    <w:rsid w:val="00526A7A"/>
    <w:rsid w:val="00526C03"/>
    <w:rsid w:val="00526C78"/>
    <w:rsid w:val="0052744F"/>
    <w:rsid w:val="005274FB"/>
    <w:rsid w:val="00527898"/>
    <w:rsid w:val="005279F3"/>
    <w:rsid w:val="00527E4D"/>
    <w:rsid w:val="00527F27"/>
    <w:rsid w:val="00530005"/>
    <w:rsid w:val="0053011D"/>
    <w:rsid w:val="00530316"/>
    <w:rsid w:val="00530348"/>
    <w:rsid w:val="0053072F"/>
    <w:rsid w:val="00530ECB"/>
    <w:rsid w:val="005310AB"/>
    <w:rsid w:val="005311BA"/>
    <w:rsid w:val="00531372"/>
    <w:rsid w:val="00531559"/>
    <w:rsid w:val="00531AEA"/>
    <w:rsid w:val="00531E17"/>
    <w:rsid w:val="005322F5"/>
    <w:rsid w:val="005324B5"/>
    <w:rsid w:val="00532E8D"/>
    <w:rsid w:val="00532F3C"/>
    <w:rsid w:val="005338EF"/>
    <w:rsid w:val="00533AA3"/>
    <w:rsid w:val="00533BD1"/>
    <w:rsid w:val="00533C06"/>
    <w:rsid w:val="00533C84"/>
    <w:rsid w:val="00533D7A"/>
    <w:rsid w:val="00533E4C"/>
    <w:rsid w:val="00533F4A"/>
    <w:rsid w:val="00534591"/>
    <w:rsid w:val="00534739"/>
    <w:rsid w:val="00534EE0"/>
    <w:rsid w:val="005350E4"/>
    <w:rsid w:val="00535703"/>
    <w:rsid w:val="005358AC"/>
    <w:rsid w:val="00535A9F"/>
    <w:rsid w:val="00535BB4"/>
    <w:rsid w:val="00535BF0"/>
    <w:rsid w:val="00535DD5"/>
    <w:rsid w:val="00536372"/>
    <w:rsid w:val="00536D41"/>
    <w:rsid w:val="00536EAB"/>
    <w:rsid w:val="005370C2"/>
    <w:rsid w:val="005370C6"/>
    <w:rsid w:val="0053718F"/>
    <w:rsid w:val="005371D8"/>
    <w:rsid w:val="0053720A"/>
    <w:rsid w:val="00537740"/>
    <w:rsid w:val="00537A99"/>
    <w:rsid w:val="00537AAB"/>
    <w:rsid w:val="00537E37"/>
    <w:rsid w:val="00540192"/>
    <w:rsid w:val="00540273"/>
    <w:rsid w:val="0054034E"/>
    <w:rsid w:val="0054073B"/>
    <w:rsid w:val="00540893"/>
    <w:rsid w:val="00540A6A"/>
    <w:rsid w:val="00540DD8"/>
    <w:rsid w:val="0054137E"/>
    <w:rsid w:val="005414CC"/>
    <w:rsid w:val="005417AF"/>
    <w:rsid w:val="005418B8"/>
    <w:rsid w:val="005419F1"/>
    <w:rsid w:val="00541AFA"/>
    <w:rsid w:val="00541D04"/>
    <w:rsid w:val="00542D88"/>
    <w:rsid w:val="00542E7E"/>
    <w:rsid w:val="00543338"/>
    <w:rsid w:val="00543654"/>
    <w:rsid w:val="00543D93"/>
    <w:rsid w:val="0054419F"/>
    <w:rsid w:val="005444CD"/>
    <w:rsid w:val="005444F2"/>
    <w:rsid w:val="0054480E"/>
    <w:rsid w:val="00544843"/>
    <w:rsid w:val="00544DBA"/>
    <w:rsid w:val="0054530E"/>
    <w:rsid w:val="00545BEE"/>
    <w:rsid w:val="00545DAE"/>
    <w:rsid w:val="0054630C"/>
    <w:rsid w:val="00546542"/>
    <w:rsid w:val="005465BF"/>
    <w:rsid w:val="00546881"/>
    <w:rsid w:val="00546BA0"/>
    <w:rsid w:val="00546BE0"/>
    <w:rsid w:val="005472DE"/>
    <w:rsid w:val="00547372"/>
    <w:rsid w:val="00547459"/>
    <w:rsid w:val="00547504"/>
    <w:rsid w:val="00547762"/>
    <w:rsid w:val="00547D34"/>
    <w:rsid w:val="00547D48"/>
    <w:rsid w:val="00547E11"/>
    <w:rsid w:val="00550084"/>
    <w:rsid w:val="005503D8"/>
    <w:rsid w:val="005507D8"/>
    <w:rsid w:val="0055101C"/>
    <w:rsid w:val="00551176"/>
    <w:rsid w:val="00551604"/>
    <w:rsid w:val="00551840"/>
    <w:rsid w:val="00551FD4"/>
    <w:rsid w:val="00551FE4"/>
    <w:rsid w:val="0055265C"/>
    <w:rsid w:val="00552E2F"/>
    <w:rsid w:val="00552F7A"/>
    <w:rsid w:val="0055343B"/>
    <w:rsid w:val="005534B4"/>
    <w:rsid w:val="0055359E"/>
    <w:rsid w:val="005545F5"/>
    <w:rsid w:val="005546F3"/>
    <w:rsid w:val="00554C6D"/>
    <w:rsid w:val="00554C71"/>
    <w:rsid w:val="00554CEE"/>
    <w:rsid w:val="00554F05"/>
    <w:rsid w:val="0055562E"/>
    <w:rsid w:val="0055574D"/>
    <w:rsid w:val="005557CA"/>
    <w:rsid w:val="00555BFC"/>
    <w:rsid w:val="00555D73"/>
    <w:rsid w:val="005565E3"/>
    <w:rsid w:val="0055696A"/>
    <w:rsid w:val="00556D2C"/>
    <w:rsid w:val="00556D90"/>
    <w:rsid w:val="005574CA"/>
    <w:rsid w:val="00557835"/>
    <w:rsid w:val="005578D3"/>
    <w:rsid w:val="00560428"/>
    <w:rsid w:val="00560476"/>
    <w:rsid w:val="005606BD"/>
    <w:rsid w:val="0056084E"/>
    <w:rsid w:val="00560CCE"/>
    <w:rsid w:val="00560E12"/>
    <w:rsid w:val="00561028"/>
    <w:rsid w:val="0056122F"/>
    <w:rsid w:val="00561302"/>
    <w:rsid w:val="0056160A"/>
    <w:rsid w:val="0056190A"/>
    <w:rsid w:val="00561F13"/>
    <w:rsid w:val="00562303"/>
    <w:rsid w:val="005623F9"/>
    <w:rsid w:val="0056285B"/>
    <w:rsid w:val="00562ABC"/>
    <w:rsid w:val="00563001"/>
    <w:rsid w:val="00563B5F"/>
    <w:rsid w:val="00564200"/>
    <w:rsid w:val="00564203"/>
    <w:rsid w:val="005647EE"/>
    <w:rsid w:val="00564A11"/>
    <w:rsid w:val="00564B13"/>
    <w:rsid w:val="00564CB5"/>
    <w:rsid w:val="00564E79"/>
    <w:rsid w:val="00565463"/>
    <w:rsid w:val="005657C9"/>
    <w:rsid w:val="005662E9"/>
    <w:rsid w:val="00566585"/>
    <w:rsid w:val="005665C2"/>
    <w:rsid w:val="005667FF"/>
    <w:rsid w:val="005668FB"/>
    <w:rsid w:val="00566B00"/>
    <w:rsid w:val="00566BBD"/>
    <w:rsid w:val="00566D24"/>
    <w:rsid w:val="00567079"/>
    <w:rsid w:val="00567E66"/>
    <w:rsid w:val="005703B4"/>
    <w:rsid w:val="00570950"/>
    <w:rsid w:val="00570AA7"/>
    <w:rsid w:val="00570B2A"/>
    <w:rsid w:val="00570E9F"/>
    <w:rsid w:val="00571212"/>
    <w:rsid w:val="0057135E"/>
    <w:rsid w:val="0057165F"/>
    <w:rsid w:val="00571EF2"/>
    <w:rsid w:val="00572516"/>
    <w:rsid w:val="00572732"/>
    <w:rsid w:val="00572743"/>
    <w:rsid w:val="00572C51"/>
    <w:rsid w:val="00573013"/>
    <w:rsid w:val="0057317A"/>
    <w:rsid w:val="0057360D"/>
    <w:rsid w:val="0057389E"/>
    <w:rsid w:val="00573D83"/>
    <w:rsid w:val="00573EB7"/>
    <w:rsid w:val="005742FB"/>
    <w:rsid w:val="005744A4"/>
    <w:rsid w:val="005748EC"/>
    <w:rsid w:val="00574A88"/>
    <w:rsid w:val="00574DD3"/>
    <w:rsid w:val="00574ECA"/>
    <w:rsid w:val="00575252"/>
    <w:rsid w:val="005752CE"/>
    <w:rsid w:val="005755EB"/>
    <w:rsid w:val="00575B45"/>
    <w:rsid w:val="00576055"/>
    <w:rsid w:val="0057616C"/>
    <w:rsid w:val="005767D0"/>
    <w:rsid w:val="00576A00"/>
    <w:rsid w:val="00576B78"/>
    <w:rsid w:val="00576F36"/>
    <w:rsid w:val="00576FB9"/>
    <w:rsid w:val="0057715D"/>
    <w:rsid w:val="00577270"/>
    <w:rsid w:val="005774C9"/>
    <w:rsid w:val="005775B8"/>
    <w:rsid w:val="005775F4"/>
    <w:rsid w:val="00577817"/>
    <w:rsid w:val="00577BDD"/>
    <w:rsid w:val="00577C63"/>
    <w:rsid w:val="00577D0C"/>
    <w:rsid w:val="00577E37"/>
    <w:rsid w:val="005803F8"/>
    <w:rsid w:val="005809C2"/>
    <w:rsid w:val="00580F2A"/>
    <w:rsid w:val="00581131"/>
    <w:rsid w:val="00581405"/>
    <w:rsid w:val="00581446"/>
    <w:rsid w:val="0058170B"/>
    <w:rsid w:val="00581B03"/>
    <w:rsid w:val="005820C2"/>
    <w:rsid w:val="0058226F"/>
    <w:rsid w:val="00582723"/>
    <w:rsid w:val="005829B6"/>
    <w:rsid w:val="0058336B"/>
    <w:rsid w:val="00583607"/>
    <w:rsid w:val="005839F2"/>
    <w:rsid w:val="005840C5"/>
    <w:rsid w:val="00584329"/>
    <w:rsid w:val="005843AE"/>
    <w:rsid w:val="00584791"/>
    <w:rsid w:val="00584B6F"/>
    <w:rsid w:val="00584DF4"/>
    <w:rsid w:val="00584EC7"/>
    <w:rsid w:val="00584FA2"/>
    <w:rsid w:val="00585521"/>
    <w:rsid w:val="0058556E"/>
    <w:rsid w:val="00585660"/>
    <w:rsid w:val="00585BE6"/>
    <w:rsid w:val="00585CD0"/>
    <w:rsid w:val="00585E4A"/>
    <w:rsid w:val="0058634C"/>
    <w:rsid w:val="005865BA"/>
    <w:rsid w:val="00586625"/>
    <w:rsid w:val="005866BA"/>
    <w:rsid w:val="005869EA"/>
    <w:rsid w:val="00586A8D"/>
    <w:rsid w:val="00586B23"/>
    <w:rsid w:val="00587049"/>
    <w:rsid w:val="00587F5A"/>
    <w:rsid w:val="005901BF"/>
    <w:rsid w:val="00590463"/>
    <w:rsid w:val="005907EA"/>
    <w:rsid w:val="00590859"/>
    <w:rsid w:val="0059088B"/>
    <w:rsid w:val="005909C5"/>
    <w:rsid w:val="00590CB4"/>
    <w:rsid w:val="0059184B"/>
    <w:rsid w:val="005918E0"/>
    <w:rsid w:val="00591FF3"/>
    <w:rsid w:val="00592208"/>
    <w:rsid w:val="0059252B"/>
    <w:rsid w:val="00592A9C"/>
    <w:rsid w:val="00592F99"/>
    <w:rsid w:val="005931D1"/>
    <w:rsid w:val="005931E0"/>
    <w:rsid w:val="0059336F"/>
    <w:rsid w:val="0059340F"/>
    <w:rsid w:val="00593C92"/>
    <w:rsid w:val="00593D62"/>
    <w:rsid w:val="00593F00"/>
    <w:rsid w:val="005940FF"/>
    <w:rsid w:val="0059413B"/>
    <w:rsid w:val="00594352"/>
    <w:rsid w:val="00594393"/>
    <w:rsid w:val="00594730"/>
    <w:rsid w:val="005949BD"/>
    <w:rsid w:val="00594C85"/>
    <w:rsid w:val="00594E59"/>
    <w:rsid w:val="00594FB8"/>
    <w:rsid w:val="005950D9"/>
    <w:rsid w:val="0059554D"/>
    <w:rsid w:val="00595B18"/>
    <w:rsid w:val="005964CC"/>
    <w:rsid w:val="00596B9F"/>
    <w:rsid w:val="00596D40"/>
    <w:rsid w:val="00596E81"/>
    <w:rsid w:val="0059706C"/>
    <w:rsid w:val="00597137"/>
    <w:rsid w:val="005974AC"/>
    <w:rsid w:val="005974D0"/>
    <w:rsid w:val="00597D0E"/>
    <w:rsid w:val="00597DF7"/>
    <w:rsid w:val="005A00A7"/>
    <w:rsid w:val="005A0409"/>
    <w:rsid w:val="005A05FC"/>
    <w:rsid w:val="005A09F8"/>
    <w:rsid w:val="005A0A16"/>
    <w:rsid w:val="005A0B8C"/>
    <w:rsid w:val="005A0D6B"/>
    <w:rsid w:val="005A0F22"/>
    <w:rsid w:val="005A1123"/>
    <w:rsid w:val="005A1576"/>
    <w:rsid w:val="005A1587"/>
    <w:rsid w:val="005A197D"/>
    <w:rsid w:val="005A1B2A"/>
    <w:rsid w:val="005A1C48"/>
    <w:rsid w:val="005A1DCC"/>
    <w:rsid w:val="005A2426"/>
    <w:rsid w:val="005A25D6"/>
    <w:rsid w:val="005A2638"/>
    <w:rsid w:val="005A2904"/>
    <w:rsid w:val="005A2AF9"/>
    <w:rsid w:val="005A2CDC"/>
    <w:rsid w:val="005A2D17"/>
    <w:rsid w:val="005A2ECA"/>
    <w:rsid w:val="005A3151"/>
    <w:rsid w:val="005A37C6"/>
    <w:rsid w:val="005A3909"/>
    <w:rsid w:val="005A3B9D"/>
    <w:rsid w:val="005A4108"/>
    <w:rsid w:val="005A423E"/>
    <w:rsid w:val="005A43C6"/>
    <w:rsid w:val="005A50C6"/>
    <w:rsid w:val="005A51DA"/>
    <w:rsid w:val="005A5394"/>
    <w:rsid w:val="005A59A3"/>
    <w:rsid w:val="005A5A7F"/>
    <w:rsid w:val="005A6022"/>
    <w:rsid w:val="005A62F4"/>
    <w:rsid w:val="005A643C"/>
    <w:rsid w:val="005A66D6"/>
    <w:rsid w:val="005A676C"/>
    <w:rsid w:val="005A6A10"/>
    <w:rsid w:val="005A7361"/>
    <w:rsid w:val="005A75D9"/>
    <w:rsid w:val="005A7C2C"/>
    <w:rsid w:val="005B01E0"/>
    <w:rsid w:val="005B06F2"/>
    <w:rsid w:val="005B0C17"/>
    <w:rsid w:val="005B0DE4"/>
    <w:rsid w:val="005B0E11"/>
    <w:rsid w:val="005B114B"/>
    <w:rsid w:val="005B1409"/>
    <w:rsid w:val="005B1C06"/>
    <w:rsid w:val="005B1DD6"/>
    <w:rsid w:val="005B1E6F"/>
    <w:rsid w:val="005B208E"/>
    <w:rsid w:val="005B24E4"/>
    <w:rsid w:val="005B258D"/>
    <w:rsid w:val="005B2710"/>
    <w:rsid w:val="005B275D"/>
    <w:rsid w:val="005B283A"/>
    <w:rsid w:val="005B2886"/>
    <w:rsid w:val="005B2918"/>
    <w:rsid w:val="005B2A83"/>
    <w:rsid w:val="005B2BDD"/>
    <w:rsid w:val="005B2CBB"/>
    <w:rsid w:val="005B2DD2"/>
    <w:rsid w:val="005B2ED6"/>
    <w:rsid w:val="005B2FCA"/>
    <w:rsid w:val="005B3C94"/>
    <w:rsid w:val="005B405B"/>
    <w:rsid w:val="005B463B"/>
    <w:rsid w:val="005B466F"/>
    <w:rsid w:val="005B5044"/>
    <w:rsid w:val="005B512A"/>
    <w:rsid w:val="005B524A"/>
    <w:rsid w:val="005B525E"/>
    <w:rsid w:val="005B5487"/>
    <w:rsid w:val="005B5839"/>
    <w:rsid w:val="005B5A9C"/>
    <w:rsid w:val="005B5AAF"/>
    <w:rsid w:val="005B5B52"/>
    <w:rsid w:val="005B6A14"/>
    <w:rsid w:val="005B6B40"/>
    <w:rsid w:val="005B6C3F"/>
    <w:rsid w:val="005B6DBB"/>
    <w:rsid w:val="005B7020"/>
    <w:rsid w:val="005B7974"/>
    <w:rsid w:val="005B7D52"/>
    <w:rsid w:val="005B7E72"/>
    <w:rsid w:val="005C03E1"/>
    <w:rsid w:val="005C0E9E"/>
    <w:rsid w:val="005C11E3"/>
    <w:rsid w:val="005C158A"/>
    <w:rsid w:val="005C174F"/>
    <w:rsid w:val="005C1F5A"/>
    <w:rsid w:val="005C2083"/>
    <w:rsid w:val="005C2654"/>
    <w:rsid w:val="005C2E50"/>
    <w:rsid w:val="005C2E69"/>
    <w:rsid w:val="005C3132"/>
    <w:rsid w:val="005C33E2"/>
    <w:rsid w:val="005C36CF"/>
    <w:rsid w:val="005C3BE0"/>
    <w:rsid w:val="005C4235"/>
    <w:rsid w:val="005C45CB"/>
    <w:rsid w:val="005C46B2"/>
    <w:rsid w:val="005C4A5F"/>
    <w:rsid w:val="005C4D4D"/>
    <w:rsid w:val="005C4E11"/>
    <w:rsid w:val="005C5066"/>
    <w:rsid w:val="005C53E1"/>
    <w:rsid w:val="005C565D"/>
    <w:rsid w:val="005C588E"/>
    <w:rsid w:val="005C5960"/>
    <w:rsid w:val="005C6DE1"/>
    <w:rsid w:val="005C718B"/>
    <w:rsid w:val="005C7576"/>
    <w:rsid w:val="005C7B32"/>
    <w:rsid w:val="005C7C1C"/>
    <w:rsid w:val="005C7E29"/>
    <w:rsid w:val="005D04C6"/>
    <w:rsid w:val="005D06F8"/>
    <w:rsid w:val="005D08ED"/>
    <w:rsid w:val="005D0CE9"/>
    <w:rsid w:val="005D0D34"/>
    <w:rsid w:val="005D11CE"/>
    <w:rsid w:val="005D1212"/>
    <w:rsid w:val="005D141C"/>
    <w:rsid w:val="005D1B9C"/>
    <w:rsid w:val="005D26BD"/>
    <w:rsid w:val="005D29CB"/>
    <w:rsid w:val="005D3028"/>
    <w:rsid w:val="005D3521"/>
    <w:rsid w:val="005D3628"/>
    <w:rsid w:val="005D3B7B"/>
    <w:rsid w:val="005D3D62"/>
    <w:rsid w:val="005D4020"/>
    <w:rsid w:val="005D45BF"/>
    <w:rsid w:val="005D4947"/>
    <w:rsid w:val="005D4A30"/>
    <w:rsid w:val="005D4CD0"/>
    <w:rsid w:val="005D5050"/>
    <w:rsid w:val="005D539B"/>
    <w:rsid w:val="005D54A3"/>
    <w:rsid w:val="005D59A5"/>
    <w:rsid w:val="005D5EA5"/>
    <w:rsid w:val="005D60DE"/>
    <w:rsid w:val="005D6581"/>
    <w:rsid w:val="005D65EA"/>
    <w:rsid w:val="005D6A68"/>
    <w:rsid w:val="005D6CE2"/>
    <w:rsid w:val="005D7250"/>
    <w:rsid w:val="005D777B"/>
    <w:rsid w:val="005D77C2"/>
    <w:rsid w:val="005D793F"/>
    <w:rsid w:val="005D7A6D"/>
    <w:rsid w:val="005D7B65"/>
    <w:rsid w:val="005D7BC7"/>
    <w:rsid w:val="005D7F72"/>
    <w:rsid w:val="005E02AB"/>
    <w:rsid w:val="005E042C"/>
    <w:rsid w:val="005E04AF"/>
    <w:rsid w:val="005E0A4D"/>
    <w:rsid w:val="005E0B4B"/>
    <w:rsid w:val="005E0C86"/>
    <w:rsid w:val="005E11FF"/>
    <w:rsid w:val="005E191A"/>
    <w:rsid w:val="005E2152"/>
    <w:rsid w:val="005E279B"/>
    <w:rsid w:val="005E2CE4"/>
    <w:rsid w:val="005E2D9C"/>
    <w:rsid w:val="005E2F4D"/>
    <w:rsid w:val="005E3067"/>
    <w:rsid w:val="005E36A9"/>
    <w:rsid w:val="005E36BB"/>
    <w:rsid w:val="005E3779"/>
    <w:rsid w:val="005E3B61"/>
    <w:rsid w:val="005E4B26"/>
    <w:rsid w:val="005E5886"/>
    <w:rsid w:val="005E6502"/>
    <w:rsid w:val="005E65B1"/>
    <w:rsid w:val="005E678F"/>
    <w:rsid w:val="005E6B3F"/>
    <w:rsid w:val="005E6C24"/>
    <w:rsid w:val="005E6D30"/>
    <w:rsid w:val="005E711E"/>
    <w:rsid w:val="005E72DA"/>
    <w:rsid w:val="005E7513"/>
    <w:rsid w:val="005E77EC"/>
    <w:rsid w:val="005E7AD2"/>
    <w:rsid w:val="005E7E4E"/>
    <w:rsid w:val="005F00FF"/>
    <w:rsid w:val="005F0209"/>
    <w:rsid w:val="005F0235"/>
    <w:rsid w:val="005F0279"/>
    <w:rsid w:val="005F0A9A"/>
    <w:rsid w:val="005F0BE7"/>
    <w:rsid w:val="005F0FB6"/>
    <w:rsid w:val="005F13FD"/>
    <w:rsid w:val="005F16D5"/>
    <w:rsid w:val="005F1F5C"/>
    <w:rsid w:val="005F24F3"/>
    <w:rsid w:val="005F292D"/>
    <w:rsid w:val="005F2AB6"/>
    <w:rsid w:val="005F33FB"/>
    <w:rsid w:val="005F34E5"/>
    <w:rsid w:val="005F3604"/>
    <w:rsid w:val="005F3620"/>
    <w:rsid w:val="005F378D"/>
    <w:rsid w:val="005F3C73"/>
    <w:rsid w:val="005F3CAD"/>
    <w:rsid w:val="005F4301"/>
    <w:rsid w:val="005F4A57"/>
    <w:rsid w:val="005F4D93"/>
    <w:rsid w:val="005F4DE1"/>
    <w:rsid w:val="005F508F"/>
    <w:rsid w:val="005F52F5"/>
    <w:rsid w:val="005F5406"/>
    <w:rsid w:val="005F5535"/>
    <w:rsid w:val="005F5615"/>
    <w:rsid w:val="005F57FB"/>
    <w:rsid w:val="005F5FE6"/>
    <w:rsid w:val="005F6073"/>
    <w:rsid w:val="005F6212"/>
    <w:rsid w:val="005F662C"/>
    <w:rsid w:val="005F7018"/>
    <w:rsid w:val="005F7058"/>
    <w:rsid w:val="005F7334"/>
    <w:rsid w:val="005F7822"/>
    <w:rsid w:val="005F7CF5"/>
    <w:rsid w:val="005F7E52"/>
    <w:rsid w:val="00600907"/>
    <w:rsid w:val="00601202"/>
    <w:rsid w:val="006013DE"/>
    <w:rsid w:val="006014CC"/>
    <w:rsid w:val="00602110"/>
    <w:rsid w:val="00602334"/>
    <w:rsid w:val="006027A2"/>
    <w:rsid w:val="00602950"/>
    <w:rsid w:val="00602CBE"/>
    <w:rsid w:val="00603F1D"/>
    <w:rsid w:val="006048F5"/>
    <w:rsid w:val="00604903"/>
    <w:rsid w:val="006049D2"/>
    <w:rsid w:val="00604C6D"/>
    <w:rsid w:val="00605699"/>
    <w:rsid w:val="0060591B"/>
    <w:rsid w:val="0060600A"/>
    <w:rsid w:val="0060612A"/>
    <w:rsid w:val="0060613B"/>
    <w:rsid w:val="00606B2A"/>
    <w:rsid w:val="00606C19"/>
    <w:rsid w:val="00606D42"/>
    <w:rsid w:val="00606FDB"/>
    <w:rsid w:val="00607071"/>
    <w:rsid w:val="006070C2"/>
    <w:rsid w:val="006075A2"/>
    <w:rsid w:val="00607634"/>
    <w:rsid w:val="00607850"/>
    <w:rsid w:val="00607AA3"/>
    <w:rsid w:val="00610279"/>
    <w:rsid w:val="006102BC"/>
    <w:rsid w:val="00610383"/>
    <w:rsid w:val="006105F6"/>
    <w:rsid w:val="0061080C"/>
    <w:rsid w:val="00610CC4"/>
    <w:rsid w:val="00611013"/>
    <w:rsid w:val="00611176"/>
    <w:rsid w:val="006111FE"/>
    <w:rsid w:val="00611299"/>
    <w:rsid w:val="006117DC"/>
    <w:rsid w:val="00611826"/>
    <w:rsid w:val="00611831"/>
    <w:rsid w:val="00612642"/>
    <w:rsid w:val="00612F20"/>
    <w:rsid w:val="00612FBF"/>
    <w:rsid w:val="00613498"/>
    <w:rsid w:val="006138EC"/>
    <w:rsid w:val="00614105"/>
    <w:rsid w:val="00614174"/>
    <w:rsid w:val="006141AF"/>
    <w:rsid w:val="00614411"/>
    <w:rsid w:val="00614880"/>
    <w:rsid w:val="00614C5C"/>
    <w:rsid w:val="00614CE4"/>
    <w:rsid w:val="00615752"/>
    <w:rsid w:val="00615DF9"/>
    <w:rsid w:val="00616130"/>
    <w:rsid w:val="006166AD"/>
    <w:rsid w:val="00616C8E"/>
    <w:rsid w:val="00616EEB"/>
    <w:rsid w:val="006177D8"/>
    <w:rsid w:val="00617D35"/>
    <w:rsid w:val="00620331"/>
    <w:rsid w:val="00620923"/>
    <w:rsid w:val="0062102A"/>
    <w:rsid w:val="00621457"/>
    <w:rsid w:val="006214D1"/>
    <w:rsid w:val="00621B3F"/>
    <w:rsid w:val="00621C52"/>
    <w:rsid w:val="00622CE9"/>
    <w:rsid w:val="00622E57"/>
    <w:rsid w:val="00622EF6"/>
    <w:rsid w:val="0062376B"/>
    <w:rsid w:val="00623DAE"/>
    <w:rsid w:val="00623ED1"/>
    <w:rsid w:val="00623F9C"/>
    <w:rsid w:val="00624100"/>
    <w:rsid w:val="00624245"/>
    <w:rsid w:val="0062476B"/>
    <w:rsid w:val="00624868"/>
    <w:rsid w:val="00624882"/>
    <w:rsid w:val="0062518F"/>
    <w:rsid w:val="006252A2"/>
    <w:rsid w:val="00625545"/>
    <w:rsid w:val="00625597"/>
    <w:rsid w:val="006255DE"/>
    <w:rsid w:val="006258E5"/>
    <w:rsid w:val="00625EE7"/>
    <w:rsid w:val="006260D0"/>
    <w:rsid w:val="006263C3"/>
    <w:rsid w:val="00626626"/>
    <w:rsid w:val="0062690F"/>
    <w:rsid w:val="006269EA"/>
    <w:rsid w:val="00626AA0"/>
    <w:rsid w:val="00626DF0"/>
    <w:rsid w:val="00627795"/>
    <w:rsid w:val="00627796"/>
    <w:rsid w:val="00627DEA"/>
    <w:rsid w:val="00627F39"/>
    <w:rsid w:val="00627F7D"/>
    <w:rsid w:val="00630336"/>
    <w:rsid w:val="00630463"/>
    <w:rsid w:val="0063072E"/>
    <w:rsid w:val="00630770"/>
    <w:rsid w:val="006308FF"/>
    <w:rsid w:val="00631475"/>
    <w:rsid w:val="00631510"/>
    <w:rsid w:val="0063152A"/>
    <w:rsid w:val="006319A5"/>
    <w:rsid w:val="00631E2D"/>
    <w:rsid w:val="00631F10"/>
    <w:rsid w:val="0063207A"/>
    <w:rsid w:val="00632206"/>
    <w:rsid w:val="0063223A"/>
    <w:rsid w:val="00632318"/>
    <w:rsid w:val="00632A4E"/>
    <w:rsid w:val="00632B97"/>
    <w:rsid w:val="00632D91"/>
    <w:rsid w:val="00632DB7"/>
    <w:rsid w:val="0063306C"/>
    <w:rsid w:val="0063321A"/>
    <w:rsid w:val="006332F3"/>
    <w:rsid w:val="006333BF"/>
    <w:rsid w:val="00633468"/>
    <w:rsid w:val="0063382E"/>
    <w:rsid w:val="0063457C"/>
    <w:rsid w:val="006348D8"/>
    <w:rsid w:val="00634A60"/>
    <w:rsid w:val="00634D8C"/>
    <w:rsid w:val="00634DFB"/>
    <w:rsid w:val="0063520F"/>
    <w:rsid w:val="0063532F"/>
    <w:rsid w:val="00635456"/>
    <w:rsid w:val="00635635"/>
    <w:rsid w:val="00635657"/>
    <w:rsid w:val="00635A01"/>
    <w:rsid w:val="00636036"/>
    <w:rsid w:val="006363C5"/>
    <w:rsid w:val="00637A24"/>
    <w:rsid w:val="00637DF5"/>
    <w:rsid w:val="00640E20"/>
    <w:rsid w:val="00640FD5"/>
    <w:rsid w:val="00641059"/>
    <w:rsid w:val="006414C9"/>
    <w:rsid w:val="006417D4"/>
    <w:rsid w:val="00641875"/>
    <w:rsid w:val="006419EB"/>
    <w:rsid w:val="00641FAB"/>
    <w:rsid w:val="006421D7"/>
    <w:rsid w:val="006421ED"/>
    <w:rsid w:val="00642847"/>
    <w:rsid w:val="00642858"/>
    <w:rsid w:val="00642C71"/>
    <w:rsid w:val="00643534"/>
    <w:rsid w:val="006436B1"/>
    <w:rsid w:val="00643DE3"/>
    <w:rsid w:val="00643F2F"/>
    <w:rsid w:val="00644438"/>
    <w:rsid w:val="00644610"/>
    <w:rsid w:val="0064473B"/>
    <w:rsid w:val="006447D8"/>
    <w:rsid w:val="00644E5C"/>
    <w:rsid w:val="00644EB6"/>
    <w:rsid w:val="006450E8"/>
    <w:rsid w:val="006455C9"/>
    <w:rsid w:val="00645DB3"/>
    <w:rsid w:val="006461BE"/>
    <w:rsid w:val="00646886"/>
    <w:rsid w:val="006468FC"/>
    <w:rsid w:val="00646ED1"/>
    <w:rsid w:val="00646F2D"/>
    <w:rsid w:val="00647290"/>
    <w:rsid w:val="00647583"/>
    <w:rsid w:val="0064777E"/>
    <w:rsid w:val="006477D1"/>
    <w:rsid w:val="0064787E"/>
    <w:rsid w:val="00647A20"/>
    <w:rsid w:val="00650335"/>
    <w:rsid w:val="0065091A"/>
    <w:rsid w:val="00650AB0"/>
    <w:rsid w:val="00650EC0"/>
    <w:rsid w:val="00650F24"/>
    <w:rsid w:val="00651897"/>
    <w:rsid w:val="00651907"/>
    <w:rsid w:val="006519B8"/>
    <w:rsid w:val="006519EC"/>
    <w:rsid w:val="00651A8F"/>
    <w:rsid w:val="00651DA0"/>
    <w:rsid w:val="00652B83"/>
    <w:rsid w:val="00652F17"/>
    <w:rsid w:val="006534DB"/>
    <w:rsid w:val="00653941"/>
    <w:rsid w:val="00653B71"/>
    <w:rsid w:val="00653CFB"/>
    <w:rsid w:val="00654056"/>
    <w:rsid w:val="00654361"/>
    <w:rsid w:val="006543DA"/>
    <w:rsid w:val="006548F6"/>
    <w:rsid w:val="006552D1"/>
    <w:rsid w:val="00655D73"/>
    <w:rsid w:val="0065629B"/>
    <w:rsid w:val="006562B1"/>
    <w:rsid w:val="00656CF3"/>
    <w:rsid w:val="00656F28"/>
    <w:rsid w:val="006570D6"/>
    <w:rsid w:val="00657C1B"/>
    <w:rsid w:val="00657FD7"/>
    <w:rsid w:val="00657FDF"/>
    <w:rsid w:val="006601DF"/>
    <w:rsid w:val="006603F4"/>
    <w:rsid w:val="00660448"/>
    <w:rsid w:val="00660504"/>
    <w:rsid w:val="00660E6F"/>
    <w:rsid w:val="00661269"/>
    <w:rsid w:val="006614EC"/>
    <w:rsid w:val="006618CA"/>
    <w:rsid w:val="00661BA9"/>
    <w:rsid w:val="00662052"/>
    <w:rsid w:val="006625E7"/>
    <w:rsid w:val="00662AFA"/>
    <w:rsid w:val="00662B0F"/>
    <w:rsid w:val="00662DAF"/>
    <w:rsid w:val="00662EBF"/>
    <w:rsid w:val="00663035"/>
    <w:rsid w:val="00663557"/>
    <w:rsid w:val="0066356C"/>
    <w:rsid w:val="006635D4"/>
    <w:rsid w:val="00663989"/>
    <w:rsid w:val="00663F28"/>
    <w:rsid w:val="00664063"/>
    <w:rsid w:val="00664158"/>
    <w:rsid w:val="00664227"/>
    <w:rsid w:val="00664376"/>
    <w:rsid w:val="0066438B"/>
    <w:rsid w:val="006643CA"/>
    <w:rsid w:val="006645DA"/>
    <w:rsid w:val="00664756"/>
    <w:rsid w:val="00664A98"/>
    <w:rsid w:val="00664BF9"/>
    <w:rsid w:val="006654F2"/>
    <w:rsid w:val="006655BF"/>
    <w:rsid w:val="0066573C"/>
    <w:rsid w:val="00665D04"/>
    <w:rsid w:val="00665FE1"/>
    <w:rsid w:val="00666656"/>
    <w:rsid w:val="00666993"/>
    <w:rsid w:val="00666DB7"/>
    <w:rsid w:val="00667399"/>
    <w:rsid w:val="006678A7"/>
    <w:rsid w:val="00667C00"/>
    <w:rsid w:val="00667CE0"/>
    <w:rsid w:val="00667EC8"/>
    <w:rsid w:val="00670B18"/>
    <w:rsid w:val="00670D8F"/>
    <w:rsid w:val="00670F8C"/>
    <w:rsid w:val="0067196C"/>
    <w:rsid w:val="00672180"/>
    <w:rsid w:val="00672411"/>
    <w:rsid w:val="00672509"/>
    <w:rsid w:val="00672DE9"/>
    <w:rsid w:val="00672E39"/>
    <w:rsid w:val="00673411"/>
    <w:rsid w:val="00673500"/>
    <w:rsid w:val="00673966"/>
    <w:rsid w:val="00673CCF"/>
    <w:rsid w:val="00673D62"/>
    <w:rsid w:val="006744B8"/>
    <w:rsid w:val="00674B8D"/>
    <w:rsid w:val="00674D5A"/>
    <w:rsid w:val="00674DAA"/>
    <w:rsid w:val="00674DFD"/>
    <w:rsid w:val="00674E4B"/>
    <w:rsid w:val="0067585A"/>
    <w:rsid w:val="00675F5E"/>
    <w:rsid w:val="0067611C"/>
    <w:rsid w:val="006764DB"/>
    <w:rsid w:val="00676695"/>
    <w:rsid w:val="00676AF2"/>
    <w:rsid w:val="00676C46"/>
    <w:rsid w:val="00676D14"/>
    <w:rsid w:val="00676F73"/>
    <w:rsid w:val="00677A7E"/>
    <w:rsid w:val="00677B47"/>
    <w:rsid w:val="006801BC"/>
    <w:rsid w:val="0068026A"/>
    <w:rsid w:val="00680592"/>
    <w:rsid w:val="00680649"/>
    <w:rsid w:val="00680E32"/>
    <w:rsid w:val="0068100E"/>
    <w:rsid w:val="0068102F"/>
    <w:rsid w:val="00681879"/>
    <w:rsid w:val="00681E60"/>
    <w:rsid w:val="00681ECF"/>
    <w:rsid w:val="006823C8"/>
    <w:rsid w:val="00682972"/>
    <w:rsid w:val="00682E6D"/>
    <w:rsid w:val="00682EEE"/>
    <w:rsid w:val="006830C2"/>
    <w:rsid w:val="00683234"/>
    <w:rsid w:val="00683313"/>
    <w:rsid w:val="00683434"/>
    <w:rsid w:val="006834CD"/>
    <w:rsid w:val="006844C1"/>
    <w:rsid w:val="00684713"/>
    <w:rsid w:val="00684A7C"/>
    <w:rsid w:val="00684D5C"/>
    <w:rsid w:val="00684FCF"/>
    <w:rsid w:val="006850A1"/>
    <w:rsid w:val="006850A5"/>
    <w:rsid w:val="0068562C"/>
    <w:rsid w:val="00685770"/>
    <w:rsid w:val="00685842"/>
    <w:rsid w:val="00685C95"/>
    <w:rsid w:val="00685E7E"/>
    <w:rsid w:val="0068601D"/>
    <w:rsid w:val="00686C0D"/>
    <w:rsid w:val="00686D5D"/>
    <w:rsid w:val="00686E1D"/>
    <w:rsid w:val="006870E9"/>
    <w:rsid w:val="006871A8"/>
    <w:rsid w:val="006876C6"/>
    <w:rsid w:val="006879A2"/>
    <w:rsid w:val="006879D1"/>
    <w:rsid w:val="00687C33"/>
    <w:rsid w:val="0069087E"/>
    <w:rsid w:val="00690C3F"/>
    <w:rsid w:val="00690E35"/>
    <w:rsid w:val="00691158"/>
    <w:rsid w:val="006914AE"/>
    <w:rsid w:val="00691926"/>
    <w:rsid w:val="006921B2"/>
    <w:rsid w:val="00692ACD"/>
    <w:rsid w:val="00692C88"/>
    <w:rsid w:val="006933E5"/>
    <w:rsid w:val="00693621"/>
    <w:rsid w:val="00693E91"/>
    <w:rsid w:val="0069400B"/>
    <w:rsid w:val="006941A0"/>
    <w:rsid w:val="0069427C"/>
    <w:rsid w:val="006948A5"/>
    <w:rsid w:val="00694956"/>
    <w:rsid w:val="00695222"/>
    <w:rsid w:val="0069532B"/>
    <w:rsid w:val="006954D1"/>
    <w:rsid w:val="00695646"/>
    <w:rsid w:val="00695C3C"/>
    <w:rsid w:val="00695C66"/>
    <w:rsid w:val="00695F6A"/>
    <w:rsid w:val="0069602C"/>
    <w:rsid w:val="00696165"/>
    <w:rsid w:val="006966C1"/>
    <w:rsid w:val="00696897"/>
    <w:rsid w:val="00696D70"/>
    <w:rsid w:val="00696D99"/>
    <w:rsid w:val="006972BB"/>
    <w:rsid w:val="00697894"/>
    <w:rsid w:val="0069790B"/>
    <w:rsid w:val="00697C74"/>
    <w:rsid w:val="00697E25"/>
    <w:rsid w:val="00697ECC"/>
    <w:rsid w:val="00697F61"/>
    <w:rsid w:val="00697FDF"/>
    <w:rsid w:val="006A0745"/>
    <w:rsid w:val="006A09B6"/>
    <w:rsid w:val="006A0D1A"/>
    <w:rsid w:val="006A1438"/>
    <w:rsid w:val="006A1AC7"/>
    <w:rsid w:val="006A1B87"/>
    <w:rsid w:val="006A1B8C"/>
    <w:rsid w:val="006A2DF2"/>
    <w:rsid w:val="006A324A"/>
    <w:rsid w:val="006A3639"/>
    <w:rsid w:val="006A3943"/>
    <w:rsid w:val="006A44CD"/>
    <w:rsid w:val="006A45E9"/>
    <w:rsid w:val="006A4644"/>
    <w:rsid w:val="006A4D72"/>
    <w:rsid w:val="006A4E98"/>
    <w:rsid w:val="006A5BCC"/>
    <w:rsid w:val="006A62B3"/>
    <w:rsid w:val="006A6B14"/>
    <w:rsid w:val="006A6BC5"/>
    <w:rsid w:val="006A6DEF"/>
    <w:rsid w:val="006A7390"/>
    <w:rsid w:val="006A757A"/>
    <w:rsid w:val="006A78C9"/>
    <w:rsid w:val="006A7A0D"/>
    <w:rsid w:val="006A7A15"/>
    <w:rsid w:val="006A7B57"/>
    <w:rsid w:val="006A7C6B"/>
    <w:rsid w:val="006A7CEA"/>
    <w:rsid w:val="006A7D5D"/>
    <w:rsid w:val="006A7EB8"/>
    <w:rsid w:val="006A7F26"/>
    <w:rsid w:val="006A7FB1"/>
    <w:rsid w:val="006B0410"/>
    <w:rsid w:val="006B0588"/>
    <w:rsid w:val="006B0819"/>
    <w:rsid w:val="006B08DA"/>
    <w:rsid w:val="006B1248"/>
    <w:rsid w:val="006B143B"/>
    <w:rsid w:val="006B17C5"/>
    <w:rsid w:val="006B18A4"/>
    <w:rsid w:val="006B190E"/>
    <w:rsid w:val="006B1C49"/>
    <w:rsid w:val="006B1C8A"/>
    <w:rsid w:val="006B2B9F"/>
    <w:rsid w:val="006B2E10"/>
    <w:rsid w:val="006B2E70"/>
    <w:rsid w:val="006B3007"/>
    <w:rsid w:val="006B3023"/>
    <w:rsid w:val="006B33CE"/>
    <w:rsid w:val="006B3547"/>
    <w:rsid w:val="006B358F"/>
    <w:rsid w:val="006B36E3"/>
    <w:rsid w:val="006B3854"/>
    <w:rsid w:val="006B3B65"/>
    <w:rsid w:val="006B3EAA"/>
    <w:rsid w:val="006B46AD"/>
    <w:rsid w:val="006B47A4"/>
    <w:rsid w:val="006B4884"/>
    <w:rsid w:val="006B4FDD"/>
    <w:rsid w:val="006B5209"/>
    <w:rsid w:val="006B560B"/>
    <w:rsid w:val="006B5A6C"/>
    <w:rsid w:val="006B5CA9"/>
    <w:rsid w:val="006B6436"/>
    <w:rsid w:val="006B64C2"/>
    <w:rsid w:val="006B68A3"/>
    <w:rsid w:val="006B7BF4"/>
    <w:rsid w:val="006C0012"/>
    <w:rsid w:val="006C07B7"/>
    <w:rsid w:val="006C0837"/>
    <w:rsid w:val="006C1055"/>
    <w:rsid w:val="006C1194"/>
    <w:rsid w:val="006C12AB"/>
    <w:rsid w:val="006C137E"/>
    <w:rsid w:val="006C142F"/>
    <w:rsid w:val="006C1479"/>
    <w:rsid w:val="006C15F6"/>
    <w:rsid w:val="006C16D4"/>
    <w:rsid w:val="006C1B39"/>
    <w:rsid w:val="006C1C5D"/>
    <w:rsid w:val="006C212F"/>
    <w:rsid w:val="006C2383"/>
    <w:rsid w:val="006C239A"/>
    <w:rsid w:val="006C2C9F"/>
    <w:rsid w:val="006C2D2C"/>
    <w:rsid w:val="006C31B7"/>
    <w:rsid w:val="006C32AF"/>
    <w:rsid w:val="006C3408"/>
    <w:rsid w:val="006C3BC4"/>
    <w:rsid w:val="006C3CEF"/>
    <w:rsid w:val="006C3EA5"/>
    <w:rsid w:val="006C3FDA"/>
    <w:rsid w:val="006C4279"/>
    <w:rsid w:val="006C4916"/>
    <w:rsid w:val="006C4B0B"/>
    <w:rsid w:val="006C4D98"/>
    <w:rsid w:val="006C4E5D"/>
    <w:rsid w:val="006C541B"/>
    <w:rsid w:val="006C56F5"/>
    <w:rsid w:val="006C5828"/>
    <w:rsid w:val="006C59F0"/>
    <w:rsid w:val="006C5C11"/>
    <w:rsid w:val="006C5C8A"/>
    <w:rsid w:val="006C5E52"/>
    <w:rsid w:val="006C5EAF"/>
    <w:rsid w:val="006C66B1"/>
    <w:rsid w:val="006C66FA"/>
    <w:rsid w:val="006C6A97"/>
    <w:rsid w:val="006C7466"/>
    <w:rsid w:val="006C7710"/>
    <w:rsid w:val="006C78B8"/>
    <w:rsid w:val="006C7AF0"/>
    <w:rsid w:val="006C7E1A"/>
    <w:rsid w:val="006C7F98"/>
    <w:rsid w:val="006D009E"/>
    <w:rsid w:val="006D0958"/>
    <w:rsid w:val="006D097B"/>
    <w:rsid w:val="006D0A62"/>
    <w:rsid w:val="006D0D81"/>
    <w:rsid w:val="006D0EA9"/>
    <w:rsid w:val="006D0FDB"/>
    <w:rsid w:val="006D11B2"/>
    <w:rsid w:val="006D1CE6"/>
    <w:rsid w:val="006D2045"/>
    <w:rsid w:val="006D211A"/>
    <w:rsid w:val="006D2B64"/>
    <w:rsid w:val="006D2C44"/>
    <w:rsid w:val="006D2F89"/>
    <w:rsid w:val="006D2F8D"/>
    <w:rsid w:val="006D32F0"/>
    <w:rsid w:val="006D350B"/>
    <w:rsid w:val="006D3938"/>
    <w:rsid w:val="006D3B8F"/>
    <w:rsid w:val="006D3D6D"/>
    <w:rsid w:val="006D3E42"/>
    <w:rsid w:val="006D3FE8"/>
    <w:rsid w:val="006D4296"/>
    <w:rsid w:val="006D42E7"/>
    <w:rsid w:val="006D444C"/>
    <w:rsid w:val="006D4721"/>
    <w:rsid w:val="006D482E"/>
    <w:rsid w:val="006D4C0E"/>
    <w:rsid w:val="006D4DF4"/>
    <w:rsid w:val="006D4E52"/>
    <w:rsid w:val="006D4F10"/>
    <w:rsid w:val="006D5078"/>
    <w:rsid w:val="006D52D1"/>
    <w:rsid w:val="006D5456"/>
    <w:rsid w:val="006D55CC"/>
    <w:rsid w:val="006D58C4"/>
    <w:rsid w:val="006D5AC6"/>
    <w:rsid w:val="006D5B5A"/>
    <w:rsid w:val="006D5BA4"/>
    <w:rsid w:val="006D5C22"/>
    <w:rsid w:val="006D65B9"/>
    <w:rsid w:val="006D6C5E"/>
    <w:rsid w:val="006D7087"/>
    <w:rsid w:val="006D7331"/>
    <w:rsid w:val="006D7CC0"/>
    <w:rsid w:val="006D7E88"/>
    <w:rsid w:val="006E03CA"/>
    <w:rsid w:val="006E0C17"/>
    <w:rsid w:val="006E0D53"/>
    <w:rsid w:val="006E0DA6"/>
    <w:rsid w:val="006E130A"/>
    <w:rsid w:val="006E133C"/>
    <w:rsid w:val="006E14CB"/>
    <w:rsid w:val="006E1595"/>
    <w:rsid w:val="006E1853"/>
    <w:rsid w:val="006E1C3E"/>
    <w:rsid w:val="006E1CB8"/>
    <w:rsid w:val="006E1D8B"/>
    <w:rsid w:val="006E1F28"/>
    <w:rsid w:val="006E1FA8"/>
    <w:rsid w:val="006E2459"/>
    <w:rsid w:val="006E2CAC"/>
    <w:rsid w:val="006E2E43"/>
    <w:rsid w:val="006E335C"/>
    <w:rsid w:val="006E37BC"/>
    <w:rsid w:val="006E37FF"/>
    <w:rsid w:val="006E384E"/>
    <w:rsid w:val="006E3B51"/>
    <w:rsid w:val="006E4056"/>
    <w:rsid w:val="006E464E"/>
    <w:rsid w:val="006E4A06"/>
    <w:rsid w:val="006E4A46"/>
    <w:rsid w:val="006E4ADE"/>
    <w:rsid w:val="006E4CD1"/>
    <w:rsid w:val="006E4E5D"/>
    <w:rsid w:val="006E5401"/>
    <w:rsid w:val="006E54FB"/>
    <w:rsid w:val="006E568C"/>
    <w:rsid w:val="006E5A33"/>
    <w:rsid w:val="006E5FA5"/>
    <w:rsid w:val="006E63B1"/>
    <w:rsid w:val="006E647D"/>
    <w:rsid w:val="006E793F"/>
    <w:rsid w:val="006E7BA2"/>
    <w:rsid w:val="006F00EB"/>
    <w:rsid w:val="006F05E8"/>
    <w:rsid w:val="006F0859"/>
    <w:rsid w:val="006F0C4E"/>
    <w:rsid w:val="006F115B"/>
    <w:rsid w:val="006F11D0"/>
    <w:rsid w:val="006F15A2"/>
    <w:rsid w:val="006F1A1C"/>
    <w:rsid w:val="006F1B37"/>
    <w:rsid w:val="006F2860"/>
    <w:rsid w:val="006F289E"/>
    <w:rsid w:val="006F2ECB"/>
    <w:rsid w:val="006F31B8"/>
    <w:rsid w:val="006F3529"/>
    <w:rsid w:val="006F3680"/>
    <w:rsid w:val="006F38CA"/>
    <w:rsid w:val="006F3934"/>
    <w:rsid w:val="006F40C8"/>
    <w:rsid w:val="006F4A12"/>
    <w:rsid w:val="006F4AFE"/>
    <w:rsid w:val="006F4D02"/>
    <w:rsid w:val="006F4F8D"/>
    <w:rsid w:val="006F51B7"/>
    <w:rsid w:val="006F52AF"/>
    <w:rsid w:val="006F5BC2"/>
    <w:rsid w:val="006F5F34"/>
    <w:rsid w:val="006F6081"/>
    <w:rsid w:val="006F6270"/>
    <w:rsid w:val="006F62BE"/>
    <w:rsid w:val="006F641E"/>
    <w:rsid w:val="006F6CD7"/>
    <w:rsid w:val="006F73B9"/>
    <w:rsid w:val="006F750F"/>
    <w:rsid w:val="006F7E77"/>
    <w:rsid w:val="007001D5"/>
    <w:rsid w:val="00700416"/>
    <w:rsid w:val="00700994"/>
    <w:rsid w:val="00700A7F"/>
    <w:rsid w:val="00700E59"/>
    <w:rsid w:val="00701053"/>
    <w:rsid w:val="007011F1"/>
    <w:rsid w:val="007013CD"/>
    <w:rsid w:val="00701692"/>
    <w:rsid w:val="00702276"/>
    <w:rsid w:val="007023AC"/>
    <w:rsid w:val="00702C25"/>
    <w:rsid w:val="00702CC3"/>
    <w:rsid w:val="00702CE8"/>
    <w:rsid w:val="00702DBD"/>
    <w:rsid w:val="00702E1D"/>
    <w:rsid w:val="00703623"/>
    <w:rsid w:val="007036B5"/>
    <w:rsid w:val="007036FB"/>
    <w:rsid w:val="00703794"/>
    <w:rsid w:val="0070385E"/>
    <w:rsid w:val="00703A90"/>
    <w:rsid w:val="00703AA1"/>
    <w:rsid w:val="00704042"/>
    <w:rsid w:val="00704EAA"/>
    <w:rsid w:val="00704F86"/>
    <w:rsid w:val="007055A4"/>
    <w:rsid w:val="00705679"/>
    <w:rsid w:val="00705996"/>
    <w:rsid w:val="00705A67"/>
    <w:rsid w:val="00705C96"/>
    <w:rsid w:val="00705D29"/>
    <w:rsid w:val="00705E3E"/>
    <w:rsid w:val="00705E76"/>
    <w:rsid w:val="00705EEE"/>
    <w:rsid w:val="007060AC"/>
    <w:rsid w:val="007066F5"/>
    <w:rsid w:val="007066FE"/>
    <w:rsid w:val="0070685E"/>
    <w:rsid w:val="007069E0"/>
    <w:rsid w:val="007074B2"/>
    <w:rsid w:val="007075FF"/>
    <w:rsid w:val="00707759"/>
    <w:rsid w:val="0070794A"/>
    <w:rsid w:val="00707952"/>
    <w:rsid w:val="00707E36"/>
    <w:rsid w:val="00707E59"/>
    <w:rsid w:val="00710249"/>
    <w:rsid w:val="00710264"/>
    <w:rsid w:val="00710468"/>
    <w:rsid w:val="007104F9"/>
    <w:rsid w:val="00710F2B"/>
    <w:rsid w:val="00710F49"/>
    <w:rsid w:val="00711269"/>
    <w:rsid w:val="00711787"/>
    <w:rsid w:val="00711E4B"/>
    <w:rsid w:val="00711E86"/>
    <w:rsid w:val="007122CD"/>
    <w:rsid w:val="0071236D"/>
    <w:rsid w:val="0071246D"/>
    <w:rsid w:val="00712494"/>
    <w:rsid w:val="007129AD"/>
    <w:rsid w:val="00712B8C"/>
    <w:rsid w:val="00712BC7"/>
    <w:rsid w:val="00712BF1"/>
    <w:rsid w:val="00712D10"/>
    <w:rsid w:val="00712F4D"/>
    <w:rsid w:val="00712F5E"/>
    <w:rsid w:val="00713069"/>
    <w:rsid w:val="0071329E"/>
    <w:rsid w:val="007132FC"/>
    <w:rsid w:val="007133FB"/>
    <w:rsid w:val="00713608"/>
    <w:rsid w:val="0071368B"/>
    <w:rsid w:val="00713D2B"/>
    <w:rsid w:val="0071422F"/>
    <w:rsid w:val="0071459C"/>
    <w:rsid w:val="00714663"/>
    <w:rsid w:val="007148F5"/>
    <w:rsid w:val="00714966"/>
    <w:rsid w:val="007149DA"/>
    <w:rsid w:val="00714E14"/>
    <w:rsid w:val="0071504E"/>
    <w:rsid w:val="007152BA"/>
    <w:rsid w:val="0071536B"/>
    <w:rsid w:val="00715B7B"/>
    <w:rsid w:val="007160B5"/>
    <w:rsid w:val="007162FE"/>
    <w:rsid w:val="00716537"/>
    <w:rsid w:val="007168F3"/>
    <w:rsid w:val="00716A2E"/>
    <w:rsid w:val="00716D7D"/>
    <w:rsid w:val="00716FBE"/>
    <w:rsid w:val="007170B7"/>
    <w:rsid w:val="00717201"/>
    <w:rsid w:val="00717754"/>
    <w:rsid w:val="00717772"/>
    <w:rsid w:val="00717961"/>
    <w:rsid w:val="00717A7B"/>
    <w:rsid w:val="00717E2B"/>
    <w:rsid w:val="007201FB"/>
    <w:rsid w:val="007204B5"/>
    <w:rsid w:val="007208BC"/>
    <w:rsid w:val="00720A37"/>
    <w:rsid w:val="007210BC"/>
    <w:rsid w:val="00721259"/>
    <w:rsid w:val="00722228"/>
    <w:rsid w:val="0072226C"/>
    <w:rsid w:val="007224D8"/>
    <w:rsid w:val="007227F0"/>
    <w:rsid w:val="00722BB2"/>
    <w:rsid w:val="00722C78"/>
    <w:rsid w:val="00722CE1"/>
    <w:rsid w:val="007230F1"/>
    <w:rsid w:val="00723871"/>
    <w:rsid w:val="00723B07"/>
    <w:rsid w:val="00724178"/>
    <w:rsid w:val="0072467A"/>
    <w:rsid w:val="007246A1"/>
    <w:rsid w:val="0072473C"/>
    <w:rsid w:val="007249B1"/>
    <w:rsid w:val="007251A1"/>
    <w:rsid w:val="007252B1"/>
    <w:rsid w:val="0072534F"/>
    <w:rsid w:val="0072536A"/>
    <w:rsid w:val="007255E4"/>
    <w:rsid w:val="007256A2"/>
    <w:rsid w:val="007258E6"/>
    <w:rsid w:val="00725A8C"/>
    <w:rsid w:val="00725C3A"/>
    <w:rsid w:val="00725CEE"/>
    <w:rsid w:val="00726054"/>
    <w:rsid w:val="007264A2"/>
    <w:rsid w:val="00726AD2"/>
    <w:rsid w:val="00726EBC"/>
    <w:rsid w:val="007274E7"/>
    <w:rsid w:val="00727727"/>
    <w:rsid w:val="007278B0"/>
    <w:rsid w:val="00727C5D"/>
    <w:rsid w:val="0073018C"/>
    <w:rsid w:val="00730704"/>
    <w:rsid w:val="00730874"/>
    <w:rsid w:val="00730A38"/>
    <w:rsid w:val="007310AF"/>
    <w:rsid w:val="00731982"/>
    <w:rsid w:val="00731EDE"/>
    <w:rsid w:val="00732480"/>
    <w:rsid w:val="007326FC"/>
    <w:rsid w:val="0073273A"/>
    <w:rsid w:val="00732B17"/>
    <w:rsid w:val="00732B42"/>
    <w:rsid w:val="00732C93"/>
    <w:rsid w:val="00733104"/>
    <w:rsid w:val="0073340B"/>
    <w:rsid w:val="007334B0"/>
    <w:rsid w:val="00733566"/>
    <w:rsid w:val="00733942"/>
    <w:rsid w:val="00733C74"/>
    <w:rsid w:val="00734189"/>
    <w:rsid w:val="0073447F"/>
    <w:rsid w:val="00734F29"/>
    <w:rsid w:val="00734FD3"/>
    <w:rsid w:val="00735005"/>
    <w:rsid w:val="007350AA"/>
    <w:rsid w:val="00735141"/>
    <w:rsid w:val="007351C8"/>
    <w:rsid w:val="00735665"/>
    <w:rsid w:val="00735760"/>
    <w:rsid w:val="00735862"/>
    <w:rsid w:val="00735C0F"/>
    <w:rsid w:val="00736292"/>
    <w:rsid w:val="00736896"/>
    <w:rsid w:val="00736901"/>
    <w:rsid w:val="00736AB0"/>
    <w:rsid w:val="00736B62"/>
    <w:rsid w:val="00736BB3"/>
    <w:rsid w:val="007373C1"/>
    <w:rsid w:val="0073758D"/>
    <w:rsid w:val="00737611"/>
    <w:rsid w:val="007376C8"/>
    <w:rsid w:val="00737DA3"/>
    <w:rsid w:val="0074031B"/>
    <w:rsid w:val="007404F3"/>
    <w:rsid w:val="007408F7"/>
    <w:rsid w:val="007409C7"/>
    <w:rsid w:val="00740A61"/>
    <w:rsid w:val="00740CA5"/>
    <w:rsid w:val="00740DB3"/>
    <w:rsid w:val="00741A46"/>
    <w:rsid w:val="00742000"/>
    <w:rsid w:val="00742A3B"/>
    <w:rsid w:val="00742A41"/>
    <w:rsid w:val="00742D80"/>
    <w:rsid w:val="00743114"/>
    <w:rsid w:val="0074391A"/>
    <w:rsid w:val="0074395C"/>
    <w:rsid w:val="007439A9"/>
    <w:rsid w:val="00743B7C"/>
    <w:rsid w:val="00743D4C"/>
    <w:rsid w:val="0074445F"/>
    <w:rsid w:val="00744767"/>
    <w:rsid w:val="00744A8F"/>
    <w:rsid w:val="00744AEF"/>
    <w:rsid w:val="00744EAC"/>
    <w:rsid w:val="00744FAB"/>
    <w:rsid w:val="0074515A"/>
    <w:rsid w:val="007451C3"/>
    <w:rsid w:val="007453C5"/>
    <w:rsid w:val="00745663"/>
    <w:rsid w:val="00746457"/>
    <w:rsid w:val="00747004"/>
    <w:rsid w:val="007471BB"/>
    <w:rsid w:val="0074759D"/>
    <w:rsid w:val="00747A37"/>
    <w:rsid w:val="00747E9E"/>
    <w:rsid w:val="00747FC2"/>
    <w:rsid w:val="00750298"/>
    <w:rsid w:val="00750C15"/>
    <w:rsid w:val="00750D38"/>
    <w:rsid w:val="00750E49"/>
    <w:rsid w:val="00750FE8"/>
    <w:rsid w:val="0075136A"/>
    <w:rsid w:val="007516FC"/>
    <w:rsid w:val="0075196F"/>
    <w:rsid w:val="00751E06"/>
    <w:rsid w:val="007526FA"/>
    <w:rsid w:val="007529CC"/>
    <w:rsid w:val="00752ED5"/>
    <w:rsid w:val="00753073"/>
    <w:rsid w:val="00753189"/>
    <w:rsid w:val="00753264"/>
    <w:rsid w:val="007534E1"/>
    <w:rsid w:val="007539E2"/>
    <w:rsid w:val="00753CD5"/>
    <w:rsid w:val="0075418F"/>
    <w:rsid w:val="0075478C"/>
    <w:rsid w:val="00754997"/>
    <w:rsid w:val="00754E0F"/>
    <w:rsid w:val="00754E51"/>
    <w:rsid w:val="007550BA"/>
    <w:rsid w:val="007553DB"/>
    <w:rsid w:val="00755625"/>
    <w:rsid w:val="007559D4"/>
    <w:rsid w:val="00755C4D"/>
    <w:rsid w:val="00756381"/>
    <w:rsid w:val="007569DF"/>
    <w:rsid w:val="00756B4E"/>
    <w:rsid w:val="00756D79"/>
    <w:rsid w:val="0075767C"/>
    <w:rsid w:val="007576A8"/>
    <w:rsid w:val="007600F2"/>
    <w:rsid w:val="0076086A"/>
    <w:rsid w:val="00760C4D"/>
    <w:rsid w:val="0076101F"/>
    <w:rsid w:val="007611EC"/>
    <w:rsid w:val="00761388"/>
    <w:rsid w:val="007617AD"/>
    <w:rsid w:val="00761C82"/>
    <w:rsid w:val="00761F71"/>
    <w:rsid w:val="0076233D"/>
    <w:rsid w:val="007625B9"/>
    <w:rsid w:val="0076265E"/>
    <w:rsid w:val="007628E9"/>
    <w:rsid w:val="00762EDE"/>
    <w:rsid w:val="00763119"/>
    <w:rsid w:val="0076343C"/>
    <w:rsid w:val="007635AC"/>
    <w:rsid w:val="007639F8"/>
    <w:rsid w:val="00763C7C"/>
    <w:rsid w:val="00763E11"/>
    <w:rsid w:val="00764265"/>
    <w:rsid w:val="007644CA"/>
    <w:rsid w:val="00764A2D"/>
    <w:rsid w:val="00764B10"/>
    <w:rsid w:val="00764E1B"/>
    <w:rsid w:val="00765295"/>
    <w:rsid w:val="0076562A"/>
    <w:rsid w:val="00765983"/>
    <w:rsid w:val="00765A88"/>
    <w:rsid w:val="007662CE"/>
    <w:rsid w:val="00766924"/>
    <w:rsid w:val="00766C65"/>
    <w:rsid w:val="00766F4D"/>
    <w:rsid w:val="0076733A"/>
    <w:rsid w:val="007675A2"/>
    <w:rsid w:val="00767980"/>
    <w:rsid w:val="00767F22"/>
    <w:rsid w:val="007701B8"/>
    <w:rsid w:val="00770312"/>
    <w:rsid w:val="00770936"/>
    <w:rsid w:val="0077093A"/>
    <w:rsid w:val="00770947"/>
    <w:rsid w:val="00771197"/>
    <w:rsid w:val="00771406"/>
    <w:rsid w:val="0077171B"/>
    <w:rsid w:val="0077187E"/>
    <w:rsid w:val="007718B6"/>
    <w:rsid w:val="00771F99"/>
    <w:rsid w:val="00772682"/>
    <w:rsid w:val="00772740"/>
    <w:rsid w:val="00772BA7"/>
    <w:rsid w:val="00772D43"/>
    <w:rsid w:val="00772E85"/>
    <w:rsid w:val="00773147"/>
    <w:rsid w:val="007732DB"/>
    <w:rsid w:val="007733FB"/>
    <w:rsid w:val="00773501"/>
    <w:rsid w:val="00773B35"/>
    <w:rsid w:val="00773B8E"/>
    <w:rsid w:val="00773FF2"/>
    <w:rsid w:val="0077447A"/>
    <w:rsid w:val="00774597"/>
    <w:rsid w:val="0077473F"/>
    <w:rsid w:val="0077490F"/>
    <w:rsid w:val="00774B2F"/>
    <w:rsid w:val="00775416"/>
    <w:rsid w:val="0077589E"/>
    <w:rsid w:val="00775A4F"/>
    <w:rsid w:val="00775E1B"/>
    <w:rsid w:val="007760E9"/>
    <w:rsid w:val="00776344"/>
    <w:rsid w:val="0077646A"/>
    <w:rsid w:val="0077693C"/>
    <w:rsid w:val="00776A14"/>
    <w:rsid w:val="00776F56"/>
    <w:rsid w:val="0077722F"/>
    <w:rsid w:val="007772F9"/>
    <w:rsid w:val="007776E9"/>
    <w:rsid w:val="00777A51"/>
    <w:rsid w:val="00777B71"/>
    <w:rsid w:val="00777F87"/>
    <w:rsid w:val="00780113"/>
    <w:rsid w:val="00780BA6"/>
    <w:rsid w:val="00780D1F"/>
    <w:rsid w:val="00780D5A"/>
    <w:rsid w:val="00780DA3"/>
    <w:rsid w:val="0078108E"/>
    <w:rsid w:val="00781149"/>
    <w:rsid w:val="00781588"/>
    <w:rsid w:val="007815B4"/>
    <w:rsid w:val="00781BAD"/>
    <w:rsid w:val="00781BDB"/>
    <w:rsid w:val="00781D47"/>
    <w:rsid w:val="00782FF7"/>
    <w:rsid w:val="00783B3C"/>
    <w:rsid w:val="00783DBC"/>
    <w:rsid w:val="00783FF8"/>
    <w:rsid w:val="00784AA4"/>
    <w:rsid w:val="00784ADE"/>
    <w:rsid w:val="00784E3D"/>
    <w:rsid w:val="00785073"/>
    <w:rsid w:val="00785074"/>
    <w:rsid w:val="0078510C"/>
    <w:rsid w:val="007856DD"/>
    <w:rsid w:val="00785946"/>
    <w:rsid w:val="00785A48"/>
    <w:rsid w:val="00786148"/>
    <w:rsid w:val="00786201"/>
    <w:rsid w:val="00786400"/>
    <w:rsid w:val="00787474"/>
    <w:rsid w:val="007877C5"/>
    <w:rsid w:val="0078784C"/>
    <w:rsid w:val="00787BEA"/>
    <w:rsid w:val="00787D72"/>
    <w:rsid w:val="00787E9A"/>
    <w:rsid w:val="007902B0"/>
    <w:rsid w:val="007909D0"/>
    <w:rsid w:val="00790F25"/>
    <w:rsid w:val="00790F53"/>
    <w:rsid w:val="00791780"/>
    <w:rsid w:val="00791803"/>
    <w:rsid w:val="00791E78"/>
    <w:rsid w:val="007927DE"/>
    <w:rsid w:val="007927E1"/>
    <w:rsid w:val="00792F77"/>
    <w:rsid w:val="0079393C"/>
    <w:rsid w:val="00793E54"/>
    <w:rsid w:val="00794245"/>
    <w:rsid w:val="00794AE3"/>
    <w:rsid w:val="00794B47"/>
    <w:rsid w:val="00795414"/>
    <w:rsid w:val="007955FC"/>
    <w:rsid w:val="0079571D"/>
    <w:rsid w:val="00795AE8"/>
    <w:rsid w:val="00795B38"/>
    <w:rsid w:val="00795ECB"/>
    <w:rsid w:val="00795FB1"/>
    <w:rsid w:val="0079606E"/>
    <w:rsid w:val="007966E9"/>
    <w:rsid w:val="00797191"/>
    <w:rsid w:val="007971D4"/>
    <w:rsid w:val="0079721E"/>
    <w:rsid w:val="00797429"/>
    <w:rsid w:val="00797AF5"/>
    <w:rsid w:val="00797BAE"/>
    <w:rsid w:val="00797D7F"/>
    <w:rsid w:val="007A00DC"/>
    <w:rsid w:val="007A0792"/>
    <w:rsid w:val="007A09CB"/>
    <w:rsid w:val="007A0D2F"/>
    <w:rsid w:val="007A1009"/>
    <w:rsid w:val="007A13EA"/>
    <w:rsid w:val="007A164E"/>
    <w:rsid w:val="007A1FF6"/>
    <w:rsid w:val="007A2152"/>
    <w:rsid w:val="007A27E8"/>
    <w:rsid w:val="007A32A2"/>
    <w:rsid w:val="007A37AE"/>
    <w:rsid w:val="007A3AEB"/>
    <w:rsid w:val="007A3AFB"/>
    <w:rsid w:val="007A41FF"/>
    <w:rsid w:val="007A4243"/>
    <w:rsid w:val="007A4748"/>
    <w:rsid w:val="007A5BD1"/>
    <w:rsid w:val="007A5FDF"/>
    <w:rsid w:val="007A60A4"/>
    <w:rsid w:val="007A60EF"/>
    <w:rsid w:val="007A6364"/>
    <w:rsid w:val="007A64F1"/>
    <w:rsid w:val="007A65A7"/>
    <w:rsid w:val="007A6920"/>
    <w:rsid w:val="007A69DE"/>
    <w:rsid w:val="007A6CB1"/>
    <w:rsid w:val="007A6DBB"/>
    <w:rsid w:val="007A6E7F"/>
    <w:rsid w:val="007A7330"/>
    <w:rsid w:val="007A75D9"/>
    <w:rsid w:val="007A7748"/>
    <w:rsid w:val="007A7DA0"/>
    <w:rsid w:val="007B0078"/>
    <w:rsid w:val="007B009B"/>
    <w:rsid w:val="007B03AF"/>
    <w:rsid w:val="007B0497"/>
    <w:rsid w:val="007B0643"/>
    <w:rsid w:val="007B074B"/>
    <w:rsid w:val="007B0880"/>
    <w:rsid w:val="007B0B17"/>
    <w:rsid w:val="007B1384"/>
    <w:rsid w:val="007B15DA"/>
    <w:rsid w:val="007B1855"/>
    <w:rsid w:val="007B1919"/>
    <w:rsid w:val="007B1A2A"/>
    <w:rsid w:val="007B2600"/>
    <w:rsid w:val="007B2610"/>
    <w:rsid w:val="007B28A7"/>
    <w:rsid w:val="007B2A41"/>
    <w:rsid w:val="007B2F3B"/>
    <w:rsid w:val="007B319C"/>
    <w:rsid w:val="007B33C9"/>
    <w:rsid w:val="007B35BE"/>
    <w:rsid w:val="007B3C76"/>
    <w:rsid w:val="007B3CC1"/>
    <w:rsid w:val="007B3D08"/>
    <w:rsid w:val="007B402C"/>
    <w:rsid w:val="007B409A"/>
    <w:rsid w:val="007B4134"/>
    <w:rsid w:val="007B437B"/>
    <w:rsid w:val="007B4AD5"/>
    <w:rsid w:val="007B4B17"/>
    <w:rsid w:val="007B4E38"/>
    <w:rsid w:val="007B530F"/>
    <w:rsid w:val="007B56CA"/>
    <w:rsid w:val="007B5768"/>
    <w:rsid w:val="007B57E1"/>
    <w:rsid w:val="007B5B30"/>
    <w:rsid w:val="007B5F2F"/>
    <w:rsid w:val="007B5F96"/>
    <w:rsid w:val="007B611E"/>
    <w:rsid w:val="007B6426"/>
    <w:rsid w:val="007B6CC6"/>
    <w:rsid w:val="007B7338"/>
    <w:rsid w:val="007B742B"/>
    <w:rsid w:val="007B757E"/>
    <w:rsid w:val="007B77A0"/>
    <w:rsid w:val="007B7B87"/>
    <w:rsid w:val="007B7EAB"/>
    <w:rsid w:val="007C089A"/>
    <w:rsid w:val="007C0D42"/>
    <w:rsid w:val="007C1703"/>
    <w:rsid w:val="007C1A53"/>
    <w:rsid w:val="007C2186"/>
    <w:rsid w:val="007C28F9"/>
    <w:rsid w:val="007C29E7"/>
    <w:rsid w:val="007C2FE9"/>
    <w:rsid w:val="007C3479"/>
    <w:rsid w:val="007C35D1"/>
    <w:rsid w:val="007C3DDA"/>
    <w:rsid w:val="007C45BA"/>
    <w:rsid w:val="007C491C"/>
    <w:rsid w:val="007C49BC"/>
    <w:rsid w:val="007C4BCB"/>
    <w:rsid w:val="007C4F74"/>
    <w:rsid w:val="007C5055"/>
    <w:rsid w:val="007C51B9"/>
    <w:rsid w:val="007C59D1"/>
    <w:rsid w:val="007C5C4D"/>
    <w:rsid w:val="007C6325"/>
    <w:rsid w:val="007C67AC"/>
    <w:rsid w:val="007C6B00"/>
    <w:rsid w:val="007C6B4D"/>
    <w:rsid w:val="007C6D39"/>
    <w:rsid w:val="007C6ECA"/>
    <w:rsid w:val="007C756F"/>
    <w:rsid w:val="007C767C"/>
    <w:rsid w:val="007C775B"/>
    <w:rsid w:val="007C77E5"/>
    <w:rsid w:val="007C797A"/>
    <w:rsid w:val="007C7AF8"/>
    <w:rsid w:val="007C7E30"/>
    <w:rsid w:val="007C7F6A"/>
    <w:rsid w:val="007D0668"/>
    <w:rsid w:val="007D0F5B"/>
    <w:rsid w:val="007D0F84"/>
    <w:rsid w:val="007D125D"/>
    <w:rsid w:val="007D14A5"/>
    <w:rsid w:val="007D19EC"/>
    <w:rsid w:val="007D1C7D"/>
    <w:rsid w:val="007D1CC4"/>
    <w:rsid w:val="007D20B9"/>
    <w:rsid w:val="007D2169"/>
    <w:rsid w:val="007D2611"/>
    <w:rsid w:val="007D2E4A"/>
    <w:rsid w:val="007D30A4"/>
    <w:rsid w:val="007D3213"/>
    <w:rsid w:val="007D363D"/>
    <w:rsid w:val="007D3855"/>
    <w:rsid w:val="007D399A"/>
    <w:rsid w:val="007D3A75"/>
    <w:rsid w:val="007D3AB6"/>
    <w:rsid w:val="007D3FA7"/>
    <w:rsid w:val="007D43FD"/>
    <w:rsid w:val="007D45A8"/>
    <w:rsid w:val="007D4638"/>
    <w:rsid w:val="007D4802"/>
    <w:rsid w:val="007D4859"/>
    <w:rsid w:val="007D4A4C"/>
    <w:rsid w:val="007D517C"/>
    <w:rsid w:val="007D5A5F"/>
    <w:rsid w:val="007D5AB5"/>
    <w:rsid w:val="007D5B71"/>
    <w:rsid w:val="007D5DE9"/>
    <w:rsid w:val="007D65B8"/>
    <w:rsid w:val="007D6C7E"/>
    <w:rsid w:val="007D6F65"/>
    <w:rsid w:val="007D722B"/>
    <w:rsid w:val="007D7354"/>
    <w:rsid w:val="007D7F55"/>
    <w:rsid w:val="007E0156"/>
    <w:rsid w:val="007E0307"/>
    <w:rsid w:val="007E0339"/>
    <w:rsid w:val="007E0683"/>
    <w:rsid w:val="007E157F"/>
    <w:rsid w:val="007E15F6"/>
    <w:rsid w:val="007E1D0C"/>
    <w:rsid w:val="007E1D0D"/>
    <w:rsid w:val="007E2166"/>
    <w:rsid w:val="007E26FC"/>
    <w:rsid w:val="007E28DC"/>
    <w:rsid w:val="007E33FD"/>
    <w:rsid w:val="007E3947"/>
    <w:rsid w:val="007E39BC"/>
    <w:rsid w:val="007E3C31"/>
    <w:rsid w:val="007E3DEA"/>
    <w:rsid w:val="007E3EFD"/>
    <w:rsid w:val="007E41DA"/>
    <w:rsid w:val="007E44FF"/>
    <w:rsid w:val="007E4674"/>
    <w:rsid w:val="007E4820"/>
    <w:rsid w:val="007E52A3"/>
    <w:rsid w:val="007E5F6A"/>
    <w:rsid w:val="007E657C"/>
    <w:rsid w:val="007E661E"/>
    <w:rsid w:val="007E67CC"/>
    <w:rsid w:val="007E6D97"/>
    <w:rsid w:val="007E75C8"/>
    <w:rsid w:val="007E7644"/>
    <w:rsid w:val="007E799F"/>
    <w:rsid w:val="007E7C99"/>
    <w:rsid w:val="007F01A1"/>
    <w:rsid w:val="007F095A"/>
    <w:rsid w:val="007F0F0E"/>
    <w:rsid w:val="007F1225"/>
    <w:rsid w:val="007F1338"/>
    <w:rsid w:val="007F193A"/>
    <w:rsid w:val="007F1A2E"/>
    <w:rsid w:val="007F1B86"/>
    <w:rsid w:val="007F229F"/>
    <w:rsid w:val="007F24D0"/>
    <w:rsid w:val="007F24E0"/>
    <w:rsid w:val="007F256C"/>
    <w:rsid w:val="007F2634"/>
    <w:rsid w:val="007F2B0F"/>
    <w:rsid w:val="007F2E47"/>
    <w:rsid w:val="007F2F1D"/>
    <w:rsid w:val="007F30AC"/>
    <w:rsid w:val="007F31EE"/>
    <w:rsid w:val="007F349E"/>
    <w:rsid w:val="007F3893"/>
    <w:rsid w:val="007F3E66"/>
    <w:rsid w:val="007F3EA4"/>
    <w:rsid w:val="007F4454"/>
    <w:rsid w:val="007F4582"/>
    <w:rsid w:val="007F458E"/>
    <w:rsid w:val="007F4B71"/>
    <w:rsid w:val="007F51A2"/>
    <w:rsid w:val="007F5393"/>
    <w:rsid w:val="007F5D98"/>
    <w:rsid w:val="007F61D1"/>
    <w:rsid w:val="007F655B"/>
    <w:rsid w:val="007F65E9"/>
    <w:rsid w:val="007F67D2"/>
    <w:rsid w:val="007F684D"/>
    <w:rsid w:val="007F69B4"/>
    <w:rsid w:val="007F72DE"/>
    <w:rsid w:val="007F73D3"/>
    <w:rsid w:val="007F7727"/>
    <w:rsid w:val="007F7878"/>
    <w:rsid w:val="008002DF"/>
    <w:rsid w:val="00800365"/>
    <w:rsid w:val="008003B8"/>
    <w:rsid w:val="00800B33"/>
    <w:rsid w:val="00800D32"/>
    <w:rsid w:val="008012A2"/>
    <w:rsid w:val="0080194B"/>
    <w:rsid w:val="00801B76"/>
    <w:rsid w:val="00801CF2"/>
    <w:rsid w:val="00802446"/>
    <w:rsid w:val="00802895"/>
    <w:rsid w:val="008028A8"/>
    <w:rsid w:val="00802AC0"/>
    <w:rsid w:val="00802B54"/>
    <w:rsid w:val="00802E68"/>
    <w:rsid w:val="008035F2"/>
    <w:rsid w:val="00803739"/>
    <w:rsid w:val="0080398B"/>
    <w:rsid w:val="008039D8"/>
    <w:rsid w:val="0080405F"/>
    <w:rsid w:val="008040D7"/>
    <w:rsid w:val="008042A7"/>
    <w:rsid w:val="00804A25"/>
    <w:rsid w:val="00804C28"/>
    <w:rsid w:val="00804EF6"/>
    <w:rsid w:val="00805009"/>
    <w:rsid w:val="0080558A"/>
    <w:rsid w:val="00805657"/>
    <w:rsid w:val="00805B7F"/>
    <w:rsid w:val="00806207"/>
    <w:rsid w:val="008063A5"/>
    <w:rsid w:val="008063FB"/>
    <w:rsid w:val="008064AB"/>
    <w:rsid w:val="00806B22"/>
    <w:rsid w:val="00806E3E"/>
    <w:rsid w:val="00806FF2"/>
    <w:rsid w:val="00807274"/>
    <w:rsid w:val="00807331"/>
    <w:rsid w:val="008073EA"/>
    <w:rsid w:val="0080789B"/>
    <w:rsid w:val="00807994"/>
    <w:rsid w:val="008079F0"/>
    <w:rsid w:val="00807A30"/>
    <w:rsid w:val="00807B56"/>
    <w:rsid w:val="00807BDE"/>
    <w:rsid w:val="00807F4D"/>
    <w:rsid w:val="008100FD"/>
    <w:rsid w:val="008108C2"/>
    <w:rsid w:val="00810906"/>
    <w:rsid w:val="00810F3A"/>
    <w:rsid w:val="00810F65"/>
    <w:rsid w:val="00810FA3"/>
    <w:rsid w:val="00811730"/>
    <w:rsid w:val="008117E9"/>
    <w:rsid w:val="00811922"/>
    <w:rsid w:val="00811A75"/>
    <w:rsid w:val="00812059"/>
    <w:rsid w:val="0081209F"/>
    <w:rsid w:val="00812E48"/>
    <w:rsid w:val="008133B5"/>
    <w:rsid w:val="008136B7"/>
    <w:rsid w:val="008136EB"/>
    <w:rsid w:val="008138BC"/>
    <w:rsid w:val="00813B33"/>
    <w:rsid w:val="0081425A"/>
    <w:rsid w:val="008146E9"/>
    <w:rsid w:val="00814A7E"/>
    <w:rsid w:val="00814CE9"/>
    <w:rsid w:val="00815221"/>
    <w:rsid w:val="00815234"/>
    <w:rsid w:val="008155AB"/>
    <w:rsid w:val="008156BC"/>
    <w:rsid w:val="0081589C"/>
    <w:rsid w:val="00815927"/>
    <w:rsid w:val="00815C51"/>
    <w:rsid w:val="00815D70"/>
    <w:rsid w:val="0081603A"/>
    <w:rsid w:val="0081647A"/>
    <w:rsid w:val="00816554"/>
    <w:rsid w:val="0081695B"/>
    <w:rsid w:val="00816B28"/>
    <w:rsid w:val="00816EAD"/>
    <w:rsid w:val="008171DB"/>
    <w:rsid w:val="008173EE"/>
    <w:rsid w:val="00817841"/>
    <w:rsid w:val="008178C8"/>
    <w:rsid w:val="00817C29"/>
    <w:rsid w:val="00817DF1"/>
    <w:rsid w:val="00817F24"/>
    <w:rsid w:val="00820298"/>
    <w:rsid w:val="00820854"/>
    <w:rsid w:val="00820A64"/>
    <w:rsid w:val="00820B5C"/>
    <w:rsid w:val="00820B61"/>
    <w:rsid w:val="00820CF5"/>
    <w:rsid w:val="00821225"/>
    <w:rsid w:val="0082141E"/>
    <w:rsid w:val="00821444"/>
    <w:rsid w:val="008217CD"/>
    <w:rsid w:val="0082196F"/>
    <w:rsid w:val="0082197D"/>
    <w:rsid w:val="00821C97"/>
    <w:rsid w:val="00821F2C"/>
    <w:rsid w:val="008230F0"/>
    <w:rsid w:val="00823129"/>
    <w:rsid w:val="008247D0"/>
    <w:rsid w:val="00824B1C"/>
    <w:rsid w:val="008250F9"/>
    <w:rsid w:val="0082514E"/>
    <w:rsid w:val="0082541B"/>
    <w:rsid w:val="00825672"/>
    <w:rsid w:val="008257DF"/>
    <w:rsid w:val="008258A1"/>
    <w:rsid w:val="0082607A"/>
    <w:rsid w:val="008265FE"/>
    <w:rsid w:val="00826694"/>
    <w:rsid w:val="0082677E"/>
    <w:rsid w:val="00826FEA"/>
    <w:rsid w:val="008272E2"/>
    <w:rsid w:val="00827416"/>
    <w:rsid w:val="0082755E"/>
    <w:rsid w:val="00827798"/>
    <w:rsid w:val="008303FA"/>
    <w:rsid w:val="00830756"/>
    <w:rsid w:val="00830C28"/>
    <w:rsid w:val="00830FD6"/>
    <w:rsid w:val="00831F65"/>
    <w:rsid w:val="0083202A"/>
    <w:rsid w:val="008329C1"/>
    <w:rsid w:val="00832A79"/>
    <w:rsid w:val="00832CD3"/>
    <w:rsid w:val="00832F10"/>
    <w:rsid w:val="00832FD5"/>
    <w:rsid w:val="008332E1"/>
    <w:rsid w:val="00833457"/>
    <w:rsid w:val="00833922"/>
    <w:rsid w:val="00833F09"/>
    <w:rsid w:val="0083443F"/>
    <w:rsid w:val="008345D2"/>
    <w:rsid w:val="00834744"/>
    <w:rsid w:val="0083477A"/>
    <w:rsid w:val="00834B28"/>
    <w:rsid w:val="00834CC6"/>
    <w:rsid w:val="00834EA6"/>
    <w:rsid w:val="00834F3E"/>
    <w:rsid w:val="00835425"/>
    <w:rsid w:val="008355C6"/>
    <w:rsid w:val="0083597A"/>
    <w:rsid w:val="00835BB4"/>
    <w:rsid w:val="00835C1C"/>
    <w:rsid w:val="0083607B"/>
    <w:rsid w:val="008360D7"/>
    <w:rsid w:val="008364C7"/>
    <w:rsid w:val="008364E1"/>
    <w:rsid w:val="008370BD"/>
    <w:rsid w:val="00837179"/>
    <w:rsid w:val="00837F4E"/>
    <w:rsid w:val="00840048"/>
    <w:rsid w:val="008404EB"/>
    <w:rsid w:val="00840733"/>
    <w:rsid w:val="00841393"/>
    <w:rsid w:val="00841990"/>
    <w:rsid w:val="00841A09"/>
    <w:rsid w:val="00841C34"/>
    <w:rsid w:val="00842236"/>
    <w:rsid w:val="00842F7D"/>
    <w:rsid w:val="0084311A"/>
    <w:rsid w:val="008434D3"/>
    <w:rsid w:val="008438C3"/>
    <w:rsid w:val="00843BB5"/>
    <w:rsid w:val="00844052"/>
    <w:rsid w:val="00844353"/>
    <w:rsid w:val="008444AB"/>
    <w:rsid w:val="0084491F"/>
    <w:rsid w:val="00844BE7"/>
    <w:rsid w:val="0084578B"/>
    <w:rsid w:val="008458F1"/>
    <w:rsid w:val="00845AC7"/>
    <w:rsid w:val="00846288"/>
    <w:rsid w:val="00846D3B"/>
    <w:rsid w:val="00846D42"/>
    <w:rsid w:val="00846EBF"/>
    <w:rsid w:val="0084701F"/>
    <w:rsid w:val="008471BE"/>
    <w:rsid w:val="0084747B"/>
    <w:rsid w:val="0084768F"/>
    <w:rsid w:val="00850295"/>
    <w:rsid w:val="0085110F"/>
    <w:rsid w:val="00851503"/>
    <w:rsid w:val="00851B5B"/>
    <w:rsid w:val="008525AE"/>
    <w:rsid w:val="00852762"/>
    <w:rsid w:val="00852AFA"/>
    <w:rsid w:val="00853502"/>
    <w:rsid w:val="00853621"/>
    <w:rsid w:val="008536BF"/>
    <w:rsid w:val="00853B2F"/>
    <w:rsid w:val="00853FDC"/>
    <w:rsid w:val="008545A1"/>
    <w:rsid w:val="00854DF7"/>
    <w:rsid w:val="008554EA"/>
    <w:rsid w:val="008557F1"/>
    <w:rsid w:val="00855977"/>
    <w:rsid w:val="00855D4C"/>
    <w:rsid w:val="008565AD"/>
    <w:rsid w:val="0085690D"/>
    <w:rsid w:val="00856945"/>
    <w:rsid w:val="00856A50"/>
    <w:rsid w:val="008570EC"/>
    <w:rsid w:val="00857152"/>
    <w:rsid w:val="008572CA"/>
    <w:rsid w:val="00857401"/>
    <w:rsid w:val="00857521"/>
    <w:rsid w:val="008578FA"/>
    <w:rsid w:val="00857A62"/>
    <w:rsid w:val="00857CCD"/>
    <w:rsid w:val="008601EC"/>
    <w:rsid w:val="008603FD"/>
    <w:rsid w:val="008609B4"/>
    <w:rsid w:val="008609BC"/>
    <w:rsid w:val="008609F9"/>
    <w:rsid w:val="00860A19"/>
    <w:rsid w:val="00860FF5"/>
    <w:rsid w:val="00861857"/>
    <w:rsid w:val="008618FF"/>
    <w:rsid w:val="00861943"/>
    <w:rsid w:val="00861A6F"/>
    <w:rsid w:val="008621F1"/>
    <w:rsid w:val="008626F6"/>
    <w:rsid w:val="00862D14"/>
    <w:rsid w:val="00863435"/>
    <w:rsid w:val="0086392F"/>
    <w:rsid w:val="00863E64"/>
    <w:rsid w:val="00864259"/>
    <w:rsid w:val="008647AF"/>
    <w:rsid w:val="00864ED5"/>
    <w:rsid w:val="0086582B"/>
    <w:rsid w:val="0086591F"/>
    <w:rsid w:val="00865B38"/>
    <w:rsid w:val="0086615B"/>
    <w:rsid w:val="008662B3"/>
    <w:rsid w:val="00866430"/>
    <w:rsid w:val="008664D4"/>
    <w:rsid w:val="008669C1"/>
    <w:rsid w:val="00866D44"/>
    <w:rsid w:val="00866E1B"/>
    <w:rsid w:val="00866ED1"/>
    <w:rsid w:val="008671B2"/>
    <w:rsid w:val="00867BB2"/>
    <w:rsid w:val="00867BB5"/>
    <w:rsid w:val="00867C27"/>
    <w:rsid w:val="00867C4A"/>
    <w:rsid w:val="00867CAE"/>
    <w:rsid w:val="0087004B"/>
    <w:rsid w:val="00870203"/>
    <w:rsid w:val="008708E5"/>
    <w:rsid w:val="00870D64"/>
    <w:rsid w:val="00870E03"/>
    <w:rsid w:val="008715EF"/>
    <w:rsid w:val="00872048"/>
    <w:rsid w:val="00872449"/>
    <w:rsid w:val="0087290F"/>
    <w:rsid w:val="00872CF1"/>
    <w:rsid w:val="008731C3"/>
    <w:rsid w:val="008734AF"/>
    <w:rsid w:val="008735DD"/>
    <w:rsid w:val="00873825"/>
    <w:rsid w:val="0087382A"/>
    <w:rsid w:val="00873916"/>
    <w:rsid w:val="00873D2D"/>
    <w:rsid w:val="00873DD1"/>
    <w:rsid w:val="00874005"/>
    <w:rsid w:val="00874207"/>
    <w:rsid w:val="00874526"/>
    <w:rsid w:val="0087488F"/>
    <w:rsid w:val="008748B4"/>
    <w:rsid w:val="00874AB3"/>
    <w:rsid w:val="00874BBA"/>
    <w:rsid w:val="00874BEE"/>
    <w:rsid w:val="00874CEA"/>
    <w:rsid w:val="00874D4A"/>
    <w:rsid w:val="00874D53"/>
    <w:rsid w:val="00874E09"/>
    <w:rsid w:val="008750C3"/>
    <w:rsid w:val="00875B94"/>
    <w:rsid w:val="00875BB2"/>
    <w:rsid w:val="00876124"/>
    <w:rsid w:val="008762A9"/>
    <w:rsid w:val="00876AC6"/>
    <w:rsid w:val="00876FA8"/>
    <w:rsid w:val="00877222"/>
    <w:rsid w:val="0087722E"/>
    <w:rsid w:val="008778BD"/>
    <w:rsid w:val="008778F9"/>
    <w:rsid w:val="00877B74"/>
    <w:rsid w:val="00877ECB"/>
    <w:rsid w:val="0088010C"/>
    <w:rsid w:val="008801E9"/>
    <w:rsid w:val="008801F8"/>
    <w:rsid w:val="00880309"/>
    <w:rsid w:val="00880331"/>
    <w:rsid w:val="00880386"/>
    <w:rsid w:val="008803C0"/>
    <w:rsid w:val="00880514"/>
    <w:rsid w:val="008819D7"/>
    <w:rsid w:val="00881DD4"/>
    <w:rsid w:val="00882473"/>
    <w:rsid w:val="00882DA2"/>
    <w:rsid w:val="00882DD9"/>
    <w:rsid w:val="00882E34"/>
    <w:rsid w:val="0088303D"/>
    <w:rsid w:val="00883454"/>
    <w:rsid w:val="008834A9"/>
    <w:rsid w:val="008835C9"/>
    <w:rsid w:val="008836C1"/>
    <w:rsid w:val="00883C07"/>
    <w:rsid w:val="00883FE0"/>
    <w:rsid w:val="00884127"/>
    <w:rsid w:val="008848C1"/>
    <w:rsid w:val="008849D3"/>
    <w:rsid w:val="00884AD3"/>
    <w:rsid w:val="00884D55"/>
    <w:rsid w:val="00884F8F"/>
    <w:rsid w:val="00885403"/>
    <w:rsid w:val="0088581B"/>
    <w:rsid w:val="00885971"/>
    <w:rsid w:val="00885C1A"/>
    <w:rsid w:val="00885EF0"/>
    <w:rsid w:val="008861B7"/>
    <w:rsid w:val="0088627A"/>
    <w:rsid w:val="008864C1"/>
    <w:rsid w:val="008867B6"/>
    <w:rsid w:val="00886D29"/>
    <w:rsid w:val="00887365"/>
    <w:rsid w:val="008873A2"/>
    <w:rsid w:val="0088774A"/>
    <w:rsid w:val="00887C06"/>
    <w:rsid w:val="00887C09"/>
    <w:rsid w:val="00887D82"/>
    <w:rsid w:val="00887F5A"/>
    <w:rsid w:val="00890207"/>
    <w:rsid w:val="008902DD"/>
    <w:rsid w:val="0089059A"/>
    <w:rsid w:val="008906AF"/>
    <w:rsid w:val="008906C8"/>
    <w:rsid w:val="0089095B"/>
    <w:rsid w:val="0089099D"/>
    <w:rsid w:val="00890B30"/>
    <w:rsid w:val="00890B84"/>
    <w:rsid w:val="00890CC0"/>
    <w:rsid w:val="00890EEC"/>
    <w:rsid w:val="0089132A"/>
    <w:rsid w:val="00891541"/>
    <w:rsid w:val="00891A3B"/>
    <w:rsid w:val="00891BB6"/>
    <w:rsid w:val="00891ED9"/>
    <w:rsid w:val="008921CB"/>
    <w:rsid w:val="0089249F"/>
    <w:rsid w:val="0089254E"/>
    <w:rsid w:val="00892695"/>
    <w:rsid w:val="00892CF5"/>
    <w:rsid w:val="00892E08"/>
    <w:rsid w:val="00892E3E"/>
    <w:rsid w:val="00893176"/>
    <w:rsid w:val="0089334A"/>
    <w:rsid w:val="008933FA"/>
    <w:rsid w:val="00893642"/>
    <w:rsid w:val="008937AB"/>
    <w:rsid w:val="00893867"/>
    <w:rsid w:val="0089386F"/>
    <w:rsid w:val="008938DE"/>
    <w:rsid w:val="00894312"/>
    <w:rsid w:val="00894355"/>
    <w:rsid w:val="00894782"/>
    <w:rsid w:val="00894916"/>
    <w:rsid w:val="00894A69"/>
    <w:rsid w:val="00894C46"/>
    <w:rsid w:val="00894C58"/>
    <w:rsid w:val="00894D99"/>
    <w:rsid w:val="00895315"/>
    <w:rsid w:val="00895610"/>
    <w:rsid w:val="008958FC"/>
    <w:rsid w:val="008959CD"/>
    <w:rsid w:val="00895F5C"/>
    <w:rsid w:val="008961BF"/>
    <w:rsid w:val="0089660D"/>
    <w:rsid w:val="0089661A"/>
    <w:rsid w:val="008966C8"/>
    <w:rsid w:val="00896A7B"/>
    <w:rsid w:val="0089774F"/>
    <w:rsid w:val="0089780C"/>
    <w:rsid w:val="008A010B"/>
    <w:rsid w:val="008A02D9"/>
    <w:rsid w:val="008A048A"/>
    <w:rsid w:val="008A07CA"/>
    <w:rsid w:val="008A0B21"/>
    <w:rsid w:val="008A1551"/>
    <w:rsid w:val="008A16A1"/>
    <w:rsid w:val="008A2172"/>
    <w:rsid w:val="008A2461"/>
    <w:rsid w:val="008A2EE9"/>
    <w:rsid w:val="008A2F70"/>
    <w:rsid w:val="008A313E"/>
    <w:rsid w:val="008A3147"/>
    <w:rsid w:val="008A3435"/>
    <w:rsid w:val="008A3471"/>
    <w:rsid w:val="008A36FE"/>
    <w:rsid w:val="008A372E"/>
    <w:rsid w:val="008A37B9"/>
    <w:rsid w:val="008A386A"/>
    <w:rsid w:val="008A3928"/>
    <w:rsid w:val="008A3DEC"/>
    <w:rsid w:val="008A45BD"/>
    <w:rsid w:val="008A4EBF"/>
    <w:rsid w:val="008A4FB5"/>
    <w:rsid w:val="008A51E3"/>
    <w:rsid w:val="008A56F2"/>
    <w:rsid w:val="008A5916"/>
    <w:rsid w:val="008A5944"/>
    <w:rsid w:val="008A5BA7"/>
    <w:rsid w:val="008A5D98"/>
    <w:rsid w:val="008A6057"/>
    <w:rsid w:val="008A665A"/>
    <w:rsid w:val="008A66CA"/>
    <w:rsid w:val="008A6CB0"/>
    <w:rsid w:val="008A6E94"/>
    <w:rsid w:val="008A6FD1"/>
    <w:rsid w:val="008A7371"/>
    <w:rsid w:val="008A769A"/>
    <w:rsid w:val="008A78A1"/>
    <w:rsid w:val="008A7C3D"/>
    <w:rsid w:val="008B04F9"/>
    <w:rsid w:val="008B08F5"/>
    <w:rsid w:val="008B0C68"/>
    <w:rsid w:val="008B12AD"/>
    <w:rsid w:val="008B1442"/>
    <w:rsid w:val="008B1AD8"/>
    <w:rsid w:val="008B1E5F"/>
    <w:rsid w:val="008B2CD4"/>
    <w:rsid w:val="008B2D3E"/>
    <w:rsid w:val="008B3073"/>
    <w:rsid w:val="008B33ED"/>
    <w:rsid w:val="008B399F"/>
    <w:rsid w:val="008B3D46"/>
    <w:rsid w:val="008B40F6"/>
    <w:rsid w:val="008B425B"/>
    <w:rsid w:val="008B4449"/>
    <w:rsid w:val="008B45AC"/>
    <w:rsid w:val="008B478F"/>
    <w:rsid w:val="008B4943"/>
    <w:rsid w:val="008B4BB1"/>
    <w:rsid w:val="008B53DB"/>
    <w:rsid w:val="008B5423"/>
    <w:rsid w:val="008B565E"/>
    <w:rsid w:val="008B5740"/>
    <w:rsid w:val="008B5901"/>
    <w:rsid w:val="008B5D9E"/>
    <w:rsid w:val="008B6454"/>
    <w:rsid w:val="008B658B"/>
    <w:rsid w:val="008B66BD"/>
    <w:rsid w:val="008B6CDC"/>
    <w:rsid w:val="008B6F2D"/>
    <w:rsid w:val="008B7472"/>
    <w:rsid w:val="008B7489"/>
    <w:rsid w:val="008B7781"/>
    <w:rsid w:val="008B7F1D"/>
    <w:rsid w:val="008C0314"/>
    <w:rsid w:val="008C0954"/>
    <w:rsid w:val="008C0BB1"/>
    <w:rsid w:val="008C0DA4"/>
    <w:rsid w:val="008C0E5C"/>
    <w:rsid w:val="008C0E68"/>
    <w:rsid w:val="008C17FF"/>
    <w:rsid w:val="008C1A30"/>
    <w:rsid w:val="008C1BBF"/>
    <w:rsid w:val="008C1BD5"/>
    <w:rsid w:val="008C242B"/>
    <w:rsid w:val="008C263A"/>
    <w:rsid w:val="008C2C86"/>
    <w:rsid w:val="008C2CF4"/>
    <w:rsid w:val="008C3836"/>
    <w:rsid w:val="008C405C"/>
    <w:rsid w:val="008C40E4"/>
    <w:rsid w:val="008C420B"/>
    <w:rsid w:val="008C42B3"/>
    <w:rsid w:val="008C43F1"/>
    <w:rsid w:val="008C4673"/>
    <w:rsid w:val="008C4711"/>
    <w:rsid w:val="008C4A20"/>
    <w:rsid w:val="008C4F6E"/>
    <w:rsid w:val="008C52A9"/>
    <w:rsid w:val="008C5864"/>
    <w:rsid w:val="008C59D1"/>
    <w:rsid w:val="008C5CCE"/>
    <w:rsid w:val="008C61FF"/>
    <w:rsid w:val="008C6519"/>
    <w:rsid w:val="008C6D21"/>
    <w:rsid w:val="008C7297"/>
    <w:rsid w:val="008C785E"/>
    <w:rsid w:val="008C7865"/>
    <w:rsid w:val="008C7DA0"/>
    <w:rsid w:val="008D014D"/>
    <w:rsid w:val="008D0166"/>
    <w:rsid w:val="008D01D6"/>
    <w:rsid w:val="008D042F"/>
    <w:rsid w:val="008D0BAC"/>
    <w:rsid w:val="008D0D5B"/>
    <w:rsid w:val="008D13AD"/>
    <w:rsid w:val="008D13DC"/>
    <w:rsid w:val="008D147C"/>
    <w:rsid w:val="008D191B"/>
    <w:rsid w:val="008D1DBD"/>
    <w:rsid w:val="008D24DA"/>
    <w:rsid w:val="008D25EF"/>
    <w:rsid w:val="008D2759"/>
    <w:rsid w:val="008D3363"/>
    <w:rsid w:val="008D343E"/>
    <w:rsid w:val="008D3A5E"/>
    <w:rsid w:val="008D3C48"/>
    <w:rsid w:val="008D3CD4"/>
    <w:rsid w:val="008D42E1"/>
    <w:rsid w:val="008D4350"/>
    <w:rsid w:val="008D4679"/>
    <w:rsid w:val="008D4950"/>
    <w:rsid w:val="008D4A9C"/>
    <w:rsid w:val="008D520D"/>
    <w:rsid w:val="008D5598"/>
    <w:rsid w:val="008D560F"/>
    <w:rsid w:val="008D5817"/>
    <w:rsid w:val="008D5C6E"/>
    <w:rsid w:val="008D6031"/>
    <w:rsid w:val="008D69BD"/>
    <w:rsid w:val="008D6BB2"/>
    <w:rsid w:val="008D6C1D"/>
    <w:rsid w:val="008D70D3"/>
    <w:rsid w:val="008D7440"/>
    <w:rsid w:val="008D76D2"/>
    <w:rsid w:val="008D778F"/>
    <w:rsid w:val="008D7F54"/>
    <w:rsid w:val="008D7FA8"/>
    <w:rsid w:val="008E08A7"/>
    <w:rsid w:val="008E0C2D"/>
    <w:rsid w:val="008E10BB"/>
    <w:rsid w:val="008E14E7"/>
    <w:rsid w:val="008E1672"/>
    <w:rsid w:val="008E1824"/>
    <w:rsid w:val="008E1861"/>
    <w:rsid w:val="008E207E"/>
    <w:rsid w:val="008E217F"/>
    <w:rsid w:val="008E22EE"/>
    <w:rsid w:val="008E230D"/>
    <w:rsid w:val="008E27B9"/>
    <w:rsid w:val="008E285D"/>
    <w:rsid w:val="008E2E12"/>
    <w:rsid w:val="008E30F4"/>
    <w:rsid w:val="008E3248"/>
    <w:rsid w:val="008E3696"/>
    <w:rsid w:val="008E3797"/>
    <w:rsid w:val="008E3EE4"/>
    <w:rsid w:val="008E46C5"/>
    <w:rsid w:val="008E59B2"/>
    <w:rsid w:val="008E5D43"/>
    <w:rsid w:val="008E6343"/>
    <w:rsid w:val="008E64D5"/>
    <w:rsid w:val="008E6CEC"/>
    <w:rsid w:val="008E6FD7"/>
    <w:rsid w:val="008E7114"/>
    <w:rsid w:val="008E7142"/>
    <w:rsid w:val="008E7380"/>
    <w:rsid w:val="008F01EF"/>
    <w:rsid w:val="008F024E"/>
    <w:rsid w:val="008F0478"/>
    <w:rsid w:val="008F0680"/>
    <w:rsid w:val="008F0918"/>
    <w:rsid w:val="008F09FE"/>
    <w:rsid w:val="008F0A60"/>
    <w:rsid w:val="008F0D0E"/>
    <w:rsid w:val="008F123C"/>
    <w:rsid w:val="008F1714"/>
    <w:rsid w:val="008F1934"/>
    <w:rsid w:val="008F1D1A"/>
    <w:rsid w:val="008F1F5F"/>
    <w:rsid w:val="008F1F90"/>
    <w:rsid w:val="008F1FD0"/>
    <w:rsid w:val="008F228A"/>
    <w:rsid w:val="008F24B7"/>
    <w:rsid w:val="008F27AE"/>
    <w:rsid w:val="008F288B"/>
    <w:rsid w:val="008F2CC7"/>
    <w:rsid w:val="008F3D39"/>
    <w:rsid w:val="008F405B"/>
    <w:rsid w:val="008F480D"/>
    <w:rsid w:val="008F494D"/>
    <w:rsid w:val="008F4958"/>
    <w:rsid w:val="008F498C"/>
    <w:rsid w:val="008F4A84"/>
    <w:rsid w:val="008F4B5A"/>
    <w:rsid w:val="008F4E63"/>
    <w:rsid w:val="008F4EBE"/>
    <w:rsid w:val="008F5295"/>
    <w:rsid w:val="008F5998"/>
    <w:rsid w:val="008F6092"/>
    <w:rsid w:val="008F674A"/>
    <w:rsid w:val="008F6775"/>
    <w:rsid w:val="008F6AFD"/>
    <w:rsid w:val="008F6B8B"/>
    <w:rsid w:val="008F7A19"/>
    <w:rsid w:val="008F7B63"/>
    <w:rsid w:val="008F7CBC"/>
    <w:rsid w:val="00900228"/>
    <w:rsid w:val="0090024E"/>
    <w:rsid w:val="009005BE"/>
    <w:rsid w:val="009006EC"/>
    <w:rsid w:val="00900703"/>
    <w:rsid w:val="00900737"/>
    <w:rsid w:val="00900808"/>
    <w:rsid w:val="009009C6"/>
    <w:rsid w:val="00900CDE"/>
    <w:rsid w:val="00900E0D"/>
    <w:rsid w:val="009014C3"/>
    <w:rsid w:val="00901657"/>
    <w:rsid w:val="00901957"/>
    <w:rsid w:val="00901A56"/>
    <w:rsid w:val="00902E93"/>
    <w:rsid w:val="00903599"/>
    <w:rsid w:val="00903A23"/>
    <w:rsid w:val="00903B4D"/>
    <w:rsid w:val="00903CBC"/>
    <w:rsid w:val="00903D0C"/>
    <w:rsid w:val="009040F0"/>
    <w:rsid w:val="0090450D"/>
    <w:rsid w:val="009045F8"/>
    <w:rsid w:val="00904B3B"/>
    <w:rsid w:val="00905143"/>
    <w:rsid w:val="00905452"/>
    <w:rsid w:val="00905650"/>
    <w:rsid w:val="00905893"/>
    <w:rsid w:val="00905CCD"/>
    <w:rsid w:val="00905E8E"/>
    <w:rsid w:val="00906080"/>
    <w:rsid w:val="00906220"/>
    <w:rsid w:val="009066F5"/>
    <w:rsid w:val="00906813"/>
    <w:rsid w:val="00906F3E"/>
    <w:rsid w:val="009073CF"/>
    <w:rsid w:val="0090796C"/>
    <w:rsid w:val="00907A22"/>
    <w:rsid w:val="00910451"/>
    <w:rsid w:val="009107CF"/>
    <w:rsid w:val="0091115B"/>
    <w:rsid w:val="00911908"/>
    <w:rsid w:val="00911EF9"/>
    <w:rsid w:val="00911F11"/>
    <w:rsid w:val="0091207B"/>
    <w:rsid w:val="00912206"/>
    <w:rsid w:val="009124B0"/>
    <w:rsid w:val="009125DD"/>
    <w:rsid w:val="009127EE"/>
    <w:rsid w:val="00912A01"/>
    <w:rsid w:val="00912AD1"/>
    <w:rsid w:val="00913849"/>
    <w:rsid w:val="00913AF7"/>
    <w:rsid w:val="00913BA1"/>
    <w:rsid w:val="00913F20"/>
    <w:rsid w:val="0091438B"/>
    <w:rsid w:val="0091443C"/>
    <w:rsid w:val="009148B3"/>
    <w:rsid w:val="00915118"/>
    <w:rsid w:val="00915C59"/>
    <w:rsid w:val="00915C8D"/>
    <w:rsid w:val="00915D90"/>
    <w:rsid w:val="009165BF"/>
    <w:rsid w:val="00916BB4"/>
    <w:rsid w:val="00916E39"/>
    <w:rsid w:val="00917E91"/>
    <w:rsid w:val="00917F1D"/>
    <w:rsid w:val="0092034E"/>
    <w:rsid w:val="00920763"/>
    <w:rsid w:val="00920897"/>
    <w:rsid w:val="00920E26"/>
    <w:rsid w:val="0092118F"/>
    <w:rsid w:val="00921713"/>
    <w:rsid w:val="009218C5"/>
    <w:rsid w:val="00921BAB"/>
    <w:rsid w:val="00921E07"/>
    <w:rsid w:val="0092205F"/>
    <w:rsid w:val="009220BD"/>
    <w:rsid w:val="00922640"/>
    <w:rsid w:val="00922795"/>
    <w:rsid w:val="00922DC0"/>
    <w:rsid w:val="00923828"/>
    <w:rsid w:val="009238B1"/>
    <w:rsid w:val="009238E1"/>
    <w:rsid w:val="00923C24"/>
    <w:rsid w:val="00923E32"/>
    <w:rsid w:val="00923F1E"/>
    <w:rsid w:val="00923FCD"/>
    <w:rsid w:val="0092456A"/>
    <w:rsid w:val="0092485D"/>
    <w:rsid w:val="009248FB"/>
    <w:rsid w:val="00924FBF"/>
    <w:rsid w:val="0092520F"/>
    <w:rsid w:val="009252D7"/>
    <w:rsid w:val="0092543A"/>
    <w:rsid w:val="0092551B"/>
    <w:rsid w:val="00925D27"/>
    <w:rsid w:val="00925D6E"/>
    <w:rsid w:val="00925DEF"/>
    <w:rsid w:val="00926243"/>
    <w:rsid w:val="00926308"/>
    <w:rsid w:val="009266BA"/>
    <w:rsid w:val="00926A46"/>
    <w:rsid w:val="009272FA"/>
    <w:rsid w:val="00927301"/>
    <w:rsid w:val="009301CA"/>
    <w:rsid w:val="00930B47"/>
    <w:rsid w:val="009313AD"/>
    <w:rsid w:val="00931AFB"/>
    <w:rsid w:val="00931EEF"/>
    <w:rsid w:val="0093227B"/>
    <w:rsid w:val="009325C0"/>
    <w:rsid w:val="009327AF"/>
    <w:rsid w:val="00932DB9"/>
    <w:rsid w:val="009338D6"/>
    <w:rsid w:val="009339C7"/>
    <w:rsid w:val="0093462D"/>
    <w:rsid w:val="00934953"/>
    <w:rsid w:val="00934C4D"/>
    <w:rsid w:val="00934FFB"/>
    <w:rsid w:val="00935193"/>
    <w:rsid w:val="009351DE"/>
    <w:rsid w:val="00935276"/>
    <w:rsid w:val="009355EE"/>
    <w:rsid w:val="00935652"/>
    <w:rsid w:val="00935969"/>
    <w:rsid w:val="00935F0E"/>
    <w:rsid w:val="009360F0"/>
    <w:rsid w:val="009361AF"/>
    <w:rsid w:val="00936742"/>
    <w:rsid w:val="00936A28"/>
    <w:rsid w:val="00936A8F"/>
    <w:rsid w:val="00937022"/>
    <w:rsid w:val="009370CF"/>
    <w:rsid w:val="00937442"/>
    <w:rsid w:val="00937642"/>
    <w:rsid w:val="009378C7"/>
    <w:rsid w:val="0093793A"/>
    <w:rsid w:val="00937965"/>
    <w:rsid w:val="00937BF1"/>
    <w:rsid w:val="00937FF1"/>
    <w:rsid w:val="00940142"/>
    <w:rsid w:val="0094034B"/>
    <w:rsid w:val="00940376"/>
    <w:rsid w:val="00940856"/>
    <w:rsid w:val="00941042"/>
    <w:rsid w:val="00941061"/>
    <w:rsid w:val="009416CF"/>
    <w:rsid w:val="009418D6"/>
    <w:rsid w:val="0094208A"/>
    <w:rsid w:val="009420E2"/>
    <w:rsid w:val="0094210B"/>
    <w:rsid w:val="0094230D"/>
    <w:rsid w:val="00942746"/>
    <w:rsid w:val="00942A7E"/>
    <w:rsid w:val="00942D5C"/>
    <w:rsid w:val="00942E62"/>
    <w:rsid w:val="00943282"/>
    <w:rsid w:val="009432E4"/>
    <w:rsid w:val="0094377C"/>
    <w:rsid w:val="00943994"/>
    <w:rsid w:val="00943C52"/>
    <w:rsid w:val="00944076"/>
    <w:rsid w:val="009447F9"/>
    <w:rsid w:val="00945042"/>
    <w:rsid w:val="00945305"/>
    <w:rsid w:val="00945887"/>
    <w:rsid w:val="00945BEA"/>
    <w:rsid w:val="009460B0"/>
    <w:rsid w:val="009460E7"/>
    <w:rsid w:val="00946633"/>
    <w:rsid w:val="00946CB6"/>
    <w:rsid w:val="00946E2A"/>
    <w:rsid w:val="00946FBD"/>
    <w:rsid w:val="00947062"/>
    <w:rsid w:val="00947116"/>
    <w:rsid w:val="0094731F"/>
    <w:rsid w:val="00947465"/>
    <w:rsid w:val="009474D3"/>
    <w:rsid w:val="00947539"/>
    <w:rsid w:val="00947936"/>
    <w:rsid w:val="00947939"/>
    <w:rsid w:val="00950972"/>
    <w:rsid w:val="00950C98"/>
    <w:rsid w:val="00950CA6"/>
    <w:rsid w:val="00950E75"/>
    <w:rsid w:val="00950F00"/>
    <w:rsid w:val="00950FF0"/>
    <w:rsid w:val="00951068"/>
    <w:rsid w:val="00951213"/>
    <w:rsid w:val="0095125F"/>
    <w:rsid w:val="009514A3"/>
    <w:rsid w:val="00951860"/>
    <w:rsid w:val="00951E21"/>
    <w:rsid w:val="00951E7B"/>
    <w:rsid w:val="0095278D"/>
    <w:rsid w:val="00952862"/>
    <w:rsid w:val="00952FF1"/>
    <w:rsid w:val="009532D6"/>
    <w:rsid w:val="009534DB"/>
    <w:rsid w:val="0095368F"/>
    <w:rsid w:val="00953F6D"/>
    <w:rsid w:val="00954065"/>
    <w:rsid w:val="009540F1"/>
    <w:rsid w:val="00954207"/>
    <w:rsid w:val="00954303"/>
    <w:rsid w:val="009545DC"/>
    <w:rsid w:val="009547D2"/>
    <w:rsid w:val="00954930"/>
    <w:rsid w:val="00954D32"/>
    <w:rsid w:val="009552E3"/>
    <w:rsid w:val="0095596D"/>
    <w:rsid w:val="00955D23"/>
    <w:rsid w:val="00955E59"/>
    <w:rsid w:val="00955E7F"/>
    <w:rsid w:val="0095606B"/>
    <w:rsid w:val="009563E8"/>
    <w:rsid w:val="009564AF"/>
    <w:rsid w:val="0095654E"/>
    <w:rsid w:val="00956C9B"/>
    <w:rsid w:val="00956D1C"/>
    <w:rsid w:val="00956DA7"/>
    <w:rsid w:val="00957124"/>
    <w:rsid w:val="009571B1"/>
    <w:rsid w:val="0095780A"/>
    <w:rsid w:val="0095790A"/>
    <w:rsid w:val="00957D32"/>
    <w:rsid w:val="00957E1C"/>
    <w:rsid w:val="009608E2"/>
    <w:rsid w:val="00960C17"/>
    <w:rsid w:val="0096121B"/>
    <w:rsid w:val="00961581"/>
    <w:rsid w:val="009616BC"/>
    <w:rsid w:val="0096172F"/>
    <w:rsid w:val="0096191D"/>
    <w:rsid w:val="00961D45"/>
    <w:rsid w:val="00961DAF"/>
    <w:rsid w:val="00962B7D"/>
    <w:rsid w:val="00963263"/>
    <w:rsid w:val="00963273"/>
    <w:rsid w:val="0096350C"/>
    <w:rsid w:val="00963932"/>
    <w:rsid w:val="00963B33"/>
    <w:rsid w:val="00963C52"/>
    <w:rsid w:val="00963F81"/>
    <w:rsid w:val="0096423A"/>
    <w:rsid w:val="009642BE"/>
    <w:rsid w:val="009643E1"/>
    <w:rsid w:val="009644C3"/>
    <w:rsid w:val="00964707"/>
    <w:rsid w:val="00964B38"/>
    <w:rsid w:val="00964B69"/>
    <w:rsid w:val="00964E99"/>
    <w:rsid w:val="00964F40"/>
    <w:rsid w:val="009652E0"/>
    <w:rsid w:val="00965467"/>
    <w:rsid w:val="0096557F"/>
    <w:rsid w:val="00965996"/>
    <w:rsid w:val="00965D31"/>
    <w:rsid w:val="00965D87"/>
    <w:rsid w:val="00966058"/>
    <w:rsid w:val="0096675A"/>
    <w:rsid w:val="009667EC"/>
    <w:rsid w:val="009669EC"/>
    <w:rsid w:val="009678F5"/>
    <w:rsid w:val="00967CA0"/>
    <w:rsid w:val="00967D60"/>
    <w:rsid w:val="00970A6D"/>
    <w:rsid w:val="0097100A"/>
    <w:rsid w:val="00971202"/>
    <w:rsid w:val="009717BD"/>
    <w:rsid w:val="009719C3"/>
    <w:rsid w:val="00971D39"/>
    <w:rsid w:val="00971E4E"/>
    <w:rsid w:val="00971E65"/>
    <w:rsid w:val="00971F8D"/>
    <w:rsid w:val="00972262"/>
    <w:rsid w:val="00972338"/>
    <w:rsid w:val="0097251F"/>
    <w:rsid w:val="0097276A"/>
    <w:rsid w:val="009728EC"/>
    <w:rsid w:val="009736B6"/>
    <w:rsid w:val="00973856"/>
    <w:rsid w:val="009738A8"/>
    <w:rsid w:val="00973910"/>
    <w:rsid w:val="00973ED9"/>
    <w:rsid w:val="00973EEA"/>
    <w:rsid w:val="009741E2"/>
    <w:rsid w:val="009742EB"/>
    <w:rsid w:val="009746C5"/>
    <w:rsid w:val="00974E2A"/>
    <w:rsid w:val="00974EFE"/>
    <w:rsid w:val="00974F36"/>
    <w:rsid w:val="00974FD2"/>
    <w:rsid w:val="009752B1"/>
    <w:rsid w:val="009754B1"/>
    <w:rsid w:val="00975727"/>
    <w:rsid w:val="00975B5E"/>
    <w:rsid w:val="00975CFC"/>
    <w:rsid w:val="00975E66"/>
    <w:rsid w:val="009764A4"/>
    <w:rsid w:val="0097658A"/>
    <w:rsid w:val="009769D3"/>
    <w:rsid w:val="00977568"/>
    <w:rsid w:val="00977709"/>
    <w:rsid w:val="00977849"/>
    <w:rsid w:val="0097797F"/>
    <w:rsid w:val="00980560"/>
    <w:rsid w:val="0098090C"/>
    <w:rsid w:val="0098130A"/>
    <w:rsid w:val="00981424"/>
    <w:rsid w:val="009814EC"/>
    <w:rsid w:val="00981C74"/>
    <w:rsid w:val="0098208C"/>
    <w:rsid w:val="009823AA"/>
    <w:rsid w:val="00982591"/>
    <w:rsid w:val="009827DC"/>
    <w:rsid w:val="00982BF5"/>
    <w:rsid w:val="00982C2B"/>
    <w:rsid w:val="00983371"/>
    <w:rsid w:val="009837A8"/>
    <w:rsid w:val="00983F47"/>
    <w:rsid w:val="0098401B"/>
    <w:rsid w:val="0098404F"/>
    <w:rsid w:val="00984384"/>
    <w:rsid w:val="009844C9"/>
    <w:rsid w:val="00985340"/>
    <w:rsid w:val="00985A25"/>
    <w:rsid w:val="009867F2"/>
    <w:rsid w:val="00986BD1"/>
    <w:rsid w:val="00986D66"/>
    <w:rsid w:val="00986D68"/>
    <w:rsid w:val="00987094"/>
    <w:rsid w:val="0098711A"/>
    <w:rsid w:val="0098757A"/>
    <w:rsid w:val="009875F2"/>
    <w:rsid w:val="0098774F"/>
    <w:rsid w:val="00987761"/>
    <w:rsid w:val="00987A13"/>
    <w:rsid w:val="00987CFF"/>
    <w:rsid w:val="00990B33"/>
    <w:rsid w:val="00990C21"/>
    <w:rsid w:val="00990D15"/>
    <w:rsid w:val="00991244"/>
    <w:rsid w:val="009913DD"/>
    <w:rsid w:val="00991558"/>
    <w:rsid w:val="00991BE3"/>
    <w:rsid w:val="0099229A"/>
    <w:rsid w:val="009924C1"/>
    <w:rsid w:val="00992833"/>
    <w:rsid w:val="00992883"/>
    <w:rsid w:val="00992A45"/>
    <w:rsid w:val="00992D57"/>
    <w:rsid w:val="00992D92"/>
    <w:rsid w:val="00992E89"/>
    <w:rsid w:val="009932B7"/>
    <w:rsid w:val="00993330"/>
    <w:rsid w:val="009933B7"/>
    <w:rsid w:val="009933F8"/>
    <w:rsid w:val="00993580"/>
    <w:rsid w:val="00993D72"/>
    <w:rsid w:val="00993F24"/>
    <w:rsid w:val="009943A2"/>
    <w:rsid w:val="00994732"/>
    <w:rsid w:val="0099477C"/>
    <w:rsid w:val="00994D5A"/>
    <w:rsid w:val="00995095"/>
    <w:rsid w:val="009955CD"/>
    <w:rsid w:val="009956DB"/>
    <w:rsid w:val="00995866"/>
    <w:rsid w:val="00995994"/>
    <w:rsid w:val="009959F5"/>
    <w:rsid w:val="00995E82"/>
    <w:rsid w:val="00996C29"/>
    <w:rsid w:val="00996C69"/>
    <w:rsid w:val="00996D19"/>
    <w:rsid w:val="00996D4C"/>
    <w:rsid w:val="0099729A"/>
    <w:rsid w:val="0099761C"/>
    <w:rsid w:val="0099761E"/>
    <w:rsid w:val="00997825"/>
    <w:rsid w:val="00997967"/>
    <w:rsid w:val="00997AB7"/>
    <w:rsid w:val="009A003A"/>
    <w:rsid w:val="009A0060"/>
    <w:rsid w:val="009A036F"/>
    <w:rsid w:val="009A04C5"/>
    <w:rsid w:val="009A07A7"/>
    <w:rsid w:val="009A07BB"/>
    <w:rsid w:val="009A08AE"/>
    <w:rsid w:val="009A0D40"/>
    <w:rsid w:val="009A12EB"/>
    <w:rsid w:val="009A19F0"/>
    <w:rsid w:val="009A1C77"/>
    <w:rsid w:val="009A1F3D"/>
    <w:rsid w:val="009A1F93"/>
    <w:rsid w:val="009A251E"/>
    <w:rsid w:val="009A26DD"/>
    <w:rsid w:val="009A279E"/>
    <w:rsid w:val="009A2C3D"/>
    <w:rsid w:val="009A2C4D"/>
    <w:rsid w:val="009A2D64"/>
    <w:rsid w:val="009A2E4F"/>
    <w:rsid w:val="009A3899"/>
    <w:rsid w:val="009A3DF6"/>
    <w:rsid w:val="009A435F"/>
    <w:rsid w:val="009A4BB3"/>
    <w:rsid w:val="009A4CE2"/>
    <w:rsid w:val="009A54D0"/>
    <w:rsid w:val="009A589F"/>
    <w:rsid w:val="009A5A05"/>
    <w:rsid w:val="009A60E0"/>
    <w:rsid w:val="009A627C"/>
    <w:rsid w:val="009A62CD"/>
    <w:rsid w:val="009A6360"/>
    <w:rsid w:val="009A67A8"/>
    <w:rsid w:val="009A6862"/>
    <w:rsid w:val="009A6922"/>
    <w:rsid w:val="009A7735"/>
    <w:rsid w:val="009A7CA2"/>
    <w:rsid w:val="009A7DF2"/>
    <w:rsid w:val="009B03BF"/>
    <w:rsid w:val="009B1558"/>
    <w:rsid w:val="009B2297"/>
    <w:rsid w:val="009B2675"/>
    <w:rsid w:val="009B26F0"/>
    <w:rsid w:val="009B2906"/>
    <w:rsid w:val="009B2F8C"/>
    <w:rsid w:val="009B3233"/>
    <w:rsid w:val="009B3448"/>
    <w:rsid w:val="009B3BB3"/>
    <w:rsid w:val="009B41F0"/>
    <w:rsid w:val="009B4332"/>
    <w:rsid w:val="009B4360"/>
    <w:rsid w:val="009B53B4"/>
    <w:rsid w:val="009B5446"/>
    <w:rsid w:val="009B5714"/>
    <w:rsid w:val="009B5A73"/>
    <w:rsid w:val="009B5CA3"/>
    <w:rsid w:val="009B67DC"/>
    <w:rsid w:val="009B6ABA"/>
    <w:rsid w:val="009B6DB2"/>
    <w:rsid w:val="009B6E35"/>
    <w:rsid w:val="009B7060"/>
    <w:rsid w:val="009C086F"/>
    <w:rsid w:val="009C08F1"/>
    <w:rsid w:val="009C0A7D"/>
    <w:rsid w:val="009C0BAA"/>
    <w:rsid w:val="009C0E5E"/>
    <w:rsid w:val="009C0EB7"/>
    <w:rsid w:val="009C0F17"/>
    <w:rsid w:val="009C135E"/>
    <w:rsid w:val="009C154B"/>
    <w:rsid w:val="009C2683"/>
    <w:rsid w:val="009C2AB4"/>
    <w:rsid w:val="009C2E5D"/>
    <w:rsid w:val="009C36DD"/>
    <w:rsid w:val="009C397B"/>
    <w:rsid w:val="009C3EF8"/>
    <w:rsid w:val="009C406F"/>
    <w:rsid w:val="009C422A"/>
    <w:rsid w:val="009C4328"/>
    <w:rsid w:val="009C46E7"/>
    <w:rsid w:val="009C4A21"/>
    <w:rsid w:val="009C4A45"/>
    <w:rsid w:val="009C4AA5"/>
    <w:rsid w:val="009C52E9"/>
    <w:rsid w:val="009C5312"/>
    <w:rsid w:val="009C532B"/>
    <w:rsid w:val="009C5809"/>
    <w:rsid w:val="009C597D"/>
    <w:rsid w:val="009C5A9A"/>
    <w:rsid w:val="009C6372"/>
    <w:rsid w:val="009C63A1"/>
    <w:rsid w:val="009C6509"/>
    <w:rsid w:val="009C68E9"/>
    <w:rsid w:val="009C7849"/>
    <w:rsid w:val="009C7877"/>
    <w:rsid w:val="009C7E5D"/>
    <w:rsid w:val="009D0076"/>
    <w:rsid w:val="009D07D2"/>
    <w:rsid w:val="009D0A06"/>
    <w:rsid w:val="009D0BA5"/>
    <w:rsid w:val="009D0D49"/>
    <w:rsid w:val="009D0E31"/>
    <w:rsid w:val="009D14D8"/>
    <w:rsid w:val="009D1A2F"/>
    <w:rsid w:val="009D25FF"/>
    <w:rsid w:val="009D2700"/>
    <w:rsid w:val="009D280E"/>
    <w:rsid w:val="009D2ABC"/>
    <w:rsid w:val="009D2BF3"/>
    <w:rsid w:val="009D31CF"/>
    <w:rsid w:val="009D32BD"/>
    <w:rsid w:val="009D334C"/>
    <w:rsid w:val="009D335B"/>
    <w:rsid w:val="009D34D7"/>
    <w:rsid w:val="009D38A2"/>
    <w:rsid w:val="009D39C4"/>
    <w:rsid w:val="009D3BBE"/>
    <w:rsid w:val="009D3BC8"/>
    <w:rsid w:val="009D3DB4"/>
    <w:rsid w:val="009D40EA"/>
    <w:rsid w:val="009D4461"/>
    <w:rsid w:val="009D4497"/>
    <w:rsid w:val="009D4BD2"/>
    <w:rsid w:val="009D50A3"/>
    <w:rsid w:val="009D5518"/>
    <w:rsid w:val="009D584F"/>
    <w:rsid w:val="009D598C"/>
    <w:rsid w:val="009D5F62"/>
    <w:rsid w:val="009D6544"/>
    <w:rsid w:val="009D66C0"/>
    <w:rsid w:val="009D6B7D"/>
    <w:rsid w:val="009D70F7"/>
    <w:rsid w:val="009D725F"/>
    <w:rsid w:val="009D7511"/>
    <w:rsid w:val="009D7619"/>
    <w:rsid w:val="009D7708"/>
    <w:rsid w:val="009D7ADB"/>
    <w:rsid w:val="009D7D23"/>
    <w:rsid w:val="009D7E8D"/>
    <w:rsid w:val="009E013A"/>
    <w:rsid w:val="009E0414"/>
    <w:rsid w:val="009E096F"/>
    <w:rsid w:val="009E0F39"/>
    <w:rsid w:val="009E10B3"/>
    <w:rsid w:val="009E1C91"/>
    <w:rsid w:val="009E1C94"/>
    <w:rsid w:val="009E207C"/>
    <w:rsid w:val="009E2556"/>
    <w:rsid w:val="009E2611"/>
    <w:rsid w:val="009E2614"/>
    <w:rsid w:val="009E2645"/>
    <w:rsid w:val="009E2C0E"/>
    <w:rsid w:val="009E2C48"/>
    <w:rsid w:val="009E2EBB"/>
    <w:rsid w:val="009E2F14"/>
    <w:rsid w:val="009E2F69"/>
    <w:rsid w:val="009E3799"/>
    <w:rsid w:val="009E3D5C"/>
    <w:rsid w:val="009E3EC2"/>
    <w:rsid w:val="009E3ECD"/>
    <w:rsid w:val="009E408C"/>
    <w:rsid w:val="009E42A1"/>
    <w:rsid w:val="009E42D1"/>
    <w:rsid w:val="009E46B6"/>
    <w:rsid w:val="009E4A4D"/>
    <w:rsid w:val="009E4D9B"/>
    <w:rsid w:val="009E4DAA"/>
    <w:rsid w:val="009E4E36"/>
    <w:rsid w:val="009E4E45"/>
    <w:rsid w:val="009E5061"/>
    <w:rsid w:val="009E581B"/>
    <w:rsid w:val="009E59FF"/>
    <w:rsid w:val="009E5DAB"/>
    <w:rsid w:val="009E5E7B"/>
    <w:rsid w:val="009E623C"/>
    <w:rsid w:val="009E649B"/>
    <w:rsid w:val="009E6804"/>
    <w:rsid w:val="009E6825"/>
    <w:rsid w:val="009E6A29"/>
    <w:rsid w:val="009E7241"/>
    <w:rsid w:val="009E757E"/>
    <w:rsid w:val="009E7600"/>
    <w:rsid w:val="009E7A17"/>
    <w:rsid w:val="009E7C25"/>
    <w:rsid w:val="009E7FC2"/>
    <w:rsid w:val="009F0191"/>
    <w:rsid w:val="009F0944"/>
    <w:rsid w:val="009F10E4"/>
    <w:rsid w:val="009F138E"/>
    <w:rsid w:val="009F13CF"/>
    <w:rsid w:val="009F1A93"/>
    <w:rsid w:val="009F1FA0"/>
    <w:rsid w:val="009F26BB"/>
    <w:rsid w:val="009F2873"/>
    <w:rsid w:val="009F2A42"/>
    <w:rsid w:val="009F2CFB"/>
    <w:rsid w:val="009F2EEA"/>
    <w:rsid w:val="009F3015"/>
    <w:rsid w:val="009F3176"/>
    <w:rsid w:val="009F37A6"/>
    <w:rsid w:val="009F4100"/>
    <w:rsid w:val="009F4110"/>
    <w:rsid w:val="009F4C2F"/>
    <w:rsid w:val="009F4C79"/>
    <w:rsid w:val="009F4DFD"/>
    <w:rsid w:val="009F511D"/>
    <w:rsid w:val="009F515E"/>
    <w:rsid w:val="009F52F6"/>
    <w:rsid w:val="009F57E9"/>
    <w:rsid w:val="009F58B6"/>
    <w:rsid w:val="009F5B17"/>
    <w:rsid w:val="009F70C5"/>
    <w:rsid w:val="009F75C6"/>
    <w:rsid w:val="009F75CE"/>
    <w:rsid w:val="009F798C"/>
    <w:rsid w:val="009F7A6F"/>
    <w:rsid w:val="009F7A73"/>
    <w:rsid w:val="009F7AF5"/>
    <w:rsid w:val="009F7B0B"/>
    <w:rsid w:val="009F7D94"/>
    <w:rsid w:val="009F7DF2"/>
    <w:rsid w:val="009F7F0F"/>
    <w:rsid w:val="00A0074A"/>
    <w:rsid w:val="00A00B30"/>
    <w:rsid w:val="00A00B5F"/>
    <w:rsid w:val="00A00CE4"/>
    <w:rsid w:val="00A00F6B"/>
    <w:rsid w:val="00A00FAD"/>
    <w:rsid w:val="00A010A6"/>
    <w:rsid w:val="00A0137E"/>
    <w:rsid w:val="00A01708"/>
    <w:rsid w:val="00A019F6"/>
    <w:rsid w:val="00A01C82"/>
    <w:rsid w:val="00A01D0B"/>
    <w:rsid w:val="00A02024"/>
    <w:rsid w:val="00A0251B"/>
    <w:rsid w:val="00A02967"/>
    <w:rsid w:val="00A02C01"/>
    <w:rsid w:val="00A02E94"/>
    <w:rsid w:val="00A02EF8"/>
    <w:rsid w:val="00A0351A"/>
    <w:rsid w:val="00A03F0E"/>
    <w:rsid w:val="00A04115"/>
    <w:rsid w:val="00A0423D"/>
    <w:rsid w:val="00A04B3C"/>
    <w:rsid w:val="00A04C69"/>
    <w:rsid w:val="00A04F15"/>
    <w:rsid w:val="00A04F3C"/>
    <w:rsid w:val="00A051E3"/>
    <w:rsid w:val="00A058AF"/>
    <w:rsid w:val="00A063AA"/>
    <w:rsid w:val="00A0642D"/>
    <w:rsid w:val="00A065FE"/>
    <w:rsid w:val="00A06983"/>
    <w:rsid w:val="00A0708D"/>
    <w:rsid w:val="00A07206"/>
    <w:rsid w:val="00A076D9"/>
    <w:rsid w:val="00A07BB4"/>
    <w:rsid w:val="00A07BF2"/>
    <w:rsid w:val="00A100F7"/>
    <w:rsid w:val="00A103B6"/>
    <w:rsid w:val="00A10E49"/>
    <w:rsid w:val="00A10F08"/>
    <w:rsid w:val="00A11829"/>
    <w:rsid w:val="00A11932"/>
    <w:rsid w:val="00A11B5B"/>
    <w:rsid w:val="00A11D22"/>
    <w:rsid w:val="00A12284"/>
    <w:rsid w:val="00A124E4"/>
    <w:rsid w:val="00A125CC"/>
    <w:rsid w:val="00A12B8A"/>
    <w:rsid w:val="00A12E9C"/>
    <w:rsid w:val="00A13384"/>
    <w:rsid w:val="00A13446"/>
    <w:rsid w:val="00A13516"/>
    <w:rsid w:val="00A1376A"/>
    <w:rsid w:val="00A13776"/>
    <w:rsid w:val="00A137B7"/>
    <w:rsid w:val="00A1384E"/>
    <w:rsid w:val="00A13856"/>
    <w:rsid w:val="00A13A06"/>
    <w:rsid w:val="00A13D8E"/>
    <w:rsid w:val="00A13DC2"/>
    <w:rsid w:val="00A13E32"/>
    <w:rsid w:val="00A13F50"/>
    <w:rsid w:val="00A14117"/>
    <w:rsid w:val="00A1419B"/>
    <w:rsid w:val="00A1427D"/>
    <w:rsid w:val="00A14690"/>
    <w:rsid w:val="00A15402"/>
    <w:rsid w:val="00A1556B"/>
    <w:rsid w:val="00A15818"/>
    <w:rsid w:val="00A15825"/>
    <w:rsid w:val="00A1593C"/>
    <w:rsid w:val="00A1593F"/>
    <w:rsid w:val="00A15947"/>
    <w:rsid w:val="00A162EC"/>
    <w:rsid w:val="00A16499"/>
    <w:rsid w:val="00A16537"/>
    <w:rsid w:val="00A16834"/>
    <w:rsid w:val="00A16888"/>
    <w:rsid w:val="00A16A09"/>
    <w:rsid w:val="00A16C2F"/>
    <w:rsid w:val="00A20400"/>
    <w:rsid w:val="00A21137"/>
    <w:rsid w:val="00A212C4"/>
    <w:rsid w:val="00A21B16"/>
    <w:rsid w:val="00A21DDD"/>
    <w:rsid w:val="00A21F40"/>
    <w:rsid w:val="00A2212B"/>
    <w:rsid w:val="00A22503"/>
    <w:rsid w:val="00A2255D"/>
    <w:rsid w:val="00A22CEA"/>
    <w:rsid w:val="00A22D48"/>
    <w:rsid w:val="00A22E23"/>
    <w:rsid w:val="00A2383D"/>
    <w:rsid w:val="00A2391D"/>
    <w:rsid w:val="00A23C58"/>
    <w:rsid w:val="00A23FF6"/>
    <w:rsid w:val="00A242EB"/>
    <w:rsid w:val="00A243DF"/>
    <w:rsid w:val="00A24B7A"/>
    <w:rsid w:val="00A24BD3"/>
    <w:rsid w:val="00A24BD5"/>
    <w:rsid w:val="00A257F4"/>
    <w:rsid w:val="00A25DC8"/>
    <w:rsid w:val="00A260C5"/>
    <w:rsid w:val="00A263FE"/>
    <w:rsid w:val="00A2656D"/>
    <w:rsid w:val="00A26865"/>
    <w:rsid w:val="00A268D5"/>
    <w:rsid w:val="00A27268"/>
    <w:rsid w:val="00A277DF"/>
    <w:rsid w:val="00A2780E"/>
    <w:rsid w:val="00A27FAE"/>
    <w:rsid w:val="00A30057"/>
    <w:rsid w:val="00A30BF9"/>
    <w:rsid w:val="00A30DAC"/>
    <w:rsid w:val="00A31030"/>
    <w:rsid w:val="00A31147"/>
    <w:rsid w:val="00A3126D"/>
    <w:rsid w:val="00A312FD"/>
    <w:rsid w:val="00A316E2"/>
    <w:rsid w:val="00A3176F"/>
    <w:rsid w:val="00A31B9D"/>
    <w:rsid w:val="00A31D66"/>
    <w:rsid w:val="00A31DC8"/>
    <w:rsid w:val="00A3224A"/>
    <w:rsid w:val="00A331F9"/>
    <w:rsid w:val="00A33383"/>
    <w:rsid w:val="00A33B45"/>
    <w:rsid w:val="00A33BF5"/>
    <w:rsid w:val="00A33D48"/>
    <w:rsid w:val="00A33EBE"/>
    <w:rsid w:val="00A33F24"/>
    <w:rsid w:val="00A34110"/>
    <w:rsid w:val="00A34352"/>
    <w:rsid w:val="00A34619"/>
    <w:rsid w:val="00A347B1"/>
    <w:rsid w:val="00A34974"/>
    <w:rsid w:val="00A34D26"/>
    <w:rsid w:val="00A34DEF"/>
    <w:rsid w:val="00A3513A"/>
    <w:rsid w:val="00A356A2"/>
    <w:rsid w:val="00A35E0B"/>
    <w:rsid w:val="00A35F11"/>
    <w:rsid w:val="00A36650"/>
    <w:rsid w:val="00A36A0F"/>
    <w:rsid w:val="00A36A7F"/>
    <w:rsid w:val="00A36B15"/>
    <w:rsid w:val="00A36DB8"/>
    <w:rsid w:val="00A371AF"/>
    <w:rsid w:val="00A37318"/>
    <w:rsid w:val="00A3738E"/>
    <w:rsid w:val="00A37573"/>
    <w:rsid w:val="00A377B8"/>
    <w:rsid w:val="00A4004F"/>
    <w:rsid w:val="00A40850"/>
    <w:rsid w:val="00A40D42"/>
    <w:rsid w:val="00A40DAB"/>
    <w:rsid w:val="00A411C3"/>
    <w:rsid w:val="00A41215"/>
    <w:rsid w:val="00A415D3"/>
    <w:rsid w:val="00A41BBF"/>
    <w:rsid w:val="00A41E62"/>
    <w:rsid w:val="00A41F77"/>
    <w:rsid w:val="00A42378"/>
    <w:rsid w:val="00A42577"/>
    <w:rsid w:val="00A425D8"/>
    <w:rsid w:val="00A42AAA"/>
    <w:rsid w:val="00A42AB1"/>
    <w:rsid w:val="00A42ADB"/>
    <w:rsid w:val="00A43CAD"/>
    <w:rsid w:val="00A43FDA"/>
    <w:rsid w:val="00A44013"/>
    <w:rsid w:val="00A440AB"/>
    <w:rsid w:val="00A44AB1"/>
    <w:rsid w:val="00A44BE3"/>
    <w:rsid w:val="00A44F90"/>
    <w:rsid w:val="00A4547E"/>
    <w:rsid w:val="00A456B1"/>
    <w:rsid w:val="00A45C20"/>
    <w:rsid w:val="00A45D3A"/>
    <w:rsid w:val="00A45EBD"/>
    <w:rsid w:val="00A45F27"/>
    <w:rsid w:val="00A462FD"/>
    <w:rsid w:val="00A46693"/>
    <w:rsid w:val="00A466E5"/>
    <w:rsid w:val="00A46C60"/>
    <w:rsid w:val="00A46DFD"/>
    <w:rsid w:val="00A47121"/>
    <w:rsid w:val="00A476A5"/>
    <w:rsid w:val="00A479B5"/>
    <w:rsid w:val="00A5036F"/>
    <w:rsid w:val="00A5063E"/>
    <w:rsid w:val="00A50783"/>
    <w:rsid w:val="00A509D1"/>
    <w:rsid w:val="00A50E8A"/>
    <w:rsid w:val="00A50F82"/>
    <w:rsid w:val="00A51436"/>
    <w:rsid w:val="00A519EF"/>
    <w:rsid w:val="00A5287C"/>
    <w:rsid w:val="00A53174"/>
    <w:rsid w:val="00A53B34"/>
    <w:rsid w:val="00A53DC7"/>
    <w:rsid w:val="00A54088"/>
    <w:rsid w:val="00A541D8"/>
    <w:rsid w:val="00A541DF"/>
    <w:rsid w:val="00A546B4"/>
    <w:rsid w:val="00A5476F"/>
    <w:rsid w:val="00A54994"/>
    <w:rsid w:val="00A55959"/>
    <w:rsid w:val="00A55BC5"/>
    <w:rsid w:val="00A55CE3"/>
    <w:rsid w:val="00A5603E"/>
    <w:rsid w:val="00A560A9"/>
    <w:rsid w:val="00A561E1"/>
    <w:rsid w:val="00A561F0"/>
    <w:rsid w:val="00A56629"/>
    <w:rsid w:val="00A56679"/>
    <w:rsid w:val="00A56FA2"/>
    <w:rsid w:val="00A57425"/>
    <w:rsid w:val="00A57868"/>
    <w:rsid w:val="00A602B3"/>
    <w:rsid w:val="00A606E6"/>
    <w:rsid w:val="00A6112E"/>
    <w:rsid w:val="00A6138C"/>
    <w:rsid w:val="00A6148C"/>
    <w:rsid w:val="00A6168C"/>
    <w:rsid w:val="00A618DA"/>
    <w:rsid w:val="00A61A56"/>
    <w:rsid w:val="00A622C7"/>
    <w:rsid w:val="00A62323"/>
    <w:rsid w:val="00A628BA"/>
    <w:rsid w:val="00A62C05"/>
    <w:rsid w:val="00A62C1B"/>
    <w:rsid w:val="00A62C93"/>
    <w:rsid w:val="00A62E8B"/>
    <w:rsid w:val="00A62EC0"/>
    <w:rsid w:val="00A63562"/>
    <w:rsid w:val="00A6365A"/>
    <w:rsid w:val="00A63C01"/>
    <w:rsid w:val="00A63CDE"/>
    <w:rsid w:val="00A63F7F"/>
    <w:rsid w:val="00A63FE1"/>
    <w:rsid w:val="00A64475"/>
    <w:rsid w:val="00A64586"/>
    <w:rsid w:val="00A64875"/>
    <w:rsid w:val="00A6491F"/>
    <w:rsid w:val="00A64C02"/>
    <w:rsid w:val="00A64D83"/>
    <w:rsid w:val="00A650DA"/>
    <w:rsid w:val="00A65CFE"/>
    <w:rsid w:val="00A65E8D"/>
    <w:rsid w:val="00A662FC"/>
    <w:rsid w:val="00A667BE"/>
    <w:rsid w:val="00A6685E"/>
    <w:rsid w:val="00A668AE"/>
    <w:rsid w:val="00A66AA2"/>
    <w:rsid w:val="00A66DC7"/>
    <w:rsid w:val="00A66FB8"/>
    <w:rsid w:val="00A67625"/>
    <w:rsid w:val="00A677DE"/>
    <w:rsid w:val="00A678DD"/>
    <w:rsid w:val="00A67BDC"/>
    <w:rsid w:val="00A67C38"/>
    <w:rsid w:val="00A700E5"/>
    <w:rsid w:val="00A701B2"/>
    <w:rsid w:val="00A70BFB"/>
    <w:rsid w:val="00A70C3A"/>
    <w:rsid w:val="00A70DC6"/>
    <w:rsid w:val="00A70F56"/>
    <w:rsid w:val="00A71023"/>
    <w:rsid w:val="00A71057"/>
    <w:rsid w:val="00A71118"/>
    <w:rsid w:val="00A711F2"/>
    <w:rsid w:val="00A7155D"/>
    <w:rsid w:val="00A715FF"/>
    <w:rsid w:val="00A718DE"/>
    <w:rsid w:val="00A71C23"/>
    <w:rsid w:val="00A7239B"/>
    <w:rsid w:val="00A72623"/>
    <w:rsid w:val="00A7264D"/>
    <w:rsid w:val="00A72ABF"/>
    <w:rsid w:val="00A72D9A"/>
    <w:rsid w:val="00A72DA3"/>
    <w:rsid w:val="00A730EB"/>
    <w:rsid w:val="00A731A8"/>
    <w:rsid w:val="00A73282"/>
    <w:rsid w:val="00A73629"/>
    <w:rsid w:val="00A73717"/>
    <w:rsid w:val="00A73798"/>
    <w:rsid w:val="00A737E3"/>
    <w:rsid w:val="00A7387A"/>
    <w:rsid w:val="00A73976"/>
    <w:rsid w:val="00A73C14"/>
    <w:rsid w:val="00A73C5D"/>
    <w:rsid w:val="00A745C0"/>
    <w:rsid w:val="00A74603"/>
    <w:rsid w:val="00A74A1D"/>
    <w:rsid w:val="00A74AC7"/>
    <w:rsid w:val="00A74C0F"/>
    <w:rsid w:val="00A74EE0"/>
    <w:rsid w:val="00A74F0E"/>
    <w:rsid w:val="00A750B4"/>
    <w:rsid w:val="00A752EA"/>
    <w:rsid w:val="00A7553B"/>
    <w:rsid w:val="00A75AA7"/>
    <w:rsid w:val="00A75FC1"/>
    <w:rsid w:val="00A761C2"/>
    <w:rsid w:val="00A76292"/>
    <w:rsid w:val="00A7657C"/>
    <w:rsid w:val="00A7677E"/>
    <w:rsid w:val="00A767CC"/>
    <w:rsid w:val="00A76846"/>
    <w:rsid w:val="00A76920"/>
    <w:rsid w:val="00A76D3C"/>
    <w:rsid w:val="00A76D6D"/>
    <w:rsid w:val="00A76F13"/>
    <w:rsid w:val="00A76F6D"/>
    <w:rsid w:val="00A77528"/>
    <w:rsid w:val="00A7774F"/>
    <w:rsid w:val="00A777AE"/>
    <w:rsid w:val="00A779AE"/>
    <w:rsid w:val="00A779FF"/>
    <w:rsid w:val="00A77BC1"/>
    <w:rsid w:val="00A77DE3"/>
    <w:rsid w:val="00A77F18"/>
    <w:rsid w:val="00A77F69"/>
    <w:rsid w:val="00A80AB1"/>
    <w:rsid w:val="00A80E62"/>
    <w:rsid w:val="00A81106"/>
    <w:rsid w:val="00A813CD"/>
    <w:rsid w:val="00A82527"/>
    <w:rsid w:val="00A8259B"/>
    <w:rsid w:val="00A8268C"/>
    <w:rsid w:val="00A82999"/>
    <w:rsid w:val="00A82C1D"/>
    <w:rsid w:val="00A8301D"/>
    <w:rsid w:val="00A830F2"/>
    <w:rsid w:val="00A83181"/>
    <w:rsid w:val="00A83A5D"/>
    <w:rsid w:val="00A83ACD"/>
    <w:rsid w:val="00A83D3F"/>
    <w:rsid w:val="00A84240"/>
    <w:rsid w:val="00A84342"/>
    <w:rsid w:val="00A84A05"/>
    <w:rsid w:val="00A84ADA"/>
    <w:rsid w:val="00A84C75"/>
    <w:rsid w:val="00A84FD5"/>
    <w:rsid w:val="00A8558A"/>
    <w:rsid w:val="00A856A0"/>
    <w:rsid w:val="00A85C92"/>
    <w:rsid w:val="00A860E3"/>
    <w:rsid w:val="00A86A73"/>
    <w:rsid w:val="00A870A8"/>
    <w:rsid w:val="00A871C5"/>
    <w:rsid w:val="00A8744E"/>
    <w:rsid w:val="00A87CEA"/>
    <w:rsid w:val="00A9011A"/>
    <w:rsid w:val="00A90155"/>
    <w:rsid w:val="00A90B2C"/>
    <w:rsid w:val="00A90BA1"/>
    <w:rsid w:val="00A91095"/>
    <w:rsid w:val="00A913F8"/>
    <w:rsid w:val="00A917A3"/>
    <w:rsid w:val="00A91C92"/>
    <w:rsid w:val="00A922C1"/>
    <w:rsid w:val="00A92978"/>
    <w:rsid w:val="00A92DD9"/>
    <w:rsid w:val="00A93928"/>
    <w:rsid w:val="00A93A6F"/>
    <w:rsid w:val="00A93DFF"/>
    <w:rsid w:val="00A93E7F"/>
    <w:rsid w:val="00A94221"/>
    <w:rsid w:val="00A94226"/>
    <w:rsid w:val="00A94629"/>
    <w:rsid w:val="00A94ACE"/>
    <w:rsid w:val="00A94B20"/>
    <w:rsid w:val="00A94DF0"/>
    <w:rsid w:val="00A94FEC"/>
    <w:rsid w:val="00A954C6"/>
    <w:rsid w:val="00A9576B"/>
    <w:rsid w:val="00A95CCD"/>
    <w:rsid w:val="00A95D52"/>
    <w:rsid w:val="00A96039"/>
    <w:rsid w:val="00A960B8"/>
    <w:rsid w:val="00A961E6"/>
    <w:rsid w:val="00A96448"/>
    <w:rsid w:val="00A96673"/>
    <w:rsid w:val="00A96A53"/>
    <w:rsid w:val="00A97331"/>
    <w:rsid w:val="00A97523"/>
    <w:rsid w:val="00A9761D"/>
    <w:rsid w:val="00A97624"/>
    <w:rsid w:val="00A976BE"/>
    <w:rsid w:val="00A97B7C"/>
    <w:rsid w:val="00A97D2C"/>
    <w:rsid w:val="00A97F7F"/>
    <w:rsid w:val="00AA06CE"/>
    <w:rsid w:val="00AA0753"/>
    <w:rsid w:val="00AA10AD"/>
    <w:rsid w:val="00AA1689"/>
    <w:rsid w:val="00AA16EE"/>
    <w:rsid w:val="00AA19BF"/>
    <w:rsid w:val="00AA1AAC"/>
    <w:rsid w:val="00AA1DF2"/>
    <w:rsid w:val="00AA209C"/>
    <w:rsid w:val="00AA20F1"/>
    <w:rsid w:val="00AA2533"/>
    <w:rsid w:val="00AA2580"/>
    <w:rsid w:val="00AA27CC"/>
    <w:rsid w:val="00AA2842"/>
    <w:rsid w:val="00AA288B"/>
    <w:rsid w:val="00AA2AF4"/>
    <w:rsid w:val="00AA2B27"/>
    <w:rsid w:val="00AA2CCE"/>
    <w:rsid w:val="00AA3B1A"/>
    <w:rsid w:val="00AA438E"/>
    <w:rsid w:val="00AA43FB"/>
    <w:rsid w:val="00AA463D"/>
    <w:rsid w:val="00AA46A9"/>
    <w:rsid w:val="00AA4DE8"/>
    <w:rsid w:val="00AA52D3"/>
    <w:rsid w:val="00AA53B6"/>
    <w:rsid w:val="00AA5C8F"/>
    <w:rsid w:val="00AA613F"/>
    <w:rsid w:val="00AA653A"/>
    <w:rsid w:val="00AA6BA6"/>
    <w:rsid w:val="00AA7052"/>
    <w:rsid w:val="00AA7169"/>
    <w:rsid w:val="00AA7571"/>
    <w:rsid w:val="00AA7803"/>
    <w:rsid w:val="00AA7B85"/>
    <w:rsid w:val="00AA7DF3"/>
    <w:rsid w:val="00AA7F88"/>
    <w:rsid w:val="00AB027F"/>
    <w:rsid w:val="00AB0559"/>
    <w:rsid w:val="00AB0CE1"/>
    <w:rsid w:val="00AB0E1D"/>
    <w:rsid w:val="00AB13E3"/>
    <w:rsid w:val="00AB14BF"/>
    <w:rsid w:val="00AB1600"/>
    <w:rsid w:val="00AB1770"/>
    <w:rsid w:val="00AB186D"/>
    <w:rsid w:val="00AB19E4"/>
    <w:rsid w:val="00AB1FCB"/>
    <w:rsid w:val="00AB1FDE"/>
    <w:rsid w:val="00AB204D"/>
    <w:rsid w:val="00AB2189"/>
    <w:rsid w:val="00AB2211"/>
    <w:rsid w:val="00AB241E"/>
    <w:rsid w:val="00AB275C"/>
    <w:rsid w:val="00AB27A5"/>
    <w:rsid w:val="00AB2800"/>
    <w:rsid w:val="00AB28DB"/>
    <w:rsid w:val="00AB2BDE"/>
    <w:rsid w:val="00AB2C91"/>
    <w:rsid w:val="00AB2CC3"/>
    <w:rsid w:val="00AB3060"/>
    <w:rsid w:val="00AB3175"/>
    <w:rsid w:val="00AB36D7"/>
    <w:rsid w:val="00AB3784"/>
    <w:rsid w:val="00AB3CDB"/>
    <w:rsid w:val="00AB3ED9"/>
    <w:rsid w:val="00AB4566"/>
    <w:rsid w:val="00AB49A4"/>
    <w:rsid w:val="00AB4F36"/>
    <w:rsid w:val="00AB5504"/>
    <w:rsid w:val="00AB5B34"/>
    <w:rsid w:val="00AB5F1C"/>
    <w:rsid w:val="00AB60F8"/>
    <w:rsid w:val="00AB6151"/>
    <w:rsid w:val="00AB639E"/>
    <w:rsid w:val="00AB64CD"/>
    <w:rsid w:val="00AB6DDC"/>
    <w:rsid w:val="00AB6FB0"/>
    <w:rsid w:val="00AB71F1"/>
    <w:rsid w:val="00AB74C2"/>
    <w:rsid w:val="00AB778E"/>
    <w:rsid w:val="00AB7A26"/>
    <w:rsid w:val="00AB7C30"/>
    <w:rsid w:val="00AC046A"/>
    <w:rsid w:val="00AC0E64"/>
    <w:rsid w:val="00AC108D"/>
    <w:rsid w:val="00AC164C"/>
    <w:rsid w:val="00AC175D"/>
    <w:rsid w:val="00AC1933"/>
    <w:rsid w:val="00AC1C58"/>
    <w:rsid w:val="00AC1D30"/>
    <w:rsid w:val="00AC1E34"/>
    <w:rsid w:val="00AC1EAB"/>
    <w:rsid w:val="00AC1EBF"/>
    <w:rsid w:val="00AC1F2D"/>
    <w:rsid w:val="00AC23BF"/>
    <w:rsid w:val="00AC2468"/>
    <w:rsid w:val="00AC2472"/>
    <w:rsid w:val="00AC2920"/>
    <w:rsid w:val="00AC2C8A"/>
    <w:rsid w:val="00AC2E63"/>
    <w:rsid w:val="00AC2EDA"/>
    <w:rsid w:val="00AC3093"/>
    <w:rsid w:val="00AC38EE"/>
    <w:rsid w:val="00AC3A55"/>
    <w:rsid w:val="00AC3C22"/>
    <w:rsid w:val="00AC40A9"/>
    <w:rsid w:val="00AC4108"/>
    <w:rsid w:val="00AC48BB"/>
    <w:rsid w:val="00AC4961"/>
    <w:rsid w:val="00AC4B8C"/>
    <w:rsid w:val="00AC4B8F"/>
    <w:rsid w:val="00AC509A"/>
    <w:rsid w:val="00AC5248"/>
    <w:rsid w:val="00AC5700"/>
    <w:rsid w:val="00AC5B59"/>
    <w:rsid w:val="00AC5B79"/>
    <w:rsid w:val="00AC5DF7"/>
    <w:rsid w:val="00AC5E09"/>
    <w:rsid w:val="00AC62E6"/>
    <w:rsid w:val="00AC65F9"/>
    <w:rsid w:val="00AC6CBB"/>
    <w:rsid w:val="00AC76AF"/>
    <w:rsid w:val="00AC79EF"/>
    <w:rsid w:val="00AC7B6C"/>
    <w:rsid w:val="00AC7BDD"/>
    <w:rsid w:val="00AC7FCF"/>
    <w:rsid w:val="00AD0003"/>
    <w:rsid w:val="00AD0059"/>
    <w:rsid w:val="00AD05C6"/>
    <w:rsid w:val="00AD0D1A"/>
    <w:rsid w:val="00AD0D7B"/>
    <w:rsid w:val="00AD0DA4"/>
    <w:rsid w:val="00AD0E7B"/>
    <w:rsid w:val="00AD1046"/>
    <w:rsid w:val="00AD105C"/>
    <w:rsid w:val="00AD140C"/>
    <w:rsid w:val="00AD14CE"/>
    <w:rsid w:val="00AD15CD"/>
    <w:rsid w:val="00AD2308"/>
    <w:rsid w:val="00AD241D"/>
    <w:rsid w:val="00AD2947"/>
    <w:rsid w:val="00AD2E76"/>
    <w:rsid w:val="00AD3488"/>
    <w:rsid w:val="00AD35C7"/>
    <w:rsid w:val="00AD3648"/>
    <w:rsid w:val="00AD36A6"/>
    <w:rsid w:val="00AD3A8A"/>
    <w:rsid w:val="00AD3E53"/>
    <w:rsid w:val="00AD5110"/>
    <w:rsid w:val="00AD523A"/>
    <w:rsid w:val="00AD5C7D"/>
    <w:rsid w:val="00AD5F93"/>
    <w:rsid w:val="00AD6372"/>
    <w:rsid w:val="00AD667D"/>
    <w:rsid w:val="00AD6700"/>
    <w:rsid w:val="00AD6821"/>
    <w:rsid w:val="00AD6CEF"/>
    <w:rsid w:val="00AD722B"/>
    <w:rsid w:val="00AD72AD"/>
    <w:rsid w:val="00AD73EE"/>
    <w:rsid w:val="00AD741F"/>
    <w:rsid w:val="00AD7468"/>
    <w:rsid w:val="00AD74A4"/>
    <w:rsid w:val="00AD7595"/>
    <w:rsid w:val="00AD765B"/>
    <w:rsid w:val="00AD7AB8"/>
    <w:rsid w:val="00AD7B4F"/>
    <w:rsid w:val="00AD7BD7"/>
    <w:rsid w:val="00AD7C9F"/>
    <w:rsid w:val="00AE0208"/>
    <w:rsid w:val="00AE05DC"/>
    <w:rsid w:val="00AE0731"/>
    <w:rsid w:val="00AE0AEA"/>
    <w:rsid w:val="00AE1198"/>
    <w:rsid w:val="00AE11C6"/>
    <w:rsid w:val="00AE120B"/>
    <w:rsid w:val="00AE1996"/>
    <w:rsid w:val="00AE2295"/>
    <w:rsid w:val="00AE24A2"/>
    <w:rsid w:val="00AE26E7"/>
    <w:rsid w:val="00AE2C85"/>
    <w:rsid w:val="00AE2CFA"/>
    <w:rsid w:val="00AE2D03"/>
    <w:rsid w:val="00AE2E51"/>
    <w:rsid w:val="00AE2E83"/>
    <w:rsid w:val="00AE36A7"/>
    <w:rsid w:val="00AE3897"/>
    <w:rsid w:val="00AE38B9"/>
    <w:rsid w:val="00AE3B02"/>
    <w:rsid w:val="00AE3BDF"/>
    <w:rsid w:val="00AE3E24"/>
    <w:rsid w:val="00AE4AF7"/>
    <w:rsid w:val="00AE4BF3"/>
    <w:rsid w:val="00AE4CDA"/>
    <w:rsid w:val="00AE517B"/>
    <w:rsid w:val="00AE51B7"/>
    <w:rsid w:val="00AE5615"/>
    <w:rsid w:val="00AE57E0"/>
    <w:rsid w:val="00AE5F9A"/>
    <w:rsid w:val="00AE62EF"/>
    <w:rsid w:val="00AE6386"/>
    <w:rsid w:val="00AE6A31"/>
    <w:rsid w:val="00AE7086"/>
    <w:rsid w:val="00AE7178"/>
    <w:rsid w:val="00AE77DD"/>
    <w:rsid w:val="00AE7929"/>
    <w:rsid w:val="00AE7FFC"/>
    <w:rsid w:val="00AF02A0"/>
    <w:rsid w:val="00AF05F8"/>
    <w:rsid w:val="00AF0AF2"/>
    <w:rsid w:val="00AF0E56"/>
    <w:rsid w:val="00AF1AC2"/>
    <w:rsid w:val="00AF1AE8"/>
    <w:rsid w:val="00AF1B2E"/>
    <w:rsid w:val="00AF1E41"/>
    <w:rsid w:val="00AF1E55"/>
    <w:rsid w:val="00AF22B8"/>
    <w:rsid w:val="00AF2ADF"/>
    <w:rsid w:val="00AF2D84"/>
    <w:rsid w:val="00AF2F1D"/>
    <w:rsid w:val="00AF377B"/>
    <w:rsid w:val="00AF388F"/>
    <w:rsid w:val="00AF3C20"/>
    <w:rsid w:val="00AF5263"/>
    <w:rsid w:val="00AF562C"/>
    <w:rsid w:val="00AF5BCB"/>
    <w:rsid w:val="00AF5C4E"/>
    <w:rsid w:val="00AF5F5C"/>
    <w:rsid w:val="00AF6044"/>
    <w:rsid w:val="00AF60E8"/>
    <w:rsid w:val="00AF6290"/>
    <w:rsid w:val="00AF6696"/>
    <w:rsid w:val="00AF6927"/>
    <w:rsid w:val="00AF6A69"/>
    <w:rsid w:val="00AF6AD7"/>
    <w:rsid w:val="00AF6FEE"/>
    <w:rsid w:val="00AF703F"/>
    <w:rsid w:val="00AF79E2"/>
    <w:rsid w:val="00AF7AB8"/>
    <w:rsid w:val="00AF7E15"/>
    <w:rsid w:val="00B00120"/>
    <w:rsid w:val="00B00213"/>
    <w:rsid w:val="00B002F3"/>
    <w:rsid w:val="00B00C1D"/>
    <w:rsid w:val="00B00F80"/>
    <w:rsid w:val="00B01579"/>
    <w:rsid w:val="00B01655"/>
    <w:rsid w:val="00B01933"/>
    <w:rsid w:val="00B01D2B"/>
    <w:rsid w:val="00B01EB7"/>
    <w:rsid w:val="00B0220E"/>
    <w:rsid w:val="00B0226D"/>
    <w:rsid w:val="00B0275F"/>
    <w:rsid w:val="00B0310C"/>
    <w:rsid w:val="00B03265"/>
    <w:rsid w:val="00B037B5"/>
    <w:rsid w:val="00B039DA"/>
    <w:rsid w:val="00B03C11"/>
    <w:rsid w:val="00B03C51"/>
    <w:rsid w:val="00B0444C"/>
    <w:rsid w:val="00B04544"/>
    <w:rsid w:val="00B04826"/>
    <w:rsid w:val="00B04A71"/>
    <w:rsid w:val="00B04D5B"/>
    <w:rsid w:val="00B04DD2"/>
    <w:rsid w:val="00B0588C"/>
    <w:rsid w:val="00B05D75"/>
    <w:rsid w:val="00B05DDF"/>
    <w:rsid w:val="00B05F21"/>
    <w:rsid w:val="00B068BA"/>
    <w:rsid w:val="00B06EF5"/>
    <w:rsid w:val="00B073ED"/>
    <w:rsid w:val="00B0749E"/>
    <w:rsid w:val="00B075E9"/>
    <w:rsid w:val="00B07638"/>
    <w:rsid w:val="00B076F5"/>
    <w:rsid w:val="00B07848"/>
    <w:rsid w:val="00B07A1F"/>
    <w:rsid w:val="00B07FE2"/>
    <w:rsid w:val="00B10242"/>
    <w:rsid w:val="00B10554"/>
    <w:rsid w:val="00B105E8"/>
    <w:rsid w:val="00B1093C"/>
    <w:rsid w:val="00B10A48"/>
    <w:rsid w:val="00B10B0F"/>
    <w:rsid w:val="00B10C52"/>
    <w:rsid w:val="00B10DB5"/>
    <w:rsid w:val="00B10EED"/>
    <w:rsid w:val="00B11472"/>
    <w:rsid w:val="00B115F4"/>
    <w:rsid w:val="00B11907"/>
    <w:rsid w:val="00B11E41"/>
    <w:rsid w:val="00B11F9D"/>
    <w:rsid w:val="00B1229A"/>
    <w:rsid w:val="00B12AA9"/>
    <w:rsid w:val="00B12B6D"/>
    <w:rsid w:val="00B12BB5"/>
    <w:rsid w:val="00B1365F"/>
    <w:rsid w:val="00B1386D"/>
    <w:rsid w:val="00B13CDE"/>
    <w:rsid w:val="00B13E39"/>
    <w:rsid w:val="00B141D9"/>
    <w:rsid w:val="00B143A6"/>
    <w:rsid w:val="00B15463"/>
    <w:rsid w:val="00B16069"/>
    <w:rsid w:val="00B168EA"/>
    <w:rsid w:val="00B170FA"/>
    <w:rsid w:val="00B17557"/>
    <w:rsid w:val="00B17D28"/>
    <w:rsid w:val="00B20198"/>
    <w:rsid w:val="00B20498"/>
    <w:rsid w:val="00B204A1"/>
    <w:rsid w:val="00B20DAF"/>
    <w:rsid w:val="00B210EC"/>
    <w:rsid w:val="00B2177F"/>
    <w:rsid w:val="00B218E6"/>
    <w:rsid w:val="00B21DB0"/>
    <w:rsid w:val="00B2225D"/>
    <w:rsid w:val="00B225B1"/>
    <w:rsid w:val="00B22B91"/>
    <w:rsid w:val="00B22F73"/>
    <w:rsid w:val="00B234E0"/>
    <w:rsid w:val="00B2355C"/>
    <w:rsid w:val="00B236AB"/>
    <w:rsid w:val="00B23BBA"/>
    <w:rsid w:val="00B23C84"/>
    <w:rsid w:val="00B243DF"/>
    <w:rsid w:val="00B24DE6"/>
    <w:rsid w:val="00B24F70"/>
    <w:rsid w:val="00B2522A"/>
    <w:rsid w:val="00B255BE"/>
    <w:rsid w:val="00B2577D"/>
    <w:rsid w:val="00B25B61"/>
    <w:rsid w:val="00B262A6"/>
    <w:rsid w:val="00B265DC"/>
    <w:rsid w:val="00B265F4"/>
    <w:rsid w:val="00B26A9F"/>
    <w:rsid w:val="00B26AFA"/>
    <w:rsid w:val="00B26B0A"/>
    <w:rsid w:val="00B26F2F"/>
    <w:rsid w:val="00B270B0"/>
    <w:rsid w:val="00B271F7"/>
    <w:rsid w:val="00B2762C"/>
    <w:rsid w:val="00B27729"/>
    <w:rsid w:val="00B277B3"/>
    <w:rsid w:val="00B279A2"/>
    <w:rsid w:val="00B27A26"/>
    <w:rsid w:val="00B27EA3"/>
    <w:rsid w:val="00B27F6E"/>
    <w:rsid w:val="00B31DB1"/>
    <w:rsid w:val="00B31FED"/>
    <w:rsid w:val="00B32188"/>
    <w:rsid w:val="00B322D8"/>
    <w:rsid w:val="00B3248D"/>
    <w:rsid w:val="00B32E54"/>
    <w:rsid w:val="00B336E9"/>
    <w:rsid w:val="00B33946"/>
    <w:rsid w:val="00B339C6"/>
    <w:rsid w:val="00B33AEB"/>
    <w:rsid w:val="00B33B67"/>
    <w:rsid w:val="00B33BE5"/>
    <w:rsid w:val="00B34046"/>
    <w:rsid w:val="00B3462A"/>
    <w:rsid w:val="00B34937"/>
    <w:rsid w:val="00B34BD8"/>
    <w:rsid w:val="00B34CD2"/>
    <w:rsid w:val="00B3549F"/>
    <w:rsid w:val="00B35843"/>
    <w:rsid w:val="00B35D0D"/>
    <w:rsid w:val="00B361E6"/>
    <w:rsid w:val="00B36DDE"/>
    <w:rsid w:val="00B37382"/>
    <w:rsid w:val="00B375AD"/>
    <w:rsid w:val="00B3767B"/>
    <w:rsid w:val="00B378C7"/>
    <w:rsid w:val="00B37992"/>
    <w:rsid w:val="00B37AD0"/>
    <w:rsid w:val="00B37B6B"/>
    <w:rsid w:val="00B403E5"/>
    <w:rsid w:val="00B40408"/>
    <w:rsid w:val="00B404D3"/>
    <w:rsid w:val="00B404D5"/>
    <w:rsid w:val="00B40656"/>
    <w:rsid w:val="00B4077D"/>
    <w:rsid w:val="00B40CA7"/>
    <w:rsid w:val="00B40E65"/>
    <w:rsid w:val="00B417F1"/>
    <w:rsid w:val="00B41FBE"/>
    <w:rsid w:val="00B421F4"/>
    <w:rsid w:val="00B42293"/>
    <w:rsid w:val="00B42340"/>
    <w:rsid w:val="00B4242E"/>
    <w:rsid w:val="00B42F7A"/>
    <w:rsid w:val="00B430B5"/>
    <w:rsid w:val="00B43298"/>
    <w:rsid w:val="00B437B0"/>
    <w:rsid w:val="00B43B3B"/>
    <w:rsid w:val="00B43C3D"/>
    <w:rsid w:val="00B43D50"/>
    <w:rsid w:val="00B4463D"/>
    <w:rsid w:val="00B4512B"/>
    <w:rsid w:val="00B451F8"/>
    <w:rsid w:val="00B45533"/>
    <w:rsid w:val="00B45BE0"/>
    <w:rsid w:val="00B45CD0"/>
    <w:rsid w:val="00B46210"/>
    <w:rsid w:val="00B46265"/>
    <w:rsid w:val="00B46B7B"/>
    <w:rsid w:val="00B46D22"/>
    <w:rsid w:val="00B46D2C"/>
    <w:rsid w:val="00B46E8E"/>
    <w:rsid w:val="00B46E9D"/>
    <w:rsid w:val="00B470C0"/>
    <w:rsid w:val="00B47164"/>
    <w:rsid w:val="00B47290"/>
    <w:rsid w:val="00B474B6"/>
    <w:rsid w:val="00B47E80"/>
    <w:rsid w:val="00B47EDE"/>
    <w:rsid w:val="00B50217"/>
    <w:rsid w:val="00B50649"/>
    <w:rsid w:val="00B50E54"/>
    <w:rsid w:val="00B50F26"/>
    <w:rsid w:val="00B5195C"/>
    <w:rsid w:val="00B51BA9"/>
    <w:rsid w:val="00B51FD9"/>
    <w:rsid w:val="00B523B9"/>
    <w:rsid w:val="00B5249A"/>
    <w:rsid w:val="00B527AA"/>
    <w:rsid w:val="00B529A5"/>
    <w:rsid w:val="00B52AD1"/>
    <w:rsid w:val="00B52B1B"/>
    <w:rsid w:val="00B52C70"/>
    <w:rsid w:val="00B531B8"/>
    <w:rsid w:val="00B5379A"/>
    <w:rsid w:val="00B53A11"/>
    <w:rsid w:val="00B53CA6"/>
    <w:rsid w:val="00B53F4F"/>
    <w:rsid w:val="00B53F6B"/>
    <w:rsid w:val="00B54347"/>
    <w:rsid w:val="00B543AA"/>
    <w:rsid w:val="00B54B35"/>
    <w:rsid w:val="00B54F03"/>
    <w:rsid w:val="00B54F21"/>
    <w:rsid w:val="00B55417"/>
    <w:rsid w:val="00B556F9"/>
    <w:rsid w:val="00B5577E"/>
    <w:rsid w:val="00B5596F"/>
    <w:rsid w:val="00B55E30"/>
    <w:rsid w:val="00B55E9E"/>
    <w:rsid w:val="00B55F23"/>
    <w:rsid w:val="00B56215"/>
    <w:rsid w:val="00B56344"/>
    <w:rsid w:val="00B56AE5"/>
    <w:rsid w:val="00B57009"/>
    <w:rsid w:val="00B6055A"/>
    <w:rsid w:val="00B60635"/>
    <w:rsid w:val="00B606D7"/>
    <w:rsid w:val="00B60719"/>
    <w:rsid w:val="00B60AA0"/>
    <w:rsid w:val="00B60B56"/>
    <w:rsid w:val="00B60B7E"/>
    <w:rsid w:val="00B61234"/>
    <w:rsid w:val="00B614B0"/>
    <w:rsid w:val="00B614BA"/>
    <w:rsid w:val="00B618EC"/>
    <w:rsid w:val="00B61ACF"/>
    <w:rsid w:val="00B61DC8"/>
    <w:rsid w:val="00B61E10"/>
    <w:rsid w:val="00B61F41"/>
    <w:rsid w:val="00B61F6C"/>
    <w:rsid w:val="00B6200E"/>
    <w:rsid w:val="00B62321"/>
    <w:rsid w:val="00B62332"/>
    <w:rsid w:val="00B626A7"/>
    <w:rsid w:val="00B62B4D"/>
    <w:rsid w:val="00B635AF"/>
    <w:rsid w:val="00B63C80"/>
    <w:rsid w:val="00B63DA7"/>
    <w:rsid w:val="00B64468"/>
    <w:rsid w:val="00B64683"/>
    <w:rsid w:val="00B646FF"/>
    <w:rsid w:val="00B647FC"/>
    <w:rsid w:val="00B64A07"/>
    <w:rsid w:val="00B64C9D"/>
    <w:rsid w:val="00B64EFA"/>
    <w:rsid w:val="00B64F53"/>
    <w:rsid w:val="00B65561"/>
    <w:rsid w:val="00B65F19"/>
    <w:rsid w:val="00B66015"/>
    <w:rsid w:val="00B660F3"/>
    <w:rsid w:val="00B6653B"/>
    <w:rsid w:val="00B669DE"/>
    <w:rsid w:val="00B66C3B"/>
    <w:rsid w:val="00B66C85"/>
    <w:rsid w:val="00B66ED6"/>
    <w:rsid w:val="00B66F4B"/>
    <w:rsid w:val="00B6711A"/>
    <w:rsid w:val="00B6712B"/>
    <w:rsid w:val="00B673EE"/>
    <w:rsid w:val="00B674BD"/>
    <w:rsid w:val="00B6760C"/>
    <w:rsid w:val="00B67675"/>
    <w:rsid w:val="00B67762"/>
    <w:rsid w:val="00B70654"/>
    <w:rsid w:val="00B70795"/>
    <w:rsid w:val="00B708C7"/>
    <w:rsid w:val="00B708EB"/>
    <w:rsid w:val="00B709DF"/>
    <w:rsid w:val="00B70DA1"/>
    <w:rsid w:val="00B71055"/>
    <w:rsid w:val="00B714B6"/>
    <w:rsid w:val="00B71544"/>
    <w:rsid w:val="00B7162B"/>
    <w:rsid w:val="00B71745"/>
    <w:rsid w:val="00B71918"/>
    <w:rsid w:val="00B719D7"/>
    <w:rsid w:val="00B71B39"/>
    <w:rsid w:val="00B72451"/>
    <w:rsid w:val="00B724B3"/>
    <w:rsid w:val="00B7298F"/>
    <w:rsid w:val="00B72AEB"/>
    <w:rsid w:val="00B72BDB"/>
    <w:rsid w:val="00B734D3"/>
    <w:rsid w:val="00B73545"/>
    <w:rsid w:val="00B73760"/>
    <w:rsid w:val="00B7431F"/>
    <w:rsid w:val="00B74FC9"/>
    <w:rsid w:val="00B75014"/>
    <w:rsid w:val="00B75516"/>
    <w:rsid w:val="00B7559B"/>
    <w:rsid w:val="00B75AD4"/>
    <w:rsid w:val="00B75B2C"/>
    <w:rsid w:val="00B75C46"/>
    <w:rsid w:val="00B75D87"/>
    <w:rsid w:val="00B75FFA"/>
    <w:rsid w:val="00B7625B"/>
    <w:rsid w:val="00B762F2"/>
    <w:rsid w:val="00B76608"/>
    <w:rsid w:val="00B7680B"/>
    <w:rsid w:val="00B76B78"/>
    <w:rsid w:val="00B76BB0"/>
    <w:rsid w:val="00B76C46"/>
    <w:rsid w:val="00B76CFB"/>
    <w:rsid w:val="00B770C1"/>
    <w:rsid w:val="00B775C4"/>
    <w:rsid w:val="00B77642"/>
    <w:rsid w:val="00B777CE"/>
    <w:rsid w:val="00B779CC"/>
    <w:rsid w:val="00B77DFE"/>
    <w:rsid w:val="00B804A8"/>
    <w:rsid w:val="00B8086C"/>
    <w:rsid w:val="00B811DE"/>
    <w:rsid w:val="00B816C4"/>
    <w:rsid w:val="00B81790"/>
    <w:rsid w:val="00B817C5"/>
    <w:rsid w:val="00B81920"/>
    <w:rsid w:val="00B81A85"/>
    <w:rsid w:val="00B81D65"/>
    <w:rsid w:val="00B8237F"/>
    <w:rsid w:val="00B82748"/>
    <w:rsid w:val="00B833E8"/>
    <w:rsid w:val="00B838F9"/>
    <w:rsid w:val="00B83A30"/>
    <w:rsid w:val="00B8449B"/>
    <w:rsid w:val="00B846D9"/>
    <w:rsid w:val="00B84760"/>
    <w:rsid w:val="00B84AF1"/>
    <w:rsid w:val="00B84BF6"/>
    <w:rsid w:val="00B85163"/>
    <w:rsid w:val="00B85863"/>
    <w:rsid w:val="00B85CFC"/>
    <w:rsid w:val="00B85F42"/>
    <w:rsid w:val="00B862C0"/>
    <w:rsid w:val="00B8631C"/>
    <w:rsid w:val="00B864B1"/>
    <w:rsid w:val="00B86BCB"/>
    <w:rsid w:val="00B86F32"/>
    <w:rsid w:val="00B870AE"/>
    <w:rsid w:val="00B871F5"/>
    <w:rsid w:val="00B87C39"/>
    <w:rsid w:val="00B87D2B"/>
    <w:rsid w:val="00B9039D"/>
    <w:rsid w:val="00B90487"/>
    <w:rsid w:val="00B9068C"/>
    <w:rsid w:val="00B908E1"/>
    <w:rsid w:val="00B90E87"/>
    <w:rsid w:val="00B90F4C"/>
    <w:rsid w:val="00B910DA"/>
    <w:rsid w:val="00B913E5"/>
    <w:rsid w:val="00B9154A"/>
    <w:rsid w:val="00B91883"/>
    <w:rsid w:val="00B91AB8"/>
    <w:rsid w:val="00B91BC0"/>
    <w:rsid w:val="00B91BE7"/>
    <w:rsid w:val="00B91CE7"/>
    <w:rsid w:val="00B92660"/>
    <w:rsid w:val="00B93868"/>
    <w:rsid w:val="00B938AE"/>
    <w:rsid w:val="00B938CE"/>
    <w:rsid w:val="00B93B9A"/>
    <w:rsid w:val="00B93C9F"/>
    <w:rsid w:val="00B93DF0"/>
    <w:rsid w:val="00B93F01"/>
    <w:rsid w:val="00B940FD"/>
    <w:rsid w:val="00B947D9"/>
    <w:rsid w:val="00B94912"/>
    <w:rsid w:val="00B949E2"/>
    <w:rsid w:val="00B94FAF"/>
    <w:rsid w:val="00B950DA"/>
    <w:rsid w:val="00B9538D"/>
    <w:rsid w:val="00B954B9"/>
    <w:rsid w:val="00B954BD"/>
    <w:rsid w:val="00B9596E"/>
    <w:rsid w:val="00B95BD3"/>
    <w:rsid w:val="00B96059"/>
    <w:rsid w:val="00B96327"/>
    <w:rsid w:val="00B9638B"/>
    <w:rsid w:val="00B96F23"/>
    <w:rsid w:val="00B972EB"/>
    <w:rsid w:val="00B97889"/>
    <w:rsid w:val="00B9794D"/>
    <w:rsid w:val="00B9796B"/>
    <w:rsid w:val="00B97C38"/>
    <w:rsid w:val="00BA01CE"/>
    <w:rsid w:val="00BA043F"/>
    <w:rsid w:val="00BA0C65"/>
    <w:rsid w:val="00BA0D73"/>
    <w:rsid w:val="00BA0E2C"/>
    <w:rsid w:val="00BA126F"/>
    <w:rsid w:val="00BA1802"/>
    <w:rsid w:val="00BA19EB"/>
    <w:rsid w:val="00BA1C37"/>
    <w:rsid w:val="00BA1F3E"/>
    <w:rsid w:val="00BA211E"/>
    <w:rsid w:val="00BA2128"/>
    <w:rsid w:val="00BA243F"/>
    <w:rsid w:val="00BA27B2"/>
    <w:rsid w:val="00BA32B4"/>
    <w:rsid w:val="00BA380F"/>
    <w:rsid w:val="00BA3832"/>
    <w:rsid w:val="00BA3E1D"/>
    <w:rsid w:val="00BA3E80"/>
    <w:rsid w:val="00BA4043"/>
    <w:rsid w:val="00BA418B"/>
    <w:rsid w:val="00BA41D7"/>
    <w:rsid w:val="00BA44C7"/>
    <w:rsid w:val="00BA465D"/>
    <w:rsid w:val="00BA4EE5"/>
    <w:rsid w:val="00BA4EE8"/>
    <w:rsid w:val="00BA60E6"/>
    <w:rsid w:val="00BA6229"/>
    <w:rsid w:val="00BA6477"/>
    <w:rsid w:val="00BA6984"/>
    <w:rsid w:val="00BA6B51"/>
    <w:rsid w:val="00BA7975"/>
    <w:rsid w:val="00BA7C0C"/>
    <w:rsid w:val="00BA7EE6"/>
    <w:rsid w:val="00BB0136"/>
    <w:rsid w:val="00BB019B"/>
    <w:rsid w:val="00BB0319"/>
    <w:rsid w:val="00BB086B"/>
    <w:rsid w:val="00BB0EBE"/>
    <w:rsid w:val="00BB16FE"/>
    <w:rsid w:val="00BB1BB9"/>
    <w:rsid w:val="00BB1C8B"/>
    <w:rsid w:val="00BB1DE5"/>
    <w:rsid w:val="00BB2282"/>
    <w:rsid w:val="00BB22F4"/>
    <w:rsid w:val="00BB237F"/>
    <w:rsid w:val="00BB23B3"/>
    <w:rsid w:val="00BB258E"/>
    <w:rsid w:val="00BB2A46"/>
    <w:rsid w:val="00BB311E"/>
    <w:rsid w:val="00BB33EC"/>
    <w:rsid w:val="00BB34AA"/>
    <w:rsid w:val="00BB3F25"/>
    <w:rsid w:val="00BB3F6A"/>
    <w:rsid w:val="00BB4094"/>
    <w:rsid w:val="00BB410B"/>
    <w:rsid w:val="00BB4580"/>
    <w:rsid w:val="00BB4809"/>
    <w:rsid w:val="00BB486A"/>
    <w:rsid w:val="00BB489F"/>
    <w:rsid w:val="00BB4A74"/>
    <w:rsid w:val="00BB4B0D"/>
    <w:rsid w:val="00BB4EB4"/>
    <w:rsid w:val="00BB51D5"/>
    <w:rsid w:val="00BB5287"/>
    <w:rsid w:val="00BB544E"/>
    <w:rsid w:val="00BB5B6A"/>
    <w:rsid w:val="00BB5FE5"/>
    <w:rsid w:val="00BB6391"/>
    <w:rsid w:val="00BB64D7"/>
    <w:rsid w:val="00BB6817"/>
    <w:rsid w:val="00BB6AF5"/>
    <w:rsid w:val="00BB6F73"/>
    <w:rsid w:val="00BB70A3"/>
    <w:rsid w:val="00BB78B0"/>
    <w:rsid w:val="00BB78BC"/>
    <w:rsid w:val="00BB7ECF"/>
    <w:rsid w:val="00BC08DD"/>
    <w:rsid w:val="00BC17D3"/>
    <w:rsid w:val="00BC1D23"/>
    <w:rsid w:val="00BC1FCB"/>
    <w:rsid w:val="00BC23DE"/>
    <w:rsid w:val="00BC2643"/>
    <w:rsid w:val="00BC29E8"/>
    <w:rsid w:val="00BC3379"/>
    <w:rsid w:val="00BC3467"/>
    <w:rsid w:val="00BC34BA"/>
    <w:rsid w:val="00BC3A0B"/>
    <w:rsid w:val="00BC3BAB"/>
    <w:rsid w:val="00BC413D"/>
    <w:rsid w:val="00BC4347"/>
    <w:rsid w:val="00BC440B"/>
    <w:rsid w:val="00BC45A2"/>
    <w:rsid w:val="00BC45DB"/>
    <w:rsid w:val="00BC484F"/>
    <w:rsid w:val="00BC49A4"/>
    <w:rsid w:val="00BC49C3"/>
    <w:rsid w:val="00BC4A8F"/>
    <w:rsid w:val="00BC4D23"/>
    <w:rsid w:val="00BC4D81"/>
    <w:rsid w:val="00BC53F1"/>
    <w:rsid w:val="00BC54A1"/>
    <w:rsid w:val="00BC5697"/>
    <w:rsid w:val="00BC5895"/>
    <w:rsid w:val="00BC5BD2"/>
    <w:rsid w:val="00BC5E8C"/>
    <w:rsid w:val="00BC5F6C"/>
    <w:rsid w:val="00BC625B"/>
    <w:rsid w:val="00BC64A8"/>
    <w:rsid w:val="00BC662E"/>
    <w:rsid w:val="00BC6A3A"/>
    <w:rsid w:val="00BC6B92"/>
    <w:rsid w:val="00BC6E32"/>
    <w:rsid w:val="00BC7669"/>
    <w:rsid w:val="00BC775F"/>
    <w:rsid w:val="00BC784E"/>
    <w:rsid w:val="00BC7973"/>
    <w:rsid w:val="00BC7B79"/>
    <w:rsid w:val="00BC7D38"/>
    <w:rsid w:val="00BC7EFB"/>
    <w:rsid w:val="00BC7F4D"/>
    <w:rsid w:val="00BD0189"/>
    <w:rsid w:val="00BD0ACC"/>
    <w:rsid w:val="00BD1245"/>
    <w:rsid w:val="00BD134E"/>
    <w:rsid w:val="00BD137C"/>
    <w:rsid w:val="00BD14B1"/>
    <w:rsid w:val="00BD151B"/>
    <w:rsid w:val="00BD184E"/>
    <w:rsid w:val="00BD1A61"/>
    <w:rsid w:val="00BD1BDF"/>
    <w:rsid w:val="00BD1C41"/>
    <w:rsid w:val="00BD1C5F"/>
    <w:rsid w:val="00BD1D01"/>
    <w:rsid w:val="00BD1DA8"/>
    <w:rsid w:val="00BD2104"/>
    <w:rsid w:val="00BD219E"/>
    <w:rsid w:val="00BD2269"/>
    <w:rsid w:val="00BD2513"/>
    <w:rsid w:val="00BD28C4"/>
    <w:rsid w:val="00BD28CB"/>
    <w:rsid w:val="00BD29D1"/>
    <w:rsid w:val="00BD2FDD"/>
    <w:rsid w:val="00BD315E"/>
    <w:rsid w:val="00BD32AE"/>
    <w:rsid w:val="00BD32AF"/>
    <w:rsid w:val="00BD365F"/>
    <w:rsid w:val="00BD3CC1"/>
    <w:rsid w:val="00BD3CE7"/>
    <w:rsid w:val="00BD41E6"/>
    <w:rsid w:val="00BD4221"/>
    <w:rsid w:val="00BD4365"/>
    <w:rsid w:val="00BD44B4"/>
    <w:rsid w:val="00BD4916"/>
    <w:rsid w:val="00BD49FA"/>
    <w:rsid w:val="00BD4BF1"/>
    <w:rsid w:val="00BD50E3"/>
    <w:rsid w:val="00BD51BF"/>
    <w:rsid w:val="00BD56BF"/>
    <w:rsid w:val="00BD5B54"/>
    <w:rsid w:val="00BD5C93"/>
    <w:rsid w:val="00BD5E89"/>
    <w:rsid w:val="00BD63DB"/>
    <w:rsid w:val="00BD6D65"/>
    <w:rsid w:val="00BD6DCC"/>
    <w:rsid w:val="00BD6E44"/>
    <w:rsid w:val="00BD700B"/>
    <w:rsid w:val="00BD72D5"/>
    <w:rsid w:val="00BD749A"/>
    <w:rsid w:val="00BD7E9C"/>
    <w:rsid w:val="00BD7EB6"/>
    <w:rsid w:val="00BE03C8"/>
    <w:rsid w:val="00BE05C4"/>
    <w:rsid w:val="00BE076A"/>
    <w:rsid w:val="00BE085B"/>
    <w:rsid w:val="00BE08A4"/>
    <w:rsid w:val="00BE0CFA"/>
    <w:rsid w:val="00BE0F20"/>
    <w:rsid w:val="00BE0F59"/>
    <w:rsid w:val="00BE12F9"/>
    <w:rsid w:val="00BE14A7"/>
    <w:rsid w:val="00BE1BF8"/>
    <w:rsid w:val="00BE1E4C"/>
    <w:rsid w:val="00BE2272"/>
    <w:rsid w:val="00BE27BF"/>
    <w:rsid w:val="00BE287F"/>
    <w:rsid w:val="00BE3879"/>
    <w:rsid w:val="00BE3A23"/>
    <w:rsid w:val="00BE3A2C"/>
    <w:rsid w:val="00BE3C3B"/>
    <w:rsid w:val="00BE3CAA"/>
    <w:rsid w:val="00BE3E9D"/>
    <w:rsid w:val="00BE4210"/>
    <w:rsid w:val="00BE49D2"/>
    <w:rsid w:val="00BE4D8D"/>
    <w:rsid w:val="00BE5215"/>
    <w:rsid w:val="00BE524A"/>
    <w:rsid w:val="00BE5DCF"/>
    <w:rsid w:val="00BE62B2"/>
    <w:rsid w:val="00BE636E"/>
    <w:rsid w:val="00BE6617"/>
    <w:rsid w:val="00BE6ADF"/>
    <w:rsid w:val="00BE6FFD"/>
    <w:rsid w:val="00BE70B3"/>
    <w:rsid w:val="00BE70ED"/>
    <w:rsid w:val="00BE72CB"/>
    <w:rsid w:val="00BE7719"/>
    <w:rsid w:val="00BE77B0"/>
    <w:rsid w:val="00BE7863"/>
    <w:rsid w:val="00BE7A81"/>
    <w:rsid w:val="00BE7C10"/>
    <w:rsid w:val="00BE7DD9"/>
    <w:rsid w:val="00BE7F4D"/>
    <w:rsid w:val="00BF0A78"/>
    <w:rsid w:val="00BF0BC7"/>
    <w:rsid w:val="00BF0ED7"/>
    <w:rsid w:val="00BF100D"/>
    <w:rsid w:val="00BF136E"/>
    <w:rsid w:val="00BF13BB"/>
    <w:rsid w:val="00BF1622"/>
    <w:rsid w:val="00BF1720"/>
    <w:rsid w:val="00BF21BF"/>
    <w:rsid w:val="00BF2621"/>
    <w:rsid w:val="00BF2756"/>
    <w:rsid w:val="00BF3147"/>
    <w:rsid w:val="00BF38BC"/>
    <w:rsid w:val="00BF3BCB"/>
    <w:rsid w:val="00BF3C8F"/>
    <w:rsid w:val="00BF45D8"/>
    <w:rsid w:val="00BF4972"/>
    <w:rsid w:val="00BF54D9"/>
    <w:rsid w:val="00BF5DC4"/>
    <w:rsid w:val="00BF5FE0"/>
    <w:rsid w:val="00BF6341"/>
    <w:rsid w:val="00BF6735"/>
    <w:rsid w:val="00BF6C43"/>
    <w:rsid w:val="00BF6ECE"/>
    <w:rsid w:val="00BF7308"/>
    <w:rsid w:val="00BF7409"/>
    <w:rsid w:val="00BF7C19"/>
    <w:rsid w:val="00BF7C8B"/>
    <w:rsid w:val="00BF7EA0"/>
    <w:rsid w:val="00C0001D"/>
    <w:rsid w:val="00C00D8B"/>
    <w:rsid w:val="00C010B3"/>
    <w:rsid w:val="00C013ED"/>
    <w:rsid w:val="00C017C6"/>
    <w:rsid w:val="00C01955"/>
    <w:rsid w:val="00C01E7E"/>
    <w:rsid w:val="00C02260"/>
    <w:rsid w:val="00C02A18"/>
    <w:rsid w:val="00C02ECE"/>
    <w:rsid w:val="00C03355"/>
    <w:rsid w:val="00C03685"/>
    <w:rsid w:val="00C03779"/>
    <w:rsid w:val="00C03828"/>
    <w:rsid w:val="00C03943"/>
    <w:rsid w:val="00C04BD0"/>
    <w:rsid w:val="00C04FDB"/>
    <w:rsid w:val="00C0512D"/>
    <w:rsid w:val="00C05176"/>
    <w:rsid w:val="00C05619"/>
    <w:rsid w:val="00C06AEF"/>
    <w:rsid w:val="00C06AFE"/>
    <w:rsid w:val="00C06D83"/>
    <w:rsid w:val="00C06DEB"/>
    <w:rsid w:val="00C0726C"/>
    <w:rsid w:val="00C072F0"/>
    <w:rsid w:val="00C076E5"/>
    <w:rsid w:val="00C077E1"/>
    <w:rsid w:val="00C0785C"/>
    <w:rsid w:val="00C07B9F"/>
    <w:rsid w:val="00C07DF6"/>
    <w:rsid w:val="00C100D7"/>
    <w:rsid w:val="00C104DC"/>
    <w:rsid w:val="00C10932"/>
    <w:rsid w:val="00C10EC2"/>
    <w:rsid w:val="00C111F0"/>
    <w:rsid w:val="00C11378"/>
    <w:rsid w:val="00C1154A"/>
    <w:rsid w:val="00C115A7"/>
    <w:rsid w:val="00C11758"/>
    <w:rsid w:val="00C11D67"/>
    <w:rsid w:val="00C12125"/>
    <w:rsid w:val="00C128B9"/>
    <w:rsid w:val="00C12902"/>
    <w:rsid w:val="00C12FC6"/>
    <w:rsid w:val="00C12FC8"/>
    <w:rsid w:val="00C12FED"/>
    <w:rsid w:val="00C130B2"/>
    <w:rsid w:val="00C13186"/>
    <w:rsid w:val="00C13683"/>
    <w:rsid w:val="00C13861"/>
    <w:rsid w:val="00C13E76"/>
    <w:rsid w:val="00C13E95"/>
    <w:rsid w:val="00C13F8A"/>
    <w:rsid w:val="00C1418D"/>
    <w:rsid w:val="00C1429B"/>
    <w:rsid w:val="00C1445D"/>
    <w:rsid w:val="00C14679"/>
    <w:rsid w:val="00C14695"/>
    <w:rsid w:val="00C14AC3"/>
    <w:rsid w:val="00C14AEC"/>
    <w:rsid w:val="00C14BBE"/>
    <w:rsid w:val="00C15208"/>
    <w:rsid w:val="00C15650"/>
    <w:rsid w:val="00C1586A"/>
    <w:rsid w:val="00C15E38"/>
    <w:rsid w:val="00C16448"/>
    <w:rsid w:val="00C1684B"/>
    <w:rsid w:val="00C16BAC"/>
    <w:rsid w:val="00C16D1C"/>
    <w:rsid w:val="00C17278"/>
    <w:rsid w:val="00C17F17"/>
    <w:rsid w:val="00C204E4"/>
    <w:rsid w:val="00C20C0E"/>
    <w:rsid w:val="00C20C4B"/>
    <w:rsid w:val="00C20D07"/>
    <w:rsid w:val="00C20E42"/>
    <w:rsid w:val="00C20E5D"/>
    <w:rsid w:val="00C21125"/>
    <w:rsid w:val="00C21941"/>
    <w:rsid w:val="00C21E56"/>
    <w:rsid w:val="00C228FB"/>
    <w:rsid w:val="00C22E38"/>
    <w:rsid w:val="00C22F5C"/>
    <w:rsid w:val="00C23547"/>
    <w:rsid w:val="00C23800"/>
    <w:rsid w:val="00C23A9C"/>
    <w:rsid w:val="00C23C76"/>
    <w:rsid w:val="00C23CE7"/>
    <w:rsid w:val="00C23DB7"/>
    <w:rsid w:val="00C23F38"/>
    <w:rsid w:val="00C23FDE"/>
    <w:rsid w:val="00C24024"/>
    <w:rsid w:val="00C2426F"/>
    <w:rsid w:val="00C2445E"/>
    <w:rsid w:val="00C244B2"/>
    <w:rsid w:val="00C247FB"/>
    <w:rsid w:val="00C248B5"/>
    <w:rsid w:val="00C256BD"/>
    <w:rsid w:val="00C2585A"/>
    <w:rsid w:val="00C25A1F"/>
    <w:rsid w:val="00C25D4C"/>
    <w:rsid w:val="00C262E7"/>
    <w:rsid w:val="00C2640B"/>
    <w:rsid w:val="00C26F58"/>
    <w:rsid w:val="00C271E8"/>
    <w:rsid w:val="00C27850"/>
    <w:rsid w:val="00C27E30"/>
    <w:rsid w:val="00C27E8E"/>
    <w:rsid w:val="00C30341"/>
    <w:rsid w:val="00C3041E"/>
    <w:rsid w:val="00C305DA"/>
    <w:rsid w:val="00C306D0"/>
    <w:rsid w:val="00C306F0"/>
    <w:rsid w:val="00C30A64"/>
    <w:rsid w:val="00C30AAA"/>
    <w:rsid w:val="00C30B45"/>
    <w:rsid w:val="00C30D67"/>
    <w:rsid w:val="00C311AD"/>
    <w:rsid w:val="00C31C47"/>
    <w:rsid w:val="00C32626"/>
    <w:rsid w:val="00C32F9E"/>
    <w:rsid w:val="00C3311B"/>
    <w:rsid w:val="00C334D8"/>
    <w:rsid w:val="00C33936"/>
    <w:rsid w:val="00C33BFC"/>
    <w:rsid w:val="00C34042"/>
    <w:rsid w:val="00C3412E"/>
    <w:rsid w:val="00C343C5"/>
    <w:rsid w:val="00C343E4"/>
    <w:rsid w:val="00C34ECE"/>
    <w:rsid w:val="00C358C6"/>
    <w:rsid w:val="00C35BB3"/>
    <w:rsid w:val="00C35CCB"/>
    <w:rsid w:val="00C36629"/>
    <w:rsid w:val="00C369A2"/>
    <w:rsid w:val="00C36A86"/>
    <w:rsid w:val="00C36B27"/>
    <w:rsid w:val="00C37101"/>
    <w:rsid w:val="00C37199"/>
    <w:rsid w:val="00C3722D"/>
    <w:rsid w:val="00C373EF"/>
    <w:rsid w:val="00C40265"/>
    <w:rsid w:val="00C4033B"/>
    <w:rsid w:val="00C406A5"/>
    <w:rsid w:val="00C40804"/>
    <w:rsid w:val="00C41051"/>
    <w:rsid w:val="00C418DC"/>
    <w:rsid w:val="00C41A10"/>
    <w:rsid w:val="00C42227"/>
    <w:rsid w:val="00C42253"/>
    <w:rsid w:val="00C422A4"/>
    <w:rsid w:val="00C423C0"/>
    <w:rsid w:val="00C42468"/>
    <w:rsid w:val="00C424C0"/>
    <w:rsid w:val="00C42559"/>
    <w:rsid w:val="00C425E4"/>
    <w:rsid w:val="00C426F3"/>
    <w:rsid w:val="00C427FA"/>
    <w:rsid w:val="00C42CF0"/>
    <w:rsid w:val="00C4326A"/>
    <w:rsid w:val="00C4352C"/>
    <w:rsid w:val="00C43653"/>
    <w:rsid w:val="00C43C7B"/>
    <w:rsid w:val="00C43C8C"/>
    <w:rsid w:val="00C44126"/>
    <w:rsid w:val="00C4419C"/>
    <w:rsid w:val="00C44798"/>
    <w:rsid w:val="00C447CE"/>
    <w:rsid w:val="00C4499B"/>
    <w:rsid w:val="00C44C15"/>
    <w:rsid w:val="00C45CFA"/>
    <w:rsid w:val="00C45F95"/>
    <w:rsid w:val="00C4602D"/>
    <w:rsid w:val="00C46117"/>
    <w:rsid w:val="00C46553"/>
    <w:rsid w:val="00C465D0"/>
    <w:rsid w:val="00C4660D"/>
    <w:rsid w:val="00C4678E"/>
    <w:rsid w:val="00C46809"/>
    <w:rsid w:val="00C46D55"/>
    <w:rsid w:val="00C47006"/>
    <w:rsid w:val="00C473B0"/>
    <w:rsid w:val="00C473F5"/>
    <w:rsid w:val="00C477E0"/>
    <w:rsid w:val="00C4797F"/>
    <w:rsid w:val="00C5049F"/>
    <w:rsid w:val="00C505E3"/>
    <w:rsid w:val="00C50684"/>
    <w:rsid w:val="00C5105F"/>
    <w:rsid w:val="00C512D2"/>
    <w:rsid w:val="00C51628"/>
    <w:rsid w:val="00C51716"/>
    <w:rsid w:val="00C517A0"/>
    <w:rsid w:val="00C51CC5"/>
    <w:rsid w:val="00C51E98"/>
    <w:rsid w:val="00C51E99"/>
    <w:rsid w:val="00C51FF6"/>
    <w:rsid w:val="00C5206B"/>
    <w:rsid w:val="00C52719"/>
    <w:rsid w:val="00C52B1C"/>
    <w:rsid w:val="00C53166"/>
    <w:rsid w:val="00C531B3"/>
    <w:rsid w:val="00C532A0"/>
    <w:rsid w:val="00C5330B"/>
    <w:rsid w:val="00C533BE"/>
    <w:rsid w:val="00C534FF"/>
    <w:rsid w:val="00C536A9"/>
    <w:rsid w:val="00C539EB"/>
    <w:rsid w:val="00C53AEB"/>
    <w:rsid w:val="00C53CEE"/>
    <w:rsid w:val="00C54270"/>
    <w:rsid w:val="00C5449B"/>
    <w:rsid w:val="00C54ADD"/>
    <w:rsid w:val="00C54BEE"/>
    <w:rsid w:val="00C54D43"/>
    <w:rsid w:val="00C54DD6"/>
    <w:rsid w:val="00C55045"/>
    <w:rsid w:val="00C55099"/>
    <w:rsid w:val="00C553CF"/>
    <w:rsid w:val="00C55422"/>
    <w:rsid w:val="00C55535"/>
    <w:rsid w:val="00C55631"/>
    <w:rsid w:val="00C5564F"/>
    <w:rsid w:val="00C55711"/>
    <w:rsid w:val="00C55DB0"/>
    <w:rsid w:val="00C55DD1"/>
    <w:rsid w:val="00C55F5E"/>
    <w:rsid w:val="00C56050"/>
    <w:rsid w:val="00C5605B"/>
    <w:rsid w:val="00C56CB1"/>
    <w:rsid w:val="00C56D13"/>
    <w:rsid w:val="00C56D6F"/>
    <w:rsid w:val="00C56DCC"/>
    <w:rsid w:val="00C56FE4"/>
    <w:rsid w:val="00C57071"/>
    <w:rsid w:val="00C572BC"/>
    <w:rsid w:val="00C57347"/>
    <w:rsid w:val="00C57A05"/>
    <w:rsid w:val="00C57F86"/>
    <w:rsid w:val="00C602E8"/>
    <w:rsid w:val="00C604CE"/>
    <w:rsid w:val="00C607C7"/>
    <w:rsid w:val="00C608C1"/>
    <w:rsid w:val="00C60C68"/>
    <w:rsid w:val="00C610AE"/>
    <w:rsid w:val="00C610B1"/>
    <w:rsid w:val="00C610D4"/>
    <w:rsid w:val="00C611D9"/>
    <w:rsid w:val="00C61486"/>
    <w:rsid w:val="00C6174E"/>
    <w:rsid w:val="00C61895"/>
    <w:rsid w:val="00C61B92"/>
    <w:rsid w:val="00C61DA8"/>
    <w:rsid w:val="00C61DC9"/>
    <w:rsid w:val="00C61E35"/>
    <w:rsid w:val="00C6202C"/>
    <w:rsid w:val="00C62728"/>
    <w:rsid w:val="00C62784"/>
    <w:rsid w:val="00C62E08"/>
    <w:rsid w:val="00C63334"/>
    <w:rsid w:val="00C63641"/>
    <w:rsid w:val="00C63895"/>
    <w:rsid w:val="00C638DE"/>
    <w:rsid w:val="00C64497"/>
    <w:rsid w:val="00C64647"/>
    <w:rsid w:val="00C648EA"/>
    <w:rsid w:val="00C64B32"/>
    <w:rsid w:val="00C64D86"/>
    <w:rsid w:val="00C651F3"/>
    <w:rsid w:val="00C652CF"/>
    <w:rsid w:val="00C657E5"/>
    <w:rsid w:val="00C65AD3"/>
    <w:rsid w:val="00C65E3F"/>
    <w:rsid w:val="00C6606E"/>
    <w:rsid w:val="00C668CD"/>
    <w:rsid w:val="00C66B04"/>
    <w:rsid w:val="00C66BFD"/>
    <w:rsid w:val="00C66F07"/>
    <w:rsid w:val="00C67388"/>
    <w:rsid w:val="00C674E3"/>
    <w:rsid w:val="00C67654"/>
    <w:rsid w:val="00C67E86"/>
    <w:rsid w:val="00C706E2"/>
    <w:rsid w:val="00C70AC0"/>
    <w:rsid w:val="00C70CA6"/>
    <w:rsid w:val="00C70E23"/>
    <w:rsid w:val="00C70F51"/>
    <w:rsid w:val="00C71316"/>
    <w:rsid w:val="00C7171E"/>
    <w:rsid w:val="00C7175A"/>
    <w:rsid w:val="00C72426"/>
    <w:rsid w:val="00C72631"/>
    <w:rsid w:val="00C72771"/>
    <w:rsid w:val="00C737B0"/>
    <w:rsid w:val="00C739B1"/>
    <w:rsid w:val="00C741A9"/>
    <w:rsid w:val="00C7468B"/>
    <w:rsid w:val="00C74989"/>
    <w:rsid w:val="00C74A46"/>
    <w:rsid w:val="00C75135"/>
    <w:rsid w:val="00C754C2"/>
    <w:rsid w:val="00C754E0"/>
    <w:rsid w:val="00C7558C"/>
    <w:rsid w:val="00C755F3"/>
    <w:rsid w:val="00C75BDA"/>
    <w:rsid w:val="00C75C33"/>
    <w:rsid w:val="00C762A3"/>
    <w:rsid w:val="00C76421"/>
    <w:rsid w:val="00C76440"/>
    <w:rsid w:val="00C765DE"/>
    <w:rsid w:val="00C7660B"/>
    <w:rsid w:val="00C76F5D"/>
    <w:rsid w:val="00C77489"/>
    <w:rsid w:val="00C77561"/>
    <w:rsid w:val="00C7783D"/>
    <w:rsid w:val="00C80C2B"/>
    <w:rsid w:val="00C80D4F"/>
    <w:rsid w:val="00C80F1B"/>
    <w:rsid w:val="00C81213"/>
    <w:rsid w:val="00C81E75"/>
    <w:rsid w:val="00C81EDB"/>
    <w:rsid w:val="00C820BD"/>
    <w:rsid w:val="00C82498"/>
    <w:rsid w:val="00C825E1"/>
    <w:rsid w:val="00C8261E"/>
    <w:rsid w:val="00C82929"/>
    <w:rsid w:val="00C830D1"/>
    <w:rsid w:val="00C83488"/>
    <w:rsid w:val="00C83615"/>
    <w:rsid w:val="00C8363B"/>
    <w:rsid w:val="00C83C86"/>
    <w:rsid w:val="00C83E00"/>
    <w:rsid w:val="00C84A22"/>
    <w:rsid w:val="00C84E21"/>
    <w:rsid w:val="00C84E2E"/>
    <w:rsid w:val="00C84ECB"/>
    <w:rsid w:val="00C853A2"/>
    <w:rsid w:val="00C856EF"/>
    <w:rsid w:val="00C85A67"/>
    <w:rsid w:val="00C85CEE"/>
    <w:rsid w:val="00C85D08"/>
    <w:rsid w:val="00C85D75"/>
    <w:rsid w:val="00C85F68"/>
    <w:rsid w:val="00C86630"/>
    <w:rsid w:val="00C868CB"/>
    <w:rsid w:val="00C868F7"/>
    <w:rsid w:val="00C86A63"/>
    <w:rsid w:val="00C86C00"/>
    <w:rsid w:val="00C86D67"/>
    <w:rsid w:val="00C8772D"/>
    <w:rsid w:val="00C87A28"/>
    <w:rsid w:val="00C90046"/>
    <w:rsid w:val="00C90121"/>
    <w:rsid w:val="00C90305"/>
    <w:rsid w:val="00C90404"/>
    <w:rsid w:val="00C90611"/>
    <w:rsid w:val="00C907C4"/>
    <w:rsid w:val="00C9095E"/>
    <w:rsid w:val="00C909CD"/>
    <w:rsid w:val="00C909DA"/>
    <w:rsid w:val="00C90BA8"/>
    <w:rsid w:val="00C90F9E"/>
    <w:rsid w:val="00C914BA"/>
    <w:rsid w:val="00C91999"/>
    <w:rsid w:val="00C91D72"/>
    <w:rsid w:val="00C9265F"/>
    <w:rsid w:val="00C92B32"/>
    <w:rsid w:val="00C92BF6"/>
    <w:rsid w:val="00C9321F"/>
    <w:rsid w:val="00C93A6C"/>
    <w:rsid w:val="00C93A8C"/>
    <w:rsid w:val="00C93AA7"/>
    <w:rsid w:val="00C93C60"/>
    <w:rsid w:val="00C94113"/>
    <w:rsid w:val="00C947F5"/>
    <w:rsid w:val="00C94D94"/>
    <w:rsid w:val="00C94DA4"/>
    <w:rsid w:val="00C9520E"/>
    <w:rsid w:val="00C95740"/>
    <w:rsid w:val="00C95842"/>
    <w:rsid w:val="00C95A2C"/>
    <w:rsid w:val="00C95A94"/>
    <w:rsid w:val="00C96098"/>
    <w:rsid w:val="00C961CC"/>
    <w:rsid w:val="00C961DF"/>
    <w:rsid w:val="00C9643F"/>
    <w:rsid w:val="00C96E79"/>
    <w:rsid w:val="00C96FD1"/>
    <w:rsid w:val="00C97E9E"/>
    <w:rsid w:val="00CA03B1"/>
    <w:rsid w:val="00CA05E6"/>
    <w:rsid w:val="00CA0A76"/>
    <w:rsid w:val="00CA0E77"/>
    <w:rsid w:val="00CA1530"/>
    <w:rsid w:val="00CA156C"/>
    <w:rsid w:val="00CA169B"/>
    <w:rsid w:val="00CA1ACD"/>
    <w:rsid w:val="00CA1F25"/>
    <w:rsid w:val="00CA2636"/>
    <w:rsid w:val="00CA29BC"/>
    <w:rsid w:val="00CA29E7"/>
    <w:rsid w:val="00CA2CB5"/>
    <w:rsid w:val="00CA3250"/>
    <w:rsid w:val="00CA33F5"/>
    <w:rsid w:val="00CA345E"/>
    <w:rsid w:val="00CA3753"/>
    <w:rsid w:val="00CA3D7A"/>
    <w:rsid w:val="00CA3E8E"/>
    <w:rsid w:val="00CA4032"/>
    <w:rsid w:val="00CA435C"/>
    <w:rsid w:val="00CA4EFB"/>
    <w:rsid w:val="00CA55BE"/>
    <w:rsid w:val="00CA5771"/>
    <w:rsid w:val="00CA5B49"/>
    <w:rsid w:val="00CA5BD5"/>
    <w:rsid w:val="00CA5F97"/>
    <w:rsid w:val="00CA605B"/>
    <w:rsid w:val="00CA6361"/>
    <w:rsid w:val="00CA659E"/>
    <w:rsid w:val="00CA681C"/>
    <w:rsid w:val="00CA7A50"/>
    <w:rsid w:val="00CA7D32"/>
    <w:rsid w:val="00CA7DA5"/>
    <w:rsid w:val="00CB027E"/>
    <w:rsid w:val="00CB0351"/>
    <w:rsid w:val="00CB0594"/>
    <w:rsid w:val="00CB0C64"/>
    <w:rsid w:val="00CB1034"/>
    <w:rsid w:val="00CB128A"/>
    <w:rsid w:val="00CB17EA"/>
    <w:rsid w:val="00CB1DBA"/>
    <w:rsid w:val="00CB1E8B"/>
    <w:rsid w:val="00CB24A5"/>
    <w:rsid w:val="00CB26D9"/>
    <w:rsid w:val="00CB2C1B"/>
    <w:rsid w:val="00CB303C"/>
    <w:rsid w:val="00CB3161"/>
    <w:rsid w:val="00CB3183"/>
    <w:rsid w:val="00CB3625"/>
    <w:rsid w:val="00CB3DE3"/>
    <w:rsid w:val="00CB3F06"/>
    <w:rsid w:val="00CB40B4"/>
    <w:rsid w:val="00CB4186"/>
    <w:rsid w:val="00CB455C"/>
    <w:rsid w:val="00CB4993"/>
    <w:rsid w:val="00CB4A9B"/>
    <w:rsid w:val="00CB4DC0"/>
    <w:rsid w:val="00CB5003"/>
    <w:rsid w:val="00CB507D"/>
    <w:rsid w:val="00CB5308"/>
    <w:rsid w:val="00CB5323"/>
    <w:rsid w:val="00CB5B14"/>
    <w:rsid w:val="00CB5E26"/>
    <w:rsid w:val="00CB60C9"/>
    <w:rsid w:val="00CB6DAB"/>
    <w:rsid w:val="00CB729C"/>
    <w:rsid w:val="00CB7771"/>
    <w:rsid w:val="00CB784B"/>
    <w:rsid w:val="00CB79DF"/>
    <w:rsid w:val="00CC0022"/>
    <w:rsid w:val="00CC02FD"/>
    <w:rsid w:val="00CC03DC"/>
    <w:rsid w:val="00CC07E7"/>
    <w:rsid w:val="00CC0C50"/>
    <w:rsid w:val="00CC10A7"/>
    <w:rsid w:val="00CC127C"/>
    <w:rsid w:val="00CC155F"/>
    <w:rsid w:val="00CC197C"/>
    <w:rsid w:val="00CC25D2"/>
    <w:rsid w:val="00CC2ADE"/>
    <w:rsid w:val="00CC2D64"/>
    <w:rsid w:val="00CC2E66"/>
    <w:rsid w:val="00CC2EC0"/>
    <w:rsid w:val="00CC305F"/>
    <w:rsid w:val="00CC3119"/>
    <w:rsid w:val="00CC3298"/>
    <w:rsid w:val="00CC3C09"/>
    <w:rsid w:val="00CC3CBC"/>
    <w:rsid w:val="00CC4080"/>
    <w:rsid w:val="00CC439A"/>
    <w:rsid w:val="00CC45EE"/>
    <w:rsid w:val="00CC4890"/>
    <w:rsid w:val="00CC4A27"/>
    <w:rsid w:val="00CC50B6"/>
    <w:rsid w:val="00CC565A"/>
    <w:rsid w:val="00CC56FD"/>
    <w:rsid w:val="00CC590C"/>
    <w:rsid w:val="00CC5B9D"/>
    <w:rsid w:val="00CC6747"/>
    <w:rsid w:val="00CC683D"/>
    <w:rsid w:val="00CC6C4C"/>
    <w:rsid w:val="00CC70AB"/>
    <w:rsid w:val="00CC7344"/>
    <w:rsid w:val="00CC77F0"/>
    <w:rsid w:val="00CC7A0C"/>
    <w:rsid w:val="00CC7CD4"/>
    <w:rsid w:val="00CC7E5A"/>
    <w:rsid w:val="00CD0175"/>
    <w:rsid w:val="00CD050E"/>
    <w:rsid w:val="00CD051E"/>
    <w:rsid w:val="00CD08BC"/>
    <w:rsid w:val="00CD0A27"/>
    <w:rsid w:val="00CD0C29"/>
    <w:rsid w:val="00CD0D20"/>
    <w:rsid w:val="00CD0E7F"/>
    <w:rsid w:val="00CD0F36"/>
    <w:rsid w:val="00CD1426"/>
    <w:rsid w:val="00CD1474"/>
    <w:rsid w:val="00CD15D2"/>
    <w:rsid w:val="00CD15F5"/>
    <w:rsid w:val="00CD1870"/>
    <w:rsid w:val="00CD1C7E"/>
    <w:rsid w:val="00CD23A0"/>
    <w:rsid w:val="00CD271E"/>
    <w:rsid w:val="00CD2F4C"/>
    <w:rsid w:val="00CD3070"/>
    <w:rsid w:val="00CD328E"/>
    <w:rsid w:val="00CD3BC9"/>
    <w:rsid w:val="00CD3C68"/>
    <w:rsid w:val="00CD41D1"/>
    <w:rsid w:val="00CD41FD"/>
    <w:rsid w:val="00CD432C"/>
    <w:rsid w:val="00CD4C60"/>
    <w:rsid w:val="00CD5002"/>
    <w:rsid w:val="00CD51F4"/>
    <w:rsid w:val="00CD54E2"/>
    <w:rsid w:val="00CD5875"/>
    <w:rsid w:val="00CD5AC4"/>
    <w:rsid w:val="00CD6868"/>
    <w:rsid w:val="00CD69E6"/>
    <w:rsid w:val="00CD6C19"/>
    <w:rsid w:val="00CD6DB0"/>
    <w:rsid w:val="00CD6FF6"/>
    <w:rsid w:val="00CD7049"/>
    <w:rsid w:val="00CD707D"/>
    <w:rsid w:val="00CD78D2"/>
    <w:rsid w:val="00CD7AE8"/>
    <w:rsid w:val="00CD7E9C"/>
    <w:rsid w:val="00CE0127"/>
    <w:rsid w:val="00CE022A"/>
    <w:rsid w:val="00CE07AE"/>
    <w:rsid w:val="00CE0B9C"/>
    <w:rsid w:val="00CE1198"/>
    <w:rsid w:val="00CE1B42"/>
    <w:rsid w:val="00CE1DF5"/>
    <w:rsid w:val="00CE1E90"/>
    <w:rsid w:val="00CE1F20"/>
    <w:rsid w:val="00CE246D"/>
    <w:rsid w:val="00CE2735"/>
    <w:rsid w:val="00CE2915"/>
    <w:rsid w:val="00CE2969"/>
    <w:rsid w:val="00CE2AA7"/>
    <w:rsid w:val="00CE2CB0"/>
    <w:rsid w:val="00CE2DBE"/>
    <w:rsid w:val="00CE3372"/>
    <w:rsid w:val="00CE3467"/>
    <w:rsid w:val="00CE3B9B"/>
    <w:rsid w:val="00CE44E6"/>
    <w:rsid w:val="00CE4A36"/>
    <w:rsid w:val="00CE4C38"/>
    <w:rsid w:val="00CE514E"/>
    <w:rsid w:val="00CE59C6"/>
    <w:rsid w:val="00CE59E4"/>
    <w:rsid w:val="00CE5B24"/>
    <w:rsid w:val="00CE5BA4"/>
    <w:rsid w:val="00CE5E9C"/>
    <w:rsid w:val="00CE6451"/>
    <w:rsid w:val="00CE659C"/>
    <w:rsid w:val="00CE6792"/>
    <w:rsid w:val="00CE6B53"/>
    <w:rsid w:val="00CE7011"/>
    <w:rsid w:val="00CE7027"/>
    <w:rsid w:val="00CE71EF"/>
    <w:rsid w:val="00CE749C"/>
    <w:rsid w:val="00CE77AE"/>
    <w:rsid w:val="00CE7E0C"/>
    <w:rsid w:val="00CF002C"/>
    <w:rsid w:val="00CF01E1"/>
    <w:rsid w:val="00CF04FB"/>
    <w:rsid w:val="00CF0A92"/>
    <w:rsid w:val="00CF0C60"/>
    <w:rsid w:val="00CF0D63"/>
    <w:rsid w:val="00CF0E18"/>
    <w:rsid w:val="00CF123E"/>
    <w:rsid w:val="00CF13C7"/>
    <w:rsid w:val="00CF19AC"/>
    <w:rsid w:val="00CF1A74"/>
    <w:rsid w:val="00CF1AB8"/>
    <w:rsid w:val="00CF1B21"/>
    <w:rsid w:val="00CF27C3"/>
    <w:rsid w:val="00CF280B"/>
    <w:rsid w:val="00CF28EF"/>
    <w:rsid w:val="00CF2FCA"/>
    <w:rsid w:val="00CF33D9"/>
    <w:rsid w:val="00CF3531"/>
    <w:rsid w:val="00CF3C46"/>
    <w:rsid w:val="00CF419A"/>
    <w:rsid w:val="00CF42B6"/>
    <w:rsid w:val="00CF4462"/>
    <w:rsid w:val="00CF454C"/>
    <w:rsid w:val="00CF4CE6"/>
    <w:rsid w:val="00CF4F30"/>
    <w:rsid w:val="00CF4FEA"/>
    <w:rsid w:val="00CF5087"/>
    <w:rsid w:val="00CF55DA"/>
    <w:rsid w:val="00CF5668"/>
    <w:rsid w:val="00CF5DBB"/>
    <w:rsid w:val="00CF604A"/>
    <w:rsid w:val="00CF61DF"/>
    <w:rsid w:val="00CF6A40"/>
    <w:rsid w:val="00CF6FBC"/>
    <w:rsid w:val="00CF6FF8"/>
    <w:rsid w:val="00CF7059"/>
    <w:rsid w:val="00CF7143"/>
    <w:rsid w:val="00CF71A7"/>
    <w:rsid w:val="00CF7BA8"/>
    <w:rsid w:val="00D01387"/>
    <w:rsid w:val="00D013A7"/>
    <w:rsid w:val="00D0192C"/>
    <w:rsid w:val="00D019A0"/>
    <w:rsid w:val="00D01A50"/>
    <w:rsid w:val="00D01E7A"/>
    <w:rsid w:val="00D01E8B"/>
    <w:rsid w:val="00D0285A"/>
    <w:rsid w:val="00D02AE7"/>
    <w:rsid w:val="00D02E79"/>
    <w:rsid w:val="00D0304D"/>
    <w:rsid w:val="00D035E8"/>
    <w:rsid w:val="00D039C1"/>
    <w:rsid w:val="00D03C9A"/>
    <w:rsid w:val="00D043EB"/>
    <w:rsid w:val="00D04BA5"/>
    <w:rsid w:val="00D05352"/>
    <w:rsid w:val="00D058A8"/>
    <w:rsid w:val="00D05B04"/>
    <w:rsid w:val="00D05BDD"/>
    <w:rsid w:val="00D06FAD"/>
    <w:rsid w:val="00D073B0"/>
    <w:rsid w:val="00D074E5"/>
    <w:rsid w:val="00D07930"/>
    <w:rsid w:val="00D07FA4"/>
    <w:rsid w:val="00D1047F"/>
    <w:rsid w:val="00D10683"/>
    <w:rsid w:val="00D10721"/>
    <w:rsid w:val="00D1080D"/>
    <w:rsid w:val="00D108E8"/>
    <w:rsid w:val="00D10E3E"/>
    <w:rsid w:val="00D11162"/>
    <w:rsid w:val="00D11211"/>
    <w:rsid w:val="00D1124C"/>
    <w:rsid w:val="00D11F93"/>
    <w:rsid w:val="00D12338"/>
    <w:rsid w:val="00D129EB"/>
    <w:rsid w:val="00D12A8C"/>
    <w:rsid w:val="00D12ABB"/>
    <w:rsid w:val="00D12BB5"/>
    <w:rsid w:val="00D12C16"/>
    <w:rsid w:val="00D13052"/>
    <w:rsid w:val="00D1325D"/>
    <w:rsid w:val="00D132A4"/>
    <w:rsid w:val="00D13516"/>
    <w:rsid w:val="00D1414D"/>
    <w:rsid w:val="00D14638"/>
    <w:rsid w:val="00D14AEB"/>
    <w:rsid w:val="00D1527A"/>
    <w:rsid w:val="00D154DF"/>
    <w:rsid w:val="00D157A3"/>
    <w:rsid w:val="00D15C0D"/>
    <w:rsid w:val="00D15E6E"/>
    <w:rsid w:val="00D15E87"/>
    <w:rsid w:val="00D160A7"/>
    <w:rsid w:val="00D16169"/>
    <w:rsid w:val="00D161CC"/>
    <w:rsid w:val="00D166BB"/>
    <w:rsid w:val="00D16DBF"/>
    <w:rsid w:val="00D16FFB"/>
    <w:rsid w:val="00D1721E"/>
    <w:rsid w:val="00D172CA"/>
    <w:rsid w:val="00D173F3"/>
    <w:rsid w:val="00D17B47"/>
    <w:rsid w:val="00D17BC1"/>
    <w:rsid w:val="00D2010E"/>
    <w:rsid w:val="00D20524"/>
    <w:rsid w:val="00D20615"/>
    <w:rsid w:val="00D206DB"/>
    <w:rsid w:val="00D2077F"/>
    <w:rsid w:val="00D20A04"/>
    <w:rsid w:val="00D20AC7"/>
    <w:rsid w:val="00D20B4F"/>
    <w:rsid w:val="00D20BEC"/>
    <w:rsid w:val="00D20D10"/>
    <w:rsid w:val="00D20EE7"/>
    <w:rsid w:val="00D2124A"/>
    <w:rsid w:val="00D21291"/>
    <w:rsid w:val="00D21442"/>
    <w:rsid w:val="00D21BFD"/>
    <w:rsid w:val="00D21C63"/>
    <w:rsid w:val="00D21FE2"/>
    <w:rsid w:val="00D22320"/>
    <w:rsid w:val="00D224FC"/>
    <w:rsid w:val="00D227FF"/>
    <w:rsid w:val="00D2297C"/>
    <w:rsid w:val="00D2370A"/>
    <w:rsid w:val="00D23C96"/>
    <w:rsid w:val="00D23CBB"/>
    <w:rsid w:val="00D24711"/>
    <w:rsid w:val="00D24947"/>
    <w:rsid w:val="00D24C64"/>
    <w:rsid w:val="00D2510E"/>
    <w:rsid w:val="00D253AB"/>
    <w:rsid w:val="00D25626"/>
    <w:rsid w:val="00D259D9"/>
    <w:rsid w:val="00D25E06"/>
    <w:rsid w:val="00D26209"/>
    <w:rsid w:val="00D26273"/>
    <w:rsid w:val="00D2681C"/>
    <w:rsid w:val="00D268DF"/>
    <w:rsid w:val="00D2719F"/>
    <w:rsid w:val="00D272A9"/>
    <w:rsid w:val="00D274AE"/>
    <w:rsid w:val="00D27C76"/>
    <w:rsid w:val="00D27FDD"/>
    <w:rsid w:val="00D30553"/>
    <w:rsid w:val="00D30823"/>
    <w:rsid w:val="00D30AEA"/>
    <w:rsid w:val="00D30D58"/>
    <w:rsid w:val="00D310EA"/>
    <w:rsid w:val="00D31103"/>
    <w:rsid w:val="00D313C0"/>
    <w:rsid w:val="00D31561"/>
    <w:rsid w:val="00D315F1"/>
    <w:rsid w:val="00D31B77"/>
    <w:rsid w:val="00D31F25"/>
    <w:rsid w:val="00D31F3D"/>
    <w:rsid w:val="00D3204A"/>
    <w:rsid w:val="00D32823"/>
    <w:rsid w:val="00D32B85"/>
    <w:rsid w:val="00D32C3E"/>
    <w:rsid w:val="00D32D4E"/>
    <w:rsid w:val="00D333AA"/>
    <w:rsid w:val="00D33A03"/>
    <w:rsid w:val="00D33C57"/>
    <w:rsid w:val="00D33E0B"/>
    <w:rsid w:val="00D33E0E"/>
    <w:rsid w:val="00D33E14"/>
    <w:rsid w:val="00D34888"/>
    <w:rsid w:val="00D34957"/>
    <w:rsid w:val="00D34C9D"/>
    <w:rsid w:val="00D34DBA"/>
    <w:rsid w:val="00D350A0"/>
    <w:rsid w:val="00D35195"/>
    <w:rsid w:val="00D3549A"/>
    <w:rsid w:val="00D355AE"/>
    <w:rsid w:val="00D356C2"/>
    <w:rsid w:val="00D35CE0"/>
    <w:rsid w:val="00D35D5A"/>
    <w:rsid w:val="00D35E5D"/>
    <w:rsid w:val="00D36B78"/>
    <w:rsid w:val="00D36BC7"/>
    <w:rsid w:val="00D36BCC"/>
    <w:rsid w:val="00D36D0B"/>
    <w:rsid w:val="00D37045"/>
    <w:rsid w:val="00D37C35"/>
    <w:rsid w:val="00D4043D"/>
    <w:rsid w:val="00D406D4"/>
    <w:rsid w:val="00D40933"/>
    <w:rsid w:val="00D40C2A"/>
    <w:rsid w:val="00D40CA3"/>
    <w:rsid w:val="00D40CDB"/>
    <w:rsid w:val="00D40DA8"/>
    <w:rsid w:val="00D40E18"/>
    <w:rsid w:val="00D40E38"/>
    <w:rsid w:val="00D413EB"/>
    <w:rsid w:val="00D41915"/>
    <w:rsid w:val="00D41C72"/>
    <w:rsid w:val="00D42002"/>
    <w:rsid w:val="00D420EC"/>
    <w:rsid w:val="00D427AD"/>
    <w:rsid w:val="00D42E02"/>
    <w:rsid w:val="00D4346E"/>
    <w:rsid w:val="00D438AF"/>
    <w:rsid w:val="00D43C7F"/>
    <w:rsid w:val="00D44136"/>
    <w:rsid w:val="00D44150"/>
    <w:rsid w:val="00D4456F"/>
    <w:rsid w:val="00D44A1C"/>
    <w:rsid w:val="00D44B8D"/>
    <w:rsid w:val="00D44D31"/>
    <w:rsid w:val="00D44F42"/>
    <w:rsid w:val="00D4520B"/>
    <w:rsid w:val="00D45934"/>
    <w:rsid w:val="00D45C2B"/>
    <w:rsid w:val="00D45F5F"/>
    <w:rsid w:val="00D45FD9"/>
    <w:rsid w:val="00D460D2"/>
    <w:rsid w:val="00D46132"/>
    <w:rsid w:val="00D46358"/>
    <w:rsid w:val="00D46573"/>
    <w:rsid w:val="00D46687"/>
    <w:rsid w:val="00D46B9D"/>
    <w:rsid w:val="00D46DCB"/>
    <w:rsid w:val="00D4774F"/>
    <w:rsid w:val="00D477B8"/>
    <w:rsid w:val="00D47E01"/>
    <w:rsid w:val="00D47FFE"/>
    <w:rsid w:val="00D50024"/>
    <w:rsid w:val="00D50253"/>
    <w:rsid w:val="00D502CE"/>
    <w:rsid w:val="00D50313"/>
    <w:rsid w:val="00D50502"/>
    <w:rsid w:val="00D50C04"/>
    <w:rsid w:val="00D50E91"/>
    <w:rsid w:val="00D51012"/>
    <w:rsid w:val="00D511D2"/>
    <w:rsid w:val="00D51A6E"/>
    <w:rsid w:val="00D51CF4"/>
    <w:rsid w:val="00D5205D"/>
    <w:rsid w:val="00D52184"/>
    <w:rsid w:val="00D521B2"/>
    <w:rsid w:val="00D527B2"/>
    <w:rsid w:val="00D5302F"/>
    <w:rsid w:val="00D53200"/>
    <w:rsid w:val="00D532ED"/>
    <w:rsid w:val="00D533FB"/>
    <w:rsid w:val="00D53754"/>
    <w:rsid w:val="00D53B52"/>
    <w:rsid w:val="00D53C0E"/>
    <w:rsid w:val="00D53FE4"/>
    <w:rsid w:val="00D54026"/>
    <w:rsid w:val="00D54165"/>
    <w:rsid w:val="00D5481B"/>
    <w:rsid w:val="00D54C22"/>
    <w:rsid w:val="00D5581B"/>
    <w:rsid w:val="00D55CE3"/>
    <w:rsid w:val="00D5615B"/>
    <w:rsid w:val="00D56562"/>
    <w:rsid w:val="00D568D2"/>
    <w:rsid w:val="00D56954"/>
    <w:rsid w:val="00D57176"/>
    <w:rsid w:val="00D579C4"/>
    <w:rsid w:val="00D60873"/>
    <w:rsid w:val="00D60A4D"/>
    <w:rsid w:val="00D60BE8"/>
    <w:rsid w:val="00D60C6D"/>
    <w:rsid w:val="00D60E01"/>
    <w:rsid w:val="00D60EFD"/>
    <w:rsid w:val="00D60F7B"/>
    <w:rsid w:val="00D6103F"/>
    <w:rsid w:val="00D610C7"/>
    <w:rsid w:val="00D616D9"/>
    <w:rsid w:val="00D61A8E"/>
    <w:rsid w:val="00D62409"/>
    <w:rsid w:val="00D625C5"/>
    <w:rsid w:val="00D626B0"/>
    <w:rsid w:val="00D62AFC"/>
    <w:rsid w:val="00D62C6D"/>
    <w:rsid w:val="00D62D43"/>
    <w:rsid w:val="00D62D63"/>
    <w:rsid w:val="00D62F3D"/>
    <w:rsid w:val="00D62FC5"/>
    <w:rsid w:val="00D633D6"/>
    <w:rsid w:val="00D634BF"/>
    <w:rsid w:val="00D6387B"/>
    <w:rsid w:val="00D63A96"/>
    <w:rsid w:val="00D63BE0"/>
    <w:rsid w:val="00D63CB6"/>
    <w:rsid w:val="00D63DC1"/>
    <w:rsid w:val="00D63E62"/>
    <w:rsid w:val="00D64530"/>
    <w:rsid w:val="00D645D6"/>
    <w:rsid w:val="00D64693"/>
    <w:rsid w:val="00D6490E"/>
    <w:rsid w:val="00D64911"/>
    <w:rsid w:val="00D649D7"/>
    <w:rsid w:val="00D64E24"/>
    <w:rsid w:val="00D64F98"/>
    <w:rsid w:val="00D6537D"/>
    <w:rsid w:val="00D65698"/>
    <w:rsid w:val="00D65798"/>
    <w:rsid w:val="00D65B46"/>
    <w:rsid w:val="00D65C07"/>
    <w:rsid w:val="00D66972"/>
    <w:rsid w:val="00D66BFF"/>
    <w:rsid w:val="00D66D85"/>
    <w:rsid w:val="00D66E4D"/>
    <w:rsid w:val="00D6727C"/>
    <w:rsid w:val="00D672CD"/>
    <w:rsid w:val="00D672E8"/>
    <w:rsid w:val="00D67876"/>
    <w:rsid w:val="00D67BFB"/>
    <w:rsid w:val="00D67F6A"/>
    <w:rsid w:val="00D70029"/>
    <w:rsid w:val="00D7099F"/>
    <w:rsid w:val="00D70D9C"/>
    <w:rsid w:val="00D70E08"/>
    <w:rsid w:val="00D70EB3"/>
    <w:rsid w:val="00D70F28"/>
    <w:rsid w:val="00D7105D"/>
    <w:rsid w:val="00D71148"/>
    <w:rsid w:val="00D71246"/>
    <w:rsid w:val="00D71A8F"/>
    <w:rsid w:val="00D71D83"/>
    <w:rsid w:val="00D71FF8"/>
    <w:rsid w:val="00D72213"/>
    <w:rsid w:val="00D73771"/>
    <w:rsid w:val="00D7379E"/>
    <w:rsid w:val="00D73A92"/>
    <w:rsid w:val="00D73F6C"/>
    <w:rsid w:val="00D741B3"/>
    <w:rsid w:val="00D744B4"/>
    <w:rsid w:val="00D7460A"/>
    <w:rsid w:val="00D74827"/>
    <w:rsid w:val="00D74D03"/>
    <w:rsid w:val="00D74F3F"/>
    <w:rsid w:val="00D7509D"/>
    <w:rsid w:val="00D754E9"/>
    <w:rsid w:val="00D7564E"/>
    <w:rsid w:val="00D7574A"/>
    <w:rsid w:val="00D758EC"/>
    <w:rsid w:val="00D7663F"/>
    <w:rsid w:val="00D766B3"/>
    <w:rsid w:val="00D7670B"/>
    <w:rsid w:val="00D76C96"/>
    <w:rsid w:val="00D76EB7"/>
    <w:rsid w:val="00D76F6F"/>
    <w:rsid w:val="00D77528"/>
    <w:rsid w:val="00D77681"/>
    <w:rsid w:val="00D776A9"/>
    <w:rsid w:val="00D77722"/>
    <w:rsid w:val="00D77BE8"/>
    <w:rsid w:val="00D800D3"/>
    <w:rsid w:val="00D80440"/>
    <w:rsid w:val="00D80FD3"/>
    <w:rsid w:val="00D81291"/>
    <w:rsid w:val="00D817F5"/>
    <w:rsid w:val="00D81ACA"/>
    <w:rsid w:val="00D82301"/>
    <w:rsid w:val="00D8284F"/>
    <w:rsid w:val="00D82A05"/>
    <w:rsid w:val="00D82C0F"/>
    <w:rsid w:val="00D82E04"/>
    <w:rsid w:val="00D82E10"/>
    <w:rsid w:val="00D83249"/>
    <w:rsid w:val="00D83285"/>
    <w:rsid w:val="00D8328C"/>
    <w:rsid w:val="00D83E5E"/>
    <w:rsid w:val="00D84916"/>
    <w:rsid w:val="00D84B3D"/>
    <w:rsid w:val="00D84D79"/>
    <w:rsid w:val="00D85018"/>
    <w:rsid w:val="00D85648"/>
    <w:rsid w:val="00D856EB"/>
    <w:rsid w:val="00D85745"/>
    <w:rsid w:val="00D85A0E"/>
    <w:rsid w:val="00D85B55"/>
    <w:rsid w:val="00D85BAA"/>
    <w:rsid w:val="00D864E2"/>
    <w:rsid w:val="00D86590"/>
    <w:rsid w:val="00D8661D"/>
    <w:rsid w:val="00D86F1E"/>
    <w:rsid w:val="00D8732A"/>
    <w:rsid w:val="00D87355"/>
    <w:rsid w:val="00D87748"/>
    <w:rsid w:val="00D87891"/>
    <w:rsid w:val="00D87DDA"/>
    <w:rsid w:val="00D87FDB"/>
    <w:rsid w:val="00D9071C"/>
    <w:rsid w:val="00D90FAE"/>
    <w:rsid w:val="00D9109A"/>
    <w:rsid w:val="00D91DA9"/>
    <w:rsid w:val="00D91DE1"/>
    <w:rsid w:val="00D9268A"/>
    <w:rsid w:val="00D92845"/>
    <w:rsid w:val="00D92AEA"/>
    <w:rsid w:val="00D92B51"/>
    <w:rsid w:val="00D92C9D"/>
    <w:rsid w:val="00D92D19"/>
    <w:rsid w:val="00D930D3"/>
    <w:rsid w:val="00D9338C"/>
    <w:rsid w:val="00D938FE"/>
    <w:rsid w:val="00D93A6D"/>
    <w:rsid w:val="00D93D45"/>
    <w:rsid w:val="00D9410E"/>
    <w:rsid w:val="00D94365"/>
    <w:rsid w:val="00D946D9"/>
    <w:rsid w:val="00D94F73"/>
    <w:rsid w:val="00D95996"/>
    <w:rsid w:val="00D959B2"/>
    <w:rsid w:val="00D95BFE"/>
    <w:rsid w:val="00D96238"/>
    <w:rsid w:val="00D96B6F"/>
    <w:rsid w:val="00D96CE8"/>
    <w:rsid w:val="00D96EB8"/>
    <w:rsid w:val="00D972F0"/>
    <w:rsid w:val="00D97510"/>
    <w:rsid w:val="00D97B39"/>
    <w:rsid w:val="00DA014E"/>
    <w:rsid w:val="00DA0297"/>
    <w:rsid w:val="00DA081E"/>
    <w:rsid w:val="00DA11E9"/>
    <w:rsid w:val="00DA1BD7"/>
    <w:rsid w:val="00DA1C23"/>
    <w:rsid w:val="00DA1E96"/>
    <w:rsid w:val="00DA20AC"/>
    <w:rsid w:val="00DA305B"/>
    <w:rsid w:val="00DA364A"/>
    <w:rsid w:val="00DA399B"/>
    <w:rsid w:val="00DA41C6"/>
    <w:rsid w:val="00DA47E0"/>
    <w:rsid w:val="00DA4A39"/>
    <w:rsid w:val="00DA52AF"/>
    <w:rsid w:val="00DA58AA"/>
    <w:rsid w:val="00DA6071"/>
    <w:rsid w:val="00DA60BF"/>
    <w:rsid w:val="00DA63DD"/>
    <w:rsid w:val="00DA643D"/>
    <w:rsid w:val="00DA64B3"/>
    <w:rsid w:val="00DA6C71"/>
    <w:rsid w:val="00DA7371"/>
    <w:rsid w:val="00DA7397"/>
    <w:rsid w:val="00DA7536"/>
    <w:rsid w:val="00DA763D"/>
    <w:rsid w:val="00DA766A"/>
    <w:rsid w:val="00DA76E1"/>
    <w:rsid w:val="00DA7952"/>
    <w:rsid w:val="00DA7AF4"/>
    <w:rsid w:val="00DA7D81"/>
    <w:rsid w:val="00DA7ECC"/>
    <w:rsid w:val="00DA7F4F"/>
    <w:rsid w:val="00DB02D8"/>
    <w:rsid w:val="00DB06D5"/>
    <w:rsid w:val="00DB0A4E"/>
    <w:rsid w:val="00DB0ACE"/>
    <w:rsid w:val="00DB0B0F"/>
    <w:rsid w:val="00DB0C47"/>
    <w:rsid w:val="00DB0D99"/>
    <w:rsid w:val="00DB0ED3"/>
    <w:rsid w:val="00DB1043"/>
    <w:rsid w:val="00DB1745"/>
    <w:rsid w:val="00DB18CB"/>
    <w:rsid w:val="00DB19D7"/>
    <w:rsid w:val="00DB1C3F"/>
    <w:rsid w:val="00DB1CAF"/>
    <w:rsid w:val="00DB1DD6"/>
    <w:rsid w:val="00DB247D"/>
    <w:rsid w:val="00DB2820"/>
    <w:rsid w:val="00DB290B"/>
    <w:rsid w:val="00DB2C5F"/>
    <w:rsid w:val="00DB2D9B"/>
    <w:rsid w:val="00DB2F3D"/>
    <w:rsid w:val="00DB2FF5"/>
    <w:rsid w:val="00DB30FC"/>
    <w:rsid w:val="00DB335C"/>
    <w:rsid w:val="00DB3425"/>
    <w:rsid w:val="00DB3811"/>
    <w:rsid w:val="00DB3C83"/>
    <w:rsid w:val="00DB3E70"/>
    <w:rsid w:val="00DB40DA"/>
    <w:rsid w:val="00DB43C9"/>
    <w:rsid w:val="00DB469A"/>
    <w:rsid w:val="00DB48B0"/>
    <w:rsid w:val="00DB49EC"/>
    <w:rsid w:val="00DB4A73"/>
    <w:rsid w:val="00DB4ED2"/>
    <w:rsid w:val="00DB5025"/>
    <w:rsid w:val="00DB516F"/>
    <w:rsid w:val="00DB51A1"/>
    <w:rsid w:val="00DB52E6"/>
    <w:rsid w:val="00DB5552"/>
    <w:rsid w:val="00DB5B9C"/>
    <w:rsid w:val="00DB5DE5"/>
    <w:rsid w:val="00DB5F7F"/>
    <w:rsid w:val="00DB6016"/>
    <w:rsid w:val="00DB64E1"/>
    <w:rsid w:val="00DB6634"/>
    <w:rsid w:val="00DB6985"/>
    <w:rsid w:val="00DB6B88"/>
    <w:rsid w:val="00DB6BFC"/>
    <w:rsid w:val="00DB6D17"/>
    <w:rsid w:val="00DB6F53"/>
    <w:rsid w:val="00DB7157"/>
    <w:rsid w:val="00DB7342"/>
    <w:rsid w:val="00DB78E2"/>
    <w:rsid w:val="00DC0183"/>
    <w:rsid w:val="00DC0774"/>
    <w:rsid w:val="00DC08CB"/>
    <w:rsid w:val="00DC0B91"/>
    <w:rsid w:val="00DC128F"/>
    <w:rsid w:val="00DC1634"/>
    <w:rsid w:val="00DC195F"/>
    <w:rsid w:val="00DC23EE"/>
    <w:rsid w:val="00DC295F"/>
    <w:rsid w:val="00DC299F"/>
    <w:rsid w:val="00DC2A0F"/>
    <w:rsid w:val="00DC31CF"/>
    <w:rsid w:val="00DC331A"/>
    <w:rsid w:val="00DC365D"/>
    <w:rsid w:val="00DC3920"/>
    <w:rsid w:val="00DC3A27"/>
    <w:rsid w:val="00DC4000"/>
    <w:rsid w:val="00DC40DD"/>
    <w:rsid w:val="00DC413B"/>
    <w:rsid w:val="00DC43C4"/>
    <w:rsid w:val="00DC4537"/>
    <w:rsid w:val="00DC4781"/>
    <w:rsid w:val="00DC4F4A"/>
    <w:rsid w:val="00DC507B"/>
    <w:rsid w:val="00DC550F"/>
    <w:rsid w:val="00DC564B"/>
    <w:rsid w:val="00DC5810"/>
    <w:rsid w:val="00DC5A6B"/>
    <w:rsid w:val="00DC5A6D"/>
    <w:rsid w:val="00DC5DE7"/>
    <w:rsid w:val="00DC5E5F"/>
    <w:rsid w:val="00DC65A9"/>
    <w:rsid w:val="00DC6994"/>
    <w:rsid w:val="00DC6D0B"/>
    <w:rsid w:val="00DC6DFA"/>
    <w:rsid w:val="00DC76BD"/>
    <w:rsid w:val="00DC76F4"/>
    <w:rsid w:val="00DC7731"/>
    <w:rsid w:val="00DC789C"/>
    <w:rsid w:val="00DC7AA7"/>
    <w:rsid w:val="00DC7C30"/>
    <w:rsid w:val="00DC7CA8"/>
    <w:rsid w:val="00DC7FC6"/>
    <w:rsid w:val="00DD02BE"/>
    <w:rsid w:val="00DD0967"/>
    <w:rsid w:val="00DD0AEC"/>
    <w:rsid w:val="00DD0C6C"/>
    <w:rsid w:val="00DD0DE7"/>
    <w:rsid w:val="00DD0F38"/>
    <w:rsid w:val="00DD0F8F"/>
    <w:rsid w:val="00DD110D"/>
    <w:rsid w:val="00DD14C6"/>
    <w:rsid w:val="00DD17BC"/>
    <w:rsid w:val="00DD1C54"/>
    <w:rsid w:val="00DD1ED0"/>
    <w:rsid w:val="00DD23D4"/>
    <w:rsid w:val="00DD2AA9"/>
    <w:rsid w:val="00DD2B60"/>
    <w:rsid w:val="00DD3305"/>
    <w:rsid w:val="00DD3358"/>
    <w:rsid w:val="00DD399F"/>
    <w:rsid w:val="00DD3B96"/>
    <w:rsid w:val="00DD3DED"/>
    <w:rsid w:val="00DD4076"/>
    <w:rsid w:val="00DD5342"/>
    <w:rsid w:val="00DD5365"/>
    <w:rsid w:val="00DD55DE"/>
    <w:rsid w:val="00DD663B"/>
    <w:rsid w:val="00DD6A87"/>
    <w:rsid w:val="00DD6BF2"/>
    <w:rsid w:val="00DD7306"/>
    <w:rsid w:val="00DD75B4"/>
    <w:rsid w:val="00DD774D"/>
    <w:rsid w:val="00DD78C0"/>
    <w:rsid w:val="00DD7C1A"/>
    <w:rsid w:val="00DD7D2C"/>
    <w:rsid w:val="00DE00D3"/>
    <w:rsid w:val="00DE00FA"/>
    <w:rsid w:val="00DE0856"/>
    <w:rsid w:val="00DE0A67"/>
    <w:rsid w:val="00DE0BC3"/>
    <w:rsid w:val="00DE0C59"/>
    <w:rsid w:val="00DE0DCD"/>
    <w:rsid w:val="00DE0E10"/>
    <w:rsid w:val="00DE1042"/>
    <w:rsid w:val="00DE142C"/>
    <w:rsid w:val="00DE14B5"/>
    <w:rsid w:val="00DE15D8"/>
    <w:rsid w:val="00DE16BB"/>
    <w:rsid w:val="00DE1BD5"/>
    <w:rsid w:val="00DE1CAA"/>
    <w:rsid w:val="00DE1DD4"/>
    <w:rsid w:val="00DE1F25"/>
    <w:rsid w:val="00DE20FA"/>
    <w:rsid w:val="00DE234B"/>
    <w:rsid w:val="00DE2796"/>
    <w:rsid w:val="00DE2936"/>
    <w:rsid w:val="00DE2AA2"/>
    <w:rsid w:val="00DE2F45"/>
    <w:rsid w:val="00DE2FB4"/>
    <w:rsid w:val="00DE3173"/>
    <w:rsid w:val="00DE32C1"/>
    <w:rsid w:val="00DE36E1"/>
    <w:rsid w:val="00DE3BDF"/>
    <w:rsid w:val="00DE3BE3"/>
    <w:rsid w:val="00DE3CB6"/>
    <w:rsid w:val="00DE3DA1"/>
    <w:rsid w:val="00DE3DD1"/>
    <w:rsid w:val="00DE493E"/>
    <w:rsid w:val="00DE4B84"/>
    <w:rsid w:val="00DE4EFF"/>
    <w:rsid w:val="00DE4FEE"/>
    <w:rsid w:val="00DE5435"/>
    <w:rsid w:val="00DE58C3"/>
    <w:rsid w:val="00DE5BBF"/>
    <w:rsid w:val="00DE6672"/>
    <w:rsid w:val="00DE690C"/>
    <w:rsid w:val="00DE6A13"/>
    <w:rsid w:val="00DE7AFA"/>
    <w:rsid w:val="00DE7C65"/>
    <w:rsid w:val="00DF09C1"/>
    <w:rsid w:val="00DF14BA"/>
    <w:rsid w:val="00DF14E1"/>
    <w:rsid w:val="00DF1805"/>
    <w:rsid w:val="00DF18C5"/>
    <w:rsid w:val="00DF1F2D"/>
    <w:rsid w:val="00DF20FC"/>
    <w:rsid w:val="00DF2662"/>
    <w:rsid w:val="00DF26EB"/>
    <w:rsid w:val="00DF28B2"/>
    <w:rsid w:val="00DF2EEC"/>
    <w:rsid w:val="00DF3199"/>
    <w:rsid w:val="00DF325B"/>
    <w:rsid w:val="00DF338C"/>
    <w:rsid w:val="00DF33FC"/>
    <w:rsid w:val="00DF3985"/>
    <w:rsid w:val="00DF3B27"/>
    <w:rsid w:val="00DF3E80"/>
    <w:rsid w:val="00DF3EE8"/>
    <w:rsid w:val="00DF40A4"/>
    <w:rsid w:val="00DF4381"/>
    <w:rsid w:val="00DF43E2"/>
    <w:rsid w:val="00DF4BB6"/>
    <w:rsid w:val="00DF4CB9"/>
    <w:rsid w:val="00DF4D3E"/>
    <w:rsid w:val="00DF4DB6"/>
    <w:rsid w:val="00DF5270"/>
    <w:rsid w:val="00DF5675"/>
    <w:rsid w:val="00DF59DC"/>
    <w:rsid w:val="00DF5A17"/>
    <w:rsid w:val="00DF5E9D"/>
    <w:rsid w:val="00DF6381"/>
    <w:rsid w:val="00DF650C"/>
    <w:rsid w:val="00DF6916"/>
    <w:rsid w:val="00DF6A95"/>
    <w:rsid w:val="00DF6AAA"/>
    <w:rsid w:val="00DF6F0B"/>
    <w:rsid w:val="00DF73F9"/>
    <w:rsid w:val="00DF772A"/>
    <w:rsid w:val="00DF794A"/>
    <w:rsid w:val="00DF7C05"/>
    <w:rsid w:val="00DF7D60"/>
    <w:rsid w:val="00DF7EC9"/>
    <w:rsid w:val="00E0021C"/>
    <w:rsid w:val="00E002E1"/>
    <w:rsid w:val="00E00800"/>
    <w:rsid w:val="00E00A10"/>
    <w:rsid w:val="00E00A64"/>
    <w:rsid w:val="00E00E6A"/>
    <w:rsid w:val="00E01660"/>
    <w:rsid w:val="00E016F8"/>
    <w:rsid w:val="00E02379"/>
    <w:rsid w:val="00E02953"/>
    <w:rsid w:val="00E03080"/>
    <w:rsid w:val="00E03420"/>
    <w:rsid w:val="00E035DF"/>
    <w:rsid w:val="00E03F49"/>
    <w:rsid w:val="00E03FD0"/>
    <w:rsid w:val="00E04406"/>
    <w:rsid w:val="00E0472B"/>
    <w:rsid w:val="00E04868"/>
    <w:rsid w:val="00E049BD"/>
    <w:rsid w:val="00E04CBD"/>
    <w:rsid w:val="00E05065"/>
    <w:rsid w:val="00E054B4"/>
    <w:rsid w:val="00E0560C"/>
    <w:rsid w:val="00E06073"/>
    <w:rsid w:val="00E06091"/>
    <w:rsid w:val="00E063ED"/>
    <w:rsid w:val="00E0646C"/>
    <w:rsid w:val="00E06684"/>
    <w:rsid w:val="00E066D8"/>
    <w:rsid w:val="00E066EF"/>
    <w:rsid w:val="00E067B9"/>
    <w:rsid w:val="00E07583"/>
    <w:rsid w:val="00E075A0"/>
    <w:rsid w:val="00E07B62"/>
    <w:rsid w:val="00E07DF6"/>
    <w:rsid w:val="00E10153"/>
    <w:rsid w:val="00E101EE"/>
    <w:rsid w:val="00E1036B"/>
    <w:rsid w:val="00E104ED"/>
    <w:rsid w:val="00E10D9B"/>
    <w:rsid w:val="00E10E2F"/>
    <w:rsid w:val="00E10F28"/>
    <w:rsid w:val="00E10F9F"/>
    <w:rsid w:val="00E11449"/>
    <w:rsid w:val="00E11534"/>
    <w:rsid w:val="00E11556"/>
    <w:rsid w:val="00E116A4"/>
    <w:rsid w:val="00E11A11"/>
    <w:rsid w:val="00E11D9F"/>
    <w:rsid w:val="00E11DC2"/>
    <w:rsid w:val="00E121B6"/>
    <w:rsid w:val="00E12765"/>
    <w:rsid w:val="00E13147"/>
    <w:rsid w:val="00E13342"/>
    <w:rsid w:val="00E13B7B"/>
    <w:rsid w:val="00E13D17"/>
    <w:rsid w:val="00E1406B"/>
    <w:rsid w:val="00E14324"/>
    <w:rsid w:val="00E14773"/>
    <w:rsid w:val="00E1493E"/>
    <w:rsid w:val="00E14ACC"/>
    <w:rsid w:val="00E14E17"/>
    <w:rsid w:val="00E14F1C"/>
    <w:rsid w:val="00E15154"/>
    <w:rsid w:val="00E156FB"/>
    <w:rsid w:val="00E15827"/>
    <w:rsid w:val="00E160B4"/>
    <w:rsid w:val="00E161F7"/>
    <w:rsid w:val="00E16F25"/>
    <w:rsid w:val="00E16F26"/>
    <w:rsid w:val="00E17119"/>
    <w:rsid w:val="00E171E0"/>
    <w:rsid w:val="00E17505"/>
    <w:rsid w:val="00E176F6"/>
    <w:rsid w:val="00E179C2"/>
    <w:rsid w:val="00E17F06"/>
    <w:rsid w:val="00E20383"/>
    <w:rsid w:val="00E20791"/>
    <w:rsid w:val="00E2082D"/>
    <w:rsid w:val="00E20F12"/>
    <w:rsid w:val="00E2110A"/>
    <w:rsid w:val="00E2155A"/>
    <w:rsid w:val="00E2160D"/>
    <w:rsid w:val="00E218EA"/>
    <w:rsid w:val="00E22181"/>
    <w:rsid w:val="00E2227E"/>
    <w:rsid w:val="00E22358"/>
    <w:rsid w:val="00E22995"/>
    <w:rsid w:val="00E22A86"/>
    <w:rsid w:val="00E22C66"/>
    <w:rsid w:val="00E22F3D"/>
    <w:rsid w:val="00E23805"/>
    <w:rsid w:val="00E24413"/>
    <w:rsid w:val="00E244E4"/>
    <w:rsid w:val="00E24548"/>
    <w:rsid w:val="00E2462E"/>
    <w:rsid w:val="00E24681"/>
    <w:rsid w:val="00E24FA4"/>
    <w:rsid w:val="00E2502D"/>
    <w:rsid w:val="00E253BE"/>
    <w:rsid w:val="00E25588"/>
    <w:rsid w:val="00E25B40"/>
    <w:rsid w:val="00E25E8B"/>
    <w:rsid w:val="00E26077"/>
    <w:rsid w:val="00E260B3"/>
    <w:rsid w:val="00E263C1"/>
    <w:rsid w:val="00E2685E"/>
    <w:rsid w:val="00E26A5A"/>
    <w:rsid w:val="00E26AD8"/>
    <w:rsid w:val="00E26F2B"/>
    <w:rsid w:val="00E27128"/>
    <w:rsid w:val="00E2736E"/>
    <w:rsid w:val="00E276CB"/>
    <w:rsid w:val="00E277A9"/>
    <w:rsid w:val="00E27A46"/>
    <w:rsid w:val="00E30776"/>
    <w:rsid w:val="00E307B4"/>
    <w:rsid w:val="00E3081A"/>
    <w:rsid w:val="00E308AE"/>
    <w:rsid w:val="00E30C63"/>
    <w:rsid w:val="00E3145E"/>
    <w:rsid w:val="00E3176D"/>
    <w:rsid w:val="00E31886"/>
    <w:rsid w:val="00E31C19"/>
    <w:rsid w:val="00E3201B"/>
    <w:rsid w:val="00E321A9"/>
    <w:rsid w:val="00E3220D"/>
    <w:rsid w:val="00E33BA6"/>
    <w:rsid w:val="00E33C51"/>
    <w:rsid w:val="00E33DA5"/>
    <w:rsid w:val="00E33DD1"/>
    <w:rsid w:val="00E34048"/>
    <w:rsid w:val="00E347F1"/>
    <w:rsid w:val="00E34CAB"/>
    <w:rsid w:val="00E34E4E"/>
    <w:rsid w:val="00E34ECF"/>
    <w:rsid w:val="00E352BA"/>
    <w:rsid w:val="00E353C9"/>
    <w:rsid w:val="00E35539"/>
    <w:rsid w:val="00E35F00"/>
    <w:rsid w:val="00E369F5"/>
    <w:rsid w:val="00E36D70"/>
    <w:rsid w:val="00E370C6"/>
    <w:rsid w:val="00E37341"/>
    <w:rsid w:val="00E37584"/>
    <w:rsid w:val="00E375FD"/>
    <w:rsid w:val="00E37BDA"/>
    <w:rsid w:val="00E4037C"/>
    <w:rsid w:val="00E40AAD"/>
    <w:rsid w:val="00E40B17"/>
    <w:rsid w:val="00E40B6D"/>
    <w:rsid w:val="00E40B7D"/>
    <w:rsid w:val="00E4138A"/>
    <w:rsid w:val="00E41415"/>
    <w:rsid w:val="00E414F8"/>
    <w:rsid w:val="00E41570"/>
    <w:rsid w:val="00E41661"/>
    <w:rsid w:val="00E41663"/>
    <w:rsid w:val="00E416AC"/>
    <w:rsid w:val="00E42014"/>
    <w:rsid w:val="00E42310"/>
    <w:rsid w:val="00E42742"/>
    <w:rsid w:val="00E428A1"/>
    <w:rsid w:val="00E42A89"/>
    <w:rsid w:val="00E42A8F"/>
    <w:rsid w:val="00E42DDA"/>
    <w:rsid w:val="00E430A5"/>
    <w:rsid w:val="00E43246"/>
    <w:rsid w:val="00E43372"/>
    <w:rsid w:val="00E43824"/>
    <w:rsid w:val="00E43DA8"/>
    <w:rsid w:val="00E43DEC"/>
    <w:rsid w:val="00E43EFB"/>
    <w:rsid w:val="00E448DC"/>
    <w:rsid w:val="00E44911"/>
    <w:rsid w:val="00E44B85"/>
    <w:rsid w:val="00E44D1A"/>
    <w:rsid w:val="00E44EFD"/>
    <w:rsid w:val="00E4517A"/>
    <w:rsid w:val="00E45282"/>
    <w:rsid w:val="00E45837"/>
    <w:rsid w:val="00E4593E"/>
    <w:rsid w:val="00E45DA4"/>
    <w:rsid w:val="00E4625B"/>
    <w:rsid w:val="00E466EE"/>
    <w:rsid w:val="00E4684B"/>
    <w:rsid w:val="00E473D0"/>
    <w:rsid w:val="00E47B3F"/>
    <w:rsid w:val="00E5002F"/>
    <w:rsid w:val="00E502EC"/>
    <w:rsid w:val="00E508AC"/>
    <w:rsid w:val="00E51627"/>
    <w:rsid w:val="00E518EE"/>
    <w:rsid w:val="00E51949"/>
    <w:rsid w:val="00E51AB6"/>
    <w:rsid w:val="00E52740"/>
    <w:rsid w:val="00E527CC"/>
    <w:rsid w:val="00E52840"/>
    <w:rsid w:val="00E53600"/>
    <w:rsid w:val="00E53701"/>
    <w:rsid w:val="00E538A4"/>
    <w:rsid w:val="00E538E6"/>
    <w:rsid w:val="00E53961"/>
    <w:rsid w:val="00E53EB7"/>
    <w:rsid w:val="00E542E8"/>
    <w:rsid w:val="00E54F10"/>
    <w:rsid w:val="00E54FCA"/>
    <w:rsid w:val="00E5557D"/>
    <w:rsid w:val="00E56489"/>
    <w:rsid w:val="00E5685B"/>
    <w:rsid w:val="00E56C59"/>
    <w:rsid w:val="00E56F21"/>
    <w:rsid w:val="00E5706A"/>
    <w:rsid w:val="00E573DA"/>
    <w:rsid w:val="00E577BD"/>
    <w:rsid w:val="00E57ADD"/>
    <w:rsid w:val="00E6029F"/>
    <w:rsid w:val="00E60C5C"/>
    <w:rsid w:val="00E60D2B"/>
    <w:rsid w:val="00E60EC9"/>
    <w:rsid w:val="00E6150D"/>
    <w:rsid w:val="00E61F75"/>
    <w:rsid w:val="00E62181"/>
    <w:rsid w:val="00E625CA"/>
    <w:rsid w:val="00E62927"/>
    <w:rsid w:val="00E62B31"/>
    <w:rsid w:val="00E62B44"/>
    <w:rsid w:val="00E62E4D"/>
    <w:rsid w:val="00E63487"/>
    <w:rsid w:val="00E63DE5"/>
    <w:rsid w:val="00E64A27"/>
    <w:rsid w:val="00E64A4D"/>
    <w:rsid w:val="00E65990"/>
    <w:rsid w:val="00E65B81"/>
    <w:rsid w:val="00E65DF2"/>
    <w:rsid w:val="00E65F3E"/>
    <w:rsid w:val="00E6613D"/>
    <w:rsid w:val="00E664DE"/>
    <w:rsid w:val="00E668FE"/>
    <w:rsid w:val="00E66F71"/>
    <w:rsid w:val="00E672ED"/>
    <w:rsid w:val="00E677B5"/>
    <w:rsid w:val="00E67D1D"/>
    <w:rsid w:val="00E67FCE"/>
    <w:rsid w:val="00E7051F"/>
    <w:rsid w:val="00E708D5"/>
    <w:rsid w:val="00E713A7"/>
    <w:rsid w:val="00E713A8"/>
    <w:rsid w:val="00E715A3"/>
    <w:rsid w:val="00E715F6"/>
    <w:rsid w:val="00E72026"/>
    <w:rsid w:val="00E724BB"/>
    <w:rsid w:val="00E72590"/>
    <w:rsid w:val="00E7275C"/>
    <w:rsid w:val="00E72B62"/>
    <w:rsid w:val="00E72C1D"/>
    <w:rsid w:val="00E72CB3"/>
    <w:rsid w:val="00E72FF6"/>
    <w:rsid w:val="00E732D4"/>
    <w:rsid w:val="00E73412"/>
    <w:rsid w:val="00E738B7"/>
    <w:rsid w:val="00E73C7E"/>
    <w:rsid w:val="00E74274"/>
    <w:rsid w:val="00E743D1"/>
    <w:rsid w:val="00E744BE"/>
    <w:rsid w:val="00E74562"/>
    <w:rsid w:val="00E74662"/>
    <w:rsid w:val="00E746FF"/>
    <w:rsid w:val="00E7486A"/>
    <w:rsid w:val="00E74915"/>
    <w:rsid w:val="00E74948"/>
    <w:rsid w:val="00E74CA0"/>
    <w:rsid w:val="00E74CA7"/>
    <w:rsid w:val="00E7511E"/>
    <w:rsid w:val="00E7584C"/>
    <w:rsid w:val="00E75BD2"/>
    <w:rsid w:val="00E763DF"/>
    <w:rsid w:val="00E76407"/>
    <w:rsid w:val="00E767C4"/>
    <w:rsid w:val="00E767F3"/>
    <w:rsid w:val="00E7699B"/>
    <w:rsid w:val="00E76A80"/>
    <w:rsid w:val="00E76AC0"/>
    <w:rsid w:val="00E76C37"/>
    <w:rsid w:val="00E76E39"/>
    <w:rsid w:val="00E77138"/>
    <w:rsid w:val="00E773E1"/>
    <w:rsid w:val="00E776DE"/>
    <w:rsid w:val="00E77D72"/>
    <w:rsid w:val="00E8039A"/>
    <w:rsid w:val="00E8046C"/>
    <w:rsid w:val="00E80A77"/>
    <w:rsid w:val="00E80CAE"/>
    <w:rsid w:val="00E8172C"/>
    <w:rsid w:val="00E8187C"/>
    <w:rsid w:val="00E8235F"/>
    <w:rsid w:val="00E824EC"/>
    <w:rsid w:val="00E829DA"/>
    <w:rsid w:val="00E82AEA"/>
    <w:rsid w:val="00E82AF0"/>
    <w:rsid w:val="00E82C7B"/>
    <w:rsid w:val="00E83063"/>
    <w:rsid w:val="00E834CE"/>
    <w:rsid w:val="00E83B90"/>
    <w:rsid w:val="00E83BBC"/>
    <w:rsid w:val="00E83BD7"/>
    <w:rsid w:val="00E840A1"/>
    <w:rsid w:val="00E84905"/>
    <w:rsid w:val="00E84AAA"/>
    <w:rsid w:val="00E85904"/>
    <w:rsid w:val="00E859B3"/>
    <w:rsid w:val="00E85C80"/>
    <w:rsid w:val="00E8621A"/>
    <w:rsid w:val="00E86414"/>
    <w:rsid w:val="00E86A26"/>
    <w:rsid w:val="00E86B15"/>
    <w:rsid w:val="00E86B18"/>
    <w:rsid w:val="00E87856"/>
    <w:rsid w:val="00E87D07"/>
    <w:rsid w:val="00E9003D"/>
    <w:rsid w:val="00E906BC"/>
    <w:rsid w:val="00E90BD1"/>
    <w:rsid w:val="00E90C53"/>
    <w:rsid w:val="00E90D1A"/>
    <w:rsid w:val="00E91029"/>
    <w:rsid w:val="00E917ED"/>
    <w:rsid w:val="00E9191D"/>
    <w:rsid w:val="00E91997"/>
    <w:rsid w:val="00E91D97"/>
    <w:rsid w:val="00E91FDE"/>
    <w:rsid w:val="00E91FF1"/>
    <w:rsid w:val="00E92259"/>
    <w:rsid w:val="00E92480"/>
    <w:rsid w:val="00E92487"/>
    <w:rsid w:val="00E924A3"/>
    <w:rsid w:val="00E92719"/>
    <w:rsid w:val="00E92742"/>
    <w:rsid w:val="00E9293D"/>
    <w:rsid w:val="00E929B4"/>
    <w:rsid w:val="00E9320F"/>
    <w:rsid w:val="00E9393E"/>
    <w:rsid w:val="00E93DF0"/>
    <w:rsid w:val="00E93E8F"/>
    <w:rsid w:val="00E94481"/>
    <w:rsid w:val="00E94699"/>
    <w:rsid w:val="00E951B3"/>
    <w:rsid w:val="00E95781"/>
    <w:rsid w:val="00E95ADC"/>
    <w:rsid w:val="00E95AF8"/>
    <w:rsid w:val="00E95CC7"/>
    <w:rsid w:val="00E963FB"/>
    <w:rsid w:val="00E966D2"/>
    <w:rsid w:val="00E96E63"/>
    <w:rsid w:val="00E970FD"/>
    <w:rsid w:val="00E979F9"/>
    <w:rsid w:val="00E97F61"/>
    <w:rsid w:val="00EA0062"/>
    <w:rsid w:val="00EA0274"/>
    <w:rsid w:val="00EA066E"/>
    <w:rsid w:val="00EA1326"/>
    <w:rsid w:val="00EA17EE"/>
    <w:rsid w:val="00EA23F9"/>
    <w:rsid w:val="00EA281F"/>
    <w:rsid w:val="00EA28A4"/>
    <w:rsid w:val="00EA29A4"/>
    <w:rsid w:val="00EA2B6F"/>
    <w:rsid w:val="00EA2C1C"/>
    <w:rsid w:val="00EA2E7A"/>
    <w:rsid w:val="00EA3B64"/>
    <w:rsid w:val="00EA3D40"/>
    <w:rsid w:val="00EA3F69"/>
    <w:rsid w:val="00EA4146"/>
    <w:rsid w:val="00EA4AA7"/>
    <w:rsid w:val="00EA4BDE"/>
    <w:rsid w:val="00EA4CBA"/>
    <w:rsid w:val="00EA4FF4"/>
    <w:rsid w:val="00EA5313"/>
    <w:rsid w:val="00EA64FD"/>
    <w:rsid w:val="00EA66F9"/>
    <w:rsid w:val="00EA6713"/>
    <w:rsid w:val="00EA6749"/>
    <w:rsid w:val="00EA689E"/>
    <w:rsid w:val="00EA697A"/>
    <w:rsid w:val="00EA6FB2"/>
    <w:rsid w:val="00EA77EC"/>
    <w:rsid w:val="00EA7892"/>
    <w:rsid w:val="00EA7B82"/>
    <w:rsid w:val="00EA7F4A"/>
    <w:rsid w:val="00EA7FEF"/>
    <w:rsid w:val="00EB0074"/>
    <w:rsid w:val="00EB0210"/>
    <w:rsid w:val="00EB032F"/>
    <w:rsid w:val="00EB0AE3"/>
    <w:rsid w:val="00EB0B5E"/>
    <w:rsid w:val="00EB0BD5"/>
    <w:rsid w:val="00EB105F"/>
    <w:rsid w:val="00EB1442"/>
    <w:rsid w:val="00EB2200"/>
    <w:rsid w:val="00EB23B7"/>
    <w:rsid w:val="00EB25C1"/>
    <w:rsid w:val="00EB29EE"/>
    <w:rsid w:val="00EB2A8F"/>
    <w:rsid w:val="00EB3851"/>
    <w:rsid w:val="00EB3B72"/>
    <w:rsid w:val="00EB4471"/>
    <w:rsid w:val="00EB4741"/>
    <w:rsid w:val="00EB4A58"/>
    <w:rsid w:val="00EB4BB8"/>
    <w:rsid w:val="00EB53C7"/>
    <w:rsid w:val="00EB561C"/>
    <w:rsid w:val="00EB566B"/>
    <w:rsid w:val="00EB5839"/>
    <w:rsid w:val="00EB583A"/>
    <w:rsid w:val="00EB5994"/>
    <w:rsid w:val="00EB5AE1"/>
    <w:rsid w:val="00EB6045"/>
    <w:rsid w:val="00EB69D8"/>
    <w:rsid w:val="00EB6F3E"/>
    <w:rsid w:val="00EB7408"/>
    <w:rsid w:val="00EB747A"/>
    <w:rsid w:val="00EB75B1"/>
    <w:rsid w:val="00EB78FF"/>
    <w:rsid w:val="00EB7B4E"/>
    <w:rsid w:val="00EB7E20"/>
    <w:rsid w:val="00EC0026"/>
    <w:rsid w:val="00EC0484"/>
    <w:rsid w:val="00EC0681"/>
    <w:rsid w:val="00EC0803"/>
    <w:rsid w:val="00EC0A07"/>
    <w:rsid w:val="00EC1237"/>
    <w:rsid w:val="00EC14AC"/>
    <w:rsid w:val="00EC15B5"/>
    <w:rsid w:val="00EC1778"/>
    <w:rsid w:val="00EC195A"/>
    <w:rsid w:val="00EC1F05"/>
    <w:rsid w:val="00EC21EA"/>
    <w:rsid w:val="00EC2389"/>
    <w:rsid w:val="00EC2459"/>
    <w:rsid w:val="00EC296B"/>
    <w:rsid w:val="00EC30B8"/>
    <w:rsid w:val="00EC3261"/>
    <w:rsid w:val="00EC33AA"/>
    <w:rsid w:val="00EC376E"/>
    <w:rsid w:val="00EC3A0A"/>
    <w:rsid w:val="00EC3ABF"/>
    <w:rsid w:val="00EC3C92"/>
    <w:rsid w:val="00EC438F"/>
    <w:rsid w:val="00EC4893"/>
    <w:rsid w:val="00EC4894"/>
    <w:rsid w:val="00EC4919"/>
    <w:rsid w:val="00EC4BD8"/>
    <w:rsid w:val="00EC4BEF"/>
    <w:rsid w:val="00EC4EBD"/>
    <w:rsid w:val="00EC4F37"/>
    <w:rsid w:val="00EC50EB"/>
    <w:rsid w:val="00EC51AE"/>
    <w:rsid w:val="00EC53C4"/>
    <w:rsid w:val="00EC5465"/>
    <w:rsid w:val="00EC5767"/>
    <w:rsid w:val="00EC5BA1"/>
    <w:rsid w:val="00EC5BD7"/>
    <w:rsid w:val="00EC64CE"/>
    <w:rsid w:val="00EC6511"/>
    <w:rsid w:val="00EC6BD0"/>
    <w:rsid w:val="00EC6DEF"/>
    <w:rsid w:val="00EC705A"/>
    <w:rsid w:val="00EC73B3"/>
    <w:rsid w:val="00EC74D4"/>
    <w:rsid w:val="00EC7825"/>
    <w:rsid w:val="00EC78A9"/>
    <w:rsid w:val="00EC7D23"/>
    <w:rsid w:val="00ED0010"/>
    <w:rsid w:val="00ED0617"/>
    <w:rsid w:val="00ED0760"/>
    <w:rsid w:val="00ED0839"/>
    <w:rsid w:val="00ED08D3"/>
    <w:rsid w:val="00ED08D9"/>
    <w:rsid w:val="00ED09D5"/>
    <w:rsid w:val="00ED0DAF"/>
    <w:rsid w:val="00ED0E53"/>
    <w:rsid w:val="00ED1116"/>
    <w:rsid w:val="00ED14F3"/>
    <w:rsid w:val="00ED15DA"/>
    <w:rsid w:val="00ED1A86"/>
    <w:rsid w:val="00ED204B"/>
    <w:rsid w:val="00ED2428"/>
    <w:rsid w:val="00ED26E8"/>
    <w:rsid w:val="00ED2871"/>
    <w:rsid w:val="00ED297F"/>
    <w:rsid w:val="00ED2A59"/>
    <w:rsid w:val="00ED2EDB"/>
    <w:rsid w:val="00ED2F31"/>
    <w:rsid w:val="00ED305C"/>
    <w:rsid w:val="00ED309C"/>
    <w:rsid w:val="00ED3828"/>
    <w:rsid w:val="00ED3A84"/>
    <w:rsid w:val="00ED3B2A"/>
    <w:rsid w:val="00ED3E57"/>
    <w:rsid w:val="00ED3F19"/>
    <w:rsid w:val="00ED3FD7"/>
    <w:rsid w:val="00ED43C8"/>
    <w:rsid w:val="00ED4930"/>
    <w:rsid w:val="00ED4BF1"/>
    <w:rsid w:val="00ED4CEA"/>
    <w:rsid w:val="00ED4DEE"/>
    <w:rsid w:val="00ED5A59"/>
    <w:rsid w:val="00ED64C1"/>
    <w:rsid w:val="00ED7362"/>
    <w:rsid w:val="00ED75C9"/>
    <w:rsid w:val="00ED77DB"/>
    <w:rsid w:val="00ED7B40"/>
    <w:rsid w:val="00ED7C32"/>
    <w:rsid w:val="00ED7F76"/>
    <w:rsid w:val="00EE030F"/>
    <w:rsid w:val="00EE0878"/>
    <w:rsid w:val="00EE08D8"/>
    <w:rsid w:val="00EE0B0F"/>
    <w:rsid w:val="00EE0F93"/>
    <w:rsid w:val="00EE13F6"/>
    <w:rsid w:val="00EE13FB"/>
    <w:rsid w:val="00EE16EB"/>
    <w:rsid w:val="00EE1D99"/>
    <w:rsid w:val="00EE1FF4"/>
    <w:rsid w:val="00EE3252"/>
    <w:rsid w:val="00EE363C"/>
    <w:rsid w:val="00EE38C1"/>
    <w:rsid w:val="00EE3D72"/>
    <w:rsid w:val="00EE42D8"/>
    <w:rsid w:val="00EE43FD"/>
    <w:rsid w:val="00EE4401"/>
    <w:rsid w:val="00EE489F"/>
    <w:rsid w:val="00EE4E77"/>
    <w:rsid w:val="00EE4FB9"/>
    <w:rsid w:val="00EE5010"/>
    <w:rsid w:val="00EE5419"/>
    <w:rsid w:val="00EE5D49"/>
    <w:rsid w:val="00EE61BE"/>
    <w:rsid w:val="00EE6300"/>
    <w:rsid w:val="00EE643C"/>
    <w:rsid w:val="00EE6B1C"/>
    <w:rsid w:val="00EE6BA5"/>
    <w:rsid w:val="00EE7170"/>
    <w:rsid w:val="00EE736E"/>
    <w:rsid w:val="00EE7408"/>
    <w:rsid w:val="00EE76D7"/>
    <w:rsid w:val="00EE7B72"/>
    <w:rsid w:val="00EE7B78"/>
    <w:rsid w:val="00EE7D36"/>
    <w:rsid w:val="00EF0759"/>
    <w:rsid w:val="00EF0AD1"/>
    <w:rsid w:val="00EF0B0E"/>
    <w:rsid w:val="00EF0B6D"/>
    <w:rsid w:val="00EF0B92"/>
    <w:rsid w:val="00EF0CBB"/>
    <w:rsid w:val="00EF0CE4"/>
    <w:rsid w:val="00EF0EE6"/>
    <w:rsid w:val="00EF1185"/>
    <w:rsid w:val="00EF1B6C"/>
    <w:rsid w:val="00EF2065"/>
    <w:rsid w:val="00EF24D8"/>
    <w:rsid w:val="00EF290C"/>
    <w:rsid w:val="00EF3089"/>
    <w:rsid w:val="00EF390A"/>
    <w:rsid w:val="00EF3AC2"/>
    <w:rsid w:val="00EF3E72"/>
    <w:rsid w:val="00EF3FB9"/>
    <w:rsid w:val="00EF3FC9"/>
    <w:rsid w:val="00EF40F8"/>
    <w:rsid w:val="00EF410B"/>
    <w:rsid w:val="00EF42CA"/>
    <w:rsid w:val="00EF477B"/>
    <w:rsid w:val="00EF480D"/>
    <w:rsid w:val="00EF4985"/>
    <w:rsid w:val="00EF49FC"/>
    <w:rsid w:val="00EF5870"/>
    <w:rsid w:val="00EF5AD7"/>
    <w:rsid w:val="00EF5DB0"/>
    <w:rsid w:val="00EF6128"/>
    <w:rsid w:val="00EF65AF"/>
    <w:rsid w:val="00EF692F"/>
    <w:rsid w:val="00EF6BF7"/>
    <w:rsid w:val="00EF718A"/>
    <w:rsid w:val="00EF767B"/>
    <w:rsid w:val="00EF785D"/>
    <w:rsid w:val="00EF7886"/>
    <w:rsid w:val="00F00046"/>
    <w:rsid w:val="00F000DA"/>
    <w:rsid w:val="00F00744"/>
    <w:rsid w:val="00F00F42"/>
    <w:rsid w:val="00F01169"/>
    <w:rsid w:val="00F01494"/>
    <w:rsid w:val="00F0157A"/>
    <w:rsid w:val="00F015FB"/>
    <w:rsid w:val="00F0197C"/>
    <w:rsid w:val="00F01A69"/>
    <w:rsid w:val="00F01FB9"/>
    <w:rsid w:val="00F020A4"/>
    <w:rsid w:val="00F0249A"/>
    <w:rsid w:val="00F0275B"/>
    <w:rsid w:val="00F0288D"/>
    <w:rsid w:val="00F02C91"/>
    <w:rsid w:val="00F0349F"/>
    <w:rsid w:val="00F03509"/>
    <w:rsid w:val="00F0396D"/>
    <w:rsid w:val="00F03A56"/>
    <w:rsid w:val="00F03BE2"/>
    <w:rsid w:val="00F04421"/>
    <w:rsid w:val="00F045A4"/>
    <w:rsid w:val="00F047E0"/>
    <w:rsid w:val="00F04A30"/>
    <w:rsid w:val="00F04BA7"/>
    <w:rsid w:val="00F04C08"/>
    <w:rsid w:val="00F04CA6"/>
    <w:rsid w:val="00F058F0"/>
    <w:rsid w:val="00F05A3E"/>
    <w:rsid w:val="00F05A66"/>
    <w:rsid w:val="00F060D6"/>
    <w:rsid w:val="00F06620"/>
    <w:rsid w:val="00F06F57"/>
    <w:rsid w:val="00F07093"/>
    <w:rsid w:val="00F070D8"/>
    <w:rsid w:val="00F0735A"/>
    <w:rsid w:val="00F07423"/>
    <w:rsid w:val="00F074D2"/>
    <w:rsid w:val="00F07742"/>
    <w:rsid w:val="00F07CD6"/>
    <w:rsid w:val="00F10063"/>
    <w:rsid w:val="00F10503"/>
    <w:rsid w:val="00F10757"/>
    <w:rsid w:val="00F107AC"/>
    <w:rsid w:val="00F10899"/>
    <w:rsid w:val="00F10A5A"/>
    <w:rsid w:val="00F10B59"/>
    <w:rsid w:val="00F113F1"/>
    <w:rsid w:val="00F11669"/>
    <w:rsid w:val="00F11D1C"/>
    <w:rsid w:val="00F11D92"/>
    <w:rsid w:val="00F123FC"/>
    <w:rsid w:val="00F1247B"/>
    <w:rsid w:val="00F126ED"/>
    <w:rsid w:val="00F1286D"/>
    <w:rsid w:val="00F12BC6"/>
    <w:rsid w:val="00F12F28"/>
    <w:rsid w:val="00F13F75"/>
    <w:rsid w:val="00F14054"/>
    <w:rsid w:val="00F1448D"/>
    <w:rsid w:val="00F14506"/>
    <w:rsid w:val="00F14529"/>
    <w:rsid w:val="00F145A7"/>
    <w:rsid w:val="00F14D78"/>
    <w:rsid w:val="00F151F3"/>
    <w:rsid w:val="00F15650"/>
    <w:rsid w:val="00F157AB"/>
    <w:rsid w:val="00F15959"/>
    <w:rsid w:val="00F15B59"/>
    <w:rsid w:val="00F15C04"/>
    <w:rsid w:val="00F15CB4"/>
    <w:rsid w:val="00F1622C"/>
    <w:rsid w:val="00F165C7"/>
    <w:rsid w:val="00F16942"/>
    <w:rsid w:val="00F17108"/>
    <w:rsid w:val="00F17260"/>
    <w:rsid w:val="00F17554"/>
    <w:rsid w:val="00F1772E"/>
    <w:rsid w:val="00F17A7C"/>
    <w:rsid w:val="00F17BF4"/>
    <w:rsid w:val="00F17DD1"/>
    <w:rsid w:val="00F17DF9"/>
    <w:rsid w:val="00F20271"/>
    <w:rsid w:val="00F202E2"/>
    <w:rsid w:val="00F203F5"/>
    <w:rsid w:val="00F20478"/>
    <w:rsid w:val="00F208F9"/>
    <w:rsid w:val="00F20BE9"/>
    <w:rsid w:val="00F20C91"/>
    <w:rsid w:val="00F20CC1"/>
    <w:rsid w:val="00F20D9C"/>
    <w:rsid w:val="00F20F4D"/>
    <w:rsid w:val="00F21B55"/>
    <w:rsid w:val="00F21CAF"/>
    <w:rsid w:val="00F22212"/>
    <w:rsid w:val="00F226CC"/>
    <w:rsid w:val="00F228C6"/>
    <w:rsid w:val="00F2369D"/>
    <w:rsid w:val="00F2395E"/>
    <w:rsid w:val="00F23BE4"/>
    <w:rsid w:val="00F23E44"/>
    <w:rsid w:val="00F24027"/>
    <w:rsid w:val="00F24624"/>
    <w:rsid w:val="00F24815"/>
    <w:rsid w:val="00F24899"/>
    <w:rsid w:val="00F24BE2"/>
    <w:rsid w:val="00F24F60"/>
    <w:rsid w:val="00F250BA"/>
    <w:rsid w:val="00F2534F"/>
    <w:rsid w:val="00F2558F"/>
    <w:rsid w:val="00F258CA"/>
    <w:rsid w:val="00F25F1B"/>
    <w:rsid w:val="00F2626F"/>
    <w:rsid w:val="00F265B8"/>
    <w:rsid w:val="00F266F7"/>
    <w:rsid w:val="00F267A4"/>
    <w:rsid w:val="00F2685F"/>
    <w:rsid w:val="00F26CF7"/>
    <w:rsid w:val="00F27130"/>
    <w:rsid w:val="00F27442"/>
    <w:rsid w:val="00F27618"/>
    <w:rsid w:val="00F2785F"/>
    <w:rsid w:val="00F27C84"/>
    <w:rsid w:val="00F27C9F"/>
    <w:rsid w:val="00F305F4"/>
    <w:rsid w:val="00F30941"/>
    <w:rsid w:val="00F30CA1"/>
    <w:rsid w:val="00F30CB4"/>
    <w:rsid w:val="00F30DFC"/>
    <w:rsid w:val="00F3136D"/>
    <w:rsid w:val="00F31A97"/>
    <w:rsid w:val="00F31FE7"/>
    <w:rsid w:val="00F32239"/>
    <w:rsid w:val="00F32334"/>
    <w:rsid w:val="00F33592"/>
    <w:rsid w:val="00F3371E"/>
    <w:rsid w:val="00F33879"/>
    <w:rsid w:val="00F33887"/>
    <w:rsid w:val="00F3394D"/>
    <w:rsid w:val="00F33AB1"/>
    <w:rsid w:val="00F33BA6"/>
    <w:rsid w:val="00F3461D"/>
    <w:rsid w:val="00F346B1"/>
    <w:rsid w:val="00F34F89"/>
    <w:rsid w:val="00F358A8"/>
    <w:rsid w:val="00F359F7"/>
    <w:rsid w:val="00F36431"/>
    <w:rsid w:val="00F3720F"/>
    <w:rsid w:val="00F37755"/>
    <w:rsid w:val="00F378C6"/>
    <w:rsid w:val="00F37AA2"/>
    <w:rsid w:val="00F37F1A"/>
    <w:rsid w:val="00F40237"/>
    <w:rsid w:val="00F402CF"/>
    <w:rsid w:val="00F40E15"/>
    <w:rsid w:val="00F40E51"/>
    <w:rsid w:val="00F40F96"/>
    <w:rsid w:val="00F41F9F"/>
    <w:rsid w:val="00F423D0"/>
    <w:rsid w:val="00F4287F"/>
    <w:rsid w:val="00F42A6F"/>
    <w:rsid w:val="00F42BE8"/>
    <w:rsid w:val="00F42D1F"/>
    <w:rsid w:val="00F42D82"/>
    <w:rsid w:val="00F42F02"/>
    <w:rsid w:val="00F4336B"/>
    <w:rsid w:val="00F4351E"/>
    <w:rsid w:val="00F43975"/>
    <w:rsid w:val="00F43CF4"/>
    <w:rsid w:val="00F43E2E"/>
    <w:rsid w:val="00F43F86"/>
    <w:rsid w:val="00F445F0"/>
    <w:rsid w:val="00F44B3A"/>
    <w:rsid w:val="00F45091"/>
    <w:rsid w:val="00F453A5"/>
    <w:rsid w:val="00F45707"/>
    <w:rsid w:val="00F45C74"/>
    <w:rsid w:val="00F45CA9"/>
    <w:rsid w:val="00F45CD5"/>
    <w:rsid w:val="00F45D88"/>
    <w:rsid w:val="00F46535"/>
    <w:rsid w:val="00F468A8"/>
    <w:rsid w:val="00F46A9F"/>
    <w:rsid w:val="00F47399"/>
    <w:rsid w:val="00F477B8"/>
    <w:rsid w:val="00F47917"/>
    <w:rsid w:val="00F47C80"/>
    <w:rsid w:val="00F47FE2"/>
    <w:rsid w:val="00F50100"/>
    <w:rsid w:val="00F505AD"/>
    <w:rsid w:val="00F50644"/>
    <w:rsid w:val="00F50C72"/>
    <w:rsid w:val="00F5125B"/>
    <w:rsid w:val="00F51559"/>
    <w:rsid w:val="00F51826"/>
    <w:rsid w:val="00F51AB5"/>
    <w:rsid w:val="00F52558"/>
    <w:rsid w:val="00F5287F"/>
    <w:rsid w:val="00F529D8"/>
    <w:rsid w:val="00F534F0"/>
    <w:rsid w:val="00F5389D"/>
    <w:rsid w:val="00F53A26"/>
    <w:rsid w:val="00F53B28"/>
    <w:rsid w:val="00F53D5F"/>
    <w:rsid w:val="00F53F4E"/>
    <w:rsid w:val="00F548C3"/>
    <w:rsid w:val="00F549A0"/>
    <w:rsid w:val="00F54B20"/>
    <w:rsid w:val="00F54CD8"/>
    <w:rsid w:val="00F54F52"/>
    <w:rsid w:val="00F550C1"/>
    <w:rsid w:val="00F554E0"/>
    <w:rsid w:val="00F55864"/>
    <w:rsid w:val="00F55E62"/>
    <w:rsid w:val="00F56424"/>
    <w:rsid w:val="00F56BDE"/>
    <w:rsid w:val="00F56C31"/>
    <w:rsid w:val="00F56E00"/>
    <w:rsid w:val="00F572C7"/>
    <w:rsid w:val="00F57595"/>
    <w:rsid w:val="00F5788A"/>
    <w:rsid w:val="00F578EB"/>
    <w:rsid w:val="00F57B67"/>
    <w:rsid w:val="00F602FC"/>
    <w:rsid w:val="00F603C4"/>
    <w:rsid w:val="00F603FB"/>
    <w:rsid w:val="00F604AF"/>
    <w:rsid w:val="00F6103D"/>
    <w:rsid w:val="00F616EC"/>
    <w:rsid w:val="00F61837"/>
    <w:rsid w:val="00F6188F"/>
    <w:rsid w:val="00F621BB"/>
    <w:rsid w:val="00F62205"/>
    <w:rsid w:val="00F6267F"/>
    <w:rsid w:val="00F62CDA"/>
    <w:rsid w:val="00F62CF3"/>
    <w:rsid w:val="00F63278"/>
    <w:rsid w:val="00F636E4"/>
    <w:rsid w:val="00F6379A"/>
    <w:rsid w:val="00F638D9"/>
    <w:rsid w:val="00F63D81"/>
    <w:rsid w:val="00F641F5"/>
    <w:rsid w:val="00F64B96"/>
    <w:rsid w:val="00F64EAC"/>
    <w:rsid w:val="00F65047"/>
    <w:rsid w:val="00F65584"/>
    <w:rsid w:val="00F6578A"/>
    <w:rsid w:val="00F66323"/>
    <w:rsid w:val="00F66351"/>
    <w:rsid w:val="00F66365"/>
    <w:rsid w:val="00F6654F"/>
    <w:rsid w:val="00F66615"/>
    <w:rsid w:val="00F66662"/>
    <w:rsid w:val="00F66854"/>
    <w:rsid w:val="00F66C49"/>
    <w:rsid w:val="00F67356"/>
    <w:rsid w:val="00F6735A"/>
    <w:rsid w:val="00F67943"/>
    <w:rsid w:val="00F67C8B"/>
    <w:rsid w:val="00F67D15"/>
    <w:rsid w:val="00F700D4"/>
    <w:rsid w:val="00F70ADC"/>
    <w:rsid w:val="00F70D67"/>
    <w:rsid w:val="00F710E2"/>
    <w:rsid w:val="00F7129E"/>
    <w:rsid w:val="00F71DDD"/>
    <w:rsid w:val="00F71E4B"/>
    <w:rsid w:val="00F7269A"/>
    <w:rsid w:val="00F72A96"/>
    <w:rsid w:val="00F72B60"/>
    <w:rsid w:val="00F73703"/>
    <w:rsid w:val="00F73726"/>
    <w:rsid w:val="00F73985"/>
    <w:rsid w:val="00F739BE"/>
    <w:rsid w:val="00F73D3F"/>
    <w:rsid w:val="00F73FDE"/>
    <w:rsid w:val="00F74294"/>
    <w:rsid w:val="00F745C5"/>
    <w:rsid w:val="00F749E0"/>
    <w:rsid w:val="00F7500D"/>
    <w:rsid w:val="00F758AA"/>
    <w:rsid w:val="00F759A5"/>
    <w:rsid w:val="00F75DE0"/>
    <w:rsid w:val="00F75F18"/>
    <w:rsid w:val="00F76117"/>
    <w:rsid w:val="00F76301"/>
    <w:rsid w:val="00F76631"/>
    <w:rsid w:val="00F76E56"/>
    <w:rsid w:val="00F76E5A"/>
    <w:rsid w:val="00F76F8A"/>
    <w:rsid w:val="00F76F9E"/>
    <w:rsid w:val="00F7746F"/>
    <w:rsid w:val="00F7768B"/>
    <w:rsid w:val="00F77E9B"/>
    <w:rsid w:val="00F77ED8"/>
    <w:rsid w:val="00F8031F"/>
    <w:rsid w:val="00F8070B"/>
    <w:rsid w:val="00F80A4C"/>
    <w:rsid w:val="00F81213"/>
    <w:rsid w:val="00F81337"/>
    <w:rsid w:val="00F815AE"/>
    <w:rsid w:val="00F8189D"/>
    <w:rsid w:val="00F81E73"/>
    <w:rsid w:val="00F82220"/>
    <w:rsid w:val="00F825B8"/>
    <w:rsid w:val="00F82A3B"/>
    <w:rsid w:val="00F82A69"/>
    <w:rsid w:val="00F82DC2"/>
    <w:rsid w:val="00F82DFA"/>
    <w:rsid w:val="00F8301F"/>
    <w:rsid w:val="00F8308A"/>
    <w:rsid w:val="00F831B6"/>
    <w:rsid w:val="00F834B2"/>
    <w:rsid w:val="00F8386C"/>
    <w:rsid w:val="00F83C53"/>
    <w:rsid w:val="00F84049"/>
    <w:rsid w:val="00F844F5"/>
    <w:rsid w:val="00F84534"/>
    <w:rsid w:val="00F8461D"/>
    <w:rsid w:val="00F84943"/>
    <w:rsid w:val="00F853E6"/>
    <w:rsid w:val="00F85A09"/>
    <w:rsid w:val="00F85B64"/>
    <w:rsid w:val="00F85F40"/>
    <w:rsid w:val="00F86547"/>
    <w:rsid w:val="00F86829"/>
    <w:rsid w:val="00F86D59"/>
    <w:rsid w:val="00F878CE"/>
    <w:rsid w:val="00F87A85"/>
    <w:rsid w:val="00F87CDF"/>
    <w:rsid w:val="00F87E36"/>
    <w:rsid w:val="00F90116"/>
    <w:rsid w:val="00F901C2"/>
    <w:rsid w:val="00F901F0"/>
    <w:rsid w:val="00F906F3"/>
    <w:rsid w:val="00F908E6"/>
    <w:rsid w:val="00F90E3A"/>
    <w:rsid w:val="00F90FA2"/>
    <w:rsid w:val="00F912DD"/>
    <w:rsid w:val="00F9236A"/>
    <w:rsid w:val="00F9293A"/>
    <w:rsid w:val="00F92D3A"/>
    <w:rsid w:val="00F930CD"/>
    <w:rsid w:val="00F9329E"/>
    <w:rsid w:val="00F936C1"/>
    <w:rsid w:val="00F937C6"/>
    <w:rsid w:val="00F938B1"/>
    <w:rsid w:val="00F939CE"/>
    <w:rsid w:val="00F94694"/>
    <w:rsid w:val="00F946E0"/>
    <w:rsid w:val="00F9509F"/>
    <w:rsid w:val="00F9565A"/>
    <w:rsid w:val="00F9565B"/>
    <w:rsid w:val="00F95A98"/>
    <w:rsid w:val="00F95B9D"/>
    <w:rsid w:val="00F95E86"/>
    <w:rsid w:val="00F9635F"/>
    <w:rsid w:val="00F964DF"/>
    <w:rsid w:val="00F96835"/>
    <w:rsid w:val="00F9691F"/>
    <w:rsid w:val="00F96AEB"/>
    <w:rsid w:val="00F96BB8"/>
    <w:rsid w:val="00F96D18"/>
    <w:rsid w:val="00F9706B"/>
    <w:rsid w:val="00F971EB"/>
    <w:rsid w:val="00F97308"/>
    <w:rsid w:val="00F97383"/>
    <w:rsid w:val="00F977E6"/>
    <w:rsid w:val="00F97854"/>
    <w:rsid w:val="00F97BD2"/>
    <w:rsid w:val="00F97C1D"/>
    <w:rsid w:val="00FA00BF"/>
    <w:rsid w:val="00FA08D1"/>
    <w:rsid w:val="00FA096B"/>
    <w:rsid w:val="00FA0C5B"/>
    <w:rsid w:val="00FA0DDD"/>
    <w:rsid w:val="00FA15F5"/>
    <w:rsid w:val="00FA16E5"/>
    <w:rsid w:val="00FA1830"/>
    <w:rsid w:val="00FA1AA6"/>
    <w:rsid w:val="00FA1DCA"/>
    <w:rsid w:val="00FA1F94"/>
    <w:rsid w:val="00FA21F0"/>
    <w:rsid w:val="00FA23B5"/>
    <w:rsid w:val="00FA24B2"/>
    <w:rsid w:val="00FA2659"/>
    <w:rsid w:val="00FA2665"/>
    <w:rsid w:val="00FA27E5"/>
    <w:rsid w:val="00FA2D11"/>
    <w:rsid w:val="00FA2E41"/>
    <w:rsid w:val="00FA35D8"/>
    <w:rsid w:val="00FA3758"/>
    <w:rsid w:val="00FA3B1D"/>
    <w:rsid w:val="00FA3D7F"/>
    <w:rsid w:val="00FA4768"/>
    <w:rsid w:val="00FA4803"/>
    <w:rsid w:val="00FA4C6C"/>
    <w:rsid w:val="00FA4D4A"/>
    <w:rsid w:val="00FA5081"/>
    <w:rsid w:val="00FA5670"/>
    <w:rsid w:val="00FA5EE2"/>
    <w:rsid w:val="00FA5F67"/>
    <w:rsid w:val="00FA643D"/>
    <w:rsid w:val="00FA6997"/>
    <w:rsid w:val="00FA70DF"/>
    <w:rsid w:val="00FA7105"/>
    <w:rsid w:val="00FA76C1"/>
    <w:rsid w:val="00FA7B92"/>
    <w:rsid w:val="00FA7D84"/>
    <w:rsid w:val="00FA7E5E"/>
    <w:rsid w:val="00FA7E96"/>
    <w:rsid w:val="00FA7EBD"/>
    <w:rsid w:val="00FB03D3"/>
    <w:rsid w:val="00FB05CD"/>
    <w:rsid w:val="00FB05CF"/>
    <w:rsid w:val="00FB0992"/>
    <w:rsid w:val="00FB0FE2"/>
    <w:rsid w:val="00FB102D"/>
    <w:rsid w:val="00FB122D"/>
    <w:rsid w:val="00FB1234"/>
    <w:rsid w:val="00FB14DA"/>
    <w:rsid w:val="00FB1517"/>
    <w:rsid w:val="00FB1706"/>
    <w:rsid w:val="00FB202E"/>
    <w:rsid w:val="00FB227E"/>
    <w:rsid w:val="00FB2431"/>
    <w:rsid w:val="00FB25C8"/>
    <w:rsid w:val="00FB2916"/>
    <w:rsid w:val="00FB298D"/>
    <w:rsid w:val="00FB2D0B"/>
    <w:rsid w:val="00FB30A6"/>
    <w:rsid w:val="00FB33F5"/>
    <w:rsid w:val="00FB36FB"/>
    <w:rsid w:val="00FB37E8"/>
    <w:rsid w:val="00FB3B8B"/>
    <w:rsid w:val="00FB3BD7"/>
    <w:rsid w:val="00FB3CC0"/>
    <w:rsid w:val="00FB458D"/>
    <w:rsid w:val="00FB45C0"/>
    <w:rsid w:val="00FB4A48"/>
    <w:rsid w:val="00FB4D9D"/>
    <w:rsid w:val="00FB50AE"/>
    <w:rsid w:val="00FB517D"/>
    <w:rsid w:val="00FB5385"/>
    <w:rsid w:val="00FB542F"/>
    <w:rsid w:val="00FB54E0"/>
    <w:rsid w:val="00FB5660"/>
    <w:rsid w:val="00FB5EF5"/>
    <w:rsid w:val="00FB62A5"/>
    <w:rsid w:val="00FB6878"/>
    <w:rsid w:val="00FB68E3"/>
    <w:rsid w:val="00FB6A9F"/>
    <w:rsid w:val="00FB6BDE"/>
    <w:rsid w:val="00FB6E1D"/>
    <w:rsid w:val="00FB728F"/>
    <w:rsid w:val="00FB731C"/>
    <w:rsid w:val="00FB79EA"/>
    <w:rsid w:val="00FB7CF3"/>
    <w:rsid w:val="00FC03D4"/>
    <w:rsid w:val="00FC056D"/>
    <w:rsid w:val="00FC0894"/>
    <w:rsid w:val="00FC0BE6"/>
    <w:rsid w:val="00FC0D95"/>
    <w:rsid w:val="00FC12BB"/>
    <w:rsid w:val="00FC1882"/>
    <w:rsid w:val="00FC1FF1"/>
    <w:rsid w:val="00FC2CAD"/>
    <w:rsid w:val="00FC2CE9"/>
    <w:rsid w:val="00FC2F86"/>
    <w:rsid w:val="00FC38DE"/>
    <w:rsid w:val="00FC4529"/>
    <w:rsid w:val="00FC4A79"/>
    <w:rsid w:val="00FC4C2D"/>
    <w:rsid w:val="00FC4F93"/>
    <w:rsid w:val="00FC52F5"/>
    <w:rsid w:val="00FC5EDB"/>
    <w:rsid w:val="00FC60CF"/>
    <w:rsid w:val="00FC63B8"/>
    <w:rsid w:val="00FC64CA"/>
    <w:rsid w:val="00FC6559"/>
    <w:rsid w:val="00FC758A"/>
    <w:rsid w:val="00FC7684"/>
    <w:rsid w:val="00FC7719"/>
    <w:rsid w:val="00FC77D0"/>
    <w:rsid w:val="00FC7976"/>
    <w:rsid w:val="00FD0314"/>
    <w:rsid w:val="00FD03F8"/>
    <w:rsid w:val="00FD06C2"/>
    <w:rsid w:val="00FD1281"/>
    <w:rsid w:val="00FD1348"/>
    <w:rsid w:val="00FD171E"/>
    <w:rsid w:val="00FD1AB4"/>
    <w:rsid w:val="00FD1BAD"/>
    <w:rsid w:val="00FD200A"/>
    <w:rsid w:val="00FD2018"/>
    <w:rsid w:val="00FD21E5"/>
    <w:rsid w:val="00FD258B"/>
    <w:rsid w:val="00FD2651"/>
    <w:rsid w:val="00FD2653"/>
    <w:rsid w:val="00FD26D9"/>
    <w:rsid w:val="00FD27CB"/>
    <w:rsid w:val="00FD298C"/>
    <w:rsid w:val="00FD2A22"/>
    <w:rsid w:val="00FD2E99"/>
    <w:rsid w:val="00FD3370"/>
    <w:rsid w:val="00FD3465"/>
    <w:rsid w:val="00FD4335"/>
    <w:rsid w:val="00FD4C9D"/>
    <w:rsid w:val="00FD4DD9"/>
    <w:rsid w:val="00FD55FB"/>
    <w:rsid w:val="00FD57EC"/>
    <w:rsid w:val="00FD586C"/>
    <w:rsid w:val="00FD58AD"/>
    <w:rsid w:val="00FD5C50"/>
    <w:rsid w:val="00FD5D4A"/>
    <w:rsid w:val="00FD611A"/>
    <w:rsid w:val="00FD67EB"/>
    <w:rsid w:val="00FD6CE1"/>
    <w:rsid w:val="00FD71CC"/>
    <w:rsid w:val="00FD77C9"/>
    <w:rsid w:val="00FD7963"/>
    <w:rsid w:val="00FD7ED8"/>
    <w:rsid w:val="00FD7F3F"/>
    <w:rsid w:val="00FE00E3"/>
    <w:rsid w:val="00FE011F"/>
    <w:rsid w:val="00FE0188"/>
    <w:rsid w:val="00FE023C"/>
    <w:rsid w:val="00FE054A"/>
    <w:rsid w:val="00FE0ED5"/>
    <w:rsid w:val="00FE1005"/>
    <w:rsid w:val="00FE153E"/>
    <w:rsid w:val="00FE2188"/>
    <w:rsid w:val="00FE318D"/>
    <w:rsid w:val="00FE32BD"/>
    <w:rsid w:val="00FE339B"/>
    <w:rsid w:val="00FE375F"/>
    <w:rsid w:val="00FE3A86"/>
    <w:rsid w:val="00FE3E74"/>
    <w:rsid w:val="00FE3F9A"/>
    <w:rsid w:val="00FE4216"/>
    <w:rsid w:val="00FE4928"/>
    <w:rsid w:val="00FE4A73"/>
    <w:rsid w:val="00FE4B74"/>
    <w:rsid w:val="00FE4DC9"/>
    <w:rsid w:val="00FE561B"/>
    <w:rsid w:val="00FE5726"/>
    <w:rsid w:val="00FE5D77"/>
    <w:rsid w:val="00FE5E80"/>
    <w:rsid w:val="00FE5EEE"/>
    <w:rsid w:val="00FE60B0"/>
    <w:rsid w:val="00FE6445"/>
    <w:rsid w:val="00FE650C"/>
    <w:rsid w:val="00FE657F"/>
    <w:rsid w:val="00FE69B2"/>
    <w:rsid w:val="00FE6DC4"/>
    <w:rsid w:val="00FE7424"/>
    <w:rsid w:val="00FE7520"/>
    <w:rsid w:val="00FE7998"/>
    <w:rsid w:val="00FE7A34"/>
    <w:rsid w:val="00FF04BD"/>
    <w:rsid w:val="00FF0649"/>
    <w:rsid w:val="00FF08D3"/>
    <w:rsid w:val="00FF1021"/>
    <w:rsid w:val="00FF103D"/>
    <w:rsid w:val="00FF16D1"/>
    <w:rsid w:val="00FF18F8"/>
    <w:rsid w:val="00FF18FE"/>
    <w:rsid w:val="00FF1953"/>
    <w:rsid w:val="00FF1C1F"/>
    <w:rsid w:val="00FF234E"/>
    <w:rsid w:val="00FF26C6"/>
    <w:rsid w:val="00FF2A02"/>
    <w:rsid w:val="00FF2C37"/>
    <w:rsid w:val="00FF2E1E"/>
    <w:rsid w:val="00FF3211"/>
    <w:rsid w:val="00FF333C"/>
    <w:rsid w:val="00FF3980"/>
    <w:rsid w:val="00FF39CF"/>
    <w:rsid w:val="00FF3DDB"/>
    <w:rsid w:val="00FF3E70"/>
    <w:rsid w:val="00FF4010"/>
    <w:rsid w:val="00FF4049"/>
    <w:rsid w:val="00FF40D3"/>
    <w:rsid w:val="00FF416E"/>
    <w:rsid w:val="00FF4398"/>
    <w:rsid w:val="00FF444B"/>
    <w:rsid w:val="00FF45BB"/>
    <w:rsid w:val="00FF470A"/>
    <w:rsid w:val="00FF4B1F"/>
    <w:rsid w:val="00FF4B8D"/>
    <w:rsid w:val="00FF556D"/>
    <w:rsid w:val="00FF5584"/>
    <w:rsid w:val="00FF55F7"/>
    <w:rsid w:val="00FF5921"/>
    <w:rsid w:val="00FF5C8C"/>
    <w:rsid w:val="00FF5E00"/>
    <w:rsid w:val="00FF612F"/>
    <w:rsid w:val="00FF68AB"/>
    <w:rsid w:val="00FF6C73"/>
    <w:rsid w:val="00FF7858"/>
    <w:rsid w:val="00FF7DC5"/>
    <w:rsid w:val="00FF7E2C"/>
    <w:rsid w:val="00FF7F60"/>
    <w:rsid w:val="01E62466"/>
    <w:rsid w:val="0946B14F"/>
    <w:rsid w:val="0EE4AA18"/>
    <w:rsid w:val="104D4A4D"/>
    <w:rsid w:val="124B561A"/>
    <w:rsid w:val="12D4C78E"/>
    <w:rsid w:val="13064B1E"/>
    <w:rsid w:val="17BFE481"/>
    <w:rsid w:val="180BEB3D"/>
    <w:rsid w:val="1AEE4F7A"/>
    <w:rsid w:val="1AFD1F9A"/>
    <w:rsid w:val="1F34DA09"/>
    <w:rsid w:val="2008C140"/>
    <w:rsid w:val="273AC523"/>
    <w:rsid w:val="2F4AB09A"/>
    <w:rsid w:val="357E6B21"/>
    <w:rsid w:val="3AD278B5"/>
    <w:rsid w:val="3B777FFF"/>
    <w:rsid w:val="3E961967"/>
    <w:rsid w:val="40AE9DC8"/>
    <w:rsid w:val="42C69A53"/>
    <w:rsid w:val="43D1BD6B"/>
    <w:rsid w:val="44A4CEA9"/>
    <w:rsid w:val="490C1780"/>
    <w:rsid w:val="4ABF1E79"/>
    <w:rsid w:val="4B9216E5"/>
    <w:rsid w:val="5051F048"/>
    <w:rsid w:val="54FD2D67"/>
    <w:rsid w:val="55315A10"/>
    <w:rsid w:val="61C86145"/>
    <w:rsid w:val="66EF9124"/>
    <w:rsid w:val="68626D3C"/>
    <w:rsid w:val="6BAECA67"/>
    <w:rsid w:val="6EE287A3"/>
    <w:rsid w:val="70335482"/>
    <w:rsid w:val="72D03AC9"/>
    <w:rsid w:val="739D28DE"/>
    <w:rsid w:val="78BBF376"/>
    <w:rsid w:val="78F573FA"/>
    <w:rsid w:val="7921B450"/>
    <w:rsid w:val="79D3E40C"/>
    <w:rsid w:val="7AD993D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2E3CFCF"/>
  <w15:docId w15:val="{E6C5159B-FADD-4D74-AE49-5802623AA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E4D"/>
    <w:rPr>
      <w:rFonts w:asciiTheme="minorHAnsi" w:eastAsiaTheme="minorEastAsia" w:hAnsiTheme="minorHAnsi"/>
      <w:szCs w:val="24"/>
    </w:rPr>
  </w:style>
  <w:style w:type="paragraph" w:styleId="Kop1">
    <w:name w:val="heading 1"/>
    <w:basedOn w:val="Standaard"/>
    <w:link w:val="Kop1Char"/>
    <w:uiPriority w:val="9"/>
    <w:qFormat/>
    <w:rsid w:val="00A606E6"/>
    <w:pPr>
      <w:keepNext/>
      <w:keepLines/>
      <w:pageBreakBefore/>
      <w:numPr>
        <w:numId w:val="5"/>
      </w:numPr>
      <w:spacing w:before="100" w:beforeAutospacing="1" w:after="100" w:afterAutospacing="1"/>
      <w:ind w:left="431" w:hanging="431"/>
      <w:outlineLvl w:val="0"/>
    </w:pPr>
    <w:rPr>
      <w:b/>
      <w:bCs/>
      <w:color w:val="003359"/>
      <w:kern w:val="36"/>
      <w:sz w:val="32"/>
      <w:szCs w:val="32"/>
    </w:rPr>
  </w:style>
  <w:style w:type="paragraph" w:styleId="Kop2">
    <w:name w:val="heading 2"/>
    <w:basedOn w:val="Standaard"/>
    <w:link w:val="Kop2Char"/>
    <w:uiPriority w:val="9"/>
    <w:qFormat/>
    <w:rsid w:val="00A606E6"/>
    <w:pPr>
      <w:keepNext/>
      <w:keepLines/>
      <w:numPr>
        <w:ilvl w:val="1"/>
        <w:numId w:val="5"/>
      </w:numPr>
      <w:spacing w:before="100" w:beforeAutospacing="1" w:after="100" w:afterAutospacing="1"/>
      <w:ind w:left="578" w:hanging="578"/>
      <w:outlineLvl w:val="1"/>
    </w:pPr>
    <w:rPr>
      <w:b/>
      <w:bCs/>
      <w:color w:val="003359"/>
      <w:sz w:val="24"/>
    </w:rPr>
  </w:style>
  <w:style w:type="paragraph" w:styleId="Kop3">
    <w:name w:val="heading 3"/>
    <w:basedOn w:val="Standaard"/>
    <w:link w:val="Kop3Char"/>
    <w:uiPriority w:val="9"/>
    <w:qFormat/>
    <w:rsid w:val="00A606E6"/>
    <w:pPr>
      <w:keepNext/>
      <w:keepLines/>
      <w:numPr>
        <w:ilvl w:val="2"/>
        <w:numId w:val="5"/>
      </w:numPr>
      <w:spacing w:before="100" w:beforeAutospacing="1" w:after="100" w:afterAutospacing="1"/>
      <w:outlineLvl w:val="2"/>
    </w:pPr>
    <w:rPr>
      <w:b/>
      <w:bCs/>
      <w:color w:val="003359"/>
    </w:rPr>
  </w:style>
  <w:style w:type="paragraph" w:styleId="Kop4">
    <w:name w:val="heading 4"/>
    <w:basedOn w:val="Standaard"/>
    <w:link w:val="Kop4Char"/>
    <w:uiPriority w:val="9"/>
    <w:qFormat/>
    <w:rsid w:val="00A606E6"/>
    <w:pPr>
      <w:keepNext/>
      <w:keepLines/>
      <w:numPr>
        <w:ilvl w:val="3"/>
        <w:numId w:val="5"/>
      </w:numPr>
      <w:spacing w:before="100" w:beforeAutospacing="1"/>
      <w:ind w:left="862" w:hanging="862"/>
      <w:outlineLvl w:val="3"/>
    </w:pPr>
    <w:rPr>
      <w:rFonts w:eastAsia="Times New Roman"/>
      <w:b/>
      <w:bCs/>
      <w:color w:val="003359"/>
    </w:rPr>
  </w:style>
  <w:style w:type="paragraph" w:styleId="Kop5">
    <w:name w:val="heading 5"/>
    <w:basedOn w:val="Standaard"/>
    <w:link w:val="Kop5Char"/>
    <w:uiPriority w:val="9"/>
    <w:qFormat/>
    <w:rsid w:val="00A606E6"/>
    <w:pPr>
      <w:keepNext/>
      <w:keepLines/>
      <w:numPr>
        <w:ilvl w:val="4"/>
        <w:numId w:val="5"/>
      </w:numPr>
      <w:spacing w:before="100" w:beforeAutospacing="1" w:after="100" w:afterAutospacing="1"/>
      <w:ind w:left="1009" w:hanging="1009"/>
      <w:outlineLvl w:val="4"/>
    </w:pPr>
    <w:rPr>
      <w:b/>
      <w:bCs/>
      <w:szCs w:val="20"/>
    </w:rPr>
  </w:style>
  <w:style w:type="paragraph" w:styleId="Kop6">
    <w:name w:val="heading 6"/>
    <w:basedOn w:val="Standaard"/>
    <w:link w:val="Kop6Char"/>
    <w:uiPriority w:val="9"/>
    <w:qFormat/>
    <w:rsid w:val="00A606E6"/>
    <w:pPr>
      <w:keepNext/>
      <w:keepLines/>
      <w:numPr>
        <w:ilvl w:val="5"/>
        <w:numId w:val="5"/>
      </w:numPr>
      <w:spacing w:before="100" w:beforeAutospacing="1" w:after="100" w:afterAutospacing="1"/>
      <w:ind w:left="1151" w:hanging="1151"/>
      <w:outlineLvl w:val="5"/>
    </w:pPr>
    <w:rPr>
      <w:b/>
      <w:bCs/>
      <w:sz w:val="15"/>
      <w:szCs w:val="15"/>
    </w:rPr>
  </w:style>
  <w:style w:type="paragraph" w:styleId="Kop7">
    <w:name w:val="heading 7"/>
    <w:basedOn w:val="Standaard"/>
    <w:next w:val="Standaard"/>
    <w:link w:val="Kop7Char"/>
    <w:uiPriority w:val="9"/>
    <w:semiHidden/>
    <w:unhideWhenUsed/>
    <w:qFormat/>
    <w:rsid w:val="0096121B"/>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6121B"/>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6121B"/>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Pr>
      <w:color w:val="0000FF"/>
      <w:u w:val="single"/>
    </w:rPr>
  </w:style>
  <w:style w:type="character" w:styleId="GevolgdeHyperlink">
    <w:name w:val="FollowedHyperlink"/>
    <w:basedOn w:val="Standaardalinea-lettertype"/>
    <w:uiPriority w:val="99"/>
    <w:semiHidden/>
    <w:unhideWhenUsed/>
    <w:rPr>
      <w:color w:val="800080"/>
      <w:u w:val="single"/>
    </w:rPr>
  </w:style>
  <w:style w:type="character" w:customStyle="1" w:styleId="Kop1Char">
    <w:name w:val="Kop 1 Char"/>
    <w:basedOn w:val="Standaardalinea-lettertype"/>
    <w:link w:val="Kop1"/>
    <w:uiPriority w:val="9"/>
    <w:rsid w:val="00A606E6"/>
    <w:rPr>
      <w:rFonts w:asciiTheme="minorHAnsi" w:eastAsiaTheme="minorEastAsia" w:hAnsiTheme="minorHAnsi"/>
      <w:b/>
      <w:bCs/>
      <w:color w:val="003359"/>
      <w:kern w:val="36"/>
      <w:sz w:val="32"/>
      <w:szCs w:val="32"/>
    </w:rPr>
  </w:style>
  <w:style w:type="character" w:customStyle="1" w:styleId="Kop2Char">
    <w:name w:val="Kop 2 Char"/>
    <w:basedOn w:val="Standaardalinea-lettertype"/>
    <w:link w:val="Kop2"/>
    <w:uiPriority w:val="9"/>
    <w:rsid w:val="00A606E6"/>
    <w:rPr>
      <w:rFonts w:asciiTheme="minorHAnsi" w:eastAsiaTheme="minorEastAsia" w:hAnsiTheme="minorHAnsi"/>
      <w:b/>
      <w:bCs/>
      <w:color w:val="003359"/>
      <w:sz w:val="24"/>
      <w:szCs w:val="24"/>
    </w:rPr>
  </w:style>
  <w:style w:type="character" w:customStyle="1" w:styleId="Kop3Char">
    <w:name w:val="Kop 3 Char"/>
    <w:basedOn w:val="Standaardalinea-lettertype"/>
    <w:link w:val="Kop3"/>
    <w:uiPriority w:val="9"/>
    <w:rsid w:val="00A606E6"/>
    <w:rPr>
      <w:rFonts w:asciiTheme="minorHAnsi" w:eastAsiaTheme="minorEastAsia" w:hAnsiTheme="minorHAnsi"/>
      <w:b/>
      <w:bCs/>
      <w:color w:val="003359"/>
      <w:szCs w:val="24"/>
    </w:rPr>
  </w:style>
  <w:style w:type="character" w:customStyle="1" w:styleId="Kop4Char">
    <w:name w:val="Kop 4 Char"/>
    <w:basedOn w:val="Standaardalinea-lettertype"/>
    <w:link w:val="Kop4"/>
    <w:uiPriority w:val="9"/>
    <w:rsid w:val="00A606E6"/>
    <w:rPr>
      <w:rFonts w:asciiTheme="minorHAnsi" w:hAnsiTheme="minorHAnsi"/>
      <w:b/>
      <w:bCs/>
      <w:color w:val="003359"/>
      <w:szCs w:val="24"/>
    </w:rPr>
  </w:style>
  <w:style w:type="character" w:customStyle="1" w:styleId="supplier">
    <w:name w:val="supplier"/>
    <w:basedOn w:val="Standaardalinea-lettertype"/>
    <w:rPr>
      <w:vanish w:val="0"/>
      <w:webHidden w:val="0"/>
      <w:color w:val="808080"/>
      <w:specVanish w:val="0"/>
    </w:rPr>
  </w:style>
  <w:style w:type="paragraph" w:styleId="Normaalweb">
    <w:name w:val="Normal (Web)"/>
    <w:basedOn w:val="Standaard"/>
    <w:uiPriority w:val="99"/>
    <w:unhideWhenUsed/>
    <w:pPr>
      <w:spacing w:before="100" w:beforeAutospacing="1" w:after="100" w:afterAutospacing="1"/>
    </w:pPr>
  </w:style>
  <w:style w:type="character" w:customStyle="1" w:styleId="Kop5Char">
    <w:name w:val="Kop 5 Char"/>
    <w:basedOn w:val="Standaardalinea-lettertype"/>
    <w:link w:val="Kop5"/>
    <w:uiPriority w:val="9"/>
    <w:rsid w:val="00A606E6"/>
    <w:rPr>
      <w:rFonts w:asciiTheme="minorHAnsi" w:eastAsiaTheme="minorEastAsia" w:hAnsiTheme="minorHAnsi"/>
      <w:b/>
      <w:bCs/>
    </w:rPr>
  </w:style>
  <w:style w:type="character" w:customStyle="1" w:styleId="Kop6Char">
    <w:name w:val="Kop 6 Char"/>
    <w:basedOn w:val="Standaardalinea-lettertype"/>
    <w:link w:val="Kop6"/>
    <w:uiPriority w:val="9"/>
    <w:rsid w:val="00A606E6"/>
    <w:rPr>
      <w:rFonts w:asciiTheme="minorHAnsi" w:eastAsiaTheme="minorEastAsia" w:hAnsiTheme="minorHAnsi"/>
      <w:b/>
      <w:bCs/>
      <w:sz w:val="15"/>
      <w:szCs w:val="15"/>
    </w:rPr>
  </w:style>
  <w:style w:type="paragraph" w:styleId="Voetnoottekst">
    <w:name w:val="footnote text"/>
    <w:basedOn w:val="Standaard"/>
    <w:link w:val="VoetnoottekstChar"/>
    <w:uiPriority w:val="99"/>
    <w:semiHidden/>
    <w:unhideWhenUsed/>
    <w:rsid w:val="00081E1C"/>
    <w:rPr>
      <w:szCs w:val="20"/>
    </w:rPr>
  </w:style>
  <w:style w:type="character" w:customStyle="1" w:styleId="VoetnoottekstChar">
    <w:name w:val="Voetnoottekst Char"/>
    <w:basedOn w:val="Standaardalinea-lettertype"/>
    <w:link w:val="Voetnoottekst"/>
    <w:uiPriority w:val="99"/>
    <w:semiHidden/>
    <w:rsid w:val="00081E1C"/>
    <w:rPr>
      <w:rFonts w:eastAsiaTheme="minorEastAsia"/>
    </w:rPr>
  </w:style>
  <w:style w:type="character" w:styleId="Voetnootmarkering">
    <w:name w:val="footnote reference"/>
    <w:basedOn w:val="Standaardalinea-lettertype"/>
    <w:uiPriority w:val="99"/>
    <w:semiHidden/>
    <w:unhideWhenUsed/>
    <w:rsid w:val="00081E1C"/>
    <w:rPr>
      <w:vertAlign w:val="superscript"/>
    </w:rPr>
  </w:style>
  <w:style w:type="paragraph" w:styleId="Index1">
    <w:name w:val="index 1"/>
    <w:basedOn w:val="Standaard"/>
    <w:next w:val="Standaard"/>
    <w:autoRedefine/>
    <w:uiPriority w:val="99"/>
    <w:unhideWhenUsed/>
    <w:rsid w:val="00C61DA8"/>
    <w:pPr>
      <w:ind w:left="240" w:hanging="240"/>
    </w:pPr>
    <w:rPr>
      <w:szCs w:val="20"/>
    </w:rPr>
  </w:style>
  <w:style w:type="paragraph" w:styleId="Index2">
    <w:name w:val="index 2"/>
    <w:basedOn w:val="Standaard"/>
    <w:next w:val="Standaard"/>
    <w:autoRedefine/>
    <w:uiPriority w:val="99"/>
    <w:unhideWhenUsed/>
    <w:rsid w:val="00C61DA8"/>
    <w:pPr>
      <w:ind w:left="480" w:hanging="240"/>
    </w:pPr>
    <w:rPr>
      <w:szCs w:val="20"/>
    </w:rPr>
  </w:style>
  <w:style w:type="paragraph" w:styleId="Index3">
    <w:name w:val="index 3"/>
    <w:basedOn w:val="Standaard"/>
    <w:next w:val="Standaard"/>
    <w:autoRedefine/>
    <w:uiPriority w:val="99"/>
    <w:unhideWhenUsed/>
    <w:rsid w:val="00C61DA8"/>
    <w:pPr>
      <w:ind w:left="720" w:hanging="240"/>
    </w:pPr>
    <w:rPr>
      <w:szCs w:val="20"/>
    </w:rPr>
  </w:style>
  <w:style w:type="paragraph" w:styleId="Index4">
    <w:name w:val="index 4"/>
    <w:basedOn w:val="Standaard"/>
    <w:next w:val="Standaard"/>
    <w:autoRedefine/>
    <w:uiPriority w:val="99"/>
    <w:unhideWhenUsed/>
    <w:rsid w:val="00C61DA8"/>
    <w:pPr>
      <w:ind w:left="960" w:hanging="240"/>
    </w:pPr>
    <w:rPr>
      <w:szCs w:val="20"/>
    </w:rPr>
  </w:style>
  <w:style w:type="paragraph" w:styleId="Index5">
    <w:name w:val="index 5"/>
    <w:basedOn w:val="Standaard"/>
    <w:next w:val="Standaard"/>
    <w:autoRedefine/>
    <w:uiPriority w:val="99"/>
    <w:unhideWhenUsed/>
    <w:rsid w:val="00C61DA8"/>
    <w:pPr>
      <w:ind w:left="1200" w:hanging="240"/>
    </w:pPr>
    <w:rPr>
      <w:szCs w:val="20"/>
    </w:rPr>
  </w:style>
  <w:style w:type="paragraph" w:styleId="Index6">
    <w:name w:val="index 6"/>
    <w:basedOn w:val="Standaard"/>
    <w:next w:val="Standaard"/>
    <w:autoRedefine/>
    <w:uiPriority w:val="99"/>
    <w:unhideWhenUsed/>
    <w:rsid w:val="00C61DA8"/>
    <w:pPr>
      <w:ind w:left="1440" w:hanging="240"/>
    </w:pPr>
    <w:rPr>
      <w:szCs w:val="20"/>
    </w:rPr>
  </w:style>
  <w:style w:type="paragraph" w:styleId="Index7">
    <w:name w:val="index 7"/>
    <w:basedOn w:val="Standaard"/>
    <w:next w:val="Standaard"/>
    <w:autoRedefine/>
    <w:uiPriority w:val="99"/>
    <w:unhideWhenUsed/>
    <w:rsid w:val="00C61DA8"/>
    <w:pPr>
      <w:ind w:left="1680" w:hanging="240"/>
    </w:pPr>
    <w:rPr>
      <w:szCs w:val="20"/>
    </w:rPr>
  </w:style>
  <w:style w:type="paragraph" w:styleId="Index8">
    <w:name w:val="index 8"/>
    <w:basedOn w:val="Standaard"/>
    <w:next w:val="Standaard"/>
    <w:autoRedefine/>
    <w:uiPriority w:val="99"/>
    <w:unhideWhenUsed/>
    <w:rsid w:val="00C61DA8"/>
    <w:pPr>
      <w:ind w:left="1920" w:hanging="240"/>
    </w:pPr>
    <w:rPr>
      <w:szCs w:val="20"/>
    </w:rPr>
  </w:style>
  <w:style w:type="paragraph" w:styleId="Index9">
    <w:name w:val="index 9"/>
    <w:basedOn w:val="Standaard"/>
    <w:next w:val="Standaard"/>
    <w:autoRedefine/>
    <w:uiPriority w:val="99"/>
    <w:unhideWhenUsed/>
    <w:rsid w:val="00C61DA8"/>
    <w:pPr>
      <w:ind w:left="2160" w:hanging="240"/>
    </w:pPr>
    <w:rPr>
      <w:szCs w:val="20"/>
    </w:rPr>
  </w:style>
  <w:style w:type="paragraph" w:styleId="Indexkop">
    <w:name w:val="index heading"/>
    <w:basedOn w:val="Standaard"/>
    <w:next w:val="Index1"/>
    <w:uiPriority w:val="99"/>
    <w:unhideWhenUsed/>
    <w:rsid w:val="00C61DA8"/>
    <w:pPr>
      <w:spacing w:before="120" w:after="120"/>
    </w:pPr>
    <w:rPr>
      <w:b/>
      <w:bCs/>
      <w:i/>
      <w:iCs/>
      <w:szCs w:val="20"/>
    </w:rPr>
  </w:style>
  <w:style w:type="paragraph" w:customStyle="1" w:styleId="Default">
    <w:name w:val="Default"/>
    <w:rsid w:val="00C5564F"/>
    <w:pPr>
      <w:autoSpaceDE w:val="0"/>
      <w:autoSpaceDN w:val="0"/>
      <w:adjustRightInd w:val="0"/>
    </w:pPr>
    <w:rPr>
      <w:rFonts w:ascii="Verdana" w:hAnsi="Verdana" w:cs="Verdana"/>
      <w:color w:val="000000"/>
      <w:sz w:val="24"/>
      <w:szCs w:val="24"/>
    </w:rPr>
  </w:style>
  <w:style w:type="paragraph" w:customStyle="1" w:styleId="paragraph">
    <w:name w:val="paragraph"/>
    <w:basedOn w:val="Standaard"/>
    <w:uiPriority w:val="99"/>
    <w:semiHidden/>
    <w:rsid w:val="00572C51"/>
    <w:rPr>
      <w:rFonts w:eastAsiaTheme="minorHAnsi"/>
    </w:rPr>
  </w:style>
  <w:style w:type="character" w:customStyle="1" w:styleId="normaltextrun">
    <w:name w:val="normaltextrun"/>
    <w:basedOn w:val="Standaardalinea-lettertype"/>
    <w:rsid w:val="00572C51"/>
  </w:style>
  <w:style w:type="character" w:customStyle="1" w:styleId="findhit">
    <w:name w:val="findhit"/>
    <w:basedOn w:val="Standaardalinea-lettertype"/>
    <w:rsid w:val="00572C51"/>
  </w:style>
  <w:style w:type="character" w:customStyle="1" w:styleId="scxw76054959">
    <w:name w:val="scxw76054959"/>
    <w:basedOn w:val="Standaardalinea-lettertype"/>
    <w:rsid w:val="00572C51"/>
  </w:style>
  <w:style w:type="character" w:customStyle="1" w:styleId="eop">
    <w:name w:val="eop"/>
    <w:basedOn w:val="Standaardalinea-lettertype"/>
    <w:rsid w:val="00572C51"/>
  </w:style>
  <w:style w:type="character" w:styleId="Verwijzingopmerking">
    <w:name w:val="annotation reference"/>
    <w:basedOn w:val="Standaardalinea-lettertype"/>
    <w:uiPriority w:val="99"/>
    <w:semiHidden/>
    <w:unhideWhenUsed/>
    <w:rsid w:val="002F7FE8"/>
    <w:rPr>
      <w:sz w:val="16"/>
      <w:szCs w:val="16"/>
    </w:rPr>
  </w:style>
  <w:style w:type="paragraph" w:styleId="Tekstopmerking">
    <w:name w:val="annotation text"/>
    <w:basedOn w:val="Standaard"/>
    <w:link w:val="TekstopmerkingChar"/>
    <w:uiPriority w:val="99"/>
    <w:semiHidden/>
    <w:unhideWhenUsed/>
    <w:rsid w:val="002F7FE8"/>
    <w:rPr>
      <w:szCs w:val="20"/>
    </w:rPr>
  </w:style>
  <w:style w:type="character" w:customStyle="1" w:styleId="TekstopmerkingChar">
    <w:name w:val="Tekst opmerking Char"/>
    <w:basedOn w:val="Standaardalinea-lettertype"/>
    <w:link w:val="Tekstopmerking"/>
    <w:uiPriority w:val="99"/>
    <w:semiHidden/>
    <w:rsid w:val="002F7FE8"/>
    <w:rPr>
      <w:rFonts w:eastAsiaTheme="minorEastAsia"/>
    </w:rPr>
  </w:style>
  <w:style w:type="paragraph" w:styleId="Onderwerpvanopmerking">
    <w:name w:val="annotation subject"/>
    <w:basedOn w:val="Tekstopmerking"/>
    <w:next w:val="Tekstopmerking"/>
    <w:link w:val="OnderwerpvanopmerkingChar"/>
    <w:uiPriority w:val="99"/>
    <w:semiHidden/>
    <w:unhideWhenUsed/>
    <w:rsid w:val="002F7FE8"/>
    <w:rPr>
      <w:b/>
      <w:bCs/>
    </w:rPr>
  </w:style>
  <w:style w:type="character" w:customStyle="1" w:styleId="OnderwerpvanopmerkingChar">
    <w:name w:val="Onderwerp van opmerking Char"/>
    <w:basedOn w:val="TekstopmerkingChar"/>
    <w:link w:val="Onderwerpvanopmerking"/>
    <w:uiPriority w:val="99"/>
    <w:semiHidden/>
    <w:rsid w:val="002F7FE8"/>
    <w:rPr>
      <w:rFonts w:eastAsiaTheme="minorEastAsia"/>
      <w:b/>
      <w:bCs/>
    </w:rPr>
  </w:style>
  <w:style w:type="paragraph" w:styleId="Ballontekst">
    <w:name w:val="Balloon Text"/>
    <w:basedOn w:val="Standaard"/>
    <w:link w:val="BallontekstChar"/>
    <w:uiPriority w:val="99"/>
    <w:semiHidden/>
    <w:unhideWhenUsed/>
    <w:rsid w:val="002F7FE8"/>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F7FE8"/>
    <w:rPr>
      <w:rFonts w:ascii="Segoe UI" w:eastAsiaTheme="minorEastAsia" w:hAnsi="Segoe UI" w:cs="Segoe UI"/>
      <w:sz w:val="18"/>
      <w:szCs w:val="18"/>
    </w:rPr>
  </w:style>
  <w:style w:type="paragraph" w:styleId="Koptekst">
    <w:name w:val="header"/>
    <w:basedOn w:val="Standaard"/>
    <w:link w:val="KoptekstChar"/>
    <w:uiPriority w:val="99"/>
    <w:unhideWhenUsed/>
    <w:rsid w:val="00D039C1"/>
    <w:pPr>
      <w:tabs>
        <w:tab w:val="center" w:pos="4536"/>
        <w:tab w:val="right" w:pos="9072"/>
      </w:tabs>
    </w:pPr>
  </w:style>
  <w:style w:type="character" w:customStyle="1" w:styleId="KoptekstChar">
    <w:name w:val="Koptekst Char"/>
    <w:basedOn w:val="Standaardalinea-lettertype"/>
    <w:link w:val="Koptekst"/>
    <w:uiPriority w:val="99"/>
    <w:rsid w:val="00D039C1"/>
    <w:rPr>
      <w:rFonts w:eastAsiaTheme="minorEastAsia"/>
      <w:sz w:val="24"/>
      <w:szCs w:val="24"/>
    </w:rPr>
  </w:style>
  <w:style w:type="paragraph" w:styleId="Voettekst">
    <w:name w:val="footer"/>
    <w:basedOn w:val="Standaard"/>
    <w:link w:val="VoettekstChar"/>
    <w:uiPriority w:val="99"/>
    <w:unhideWhenUsed/>
    <w:rsid w:val="00D039C1"/>
    <w:pPr>
      <w:tabs>
        <w:tab w:val="center" w:pos="4536"/>
        <w:tab w:val="right" w:pos="9072"/>
      </w:tabs>
    </w:pPr>
  </w:style>
  <w:style w:type="character" w:customStyle="1" w:styleId="VoettekstChar">
    <w:name w:val="Voettekst Char"/>
    <w:basedOn w:val="Standaardalinea-lettertype"/>
    <w:link w:val="Voettekst"/>
    <w:uiPriority w:val="99"/>
    <w:rsid w:val="00D039C1"/>
    <w:rPr>
      <w:rFonts w:eastAsiaTheme="minorEastAsia"/>
      <w:sz w:val="24"/>
      <w:szCs w:val="24"/>
    </w:rPr>
  </w:style>
  <w:style w:type="character" w:styleId="Tekstvantijdelijkeaanduiding">
    <w:name w:val="Placeholder Text"/>
    <w:basedOn w:val="Standaardalinea-lettertype"/>
    <w:uiPriority w:val="99"/>
    <w:semiHidden/>
    <w:rsid w:val="00F20CC1"/>
    <w:rPr>
      <w:color w:val="808080"/>
    </w:rPr>
  </w:style>
  <w:style w:type="paragraph" w:styleId="Kopvaninhoudsopgave">
    <w:name w:val="TOC Heading"/>
    <w:basedOn w:val="Kop1"/>
    <w:next w:val="Standaard"/>
    <w:uiPriority w:val="39"/>
    <w:unhideWhenUsed/>
    <w:qFormat/>
    <w:rsid w:val="005662E9"/>
    <w:pPr>
      <w:pageBreakBefore w:val="0"/>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rPr>
  </w:style>
  <w:style w:type="paragraph" w:styleId="Inhopg2">
    <w:name w:val="toc 2"/>
    <w:basedOn w:val="Standaard"/>
    <w:next w:val="Standaard"/>
    <w:autoRedefine/>
    <w:uiPriority w:val="39"/>
    <w:unhideWhenUsed/>
    <w:rsid w:val="00711787"/>
    <w:pPr>
      <w:tabs>
        <w:tab w:val="left" w:pos="880"/>
        <w:tab w:val="right" w:leader="dot" w:pos="9062"/>
      </w:tabs>
      <w:spacing w:after="100"/>
      <w:ind w:left="240"/>
    </w:pPr>
    <w:rPr>
      <w:rFonts w:cstheme="minorHAnsi"/>
      <w:noProof/>
    </w:rPr>
  </w:style>
  <w:style w:type="paragraph" w:styleId="Inhopg1">
    <w:name w:val="toc 1"/>
    <w:basedOn w:val="Standaard"/>
    <w:next w:val="Standaard"/>
    <w:autoRedefine/>
    <w:uiPriority w:val="39"/>
    <w:unhideWhenUsed/>
    <w:rsid w:val="005B525E"/>
    <w:pPr>
      <w:tabs>
        <w:tab w:val="right" w:leader="dot" w:pos="9062"/>
      </w:tabs>
      <w:spacing w:after="100"/>
    </w:pPr>
  </w:style>
  <w:style w:type="paragraph" w:styleId="Inhopg3">
    <w:name w:val="toc 3"/>
    <w:basedOn w:val="Standaard"/>
    <w:next w:val="Standaard"/>
    <w:autoRedefine/>
    <w:uiPriority w:val="39"/>
    <w:unhideWhenUsed/>
    <w:rsid w:val="00DB247D"/>
    <w:pPr>
      <w:spacing w:after="100"/>
      <w:ind w:left="480"/>
    </w:pPr>
  </w:style>
  <w:style w:type="table" w:styleId="Tabelraster">
    <w:name w:val="Table Grid"/>
    <w:basedOn w:val="Standaardtabel"/>
    <w:uiPriority w:val="39"/>
    <w:rsid w:val="004B753D"/>
    <w:pPr>
      <w:overflowPunct w:val="0"/>
      <w:autoSpaceDE w:val="0"/>
      <w:autoSpaceDN w:val="0"/>
      <w:adjustRightInd w:val="0"/>
      <w:spacing w:line="26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isstijl-Colofon">
    <w:name w:val="Huisstijl - Colofon"/>
    <w:basedOn w:val="Standaard"/>
    <w:uiPriority w:val="1"/>
    <w:qFormat/>
    <w:rsid w:val="004B753D"/>
    <w:pPr>
      <w:widowControl w:val="0"/>
      <w:suppressAutoHyphens/>
      <w:autoSpaceDN w:val="0"/>
      <w:spacing w:line="240" w:lineRule="exact"/>
      <w:textAlignment w:val="baseline"/>
    </w:pPr>
    <w:rPr>
      <w:rFonts w:ascii="Verdana" w:eastAsia="DejaVu Sans" w:hAnsi="Verdana" w:cs="Lohit Hindi"/>
      <w:kern w:val="3"/>
      <w:sz w:val="18"/>
      <w:szCs w:val="18"/>
      <w:lang w:eastAsia="zh-CN" w:bidi="hi-IN"/>
    </w:rPr>
  </w:style>
  <w:style w:type="paragraph" w:customStyle="1" w:styleId="Huisstijl-ColofonCursief">
    <w:name w:val="Huisstijl - Colofon Cursief"/>
    <w:basedOn w:val="Huisstijl-Colofon"/>
    <w:uiPriority w:val="1"/>
    <w:qFormat/>
    <w:rsid w:val="004B753D"/>
    <w:rPr>
      <w:i/>
      <w:noProof/>
    </w:rPr>
  </w:style>
  <w:style w:type="paragraph" w:customStyle="1" w:styleId="Huisstijl-Kopznr1">
    <w:name w:val="Huisstijl - Kop z.nr 1"/>
    <w:basedOn w:val="Standaard"/>
    <w:next w:val="Standaard"/>
    <w:uiPriority w:val="1"/>
    <w:qFormat/>
    <w:rsid w:val="004B753D"/>
    <w:pPr>
      <w:pageBreakBefore/>
      <w:widowControl w:val="0"/>
      <w:numPr>
        <w:numId w:val="1"/>
      </w:numPr>
      <w:suppressAutoHyphens/>
      <w:autoSpaceDN w:val="0"/>
      <w:spacing w:after="720" w:line="300" w:lineRule="exact"/>
      <w:ind w:left="0" w:hanging="284"/>
      <w:textAlignment w:val="baseline"/>
      <w:outlineLvl w:val="0"/>
    </w:pPr>
    <w:rPr>
      <w:rFonts w:ascii="Verdana" w:eastAsia="DejaVu Sans" w:hAnsi="Verdana" w:cs="Lohit Hindi"/>
      <w:kern w:val="3"/>
      <w:szCs w:val="18"/>
      <w:lang w:eastAsia="zh-CN" w:bidi="hi-IN"/>
    </w:rPr>
  </w:style>
  <w:style w:type="paragraph" w:styleId="Tekstzonderopmaak">
    <w:name w:val="Plain Text"/>
    <w:basedOn w:val="Standaard"/>
    <w:link w:val="TekstzonderopmaakChar"/>
    <w:uiPriority w:val="99"/>
    <w:unhideWhenUsed/>
    <w:rsid w:val="007644CA"/>
    <w:rPr>
      <w:rFonts w:ascii="Calibri" w:eastAsiaTheme="minorHAnsi" w:hAnsi="Calibri" w:cs="Consolas"/>
      <w:sz w:val="22"/>
      <w:szCs w:val="21"/>
      <w:lang w:eastAsia="en-US"/>
    </w:rPr>
  </w:style>
  <w:style w:type="character" w:customStyle="1" w:styleId="TekstzonderopmaakChar">
    <w:name w:val="Tekst zonder opmaak Char"/>
    <w:basedOn w:val="Standaardalinea-lettertype"/>
    <w:link w:val="Tekstzonderopmaak"/>
    <w:uiPriority w:val="99"/>
    <w:rsid w:val="007644CA"/>
    <w:rPr>
      <w:rFonts w:ascii="Calibri" w:eastAsiaTheme="minorHAnsi" w:hAnsi="Calibri" w:cs="Consolas"/>
      <w:sz w:val="22"/>
      <w:szCs w:val="21"/>
      <w:lang w:eastAsia="en-US"/>
    </w:rPr>
  </w:style>
  <w:style w:type="paragraph" w:styleId="Revisie">
    <w:name w:val="Revision"/>
    <w:hidden/>
    <w:uiPriority w:val="99"/>
    <w:semiHidden/>
    <w:rsid w:val="00647290"/>
    <w:rPr>
      <w:rFonts w:eastAsiaTheme="minorEastAsia"/>
      <w:sz w:val="24"/>
      <w:szCs w:val="24"/>
    </w:rPr>
  </w:style>
  <w:style w:type="paragraph" w:styleId="Bijschrift">
    <w:name w:val="caption"/>
    <w:basedOn w:val="Standaard"/>
    <w:next w:val="Standaard"/>
    <w:uiPriority w:val="35"/>
    <w:unhideWhenUsed/>
    <w:qFormat/>
    <w:rsid w:val="00613498"/>
    <w:pPr>
      <w:spacing w:after="200"/>
    </w:pPr>
    <w:rPr>
      <w:i/>
      <w:iCs/>
      <w:color w:val="44546A" w:themeColor="text2"/>
      <w:sz w:val="18"/>
      <w:szCs w:val="18"/>
    </w:rPr>
  </w:style>
  <w:style w:type="paragraph" w:customStyle="1" w:styleId="Opsommingnummers1">
    <w:name w:val="Opsomming nummers 1"/>
    <w:basedOn w:val="Standaard"/>
    <w:qFormat/>
    <w:rsid w:val="00527E4D"/>
    <w:pPr>
      <w:numPr>
        <w:numId w:val="4"/>
      </w:numPr>
      <w:spacing w:line="280" w:lineRule="exact"/>
    </w:pPr>
    <w:rPr>
      <w:rFonts w:eastAsiaTheme="minorHAnsi" w:cs="Calibri"/>
      <w:szCs w:val="18"/>
    </w:rPr>
  </w:style>
  <w:style w:type="paragraph" w:customStyle="1" w:styleId="Opsommingnummers2">
    <w:name w:val="Opsomming nummers 2"/>
    <w:basedOn w:val="Standaard"/>
    <w:qFormat/>
    <w:rsid w:val="00527E4D"/>
    <w:pPr>
      <w:numPr>
        <w:ilvl w:val="2"/>
        <w:numId w:val="4"/>
      </w:numPr>
      <w:spacing w:line="280" w:lineRule="exact"/>
    </w:pPr>
    <w:rPr>
      <w:rFonts w:eastAsiaTheme="minorHAnsi" w:cs="Calibri"/>
      <w:szCs w:val="18"/>
    </w:rPr>
  </w:style>
  <w:style w:type="paragraph" w:customStyle="1" w:styleId="Opsommingnummers3">
    <w:name w:val="Opsomming nummers 3"/>
    <w:basedOn w:val="Standaard"/>
    <w:qFormat/>
    <w:rsid w:val="00527E4D"/>
    <w:pPr>
      <w:numPr>
        <w:ilvl w:val="4"/>
        <w:numId w:val="4"/>
      </w:numPr>
      <w:spacing w:line="280" w:lineRule="exact"/>
    </w:pPr>
    <w:rPr>
      <w:rFonts w:eastAsiaTheme="minorHAnsi" w:cs="Calibri"/>
      <w:szCs w:val="18"/>
    </w:rPr>
  </w:style>
  <w:style w:type="paragraph" w:customStyle="1" w:styleId="Opsommingtekens1">
    <w:name w:val="Opsomming tekens 1"/>
    <w:basedOn w:val="Standaard"/>
    <w:qFormat/>
    <w:rsid w:val="00527E4D"/>
    <w:pPr>
      <w:numPr>
        <w:ilvl w:val="1"/>
        <w:numId w:val="4"/>
      </w:numPr>
    </w:pPr>
    <w:rPr>
      <w:rFonts w:eastAsiaTheme="minorHAnsi" w:cs="Calibri"/>
      <w:szCs w:val="18"/>
    </w:rPr>
  </w:style>
  <w:style w:type="paragraph" w:customStyle="1" w:styleId="Opsommingtekens2">
    <w:name w:val="Opsomming tekens 2"/>
    <w:basedOn w:val="Standaard"/>
    <w:qFormat/>
    <w:rsid w:val="00527E4D"/>
    <w:pPr>
      <w:numPr>
        <w:ilvl w:val="3"/>
        <w:numId w:val="4"/>
      </w:numPr>
      <w:ind w:left="568" w:hanging="284"/>
    </w:pPr>
    <w:rPr>
      <w:rFonts w:eastAsiaTheme="minorHAnsi" w:cs="Calibri"/>
      <w:szCs w:val="18"/>
    </w:rPr>
  </w:style>
  <w:style w:type="paragraph" w:customStyle="1" w:styleId="Opsommingtekens3">
    <w:name w:val="Opsomming tekens 3"/>
    <w:basedOn w:val="Standaard"/>
    <w:qFormat/>
    <w:rsid w:val="00527E4D"/>
    <w:pPr>
      <w:numPr>
        <w:ilvl w:val="5"/>
        <w:numId w:val="4"/>
      </w:numPr>
    </w:pPr>
    <w:rPr>
      <w:rFonts w:eastAsiaTheme="minorHAnsi" w:cs="Calibri"/>
      <w:szCs w:val="18"/>
    </w:rPr>
  </w:style>
  <w:style w:type="paragraph" w:customStyle="1" w:styleId="Opsommingtekens4">
    <w:name w:val="Opsomming tekens 4"/>
    <w:basedOn w:val="Standaard"/>
    <w:qFormat/>
    <w:rsid w:val="00527E4D"/>
    <w:pPr>
      <w:numPr>
        <w:ilvl w:val="6"/>
        <w:numId w:val="4"/>
      </w:numPr>
      <w:ind w:left="1135" w:hanging="284"/>
    </w:pPr>
    <w:rPr>
      <w:rFonts w:eastAsiaTheme="minorHAnsi" w:cs="Calibri"/>
      <w:szCs w:val="18"/>
    </w:rPr>
  </w:style>
  <w:style w:type="numbering" w:customStyle="1" w:styleId="Nummering">
    <w:name w:val="Nummering"/>
    <w:uiPriority w:val="99"/>
    <w:rsid w:val="008A3471"/>
    <w:pPr>
      <w:numPr>
        <w:numId w:val="4"/>
      </w:numPr>
    </w:pPr>
  </w:style>
  <w:style w:type="character" w:customStyle="1" w:styleId="Mention1">
    <w:name w:val="Mention1"/>
    <w:basedOn w:val="Standaardalinea-lettertype"/>
    <w:uiPriority w:val="99"/>
    <w:unhideWhenUsed/>
    <w:rsid w:val="001D3516"/>
    <w:rPr>
      <w:rFonts w:cs="Times New Roman"/>
      <w:color w:val="2B579A"/>
      <w:shd w:val="clear" w:color="auto" w:fill="E1DFDD"/>
    </w:rPr>
  </w:style>
  <w:style w:type="character" w:customStyle="1" w:styleId="Onopgelostemelding1">
    <w:name w:val="Onopgeloste melding1"/>
    <w:basedOn w:val="Standaardalinea-lettertype"/>
    <w:uiPriority w:val="99"/>
    <w:unhideWhenUsed/>
    <w:rsid w:val="00B71918"/>
    <w:rPr>
      <w:color w:val="605E5C"/>
      <w:shd w:val="clear" w:color="auto" w:fill="E1DFDD"/>
    </w:rPr>
  </w:style>
  <w:style w:type="character" w:customStyle="1" w:styleId="Vermelding1">
    <w:name w:val="Vermelding1"/>
    <w:basedOn w:val="Standaardalinea-lettertype"/>
    <w:uiPriority w:val="99"/>
    <w:unhideWhenUsed/>
    <w:rsid w:val="00B71918"/>
    <w:rPr>
      <w:color w:val="2B579A"/>
      <w:shd w:val="clear" w:color="auto" w:fill="E1DFDD"/>
    </w:rPr>
  </w:style>
  <w:style w:type="character" w:styleId="Onopgelostemelding">
    <w:name w:val="Unresolved Mention"/>
    <w:basedOn w:val="Standaardalinea-lettertype"/>
    <w:uiPriority w:val="99"/>
    <w:semiHidden/>
    <w:unhideWhenUsed/>
    <w:rsid w:val="009C5312"/>
    <w:rPr>
      <w:color w:val="605E5C"/>
      <w:shd w:val="clear" w:color="auto" w:fill="E1DFDD"/>
    </w:rPr>
  </w:style>
  <w:style w:type="paragraph" w:styleId="Titel">
    <w:name w:val="Title"/>
    <w:basedOn w:val="Standaard"/>
    <w:link w:val="TitelChar"/>
    <w:uiPriority w:val="10"/>
    <w:qFormat/>
    <w:rsid w:val="00F73703"/>
    <w:pPr>
      <w:spacing w:line="320" w:lineRule="atLeast"/>
    </w:pPr>
    <w:rPr>
      <w:rFonts w:ascii="Verdana" w:eastAsia="Times New Roman" w:hAnsi="Verdana" w:cs="Arial"/>
      <w:b/>
      <w:bCs/>
      <w:kern w:val="28"/>
      <w:szCs w:val="32"/>
    </w:rPr>
  </w:style>
  <w:style w:type="character" w:customStyle="1" w:styleId="TitelChar">
    <w:name w:val="Titel Char"/>
    <w:basedOn w:val="Standaardalinea-lettertype"/>
    <w:link w:val="Titel"/>
    <w:uiPriority w:val="10"/>
    <w:rsid w:val="00F73703"/>
    <w:rPr>
      <w:rFonts w:ascii="Verdana" w:hAnsi="Verdana" w:cs="Arial"/>
      <w:b/>
      <w:bCs/>
      <w:kern w:val="28"/>
      <w:sz w:val="24"/>
      <w:szCs w:val="32"/>
    </w:rPr>
  </w:style>
  <w:style w:type="paragraph" w:styleId="Inhopg4">
    <w:name w:val="toc 4"/>
    <w:basedOn w:val="Standaard"/>
    <w:next w:val="Standaard"/>
    <w:autoRedefine/>
    <w:uiPriority w:val="39"/>
    <w:unhideWhenUsed/>
    <w:rsid w:val="002E320D"/>
    <w:pPr>
      <w:spacing w:after="100" w:line="259" w:lineRule="auto"/>
      <w:ind w:left="660"/>
    </w:pPr>
    <w:rPr>
      <w:rFonts w:cstheme="minorBidi"/>
      <w:sz w:val="22"/>
      <w:szCs w:val="22"/>
    </w:rPr>
  </w:style>
  <w:style w:type="paragraph" w:styleId="Inhopg5">
    <w:name w:val="toc 5"/>
    <w:basedOn w:val="Standaard"/>
    <w:next w:val="Standaard"/>
    <w:autoRedefine/>
    <w:uiPriority w:val="39"/>
    <w:unhideWhenUsed/>
    <w:rsid w:val="002E320D"/>
    <w:pPr>
      <w:spacing w:after="100" w:line="259" w:lineRule="auto"/>
      <w:ind w:left="880"/>
    </w:pPr>
    <w:rPr>
      <w:rFonts w:cstheme="minorBidi"/>
      <w:sz w:val="22"/>
      <w:szCs w:val="22"/>
    </w:rPr>
  </w:style>
  <w:style w:type="paragraph" w:styleId="Inhopg6">
    <w:name w:val="toc 6"/>
    <w:basedOn w:val="Standaard"/>
    <w:next w:val="Standaard"/>
    <w:autoRedefine/>
    <w:uiPriority w:val="39"/>
    <w:unhideWhenUsed/>
    <w:rsid w:val="002E320D"/>
    <w:pPr>
      <w:spacing w:after="100" w:line="259" w:lineRule="auto"/>
      <w:ind w:left="1100"/>
    </w:pPr>
    <w:rPr>
      <w:rFonts w:cstheme="minorBidi"/>
      <w:sz w:val="22"/>
      <w:szCs w:val="22"/>
    </w:rPr>
  </w:style>
  <w:style w:type="paragraph" w:styleId="Inhopg7">
    <w:name w:val="toc 7"/>
    <w:basedOn w:val="Standaard"/>
    <w:next w:val="Standaard"/>
    <w:autoRedefine/>
    <w:uiPriority w:val="39"/>
    <w:unhideWhenUsed/>
    <w:rsid w:val="002E320D"/>
    <w:pPr>
      <w:spacing w:after="100" w:line="259" w:lineRule="auto"/>
      <w:ind w:left="1320"/>
    </w:pPr>
    <w:rPr>
      <w:rFonts w:cstheme="minorBidi"/>
      <w:sz w:val="22"/>
      <w:szCs w:val="22"/>
    </w:rPr>
  </w:style>
  <w:style w:type="paragraph" w:styleId="Inhopg8">
    <w:name w:val="toc 8"/>
    <w:basedOn w:val="Standaard"/>
    <w:next w:val="Standaard"/>
    <w:autoRedefine/>
    <w:uiPriority w:val="39"/>
    <w:unhideWhenUsed/>
    <w:rsid w:val="002E320D"/>
    <w:pPr>
      <w:spacing w:after="100" w:line="259" w:lineRule="auto"/>
      <w:ind w:left="1540"/>
    </w:pPr>
    <w:rPr>
      <w:rFonts w:cstheme="minorBidi"/>
      <w:sz w:val="22"/>
      <w:szCs w:val="22"/>
    </w:rPr>
  </w:style>
  <w:style w:type="paragraph" w:styleId="Inhopg9">
    <w:name w:val="toc 9"/>
    <w:basedOn w:val="Standaard"/>
    <w:next w:val="Standaard"/>
    <w:autoRedefine/>
    <w:uiPriority w:val="39"/>
    <w:unhideWhenUsed/>
    <w:rsid w:val="002E320D"/>
    <w:pPr>
      <w:spacing w:after="100" w:line="259" w:lineRule="auto"/>
      <w:ind w:left="1760"/>
    </w:pPr>
    <w:rPr>
      <w:rFonts w:cstheme="minorBidi"/>
      <w:sz w:val="22"/>
      <w:szCs w:val="22"/>
    </w:rPr>
  </w:style>
  <w:style w:type="character" w:customStyle="1" w:styleId="apple-converted-space">
    <w:name w:val="apple-converted-space"/>
    <w:basedOn w:val="Standaardalinea-lettertype"/>
    <w:rsid w:val="004B3363"/>
    <w:rPr>
      <w:rFonts w:cs="Times New Roman"/>
    </w:rPr>
  </w:style>
  <w:style w:type="paragraph" w:styleId="Lijstopsomteken">
    <w:name w:val="List Bullet"/>
    <w:basedOn w:val="Standaard"/>
    <w:uiPriority w:val="99"/>
    <w:semiHidden/>
    <w:unhideWhenUsed/>
    <w:rsid w:val="00C02ECE"/>
    <w:pPr>
      <w:numPr>
        <w:numId w:val="7"/>
      </w:numPr>
      <w:contextualSpacing/>
    </w:pPr>
  </w:style>
  <w:style w:type="paragraph" w:styleId="Lijstopsomteken2">
    <w:name w:val="List Bullet 2"/>
    <w:basedOn w:val="Standaard"/>
    <w:uiPriority w:val="99"/>
    <w:semiHidden/>
    <w:unhideWhenUsed/>
    <w:rsid w:val="00C02ECE"/>
    <w:pPr>
      <w:numPr>
        <w:numId w:val="8"/>
      </w:numPr>
      <w:contextualSpacing/>
    </w:pPr>
  </w:style>
  <w:style w:type="paragraph" w:styleId="Lijst">
    <w:name w:val="List"/>
    <w:basedOn w:val="Standaard"/>
    <w:uiPriority w:val="99"/>
    <w:semiHidden/>
    <w:unhideWhenUsed/>
    <w:rsid w:val="00C02ECE"/>
    <w:pPr>
      <w:ind w:left="283" w:hanging="283"/>
      <w:contextualSpacing/>
    </w:pPr>
  </w:style>
  <w:style w:type="character" w:customStyle="1" w:styleId="Kop7Char">
    <w:name w:val="Kop 7 Char"/>
    <w:basedOn w:val="Standaardalinea-lettertype"/>
    <w:link w:val="Kop7"/>
    <w:uiPriority w:val="9"/>
    <w:semiHidden/>
    <w:rsid w:val="0096121B"/>
    <w:rPr>
      <w:rFonts w:asciiTheme="majorHAnsi" w:eastAsiaTheme="majorEastAsia" w:hAnsiTheme="majorHAnsi" w:cstheme="majorBidi"/>
      <w:i/>
      <w:iCs/>
      <w:color w:val="1F4D78" w:themeColor="accent1" w:themeShade="7F"/>
      <w:szCs w:val="24"/>
    </w:rPr>
  </w:style>
  <w:style w:type="character" w:customStyle="1" w:styleId="Kop8Char">
    <w:name w:val="Kop 8 Char"/>
    <w:basedOn w:val="Standaardalinea-lettertype"/>
    <w:link w:val="Kop8"/>
    <w:uiPriority w:val="9"/>
    <w:semiHidden/>
    <w:rsid w:val="0096121B"/>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6121B"/>
    <w:rPr>
      <w:rFonts w:asciiTheme="majorHAnsi" w:eastAsiaTheme="majorEastAsia" w:hAnsiTheme="majorHAnsi" w:cstheme="majorBidi"/>
      <w:i/>
      <w:iCs/>
      <w:color w:val="272727" w:themeColor="text1" w:themeTint="D8"/>
      <w:sz w:val="21"/>
      <w:szCs w:val="21"/>
    </w:rPr>
  </w:style>
  <w:style w:type="paragraph" w:customStyle="1" w:styleId="Colofon">
    <w:name w:val="Colofon"/>
    <w:basedOn w:val="Standaard"/>
    <w:rsid w:val="00B34937"/>
    <w:pPr>
      <w:spacing w:line="280" w:lineRule="exact"/>
      <w:ind w:left="2268" w:hanging="2268"/>
    </w:pPr>
    <w:rPr>
      <w:rFonts w:ascii="Verdana" w:eastAsia="Times New Roman" w:hAnsi="Verdana"/>
      <w:sz w:val="18"/>
    </w:rPr>
  </w:style>
  <w:style w:type="paragraph" w:customStyle="1" w:styleId="Kop1voorwerk">
    <w:name w:val="Kop 1 voorwerk"/>
    <w:basedOn w:val="Standaard"/>
    <w:rsid w:val="00EC4919"/>
    <w:pPr>
      <w:keepNext/>
      <w:pageBreakBefore/>
      <w:spacing w:after="700" w:line="280" w:lineRule="exact"/>
      <w:contextualSpacing/>
      <w:outlineLvl w:val="0"/>
    </w:pPr>
    <w:rPr>
      <w:rFonts w:ascii="Verdana" w:eastAsia="Times New Roman" w:hAnsi="Verdan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5827">
      <w:bodyDiv w:val="1"/>
      <w:marLeft w:val="0"/>
      <w:marRight w:val="0"/>
      <w:marTop w:val="0"/>
      <w:marBottom w:val="0"/>
      <w:divBdr>
        <w:top w:val="none" w:sz="0" w:space="0" w:color="auto"/>
        <w:left w:val="none" w:sz="0" w:space="0" w:color="auto"/>
        <w:bottom w:val="none" w:sz="0" w:space="0" w:color="auto"/>
        <w:right w:val="none" w:sz="0" w:space="0" w:color="auto"/>
      </w:divBdr>
    </w:div>
    <w:div w:id="53353308">
      <w:bodyDiv w:val="1"/>
      <w:marLeft w:val="0"/>
      <w:marRight w:val="0"/>
      <w:marTop w:val="0"/>
      <w:marBottom w:val="0"/>
      <w:divBdr>
        <w:top w:val="none" w:sz="0" w:space="0" w:color="auto"/>
        <w:left w:val="none" w:sz="0" w:space="0" w:color="auto"/>
        <w:bottom w:val="none" w:sz="0" w:space="0" w:color="auto"/>
        <w:right w:val="none" w:sz="0" w:space="0" w:color="auto"/>
      </w:divBdr>
    </w:div>
    <w:div w:id="99447762">
      <w:bodyDiv w:val="1"/>
      <w:marLeft w:val="0"/>
      <w:marRight w:val="0"/>
      <w:marTop w:val="0"/>
      <w:marBottom w:val="0"/>
      <w:divBdr>
        <w:top w:val="none" w:sz="0" w:space="0" w:color="auto"/>
        <w:left w:val="none" w:sz="0" w:space="0" w:color="auto"/>
        <w:bottom w:val="none" w:sz="0" w:space="0" w:color="auto"/>
        <w:right w:val="none" w:sz="0" w:space="0" w:color="auto"/>
      </w:divBdr>
    </w:div>
    <w:div w:id="119344346">
      <w:bodyDiv w:val="1"/>
      <w:marLeft w:val="0"/>
      <w:marRight w:val="0"/>
      <w:marTop w:val="0"/>
      <w:marBottom w:val="0"/>
      <w:divBdr>
        <w:top w:val="none" w:sz="0" w:space="0" w:color="auto"/>
        <w:left w:val="none" w:sz="0" w:space="0" w:color="auto"/>
        <w:bottom w:val="none" w:sz="0" w:space="0" w:color="auto"/>
        <w:right w:val="none" w:sz="0" w:space="0" w:color="auto"/>
      </w:divBdr>
    </w:div>
    <w:div w:id="138495704">
      <w:bodyDiv w:val="1"/>
      <w:marLeft w:val="0"/>
      <w:marRight w:val="0"/>
      <w:marTop w:val="0"/>
      <w:marBottom w:val="0"/>
      <w:divBdr>
        <w:top w:val="none" w:sz="0" w:space="0" w:color="auto"/>
        <w:left w:val="none" w:sz="0" w:space="0" w:color="auto"/>
        <w:bottom w:val="none" w:sz="0" w:space="0" w:color="auto"/>
        <w:right w:val="none" w:sz="0" w:space="0" w:color="auto"/>
      </w:divBdr>
    </w:div>
    <w:div w:id="146558753">
      <w:bodyDiv w:val="1"/>
      <w:marLeft w:val="0"/>
      <w:marRight w:val="0"/>
      <w:marTop w:val="0"/>
      <w:marBottom w:val="0"/>
      <w:divBdr>
        <w:top w:val="none" w:sz="0" w:space="0" w:color="auto"/>
        <w:left w:val="none" w:sz="0" w:space="0" w:color="auto"/>
        <w:bottom w:val="none" w:sz="0" w:space="0" w:color="auto"/>
        <w:right w:val="none" w:sz="0" w:space="0" w:color="auto"/>
      </w:divBdr>
    </w:div>
    <w:div w:id="188684396">
      <w:bodyDiv w:val="1"/>
      <w:marLeft w:val="0"/>
      <w:marRight w:val="0"/>
      <w:marTop w:val="0"/>
      <w:marBottom w:val="0"/>
      <w:divBdr>
        <w:top w:val="none" w:sz="0" w:space="0" w:color="auto"/>
        <w:left w:val="none" w:sz="0" w:space="0" w:color="auto"/>
        <w:bottom w:val="none" w:sz="0" w:space="0" w:color="auto"/>
        <w:right w:val="none" w:sz="0" w:space="0" w:color="auto"/>
      </w:divBdr>
    </w:div>
    <w:div w:id="236093006">
      <w:marLeft w:val="0"/>
      <w:marRight w:val="0"/>
      <w:marTop w:val="100"/>
      <w:marBottom w:val="100"/>
      <w:divBdr>
        <w:top w:val="none" w:sz="0" w:space="0" w:color="auto"/>
        <w:left w:val="none" w:sz="0" w:space="0" w:color="auto"/>
        <w:bottom w:val="none" w:sz="0" w:space="0" w:color="auto"/>
        <w:right w:val="none" w:sz="0" w:space="0" w:color="auto"/>
      </w:divBdr>
    </w:div>
    <w:div w:id="236987523">
      <w:bodyDiv w:val="1"/>
      <w:marLeft w:val="0"/>
      <w:marRight w:val="0"/>
      <w:marTop w:val="0"/>
      <w:marBottom w:val="0"/>
      <w:divBdr>
        <w:top w:val="none" w:sz="0" w:space="0" w:color="auto"/>
        <w:left w:val="none" w:sz="0" w:space="0" w:color="auto"/>
        <w:bottom w:val="none" w:sz="0" w:space="0" w:color="auto"/>
        <w:right w:val="none" w:sz="0" w:space="0" w:color="auto"/>
      </w:divBdr>
    </w:div>
    <w:div w:id="276106609">
      <w:bodyDiv w:val="1"/>
      <w:marLeft w:val="0"/>
      <w:marRight w:val="0"/>
      <w:marTop w:val="0"/>
      <w:marBottom w:val="0"/>
      <w:divBdr>
        <w:top w:val="none" w:sz="0" w:space="0" w:color="auto"/>
        <w:left w:val="none" w:sz="0" w:space="0" w:color="auto"/>
        <w:bottom w:val="none" w:sz="0" w:space="0" w:color="auto"/>
        <w:right w:val="none" w:sz="0" w:space="0" w:color="auto"/>
      </w:divBdr>
    </w:div>
    <w:div w:id="291441524">
      <w:bodyDiv w:val="1"/>
      <w:marLeft w:val="0"/>
      <w:marRight w:val="0"/>
      <w:marTop w:val="0"/>
      <w:marBottom w:val="0"/>
      <w:divBdr>
        <w:top w:val="none" w:sz="0" w:space="0" w:color="auto"/>
        <w:left w:val="none" w:sz="0" w:space="0" w:color="auto"/>
        <w:bottom w:val="none" w:sz="0" w:space="0" w:color="auto"/>
        <w:right w:val="none" w:sz="0" w:space="0" w:color="auto"/>
      </w:divBdr>
    </w:div>
    <w:div w:id="297801059">
      <w:bodyDiv w:val="1"/>
      <w:marLeft w:val="0"/>
      <w:marRight w:val="0"/>
      <w:marTop w:val="0"/>
      <w:marBottom w:val="0"/>
      <w:divBdr>
        <w:top w:val="none" w:sz="0" w:space="0" w:color="auto"/>
        <w:left w:val="none" w:sz="0" w:space="0" w:color="auto"/>
        <w:bottom w:val="none" w:sz="0" w:space="0" w:color="auto"/>
        <w:right w:val="none" w:sz="0" w:space="0" w:color="auto"/>
      </w:divBdr>
    </w:div>
    <w:div w:id="303849411">
      <w:bodyDiv w:val="1"/>
      <w:marLeft w:val="0"/>
      <w:marRight w:val="0"/>
      <w:marTop w:val="0"/>
      <w:marBottom w:val="0"/>
      <w:divBdr>
        <w:top w:val="none" w:sz="0" w:space="0" w:color="auto"/>
        <w:left w:val="none" w:sz="0" w:space="0" w:color="auto"/>
        <w:bottom w:val="none" w:sz="0" w:space="0" w:color="auto"/>
        <w:right w:val="none" w:sz="0" w:space="0" w:color="auto"/>
      </w:divBdr>
    </w:div>
    <w:div w:id="310523409">
      <w:bodyDiv w:val="1"/>
      <w:marLeft w:val="0"/>
      <w:marRight w:val="0"/>
      <w:marTop w:val="0"/>
      <w:marBottom w:val="0"/>
      <w:divBdr>
        <w:top w:val="none" w:sz="0" w:space="0" w:color="auto"/>
        <w:left w:val="none" w:sz="0" w:space="0" w:color="auto"/>
        <w:bottom w:val="none" w:sz="0" w:space="0" w:color="auto"/>
        <w:right w:val="none" w:sz="0" w:space="0" w:color="auto"/>
      </w:divBdr>
    </w:div>
    <w:div w:id="318314033">
      <w:bodyDiv w:val="1"/>
      <w:marLeft w:val="0"/>
      <w:marRight w:val="0"/>
      <w:marTop w:val="0"/>
      <w:marBottom w:val="0"/>
      <w:divBdr>
        <w:top w:val="none" w:sz="0" w:space="0" w:color="auto"/>
        <w:left w:val="none" w:sz="0" w:space="0" w:color="auto"/>
        <w:bottom w:val="none" w:sz="0" w:space="0" w:color="auto"/>
        <w:right w:val="none" w:sz="0" w:space="0" w:color="auto"/>
      </w:divBdr>
    </w:div>
    <w:div w:id="321397576">
      <w:marLeft w:val="0"/>
      <w:marRight w:val="0"/>
      <w:marTop w:val="0"/>
      <w:marBottom w:val="0"/>
      <w:divBdr>
        <w:top w:val="none" w:sz="0" w:space="0" w:color="auto"/>
        <w:left w:val="none" w:sz="0" w:space="0" w:color="auto"/>
        <w:bottom w:val="none" w:sz="0" w:space="0" w:color="auto"/>
        <w:right w:val="none" w:sz="0" w:space="0" w:color="auto"/>
      </w:divBdr>
      <w:divsChild>
        <w:div w:id="619649774">
          <w:marLeft w:val="0"/>
          <w:marRight w:val="0"/>
          <w:marTop w:val="0"/>
          <w:marBottom w:val="0"/>
          <w:divBdr>
            <w:top w:val="none" w:sz="0" w:space="0" w:color="auto"/>
            <w:left w:val="none" w:sz="0" w:space="0" w:color="auto"/>
            <w:bottom w:val="none" w:sz="0" w:space="0" w:color="auto"/>
            <w:right w:val="none" w:sz="0" w:space="0" w:color="auto"/>
          </w:divBdr>
        </w:div>
      </w:divsChild>
    </w:div>
    <w:div w:id="341511274">
      <w:bodyDiv w:val="1"/>
      <w:marLeft w:val="0"/>
      <w:marRight w:val="0"/>
      <w:marTop w:val="0"/>
      <w:marBottom w:val="0"/>
      <w:divBdr>
        <w:top w:val="none" w:sz="0" w:space="0" w:color="auto"/>
        <w:left w:val="none" w:sz="0" w:space="0" w:color="auto"/>
        <w:bottom w:val="none" w:sz="0" w:space="0" w:color="auto"/>
        <w:right w:val="none" w:sz="0" w:space="0" w:color="auto"/>
      </w:divBdr>
    </w:div>
    <w:div w:id="344095652">
      <w:bodyDiv w:val="1"/>
      <w:marLeft w:val="0"/>
      <w:marRight w:val="0"/>
      <w:marTop w:val="0"/>
      <w:marBottom w:val="0"/>
      <w:divBdr>
        <w:top w:val="none" w:sz="0" w:space="0" w:color="auto"/>
        <w:left w:val="none" w:sz="0" w:space="0" w:color="auto"/>
        <w:bottom w:val="none" w:sz="0" w:space="0" w:color="auto"/>
        <w:right w:val="none" w:sz="0" w:space="0" w:color="auto"/>
      </w:divBdr>
    </w:div>
    <w:div w:id="352459864">
      <w:bodyDiv w:val="1"/>
      <w:marLeft w:val="0"/>
      <w:marRight w:val="0"/>
      <w:marTop w:val="0"/>
      <w:marBottom w:val="0"/>
      <w:divBdr>
        <w:top w:val="none" w:sz="0" w:space="0" w:color="auto"/>
        <w:left w:val="none" w:sz="0" w:space="0" w:color="auto"/>
        <w:bottom w:val="none" w:sz="0" w:space="0" w:color="auto"/>
        <w:right w:val="none" w:sz="0" w:space="0" w:color="auto"/>
      </w:divBdr>
    </w:div>
    <w:div w:id="376662271">
      <w:bodyDiv w:val="1"/>
      <w:marLeft w:val="0"/>
      <w:marRight w:val="0"/>
      <w:marTop w:val="0"/>
      <w:marBottom w:val="0"/>
      <w:divBdr>
        <w:top w:val="none" w:sz="0" w:space="0" w:color="auto"/>
        <w:left w:val="none" w:sz="0" w:space="0" w:color="auto"/>
        <w:bottom w:val="none" w:sz="0" w:space="0" w:color="auto"/>
        <w:right w:val="none" w:sz="0" w:space="0" w:color="auto"/>
      </w:divBdr>
    </w:div>
    <w:div w:id="461196753">
      <w:bodyDiv w:val="1"/>
      <w:marLeft w:val="0"/>
      <w:marRight w:val="0"/>
      <w:marTop w:val="0"/>
      <w:marBottom w:val="0"/>
      <w:divBdr>
        <w:top w:val="none" w:sz="0" w:space="0" w:color="auto"/>
        <w:left w:val="none" w:sz="0" w:space="0" w:color="auto"/>
        <w:bottom w:val="none" w:sz="0" w:space="0" w:color="auto"/>
        <w:right w:val="none" w:sz="0" w:space="0" w:color="auto"/>
      </w:divBdr>
    </w:div>
    <w:div w:id="477767236">
      <w:bodyDiv w:val="1"/>
      <w:marLeft w:val="0"/>
      <w:marRight w:val="0"/>
      <w:marTop w:val="0"/>
      <w:marBottom w:val="0"/>
      <w:divBdr>
        <w:top w:val="none" w:sz="0" w:space="0" w:color="auto"/>
        <w:left w:val="none" w:sz="0" w:space="0" w:color="auto"/>
        <w:bottom w:val="none" w:sz="0" w:space="0" w:color="auto"/>
        <w:right w:val="none" w:sz="0" w:space="0" w:color="auto"/>
      </w:divBdr>
    </w:div>
    <w:div w:id="548499397">
      <w:bodyDiv w:val="1"/>
      <w:marLeft w:val="0"/>
      <w:marRight w:val="0"/>
      <w:marTop w:val="0"/>
      <w:marBottom w:val="0"/>
      <w:divBdr>
        <w:top w:val="none" w:sz="0" w:space="0" w:color="auto"/>
        <w:left w:val="none" w:sz="0" w:space="0" w:color="auto"/>
        <w:bottom w:val="none" w:sz="0" w:space="0" w:color="auto"/>
        <w:right w:val="none" w:sz="0" w:space="0" w:color="auto"/>
      </w:divBdr>
    </w:div>
    <w:div w:id="645625800">
      <w:bodyDiv w:val="1"/>
      <w:marLeft w:val="0"/>
      <w:marRight w:val="0"/>
      <w:marTop w:val="0"/>
      <w:marBottom w:val="0"/>
      <w:divBdr>
        <w:top w:val="none" w:sz="0" w:space="0" w:color="auto"/>
        <w:left w:val="none" w:sz="0" w:space="0" w:color="auto"/>
        <w:bottom w:val="none" w:sz="0" w:space="0" w:color="auto"/>
        <w:right w:val="none" w:sz="0" w:space="0" w:color="auto"/>
      </w:divBdr>
    </w:div>
    <w:div w:id="696975461">
      <w:bodyDiv w:val="1"/>
      <w:marLeft w:val="0"/>
      <w:marRight w:val="0"/>
      <w:marTop w:val="0"/>
      <w:marBottom w:val="0"/>
      <w:divBdr>
        <w:top w:val="none" w:sz="0" w:space="0" w:color="auto"/>
        <w:left w:val="none" w:sz="0" w:space="0" w:color="auto"/>
        <w:bottom w:val="none" w:sz="0" w:space="0" w:color="auto"/>
        <w:right w:val="none" w:sz="0" w:space="0" w:color="auto"/>
      </w:divBdr>
    </w:div>
    <w:div w:id="698092536">
      <w:bodyDiv w:val="1"/>
      <w:marLeft w:val="0"/>
      <w:marRight w:val="0"/>
      <w:marTop w:val="0"/>
      <w:marBottom w:val="0"/>
      <w:divBdr>
        <w:top w:val="none" w:sz="0" w:space="0" w:color="auto"/>
        <w:left w:val="none" w:sz="0" w:space="0" w:color="auto"/>
        <w:bottom w:val="none" w:sz="0" w:space="0" w:color="auto"/>
        <w:right w:val="none" w:sz="0" w:space="0" w:color="auto"/>
      </w:divBdr>
    </w:div>
    <w:div w:id="698241014">
      <w:bodyDiv w:val="1"/>
      <w:marLeft w:val="0"/>
      <w:marRight w:val="0"/>
      <w:marTop w:val="0"/>
      <w:marBottom w:val="0"/>
      <w:divBdr>
        <w:top w:val="none" w:sz="0" w:space="0" w:color="auto"/>
        <w:left w:val="none" w:sz="0" w:space="0" w:color="auto"/>
        <w:bottom w:val="none" w:sz="0" w:space="0" w:color="auto"/>
        <w:right w:val="none" w:sz="0" w:space="0" w:color="auto"/>
      </w:divBdr>
    </w:div>
    <w:div w:id="715396301">
      <w:bodyDiv w:val="1"/>
      <w:marLeft w:val="0"/>
      <w:marRight w:val="0"/>
      <w:marTop w:val="0"/>
      <w:marBottom w:val="0"/>
      <w:divBdr>
        <w:top w:val="none" w:sz="0" w:space="0" w:color="auto"/>
        <w:left w:val="none" w:sz="0" w:space="0" w:color="auto"/>
        <w:bottom w:val="none" w:sz="0" w:space="0" w:color="auto"/>
        <w:right w:val="none" w:sz="0" w:space="0" w:color="auto"/>
      </w:divBdr>
    </w:div>
    <w:div w:id="736977675">
      <w:marLeft w:val="0"/>
      <w:marRight w:val="0"/>
      <w:marTop w:val="100"/>
      <w:marBottom w:val="100"/>
      <w:divBdr>
        <w:top w:val="none" w:sz="0" w:space="0" w:color="auto"/>
        <w:left w:val="none" w:sz="0" w:space="0" w:color="auto"/>
        <w:bottom w:val="none" w:sz="0" w:space="0" w:color="auto"/>
        <w:right w:val="none" w:sz="0" w:space="0" w:color="auto"/>
      </w:divBdr>
    </w:div>
    <w:div w:id="743183407">
      <w:bodyDiv w:val="1"/>
      <w:marLeft w:val="0"/>
      <w:marRight w:val="0"/>
      <w:marTop w:val="0"/>
      <w:marBottom w:val="0"/>
      <w:divBdr>
        <w:top w:val="none" w:sz="0" w:space="0" w:color="auto"/>
        <w:left w:val="none" w:sz="0" w:space="0" w:color="auto"/>
        <w:bottom w:val="none" w:sz="0" w:space="0" w:color="auto"/>
        <w:right w:val="none" w:sz="0" w:space="0" w:color="auto"/>
      </w:divBdr>
    </w:div>
    <w:div w:id="768433214">
      <w:bodyDiv w:val="1"/>
      <w:marLeft w:val="0"/>
      <w:marRight w:val="0"/>
      <w:marTop w:val="0"/>
      <w:marBottom w:val="0"/>
      <w:divBdr>
        <w:top w:val="none" w:sz="0" w:space="0" w:color="auto"/>
        <w:left w:val="none" w:sz="0" w:space="0" w:color="auto"/>
        <w:bottom w:val="none" w:sz="0" w:space="0" w:color="auto"/>
        <w:right w:val="none" w:sz="0" w:space="0" w:color="auto"/>
      </w:divBdr>
    </w:div>
    <w:div w:id="825586979">
      <w:bodyDiv w:val="1"/>
      <w:marLeft w:val="0"/>
      <w:marRight w:val="0"/>
      <w:marTop w:val="0"/>
      <w:marBottom w:val="0"/>
      <w:divBdr>
        <w:top w:val="none" w:sz="0" w:space="0" w:color="auto"/>
        <w:left w:val="none" w:sz="0" w:space="0" w:color="auto"/>
        <w:bottom w:val="none" w:sz="0" w:space="0" w:color="auto"/>
        <w:right w:val="none" w:sz="0" w:space="0" w:color="auto"/>
      </w:divBdr>
    </w:div>
    <w:div w:id="826554599">
      <w:bodyDiv w:val="1"/>
      <w:marLeft w:val="0"/>
      <w:marRight w:val="0"/>
      <w:marTop w:val="0"/>
      <w:marBottom w:val="0"/>
      <w:divBdr>
        <w:top w:val="none" w:sz="0" w:space="0" w:color="auto"/>
        <w:left w:val="none" w:sz="0" w:space="0" w:color="auto"/>
        <w:bottom w:val="none" w:sz="0" w:space="0" w:color="auto"/>
        <w:right w:val="none" w:sz="0" w:space="0" w:color="auto"/>
      </w:divBdr>
    </w:div>
    <w:div w:id="829248596">
      <w:bodyDiv w:val="1"/>
      <w:marLeft w:val="0"/>
      <w:marRight w:val="0"/>
      <w:marTop w:val="0"/>
      <w:marBottom w:val="0"/>
      <w:divBdr>
        <w:top w:val="none" w:sz="0" w:space="0" w:color="auto"/>
        <w:left w:val="none" w:sz="0" w:space="0" w:color="auto"/>
        <w:bottom w:val="none" w:sz="0" w:space="0" w:color="auto"/>
        <w:right w:val="none" w:sz="0" w:space="0" w:color="auto"/>
      </w:divBdr>
    </w:div>
    <w:div w:id="845637836">
      <w:bodyDiv w:val="1"/>
      <w:marLeft w:val="0"/>
      <w:marRight w:val="0"/>
      <w:marTop w:val="0"/>
      <w:marBottom w:val="0"/>
      <w:divBdr>
        <w:top w:val="none" w:sz="0" w:space="0" w:color="auto"/>
        <w:left w:val="none" w:sz="0" w:space="0" w:color="auto"/>
        <w:bottom w:val="none" w:sz="0" w:space="0" w:color="auto"/>
        <w:right w:val="none" w:sz="0" w:space="0" w:color="auto"/>
      </w:divBdr>
    </w:div>
    <w:div w:id="882643266">
      <w:bodyDiv w:val="1"/>
      <w:marLeft w:val="0"/>
      <w:marRight w:val="0"/>
      <w:marTop w:val="0"/>
      <w:marBottom w:val="0"/>
      <w:divBdr>
        <w:top w:val="none" w:sz="0" w:space="0" w:color="auto"/>
        <w:left w:val="none" w:sz="0" w:space="0" w:color="auto"/>
        <w:bottom w:val="none" w:sz="0" w:space="0" w:color="auto"/>
        <w:right w:val="none" w:sz="0" w:space="0" w:color="auto"/>
      </w:divBdr>
    </w:div>
    <w:div w:id="891844509">
      <w:bodyDiv w:val="1"/>
      <w:marLeft w:val="0"/>
      <w:marRight w:val="0"/>
      <w:marTop w:val="0"/>
      <w:marBottom w:val="0"/>
      <w:divBdr>
        <w:top w:val="none" w:sz="0" w:space="0" w:color="auto"/>
        <w:left w:val="none" w:sz="0" w:space="0" w:color="auto"/>
        <w:bottom w:val="none" w:sz="0" w:space="0" w:color="auto"/>
        <w:right w:val="none" w:sz="0" w:space="0" w:color="auto"/>
      </w:divBdr>
    </w:div>
    <w:div w:id="898781070">
      <w:bodyDiv w:val="1"/>
      <w:marLeft w:val="0"/>
      <w:marRight w:val="0"/>
      <w:marTop w:val="0"/>
      <w:marBottom w:val="0"/>
      <w:divBdr>
        <w:top w:val="none" w:sz="0" w:space="0" w:color="auto"/>
        <w:left w:val="none" w:sz="0" w:space="0" w:color="auto"/>
        <w:bottom w:val="none" w:sz="0" w:space="0" w:color="auto"/>
        <w:right w:val="none" w:sz="0" w:space="0" w:color="auto"/>
      </w:divBdr>
    </w:div>
    <w:div w:id="923608978">
      <w:bodyDiv w:val="1"/>
      <w:marLeft w:val="0"/>
      <w:marRight w:val="0"/>
      <w:marTop w:val="0"/>
      <w:marBottom w:val="0"/>
      <w:divBdr>
        <w:top w:val="none" w:sz="0" w:space="0" w:color="auto"/>
        <w:left w:val="none" w:sz="0" w:space="0" w:color="auto"/>
        <w:bottom w:val="none" w:sz="0" w:space="0" w:color="auto"/>
        <w:right w:val="none" w:sz="0" w:space="0" w:color="auto"/>
      </w:divBdr>
    </w:div>
    <w:div w:id="932013238">
      <w:bodyDiv w:val="1"/>
      <w:marLeft w:val="0"/>
      <w:marRight w:val="0"/>
      <w:marTop w:val="0"/>
      <w:marBottom w:val="0"/>
      <w:divBdr>
        <w:top w:val="none" w:sz="0" w:space="0" w:color="auto"/>
        <w:left w:val="none" w:sz="0" w:space="0" w:color="auto"/>
        <w:bottom w:val="none" w:sz="0" w:space="0" w:color="auto"/>
        <w:right w:val="none" w:sz="0" w:space="0" w:color="auto"/>
      </w:divBdr>
    </w:div>
    <w:div w:id="965744408">
      <w:marLeft w:val="0"/>
      <w:marRight w:val="0"/>
      <w:marTop w:val="0"/>
      <w:marBottom w:val="0"/>
      <w:divBdr>
        <w:top w:val="none" w:sz="0" w:space="0" w:color="auto"/>
        <w:left w:val="none" w:sz="0" w:space="0" w:color="auto"/>
        <w:bottom w:val="none" w:sz="0" w:space="0" w:color="auto"/>
        <w:right w:val="none" w:sz="0" w:space="0" w:color="auto"/>
      </w:divBdr>
      <w:divsChild>
        <w:div w:id="731200864">
          <w:marLeft w:val="446"/>
          <w:marRight w:val="0"/>
          <w:marTop w:val="0"/>
          <w:marBottom w:val="0"/>
          <w:divBdr>
            <w:top w:val="none" w:sz="0" w:space="0" w:color="auto"/>
            <w:left w:val="none" w:sz="0" w:space="0" w:color="auto"/>
            <w:bottom w:val="none" w:sz="0" w:space="0" w:color="auto"/>
            <w:right w:val="none" w:sz="0" w:space="0" w:color="auto"/>
          </w:divBdr>
        </w:div>
        <w:div w:id="803548537">
          <w:marLeft w:val="446"/>
          <w:marRight w:val="0"/>
          <w:marTop w:val="0"/>
          <w:marBottom w:val="0"/>
          <w:divBdr>
            <w:top w:val="none" w:sz="0" w:space="0" w:color="auto"/>
            <w:left w:val="none" w:sz="0" w:space="0" w:color="auto"/>
            <w:bottom w:val="none" w:sz="0" w:space="0" w:color="auto"/>
            <w:right w:val="none" w:sz="0" w:space="0" w:color="auto"/>
          </w:divBdr>
        </w:div>
        <w:div w:id="926426393">
          <w:marLeft w:val="446"/>
          <w:marRight w:val="0"/>
          <w:marTop w:val="0"/>
          <w:marBottom w:val="0"/>
          <w:divBdr>
            <w:top w:val="none" w:sz="0" w:space="0" w:color="auto"/>
            <w:left w:val="none" w:sz="0" w:space="0" w:color="auto"/>
            <w:bottom w:val="none" w:sz="0" w:space="0" w:color="auto"/>
            <w:right w:val="none" w:sz="0" w:space="0" w:color="auto"/>
          </w:divBdr>
        </w:div>
        <w:div w:id="1178691816">
          <w:marLeft w:val="446"/>
          <w:marRight w:val="0"/>
          <w:marTop w:val="0"/>
          <w:marBottom w:val="0"/>
          <w:divBdr>
            <w:top w:val="none" w:sz="0" w:space="0" w:color="auto"/>
            <w:left w:val="none" w:sz="0" w:space="0" w:color="auto"/>
            <w:bottom w:val="none" w:sz="0" w:space="0" w:color="auto"/>
            <w:right w:val="none" w:sz="0" w:space="0" w:color="auto"/>
          </w:divBdr>
        </w:div>
        <w:div w:id="1841578629">
          <w:marLeft w:val="446"/>
          <w:marRight w:val="0"/>
          <w:marTop w:val="0"/>
          <w:marBottom w:val="0"/>
          <w:divBdr>
            <w:top w:val="none" w:sz="0" w:space="0" w:color="auto"/>
            <w:left w:val="none" w:sz="0" w:space="0" w:color="auto"/>
            <w:bottom w:val="none" w:sz="0" w:space="0" w:color="auto"/>
            <w:right w:val="none" w:sz="0" w:space="0" w:color="auto"/>
          </w:divBdr>
        </w:div>
      </w:divsChild>
    </w:div>
    <w:div w:id="968902019">
      <w:bodyDiv w:val="1"/>
      <w:marLeft w:val="0"/>
      <w:marRight w:val="0"/>
      <w:marTop w:val="0"/>
      <w:marBottom w:val="0"/>
      <w:divBdr>
        <w:top w:val="none" w:sz="0" w:space="0" w:color="auto"/>
        <w:left w:val="none" w:sz="0" w:space="0" w:color="auto"/>
        <w:bottom w:val="none" w:sz="0" w:space="0" w:color="auto"/>
        <w:right w:val="none" w:sz="0" w:space="0" w:color="auto"/>
      </w:divBdr>
    </w:div>
    <w:div w:id="984747496">
      <w:bodyDiv w:val="1"/>
      <w:marLeft w:val="0"/>
      <w:marRight w:val="0"/>
      <w:marTop w:val="0"/>
      <w:marBottom w:val="0"/>
      <w:divBdr>
        <w:top w:val="none" w:sz="0" w:space="0" w:color="auto"/>
        <w:left w:val="none" w:sz="0" w:space="0" w:color="auto"/>
        <w:bottom w:val="none" w:sz="0" w:space="0" w:color="auto"/>
        <w:right w:val="none" w:sz="0" w:space="0" w:color="auto"/>
      </w:divBdr>
    </w:div>
    <w:div w:id="993528361">
      <w:bodyDiv w:val="1"/>
      <w:marLeft w:val="0"/>
      <w:marRight w:val="0"/>
      <w:marTop w:val="0"/>
      <w:marBottom w:val="0"/>
      <w:divBdr>
        <w:top w:val="none" w:sz="0" w:space="0" w:color="auto"/>
        <w:left w:val="none" w:sz="0" w:space="0" w:color="auto"/>
        <w:bottom w:val="none" w:sz="0" w:space="0" w:color="auto"/>
        <w:right w:val="none" w:sz="0" w:space="0" w:color="auto"/>
      </w:divBdr>
    </w:div>
    <w:div w:id="1037779466">
      <w:bodyDiv w:val="1"/>
      <w:marLeft w:val="0"/>
      <w:marRight w:val="0"/>
      <w:marTop w:val="0"/>
      <w:marBottom w:val="0"/>
      <w:divBdr>
        <w:top w:val="none" w:sz="0" w:space="0" w:color="auto"/>
        <w:left w:val="none" w:sz="0" w:space="0" w:color="auto"/>
        <w:bottom w:val="none" w:sz="0" w:space="0" w:color="auto"/>
        <w:right w:val="none" w:sz="0" w:space="0" w:color="auto"/>
      </w:divBdr>
    </w:div>
    <w:div w:id="1038046454">
      <w:bodyDiv w:val="1"/>
      <w:marLeft w:val="0"/>
      <w:marRight w:val="0"/>
      <w:marTop w:val="0"/>
      <w:marBottom w:val="0"/>
      <w:divBdr>
        <w:top w:val="none" w:sz="0" w:space="0" w:color="auto"/>
        <w:left w:val="none" w:sz="0" w:space="0" w:color="auto"/>
        <w:bottom w:val="none" w:sz="0" w:space="0" w:color="auto"/>
        <w:right w:val="none" w:sz="0" w:space="0" w:color="auto"/>
      </w:divBdr>
    </w:div>
    <w:div w:id="1046373147">
      <w:bodyDiv w:val="1"/>
      <w:marLeft w:val="0"/>
      <w:marRight w:val="0"/>
      <w:marTop w:val="0"/>
      <w:marBottom w:val="0"/>
      <w:divBdr>
        <w:top w:val="none" w:sz="0" w:space="0" w:color="auto"/>
        <w:left w:val="none" w:sz="0" w:space="0" w:color="auto"/>
        <w:bottom w:val="none" w:sz="0" w:space="0" w:color="auto"/>
        <w:right w:val="none" w:sz="0" w:space="0" w:color="auto"/>
      </w:divBdr>
    </w:div>
    <w:div w:id="1053385791">
      <w:bodyDiv w:val="1"/>
      <w:marLeft w:val="0"/>
      <w:marRight w:val="0"/>
      <w:marTop w:val="0"/>
      <w:marBottom w:val="0"/>
      <w:divBdr>
        <w:top w:val="none" w:sz="0" w:space="0" w:color="auto"/>
        <w:left w:val="none" w:sz="0" w:space="0" w:color="auto"/>
        <w:bottom w:val="none" w:sz="0" w:space="0" w:color="auto"/>
        <w:right w:val="none" w:sz="0" w:space="0" w:color="auto"/>
      </w:divBdr>
    </w:div>
    <w:div w:id="1079906374">
      <w:bodyDiv w:val="1"/>
      <w:marLeft w:val="0"/>
      <w:marRight w:val="0"/>
      <w:marTop w:val="0"/>
      <w:marBottom w:val="0"/>
      <w:divBdr>
        <w:top w:val="none" w:sz="0" w:space="0" w:color="auto"/>
        <w:left w:val="none" w:sz="0" w:space="0" w:color="auto"/>
        <w:bottom w:val="none" w:sz="0" w:space="0" w:color="auto"/>
        <w:right w:val="none" w:sz="0" w:space="0" w:color="auto"/>
      </w:divBdr>
    </w:div>
    <w:div w:id="1081370027">
      <w:bodyDiv w:val="1"/>
      <w:marLeft w:val="0"/>
      <w:marRight w:val="0"/>
      <w:marTop w:val="0"/>
      <w:marBottom w:val="0"/>
      <w:divBdr>
        <w:top w:val="none" w:sz="0" w:space="0" w:color="auto"/>
        <w:left w:val="none" w:sz="0" w:space="0" w:color="auto"/>
        <w:bottom w:val="none" w:sz="0" w:space="0" w:color="auto"/>
        <w:right w:val="none" w:sz="0" w:space="0" w:color="auto"/>
      </w:divBdr>
    </w:div>
    <w:div w:id="1125007287">
      <w:bodyDiv w:val="1"/>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100"/>
      <w:marBottom w:val="100"/>
      <w:divBdr>
        <w:top w:val="none" w:sz="0" w:space="0" w:color="auto"/>
        <w:left w:val="none" w:sz="0" w:space="0" w:color="auto"/>
        <w:bottom w:val="none" w:sz="0" w:space="0" w:color="auto"/>
        <w:right w:val="none" w:sz="0" w:space="0" w:color="auto"/>
      </w:divBdr>
    </w:div>
    <w:div w:id="1128082773">
      <w:bodyDiv w:val="1"/>
      <w:marLeft w:val="0"/>
      <w:marRight w:val="0"/>
      <w:marTop w:val="0"/>
      <w:marBottom w:val="0"/>
      <w:divBdr>
        <w:top w:val="none" w:sz="0" w:space="0" w:color="auto"/>
        <w:left w:val="none" w:sz="0" w:space="0" w:color="auto"/>
        <w:bottom w:val="none" w:sz="0" w:space="0" w:color="auto"/>
        <w:right w:val="none" w:sz="0" w:space="0" w:color="auto"/>
      </w:divBdr>
    </w:div>
    <w:div w:id="1159035574">
      <w:bodyDiv w:val="1"/>
      <w:marLeft w:val="0"/>
      <w:marRight w:val="0"/>
      <w:marTop w:val="0"/>
      <w:marBottom w:val="0"/>
      <w:divBdr>
        <w:top w:val="none" w:sz="0" w:space="0" w:color="auto"/>
        <w:left w:val="none" w:sz="0" w:space="0" w:color="auto"/>
        <w:bottom w:val="none" w:sz="0" w:space="0" w:color="auto"/>
        <w:right w:val="none" w:sz="0" w:space="0" w:color="auto"/>
      </w:divBdr>
    </w:div>
    <w:div w:id="1164514604">
      <w:bodyDiv w:val="1"/>
      <w:marLeft w:val="0"/>
      <w:marRight w:val="0"/>
      <w:marTop w:val="0"/>
      <w:marBottom w:val="0"/>
      <w:divBdr>
        <w:top w:val="none" w:sz="0" w:space="0" w:color="auto"/>
        <w:left w:val="none" w:sz="0" w:space="0" w:color="auto"/>
        <w:bottom w:val="none" w:sz="0" w:space="0" w:color="auto"/>
        <w:right w:val="none" w:sz="0" w:space="0" w:color="auto"/>
      </w:divBdr>
    </w:div>
    <w:div w:id="1164584303">
      <w:bodyDiv w:val="1"/>
      <w:marLeft w:val="0"/>
      <w:marRight w:val="0"/>
      <w:marTop w:val="0"/>
      <w:marBottom w:val="0"/>
      <w:divBdr>
        <w:top w:val="none" w:sz="0" w:space="0" w:color="auto"/>
        <w:left w:val="none" w:sz="0" w:space="0" w:color="auto"/>
        <w:bottom w:val="none" w:sz="0" w:space="0" w:color="auto"/>
        <w:right w:val="none" w:sz="0" w:space="0" w:color="auto"/>
      </w:divBdr>
    </w:div>
    <w:div w:id="1195384285">
      <w:bodyDiv w:val="1"/>
      <w:marLeft w:val="0"/>
      <w:marRight w:val="0"/>
      <w:marTop w:val="0"/>
      <w:marBottom w:val="0"/>
      <w:divBdr>
        <w:top w:val="none" w:sz="0" w:space="0" w:color="auto"/>
        <w:left w:val="none" w:sz="0" w:space="0" w:color="auto"/>
        <w:bottom w:val="none" w:sz="0" w:space="0" w:color="auto"/>
        <w:right w:val="none" w:sz="0" w:space="0" w:color="auto"/>
      </w:divBdr>
    </w:div>
    <w:div w:id="1231888720">
      <w:bodyDiv w:val="1"/>
      <w:marLeft w:val="0"/>
      <w:marRight w:val="0"/>
      <w:marTop w:val="0"/>
      <w:marBottom w:val="0"/>
      <w:divBdr>
        <w:top w:val="none" w:sz="0" w:space="0" w:color="auto"/>
        <w:left w:val="none" w:sz="0" w:space="0" w:color="auto"/>
        <w:bottom w:val="none" w:sz="0" w:space="0" w:color="auto"/>
        <w:right w:val="none" w:sz="0" w:space="0" w:color="auto"/>
      </w:divBdr>
    </w:div>
    <w:div w:id="1239514250">
      <w:bodyDiv w:val="1"/>
      <w:marLeft w:val="0"/>
      <w:marRight w:val="0"/>
      <w:marTop w:val="0"/>
      <w:marBottom w:val="0"/>
      <w:divBdr>
        <w:top w:val="none" w:sz="0" w:space="0" w:color="auto"/>
        <w:left w:val="none" w:sz="0" w:space="0" w:color="auto"/>
        <w:bottom w:val="none" w:sz="0" w:space="0" w:color="auto"/>
        <w:right w:val="none" w:sz="0" w:space="0" w:color="auto"/>
      </w:divBdr>
    </w:div>
    <w:div w:id="1249079750">
      <w:bodyDiv w:val="1"/>
      <w:marLeft w:val="0"/>
      <w:marRight w:val="0"/>
      <w:marTop w:val="0"/>
      <w:marBottom w:val="0"/>
      <w:divBdr>
        <w:top w:val="none" w:sz="0" w:space="0" w:color="auto"/>
        <w:left w:val="none" w:sz="0" w:space="0" w:color="auto"/>
        <w:bottom w:val="none" w:sz="0" w:space="0" w:color="auto"/>
        <w:right w:val="none" w:sz="0" w:space="0" w:color="auto"/>
      </w:divBdr>
    </w:div>
    <w:div w:id="1263222603">
      <w:bodyDiv w:val="1"/>
      <w:marLeft w:val="0"/>
      <w:marRight w:val="0"/>
      <w:marTop w:val="0"/>
      <w:marBottom w:val="0"/>
      <w:divBdr>
        <w:top w:val="none" w:sz="0" w:space="0" w:color="auto"/>
        <w:left w:val="none" w:sz="0" w:space="0" w:color="auto"/>
        <w:bottom w:val="none" w:sz="0" w:space="0" w:color="auto"/>
        <w:right w:val="none" w:sz="0" w:space="0" w:color="auto"/>
      </w:divBdr>
      <w:divsChild>
        <w:div w:id="1853912047">
          <w:marLeft w:val="446"/>
          <w:marRight w:val="0"/>
          <w:marTop w:val="62"/>
          <w:marBottom w:val="0"/>
          <w:divBdr>
            <w:top w:val="none" w:sz="0" w:space="0" w:color="auto"/>
            <w:left w:val="none" w:sz="0" w:space="0" w:color="auto"/>
            <w:bottom w:val="none" w:sz="0" w:space="0" w:color="auto"/>
            <w:right w:val="none" w:sz="0" w:space="0" w:color="auto"/>
          </w:divBdr>
        </w:div>
      </w:divsChild>
    </w:div>
    <w:div w:id="1316226192">
      <w:bodyDiv w:val="1"/>
      <w:marLeft w:val="0"/>
      <w:marRight w:val="0"/>
      <w:marTop w:val="0"/>
      <w:marBottom w:val="0"/>
      <w:divBdr>
        <w:top w:val="none" w:sz="0" w:space="0" w:color="auto"/>
        <w:left w:val="none" w:sz="0" w:space="0" w:color="auto"/>
        <w:bottom w:val="none" w:sz="0" w:space="0" w:color="auto"/>
        <w:right w:val="none" w:sz="0" w:space="0" w:color="auto"/>
      </w:divBdr>
    </w:div>
    <w:div w:id="1346128053">
      <w:bodyDiv w:val="1"/>
      <w:marLeft w:val="0"/>
      <w:marRight w:val="0"/>
      <w:marTop w:val="0"/>
      <w:marBottom w:val="0"/>
      <w:divBdr>
        <w:top w:val="none" w:sz="0" w:space="0" w:color="auto"/>
        <w:left w:val="none" w:sz="0" w:space="0" w:color="auto"/>
        <w:bottom w:val="none" w:sz="0" w:space="0" w:color="auto"/>
        <w:right w:val="none" w:sz="0" w:space="0" w:color="auto"/>
      </w:divBdr>
    </w:div>
    <w:div w:id="1361662684">
      <w:bodyDiv w:val="1"/>
      <w:marLeft w:val="0"/>
      <w:marRight w:val="0"/>
      <w:marTop w:val="0"/>
      <w:marBottom w:val="0"/>
      <w:divBdr>
        <w:top w:val="none" w:sz="0" w:space="0" w:color="auto"/>
        <w:left w:val="none" w:sz="0" w:space="0" w:color="auto"/>
        <w:bottom w:val="none" w:sz="0" w:space="0" w:color="auto"/>
        <w:right w:val="none" w:sz="0" w:space="0" w:color="auto"/>
      </w:divBdr>
    </w:div>
    <w:div w:id="1363745990">
      <w:bodyDiv w:val="1"/>
      <w:marLeft w:val="0"/>
      <w:marRight w:val="0"/>
      <w:marTop w:val="0"/>
      <w:marBottom w:val="0"/>
      <w:divBdr>
        <w:top w:val="none" w:sz="0" w:space="0" w:color="auto"/>
        <w:left w:val="none" w:sz="0" w:space="0" w:color="auto"/>
        <w:bottom w:val="none" w:sz="0" w:space="0" w:color="auto"/>
        <w:right w:val="none" w:sz="0" w:space="0" w:color="auto"/>
      </w:divBdr>
    </w:div>
    <w:div w:id="1395470687">
      <w:marLeft w:val="0"/>
      <w:marRight w:val="0"/>
      <w:marTop w:val="100"/>
      <w:marBottom w:val="100"/>
      <w:divBdr>
        <w:top w:val="none" w:sz="0" w:space="0" w:color="auto"/>
        <w:left w:val="none" w:sz="0" w:space="0" w:color="auto"/>
        <w:bottom w:val="none" w:sz="0" w:space="0" w:color="auto"/>
        <w:right w:val="none" w:sz="0" w:space="0" w:color="auto"/>
      </w:divBdr>
    </w:div>
    <w:div w:id="1443453609">
      <w:bodyDiv w:val="1"/>
      <w:marLeft w:val="0"/>
      <w:marRight w:val="0"/>
      <w:marTop w:val="0"/>
      <w:marBottom w:val="0"/>
      <w:divBdr>
        <w:top w:val="none" w:sz="0" w:space="0" w:color="auto"/>
        <w:left w:val="none" w:sz="0" w:space="0" w:color="auto"/>
        <w:bottom w:val="none" w:sz="0" w:space="0" w:color="auto"/>
        <w:right w:val="none" w:sz="0" w:space="0" w:color="auto"/>
      </w:divBdr>
    </w:div>
    <w:div w:id="1446341956">
      <w:bodyDiv w:val="1"/>
      <w:marLeft w:val="0"/>
      <w:marRight w:val="0"/>
      <w:marTop w:val="0"/>
      <w:marBottom w:val="0"/>
      <w:divBdr>
        <w:top w:val="none" w:sz="0" w:space="0" w:color="auto"/>
        <w:left w:val="none" w:sz="0" w:space="0" w:color="auto"/>
        <w:bottom w:val="none" w:sz="0" w:space="0" w:color="auto"/>
        <w:right w:val="none" w:sz="0" w:space="0" w:color="auto"/>
      </w:divBdr>
    </w:div>
    <w:div w:id="1448428865">
      <w:bodyDiv w:val="1"/>
      <w:marLeft w:val="0"/>
      <w:marRight w:val="0"/>
      <w:marTop w:val="0"/>
      <w:marBottom w:val="0"/>
      <w:divBdr>
        <w:top w:val="none" w:sz="0" w:space="0" w:color="auto"/>
        <w:left w:val="none" w:sz="0" w:space="0" w:color="auto"/>
        <w:bottom w:val="none" w:sz="0" w:space="0" w:color="auto"/>
        <w:right w:val="none" w:sz="0" w:space="0" w:color="auto"/>
      </w:divBdr>
    </w:div>
    <w:div w:id="1453596911">
      <w:bodyDiv w:val="1"/>
      <w:marLeft w:val="0"/>
      <w:marRight w:val="0"/>
      <w:marTop w:val="0"/>
      <w:marBottom w:val="0"/>
      <w:divBdr>
        <w:top w:val="none" w:sz="0" w:space="0" w:color="auto"/>
        <w:left w:val="none" w:sz="0" w:space="0" w:color="auto"/>
        <w:bottom w:val="none" w:sz="0" w:space="0" w:color="auto"/>
        <w:right w:val="none" w:sz="0" w:space="0" w:color="auto"/>
      </w:divBdr>
    </w:div>
    <w:div w:id="1516924042">
      <w:bodyDiv w:val="1"/>
      <w:marLeft w:val="0"/>
      <w:marRight w:val="0"/>
      <w:marTop w:val="0"/>
      <w:marBottom w:val="0"/>
      <w:divBdr>
        <w:top w:val="none" w:sz="0" w:space="0" w:color="auto"/>
        <w:left w:val="none" w:sz="0" w:space="0" w:color="auto"/>
        <w:bottom w:val="none" w:sz="0" w:space="0" w:color="auto"/>
        <w:right w:val="none" w:sz="0" w:space="0" w:color="auto"/>
      </w:divBdr>
    </w:div>
    <w:div w:id="1526287215">
      <w:bodyDiv w:val="1"/>
      <w:marLeft w:val="0"/>
      <w:marRight w:val="0"/>
      <w:marTop w:val="0"/>
      <w:marBottom w:val="0"/>
      <w:divBdr>
        <w:top w:val="none" w:sz="0" w:space="0" w:color="auto"/>
        <w:left w:val="none" w:sz="0" w:space="0" w:color="auto"/>
        <w:bottom w:val="none" w:sz="0" w:space="0" w:color="auto"/>
        <w:right w:val="none" w:sz="0" w:space="0" w:color="auto"/>
      </w:divBdr>
    </w:div>
    <w:div w:id="1549948107">
      <w:bodyDiv w:val="1"/>
      <w:marLeft w:val="0"/>
      <w:marRight w:val="0"/>
      <w:marTop w:val="0"/>
      <w:marBottom w:val="0"/>
      <w:divBdr>
        <w:top w:val="none" w:sz="0" w:space="0" w:color="auto"/>
        <w:left w:val="none" w:sz="0" w:space="0" w:color="auto"/>
        <w:bottom w:val="none" w:sz="0" w:space="0" w:color="auto"/>
        <w:right w:val="none" w:sz="0" w:space="0" w:color="auto"/>
      </w:divBdr>
    </w:div>
    <w:div w:id="1551310175">
      <w:bodyDiv w:val="1"/>
      <w:marLeft w:val="0"/>
      <w:marRight w:val="0"/>
      <w:marTop w:val="0"/>
      <w:marBottom w:val="0"/>
      <w:divBdr>
        <w:top w:val="none" w:sz="0" w:space="0" w:color="auto"/>
        <w:left w:val="none" w:sz="0" w:space="0" w:color="auto"/>
        <w:bottom w:val="none" w:sz="0" w:space="0" w:color="auto"/>
        <w:right w:val="none" w:sz="0" w:space="0" w:color="auto"/>
      </w:divBdr>
    </w:div>
    <w:div w:id="1554586403">
      <w:bodyDiv w:val="1"/>
      <w:marLeft w:val="0"/>
      <w:marRight w:val="0"/>
      <w:marTop w:val="0"/>
      <w:marBottom w:val="0"/>
      <w:divBdr>
        <w:top w:val="none" w:sz="0" w:space="0" w:color="auto"/>
        <w:left w:val="none" w:sz="0" w:space="0" w:color="auto"/>
        <w:bottom w:val="none" w:sz="0" w:space="0" w:color="auto"/>
        <w:right w:val="none" w:sz="0" w:space="0" w:color="auto"/>
      </w:divBdr>
      <w:divsChild>
        <w:div w:id="380714057">
          <w:marLeft w:val="0"/>
          <w:marRight w:val="0"/>
          <w:marTop w:val="0"/>
          <w:marBottom w:val="0"/>
          <w:divBdr>
            <w:top w:val="none" w:sz="0" w:space="0" w:color="auto"/>
            <w:left w:val="none" w:sz="0" w:space="0" w:color="auto"/>
            <w:bottom w:val="none" w:sz="0" w:space="0" w:color="auto"/>
            <w:right w:val="none" w:sz="0" w:space="0" w:color="auto"/>
          </w:divBdr>
          <w:divsChild>
            <w:div w:id="1713187563">
              <w:marLeft w:val="0"/>
              <w:marRight w:val="0"/>
              <w:marTop w:val="0"/>
              <w:marBottom w:val="0"/>
              <w:divBdr>
                <w:top w:val="none" w:sz="0" w:space="0" w:color="auto"/>
                <w:left w:val="none" w:sz="0" w:space="0" w:color="auto"/>
                <w:bottom w:val="none" w:sz="0" w:space="0" w:color="auto"/>
                <w:right w:val="none" w:sz="0" w:space="0" w:color="auto"/>
              </w:divBdr>
              <w:divsChild>
                <w:div w:id="943462978">
                  <w:marLeft w:val="0"/>
                  <w:marRight w:val="0"/>
                  <w:marTop w:val="0"/>
                  <w:marBottom w:val="0"/>
                  <w:divBdr>
                    <w:top w:val="none" w:sz="0" w:space="0" w:color="auto"/>
                    <w:left w:val="none" w:sz="0" w:space="0" w:color="auto"/>
                    <w:bottom w:val="none" w:sz="0" w:space="0" w:color="auto"/>
                    <w:right w:val="none" w:sz="0" w:space="0" w:color="auto"/>
                  </w:divBdr>
                  <w:divsChild>
                    <w:div w:id="1581986200">
                      <w:marLeft w:val="0"/>
                      <w:marRight w:val="0"/>
                      <w:marTop w:val="0"/>
                      <w:marBottom w:val="0"/>
                      <w:divBdr>
                        <w:top w:val="none" w:sz="0" w:space="0" w:color="auto"/>
                        <w:left w:val="none" w:sz="0" w:space="0" w:color="auto"/>
                        <w:bottom w:val="none" w:sz="0" w:space="0" w:color="auto"/>
                        <w:right w:val="none" w:sz="0" w:space="0" w:color="auto"/>
                      </w:divBdr>
                      <w:divsChild>
                        <w:div w:id="46925393">
                          <w:marLeft w:val="0"/>
                          <w:marRight w:val="0"/>
                          <w:marTop w:val="0"/>
                          <w:marBottom w:val="0"/>
                          <w:divBdr>
                            <w:top w:val="none" w:sz="0" w:space="0" w:color="auto"/>
                            <w:left w:val="none" w:sz="0" w:space="0" w:color="auto"/>
                            <w:bottom w:val="none" w:sz="0" w:space="0" w:color="auto"/>
                            <w:right w:val="none" w:sz="0" w:space="0" w:color="auto"/>
                          </w:divBdr>
                          <w:divsChild>
                            <w:div w:id="981615507">
                              <w:marLeft w:val="0"/>
                              <w:marRight w:val="0"/>
                              <w:marTop w:val="0"/>
                              <w:marBottom w:val="0"/>
                              <w:divBdr>
                                <w:top w:val="none" w:sz="0" w:space="0" w:color="auto"/>
                                <w:left w:val="none" w:sz="0" w:space="0" w:color="auto"/>
                                <w:bottom w:val="none" w:sz="0" w:space="0" w:color="auto"/>
                                <w:right w:val="none" w:sz="0" w:space="0" w:color="auto"/>
                              </w:divBdr>
                              <w:divsChild>
                                <w:div w:id="531380860">
                                  <w:marLeft w:val="0"/>
                                  <w:marRight w:val="0"/>
                                  <w:marTop w:val="0"/>
                                  <w:marBottom w:val="0"/>
                                  <w:divBdr>
                                    <w:top w:val="none" w:sz="0" w:space="0" w:color="auto"/>
                                    <w:left w:val="none" w:sz="0" w:space="0" w:color="auto"/>
                                    <w:bottom w:val="none" w:sz="0" w:space="0" w:color="auto"/>
                                    <w:right w:val="none" w:sz="0" w:space="0" w:color="auto"/>
                                  </w:divBdr>
                                  <w:divsChild>
                                    <w:div w:id="1897276960">
                                      <w:marLeft w:val="0"/>
                                      <w:marRight w:val="0"/>
                                      <w:marTop w:val="0"/>
                                      <w:marBottom w:val="0"/>
                                      <w:divBdr>
                                        <w:top w:val="none" w:sz="0" w:space="0" w:color="auto"/>
                                        <w:left w:val="none" w:sz="0" w:space="0" w:color="auto"/>
                                        <w:bottom w:val="none" w:sz="0" w:space="0" w:color="auto"/>
                                        <w:right w:val="none" w:sz="0" w:space="0" w:color="auto"/>
                                      </w:divBdr>
                                      <w:divsChild>
                                        <w:div w:id="5972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3027577">
      <w:bodyDiv w:val="1"/>
      <w:marLeft w:val="0"/>
      <w:marRight w:val="0"/>
      <w:marTop w:val="0"/>
      <w:marBottom w:val="0"/>
      <w:divBdr>
        <w:top w:val="none" w:sz="0" w:space="0" w:color="auto"/>
        <w:left w:val="none" w:sz="0" w:space="0" w:color="auto"/>
        <w:bottom w:val="none" w:sz="0" w:space="0" w:color="auto"/>
        <w:right w:val="none" w:sz="0" w:space="0" w:color="auto"/>
      </w:divBdr>
    </w:div>
    <w:div w:id="1628509943">
      <w:bodyDiv w:val="1"/>
      <w:marLeft w:val="0"/>
      <w:marRight w:val="0"/>
      <w:marTop w:val="0"/>
      <w:marBottom w:val="0"/>
      <w:divBdr>
        <w:top w:val="none" w:sz="0" w:space="0" w:color="auto"/>
        <w:left w:val="none" w:sz="0" w:space="0" w:color="auto"/>
        <w:bottom w:val="none" w:sz="0" w:space="0" w:color="auto"/>
        <w:right w:val="none" w:sz="0" w:space="0" w:color="auto"/>
      </w:divBdr>
    </w:div>
    <w:div w:id="1645547825">
      <w:bodyDiv w:val="1"/>
      <w:marLeft w:val="0"/>
      <w:marRight w:val="0"/>
      <w:marTop w:val="0"/>
      <w:marBottom w:val="0"/>
      <w:divBdr>
        <w:top w:val="none" w:sz="0" w:space="0" w:color="auto"/>
        <w:left w:val="none" w:sz="0" w:space="0" w:color="auto"/>
        <w:bottom w:val="none" w:sz="0" w:space="0" w:color="auto"/>
        <w:right w:val="none" w:sz="0" w:space="0" w:color="auto"/>
      </w:divBdr>
    </w:div>
    <w:div w:id="1665086586">
      <w:bodyDiv w:val="1"/>
      <w:marLeft w:val="0"/>
      <w:marRight w:val="0"/>
      <w:marTop w:val="0"/>
      <w:marBottom w:val="0"/>
      <w:divBdr>
        <w:top w:val="none" w:sz="0" w:space="0" w:color="auto"/>
        <w:left w:val="none" w:sz="0" w:space="0" w:color="auto"/>
        <w:bottom w:val="none" w:sz="0" w:space="0" w:color="auto"/>
        <w:right w:val="none" w:sz="0" w:space="0" w:color="auto"/>
      </w:divBdr>
    </w:div>
    <w:div w:id="1672758880">
      <w:bodyDiv w:val="1"/>
      <w:marLeft w:val="0"/>
      <w:marRight w:val="0"/>
      <w:marTop w:val="0"/>
      <w:marBottom w:val="0"/>
      <w:divBdr>
        <w:top w:val="none" w:sz="0" w:space="0" w:color="auto"/>
        <w:left w:val="none" w:sz="0" w:space="0" w:color="auto"/>
        <w:bottom w:val="none" w:sz="0" w:space="0" w:color="auto"/>
        <w:right w:val="none" w:sz="0" w:space="0" w:color="auto"/>
      </w:divBdr>
    </w:div>
    <w:div w:id="1725834005">
      <w:bodyDiv w:val="1"/>
      <w:marLeft w:val="0"/>
      <w:marRight w:val="0"/>
      <w:marTop w:val="0"/>
      <w:marBottom w:val="0"/>
      <w:divBdr>
        <w:top w:val="none" w:sz="0" w:space="0" w:color="auto"/>
        <w:left w:val="none" w:sz="0" w:space="0" w:color="auto"/>
        <w:bottom w:val="none" w:sz="0" w:space="0" w:color="auto"/>
        <w:right w:val="none" w:sz="0" w:space="0" w:color="auto"/>
      </w:divBdr>
    </w:div>
    <w:div w:id="1767264492">
      <w:marLeft w:val="0"/>
      <w:marRight w:val="0"/>
      <w:marTop w:val="0"/>
      <w:marBottom w:val="0"/>
      <w:divBdr>
        <w:top w:val="none" w:sz="0" w:space="0" w:color="auto"/>
        <w:left w:val="none" w:sz="0" w:space="0" w:color="auto"/>
        <w:bottom w:val="none" w:sz="0" w:space="0" w:color="auto"/>
        <w:right w:val="none" w:sz="0" w:space="0" w:color="auto"/>
      </w:divBdr>
      <w:divsChild>
        <w:div w:id="993752368">
          <w:marLeft w:val="0"/>
          <w:marRight w:val="0"/>
          <w:marTop w:val="100"/>
          <w:marBottom w:val="100"/>
          <w:divBdr>
            <w:top w:val="none" w:sz="0" w:space="0" w:color="auto"/>
            <w:left w:val="none" w:sz="0" w:space="0" w:color="auto"/>
            <w:bottom w:val="none" w:sz="0" w:space="0" w:color="auto"/>
            <w:right w:val="none" w:sz="0" w:space="0" w:color="auto"/>
          </w:divBdr>
        </w:div>
      </w:divsChild>
    </w:div>
    <w:div w:id="1791708958">
      <w:bodyDiv w:val="1"/>
      <w:marLeft w:val="0"/>
      <w:marRight w:val="0"/>
      <w:marTop w:val="0"/>
      <w:marBottom w:val="0"/>
      <w:divBdr>
        <w:top w:val="none" w:sz="0" w:space="0" w:color="auto"/>
        <w:left w:val="none" w:sz="0" w:space="0" w:color="auto"/>
        <w:bottom w:val="none" w:sz="0" w:space="0" w:color="auto"/>
        <w:right w:val="none" w:sz="0" w:space="0" w:color="auto"/>
      </w:divBdr>
    </w:div>
    <w:div w:id="1792046711">
      <w:bodyDiv w:val="1"/>
      <w:marLeft w:val="0"/>
      <w:marRight w:val="0"/>
      <w:marTop w:val="0"/>
      <w:marBottom w:val="0"/>
      <w:divBdr>
        <w:top w:val="none" w:sz="0" w:space="0" w:color="auto"/>
        <w:left w:val="none" w:sz="0" w:space="0" w:color="auto"/>
        <w:bottom w:val="none" w:sz="0" w:space="0" w:color="auto"/>
        <w:right w:val="none" w:sz="0" w:space="0" w:color="auto"/>
      </w:divBdr>
    </w:div>
    <w:div w:id="1836457213">
      <w:marLeft w:val="0"/>
      <w:marRight w:val="0"/>
      <w:marTop w:val="0"/>
      <w:marBottom w:val="0"/>
      <w:divBdr>
        <w:top w:val="none" w:sz="0" w:space="0" w:color="auto"/>
        <w:left w:val="none" w:sz="0" w:space="0" w:color="auto"/>
        <w:bottom w:val="none" w:sz="0" w:space="0" w:color="auto"/>
        <w:right w:val="none" w:sz="0" w:space="0" w:color="auto"/>
      </w:divBdr>
      <w:divsChild>
        <w:div w:id="2013335149">
          <w:marLeft w:val="0"/>
          <w:marRight w:val="0"/>
          <w:marTop w:val="0"/>
          <w:marBottom w:val="0"/>
          <w:divBdr>
            <w:top w:val="none" w:sz="0" w:space="0" w:color="auto"/>
            <w:left w:val="none" w:sz="0" w:space="0" w:color="auto"/>
            <w:bottom w:val="none" w:sz="0" w:space="0" w:color="auto"/>
            <w:right w:val="none" w:sz="0" w:space="0" w:color="auto"/>
          </w:divBdr>
          <w:divsChild>
            <w:div w:id="1251886328">
              <w:marLeft w:val="0"/>
              <w:marRight w:val="0"/>
              <w:marTop w:val="0"/>
              <w:marBottom w:val="0"/>
              <w:divBdr>
                <w:top w:val="none" w:sz="0" w:space="0" w:color="auto"/>
                <w:left w:val="none" w:sz="0" w:space="0" w:color="auto"/>
                <w:bottom w:val="none" w:sz="0" w:space="0" w:color="auto"/>
                <w:right w:val="none" w:sz="0" w:space="0" w:color="auto"/>
              </w:divBdr>
              <w:divsChild>
                <w:div w:id="1709143017">
                  <w:marLeft w:val="0"/>
                  <w:marRight w:val="0"/>
                  <w:marTop w:val="0"/>
                  <w:marBottom w:val="0"/>
                  <w:divBdr>
                    <w:top w:val="none" w:sz="0" w:space="0" w:color="auto"/>
                    <w:left w:val="none" w:sz="0" w:space="0" w:color="auto"/>
                    <w:bottom w:val="none" w:sz="0" w:space="0" w:color="auto"/>
                    <w:right w:val="none" w:sz="0" w:space="0" w:color="auto"/>
                  </w:divBdr>
                  <w:divsChild>
                    <w:div w:id="523128547">
                      <w:marLeft w:val="0"/>
                      <w:marRight w:val="0"/>
                      <w:marTop w:val="0"/>
                      <w:marBottom w:val="0"/>
                      <w:divBdr>
                        <w:top w:val="none" w:sz="0" w:space="0" w:color="auto"/>
                        <w:left w:val="none" w:sz="0" w:space="0" w:color="auto"/>
                        <w:bottom w:val="none" w:sz="0" w:space="0" w:color="auto"/>
                        <w:right w:val="none" w:sz="0" w:space="0" w:color="auto"/>
                      </w:divBdr>
                    </w:div>
                    <w:div w:id="6672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437984">
      <w:bodyDiv w:val="1"/>
      <w:marLeft w:val="0"/>
      <w:marRight w:val="0"/>
      <w:marTop w:val="0"/>
      <w:marBottom w:val="0"/>
      <w:divBdr>
        <w:top w:val="none" w:sz="0" w:space="0" w:color="auto"/>
        <w:left w:val="none" w:sz="0" w:space="0" w:color="auto"/>
        <w:bottom w:val="none" w:sz="0" w:space="0" w:color="auto"/>
        <w:right w:val="none" w:sz="0" w:space="0" w:color="auto"/>
      </w:divBdr>
    </w:div>
    <w:div w:id="1868324735">
      <w:bodyDiv w:val="1"/>
      <w:marLeft w:val="0"/>
      <w:marRight w:val="0"/>
      <w:marTop w:val="0"/>
      <w:marBottom w:val="0"/>
      <w:divBdr>
        <w:top w:val="none" w:sz="0" w:space="0" w:color="auto"/>
        <w:left w:val="none" w:sz="0" w:space="0" w:color="auto"/>
        <w:bottom w:val="none" w:sz="0" w:space="0" w:color="auto"/>
        <w:right w:val="none" w:sz="0" w:space="0" w:color="auto"/>
      </w:divBdr>
    </w:div>
    <w:div w:id="1885561692">
      <w:bodyDiv w:val="1"/>
      <w:marLeft w:val="0"/>
      <w:marRight w:val="0"/>
      <w:marTop w:val="0"/>
      <w:marBottom w:val="0"/>
      <w:divBdr>
        <w:top w:val="none" w:sz="0" w:space="0" w:color="auto"/>
        <w:left w:val="none" w:sz="0" w:space="0" w:color="auto"/>
        <w:bottom w:val="none" w:sz="0" w:space="0" w:color="auto"/>
        <w:right w:val="none" w:sz="0" w:space="0" w:color="auto"/>
      </w:divBdr>
    </w:div>
    <w:div w:id="1911848777">
      <w:bodyDiv w:val="1"/>
      <w:marLeft w:val="0"/>
      <w:marRight w:val="0"/>
      <w:marTop w:val="0"/>
      <w:marBottom w:val="0"/>
      <w:divBdr>
        <w:top w:val="none" w:sz="0" w:space="0" w:color="auto"/>
        <w:left w:val="none" w:sz="0" w:space="0" w:color="auto"/>
        <w:bottom w:val="none" w:sz="0" w:space="0" w:color="auto"/>
        <w:right w:val="none" w:sz="0" w:space="0" w:color="auto"/>
      </w:divBdr>
    </w:div>
    <w:div w:id="1984314716">
      <w:bodyDiv w:val="1"/>
      <w:marLeft w:val="0"/>
      <w:marRight w:val="0"/>
      <w:marTop w:val="0"/>
      <w:marBottom w:val="0"/>
      <w:divBdr>
        <w:top w:val="none" w:sz="0" w:space="0" w:color="auto"/>
        <w:left w:val="none" w:sz="0" w:space="0" w:color="auto"/>
        <w:bottom w:val="none" w:sz="0" w:space="0" w:color="auto"/>
        <w:right w:val="none" w:sz="0" w:space="0" w:color="auto"/>
      </w:divBdr>
    </w:div>
    <w:div w:id="2028360034">
      <w:bodyDiv w:val="1"/>
      <w:marLeft w:val="0"/>
      <w:marRight w:val="0"/>
      <w:marTop w:val="0"/>
      <w:marBottom w:val="0"/>
      <w:divBdr>
        <w:top w:val="none" w:sz="0" w:space="0" w:color="auto"/>
        <w:left w:val="none" w:sz="0" w:space="0" w:color="auto"/>
        <w:bottom w:val="none" w:sz="0" w:space="0" w:color="auto"/>
        <w:right w:val="none" w:sz="0" w:space="0" w:color="auto"/>
      </w:divBdr>
    </w:div>
    <w:div w:id="2032217289">
      <w:bodyDiv w:val="1"/>
      <w:marLeft w:val="0"/>
      <w:marRight w:val="0"/>
      <w:marTop w:val="0"/>
      <w:marBottom w:val="0"/>
      <w:divBdr>
        <w:top w:val="none" w:sz="0" w:space="0" w:color="auto"/>
        <w:left w:val="none" w:sz="0" w:space="0" w:color="auto"/>
        <w:bottom w:val="none" w:sz="0" w:space="0" w:color="auto"/>
        <w:right w:val="none" w:sz="0" w:space="0" w:color="auto"/>
      </w:divBdr>
    </w:div>
    <w:div w:id="2076468455">
      <w:bodyDiv w:val="1"/>
      <w:marLeft w:val="0"/>
      <w:marRight w:val="0"/>
      <w:marTop w:val="0"/>
      <w:marBottom w:val="0"/>
      <w:divBdr>
        <w:top w:val="none" w:sz="0" w:space="0" w:color="auto"/>
        <w:left w:val="none" w:sz="0" w:space="0" w:color="auto"/>
        <w:bottom w:val="none" w:sz="0" w:space="0" w:color="auto"/>
        <w:right w:val="none" w:sz="0" w:space="0" w:color="auto"/>
      </w:divBdr>
    </w:div>
    <w:div w:id="2080977843">
      <w:bodyDiv w:val="1"/>
      <w:marLeft w:val="0"/>
      <w:marRight w:val="0"/>
      <w:marTop w:val="0"/>
      <w:marBottom w:val="0"/>
      <w:divBdr>
        <w:top w:val="none" w:sz="0" w:space="0" w:color="auto"/>
        <w:left w:val="none" w:sz="0" w:space="0" w:color="auto"/>
        <w:bottom w:val="none" w:sz="0" w:space="0" w:color="auto"/>
        <w:right w:val="none" w:sz="0" w:space="0" w:color="auto"/>
      </w:divBdr>
    </w:div>
    <w:div w:id="2092509390">
      <w:bodyDiv w:val="1"/>
      <w:marLeft w:val="0"/>
      <w:marRight w:val="0"/>
      <w:marTop w:val="0"/>
      <w:marBottom w:val="0"/>
      <w:divBdr>
        <w:top w:val="none" w:sz="0" w:space="0" w:color="auto"/>
        <w:left w:val="none" w:sz="0" w:space="0" w:color="auto"/>
        <w:bottom w:val="none" w:sz="0" w:space="0" w:color="auto"/>
        <w:right w:val="none" w:sz="0" w:space="0" w:color="auto"/>
      </w:divBdr>
    </w:div>
    <w:div w:id="2129886894">
      <w:bodyDiv w:val="1"/>
      <w:marLeft w:val="0"/>
      <w:marRight w:val="0"/>
      <w:marTop w:val="0"/>
      <w:marBottom w:val="0"/>
      <w:divBdr>
        <w:top w:val="none" w:sz="0" w:space="0" w:color="auto"/>
        <w:left w:val="none" w:sz="0" w:space="0" w:color="auto"/>
        <w:bottom w:val="none" w:sz="0" w:space="0" w:color="auto"/>
        <w:right w:val="none" w:sz="0" w:space="0" w:color="auto"/>
      </w:divBdr>
    </w:div>
    <w:div w:id="2132893956">
      <w:bodyDiv w:val="1"/>
      <w:marLeft w:val="0"/>
      <w:marRight w:val="0"/>
      <w:marTop w:val="0"/>
      <w:marBottom w:val="0"/>
      <w:divBdr>
        <w:top w:val="none" w:sz="0" w:space="0" w:color="auto"/>
        <w:left w:val="none" w:sz="0" w:space="0" w:color="auto"/>
        <w:bottom w:val="none" w:sz="0" w:space="0" w:color="auto"/>
        <w:right w:val="none" w:sz="0" w:space="0" w:color="auto"/>
      </w:divBdr>
    </w:div>
    <w:div w:id="214037237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image" Target="media/image14.sv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sv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eonovum.nl/geo-standaarden/omgevingswet/meldingen" TargetMode="External"/><Relationship Id="rId24" Type="http://schemas.openxmlformats.org/officeDocument/2006/relationships/image" Target="media/image12.svg"/><Relationship Id="rId32" Type="http://schemas.openxmlformats.org/officeDocument/2006/relationships/image" Target="media/image20.svg"/><Relationship Id="rId37" Type="http://schemas.openxmlformats.org/officeDocument/2006/relationships/image" Target="media/image25.emf"/><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lab.com/koop/STOP/standaard/-/issu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s>
</file>

<file path=word/_rels/footnotes.xml.rels><?xml version="1.0" encoding="UTF-8" standalone="yes"?>
<Relationships xmlns="http://schemas.openxmlformats.org/package/2006/relationships"><Relationship Id="rId3" Type="http://schemas.openxmlformats.org/officeDocument/2006/relationships/hyperlink" Target="https://www.geonovum.nl/geo-standaarden/metamodel-informatiemodellering/nationaal-metamodel-voor-informatiemodellering" TargetMode="External"/><Relationship Id="rId2" Type="http://schemas.openxmlformats.org/officeDocument/2006/relationships/hyperlink" Target="https://stelselcatalogus.omgevingswet.overheid.nl/waardelijstenpagina" TargetMode="External"/><Relationship Id="rId1" Type="http://schemas.openxmlformats.org/officeDocument/2006/relationships/hyperlink" Target="https://docs.geostandaarden.nl/mim/mim10/" TargetMode="External"/><Relationship Id="rId4" Type="http://schemas.openxmlformats.org/officeDocument/2006/relationships/hyperlink" Target="https://docs.geostandaarden.nl/mim/mim1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quak\Git\Geonovum\xml_cimow\word\respec.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3" ma:contentTypeDescription="Een nieuw document maken." ma:contentTypeScope="" ma:versionID="694c49297b8a626891f14c610508ebc8">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e708c1345b626533d38d66475a32bee"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71E101-8221-4258-BA8B-207F932D24A4}">
  <ds:schemaRefs>
    <ds:schemaRef ds:uri="http://schemas.openxmlformats.org/officeDocument/2006/bibliography"/>
  </ds:schemaRefs>
</ds:datastoreItem>
</file>

<file path=customXml/itemProps2.xml><?xml version="1.0" encoding="utf-8"?>
<ds:datastoreItem xmlns:ds="http://schemas.openxmlformats.org/officeDocument/2006/customXml" ds:itemID="{63A0E786-AD41-4962-9E90-A7F346814688}">
  <ds:schemaRefs>
    <ds:schemaRef ds:uri="http://schemas.microsoft.com/sharepoint/v3/contenttype/forms"/>
  </ds:schemaRefs>
</ds:datastoreItem>
</file>

<file path=customXml/itemProps3.xml><?xml version="1.0" encoding="utf-8"?>
<ds:datastoreItem xmlns:ds="http://schemas.openxmlformats.org/officeDocument/2006/customXml" ds:itemID="{CF1B40C3-A59E-4B4A-AAD4-6FBB172A07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FA69BD-E820-4A7B-A849-8DD2E9B00F8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respec.dotm</Template>
  <TotalTime>72</TotalTime>
  <Pages>81</Pages>
  <Words>22577</Words>
  <Characters>124178</Characters>
  <Application>Microsoft Office Word</Application>
  <DocSecurity>0</DocSecurity>
  <Lines>1034</Lines>
  <Paragraphs>292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CIMOW v2.0.0-rc</vt:lpstr>
      <vt:lpstr/>
    </vt:vector>
  </TitlesOfParts>
  <Company>Kadaster</Company>
  <LinksUpToDate>false</LinksUpToDate>
  <CharactersWithSpaces>146463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CIMOW v2.0.0-rc</dc:title>
  <dc:subject/>
  <dc:creator>Bergen, Lennart van</dc:creator>
  <cp:keywords/>
  <cp:lastModifiedBy>Wilko Quak</cp:lastModifiedBy>
  <cp:revision>25</cp:revision>
  <cp:lastPrinted>2019-09-10T05:05:00Z</cp:lastPrinted>
  <dcterms:created xsi:type="dcterms:W3CDTF">2022-01-05T13:17:00Z</dcterms:created>
  <dcterms:modified xsi:type="dcterms:W3CDTF">2022-06-03T15:48:00Z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NewReviewCycle">
    <vt:lpwstr/>
  </property>
</Properties>
</file>